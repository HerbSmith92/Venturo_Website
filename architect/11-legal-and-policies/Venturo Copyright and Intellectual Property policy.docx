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4FDE9A5" w14:textId="24CC9AF2" w:rsidR="00707DEB" w:rsidRPr="00707DEB" w:rsidRDefault="00707DEB" w:rsidP="00707DEB">
      <w:pPr>
        <w:pStyle w:val="Heading1"/>
        <w:rPr>
          <w:lang w:val="en-ZA"/>
        </w:rPr>
      </w:pPr>
      <w:r w:rsidRPr="00707DEB">
        <w:rPr>
          <w:lang w:val="en-ZA"/>
        </w:rPr>
        <w:t xml:space="preserve">Venturo </w:t>
      </w:r>
      <w:r w:rsidR="00425DC4" w:rsidRPr="00425DC4">
        <w:rPr>
          <w:lang w:val="en-ZA"/>
        </w:rPr>
        <w:t>Copyright &amp; Intellectual Property Policy</w:t>
      </w:r>
    </w:p>
    <w:p w14:paraId="1BF913B2" w14:textId="0DF066E9" w:rsidR="00707DEB" w:rsidRDefault="00707DEB" w:rsidP="00707DEB">
      <w:pPr>
        <w:rPr>
          <w:lang w:val="en-ZA"/>
        </w:rPr>
      </w:pPr>
      <w:r w:rsidRPr="00707DEB">
        <w:rPr>
          <w:rFonts w:ascii="Nunito SemiBold" w:hAnsi="Nunito SemiBold"/>
          <w:lang w:val="en-ZA"/>
        </w:rPr>
        <w:t>Business:</w:t>
      </w:r>
      <w:r w:rsidRPr="00707DEB">
        <w:rPr>
          <w:lang w:val="en-ZA"/>
        </w:rPr>
        <w:t xml:space="preserve"> Viatori Ventures (Pty) Ltd trading as Venturo</w:t>
      </w:r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Website:</w:t>
      </w:r>
      <w:r w:rsidRPr="00707DEB">
        <w:rPr>
          <w:lang w:val="en-ZA"/>
        </w:rPr>
        <w:t xml:space="preserve"> </w:t>
      </w:r>
      <w:hyperlink r:id="rId10" w:history="1">
        <w:r w:rsidRPr="00707DEB">
          <w:rPr>
            <w:rStyle w:val="Hyperlink"/>
            <w:lang w:val="en-ZA"/>
          </w:rPr>
          <w:t>www.venturo.co.za</w:t>
        </w:r>
      </w:hyperlink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Country:</w:t>
      </w:r>
      <w:r w:rsidRPr="00707DEB">
        <w:rPr>
          <w:lang w:val="en-ZA"/>
        </w:rPr>
        <w:t xml:space="preserve"> South Africa</w:t>
      </w:r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Effective date:</w:t>
      </w:r>
      <w:r w:rsidRPr="00707DEB">
        <w:rPr>
          <w:lang w:val="en-ZA"/>
        </w:rPr>
        <w:t xml:space="preserve"> </w:t>
      </w:r>
      <w:r w:rsidR="00421B08">
        <w:rPr>
          <w:lang w:val="en-ZA"/>
        </w:rPr>
        <w:t>01 October 2025</w:t>
      </w:r>
    </w:p>
    <w:p w14:paraId="04845CC7" w14:textId="2B928221" w:rsidR="007E4DB9" w:rsidRDefault="007E4DB9" w:rsidP="007E4DB9">
      <w:pPr>
        <w:rPr>
          <w:lang w:val="en-ZA"/>
        </w:rPr>
      </w:pPr>
      <w:r w:rsidRPr="007E4DB9">
        <w:rPr>
          <w:rFonts w:ascii="Nunito SemiBold" w:hAnsi="Nunito SemiBold"/>
          <w:lang w:val="en-ZA"/>
        </w:rPr>
        <w:t>Last Updated:</w:t>
      </w:r>
      <w:r w:rsidRPr="007E4DB9">
        <w:rPr>
          <w:lang w:val="en-ZA"/>
        </w:rPr>
        <w:t xml:space="preserve"> </w:t>
      </w:r>
      <w:r w:rsidR="000E3061">
        <w:rPr>
          <w:lang w:val="en-ZA"/>
        </w:rPr>
        <w:t>01 September 2025</w:t>
      </w:r>
    </w:p>
    <w:p w14:paraId="59D7F938" w14:textId="77777777" w:rsidR="00425DC4" w:rsidRDefault="00425DC4" w:rsidP="007E4DB9">
      <w:pPr>
        <w:rPr>
          <w:lang w:val="en-ZA"/>
        </w:rPr>
      </w:pPr>
    </w:p>
    <w:p w14:paraId="747A87C7" w14:textId="77777777" w:rsidR="00425DC4" w:rsidRPr="00425DC4" w:rsidRDefault="00425DC4" w:rsidP="003877C7">
      <w:pPr>
        <w:pStyle w:val="Heading3"/>
        <w:rPr>
          <w:lang w:val="en-ZA"/>
        </w:rPr>
      </w:pPr>
      <w:r w:rsidRPr="00425DC4">
        <w:rPr>
          <w:lang w:val="en-ZA"/>
        </w:rPr>
        <w:t>1. Purpose</w:t>
      </w:r>
    </w:p>
    <w:p w14:paraId="1BB7C5F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Venturo respects copyright, </w:t>
      </w:r>
      <w:proofErr w:type="spellStart"/>
      <w:proofErr w:type="gramStart"/>
      <w:r w:rsidRPr="00425DC4">
        <w:rPr>
          <w:lang w:val="en-ZA"/>
        </w:rPr>
        <w:t>trade marks</w:t>
      </w:r>
      <w:proofErr w:type="spellEnd"/>
      <w:proofErr w:type="gramEnd"/>
      <w:r w:rsidRPr="00425DC4">
        <w:rPr>
          <w:lang w:val="en-ZA"/>
        </w:rPr>
        <w:t xml:space="preserve"> &amp; other intellectual property rights.</w:t>
      </w:r>
    </w:p>
    <w:p w14:paraId="74328B7D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This Copyright &amp; Intellectual Property Policy explains:</w:t>
      </w:r>
    </w:p>
    <w:p w14:paraId="521E36CA" w14:textId="77777777" w:rsidR="00425DC4" w:rsidRPr="00425DC4" w:rsidRDefault="00425DC4" w:rsidP="00F80989">
      <w:pPr>
        <w:numPr>
          <w:ilvl w:val="0"/>
          <w:numId w:val="1"/>
        </w:numPr>
        <w:rPr>
          <w:lang w:val="en-ZA"/>
        </w:rPr>
      </w:pPr>
      <w:r w:rsidRPr="00425DC4">
        <w:rPr>
          <w:lang w:val="en-ZA"/>
        </w:rPr>
        <w:t>how intellectual property displayed through Venturo is treated;</w:t>
      </w:r>
    </w:p>
    <w:p w14:paraId="6C28D14D" w14:textId="77777777" w:rsidR="00425DC4" w:rsidRPr="00425DC4" w:rsidRDefault="00425DC4" w:rsidP="00F80989">
      <w:pPr>
        <w:numPr>
          <w:ilvl w:val="0"/>
          <w:numId w:val="1"/>
        </w:numPr>
        <w:rPr>
          <w:lang w:val="en-ZA"/>
        </w:rPr>
      </w:pPr>
      <w:r w:rsidRPr="00425DC4">
        <w:rPr>
          <w:lang w:val="en-ZA"/>
        </w:rPr>
        <w:t>the rights Venturo has in its own original material;</w:t>
      </w:r>
    </w:p>
    <w:p w14:paraId="74F262B7" w14:textId="77777777" w:rsidR="00425DC4" w:rsidRPr="00425DC4" w:rsidRDefault="00425DC4" w:rsidP="00F80989">
      <w:pPr>
        <w:numPr>
          <w:ilvl w:val="0"/>
          <w:numId w:val="1"/>
        </w:numPr>
        <w:rPr>
          <w:lang w:val="en-ZA"/>
        </w:rPr>
      </w:pPr>
      <w:r w:rsidRPr="00425DC4">
        <w:rPr>
          <w:lang w:val="en-ZA"/>
        </w:rPr>
        <w:t>how third-party intellectual property may appear on Venturo;</w:t>
      </w:r>
    </w:p>
    <w:p w14:paraId="11C20E7A" w14:textId="77777777" w:rsidR="00425DC4" w:rsidRPr="00425DC4" w:rsidRDefault="00425DC4" w:rsidP="00F80989">
      <w:pPr>
        <w:numPr>
          <w:ilvl w:val="0"/>
          <w:numId w:val="1"/>
        </w:numPr>
        <w:rPr>
          <w:lang w:val="en-ZA"/>
        </w:rPr>
      </w:pPr>
      <w:r w:rsidRPr="00425DC4">
        <w:rPr>
          <w:lang w:val="en-ZA"/>
        </w:rPr>
        <w:t>the responsibilities of Users &amp; Activity Providers;</w:t>
      </w:r>
    </w:p>
    <w:p w14:paraId="5CB22BDF" w14:textId="77777777" w:rsidR="00425DC4" w:rsidRPr="00425DC4" w:rsidRDefault="00425DC4" w:rsidP="00F80989">
      <w:pPr>
        <w:numPr>
          <w:ilvl w:val="0"/>
          <w:numId w:val="1"/>
        </w:numPr>
        <w:rPr>
          <w:lang w:val="en-ZA"/>
        </w:rPr>
      </w:pPr>
      <w:r w:rsidRPr="00425DC4">
        <w:rPr>
          <w:lang w:val="en-ZA"/>
        </w:rPr>
        <w:t>how copyright or intellectual property concerns can be reported; and</w:t>
      </w:r>
    </w:p>
    <w:p w14:paraId="3A49E3C7" w14:textId="77777777" w:rsidR="00425DC4" w:rsidRPr="00425DC4" w:rsidRDefault="00425DC4" w:rsidP="00F80989">
      <w:pPr>
        <w:numPr>
          <w:ilvl w:val="0"/>
          <w:numId w:val="1"/>
        </w:numPr>
        <w:rPr>
          <w:lang w:val="en-ZA"/>
        </w:rPr>
      </w:pPr>
      <w:r w:rsidRPr="00425DC4">
        <w:rPr>
          <w:lang w:val="en-ZA"/>
        </w:rPr>
        <w:t>how Venturo may respond to infringement complaints.</w:t>
      </w:r>
    </w:p>
    <w:p w14:paraId="3FB413FF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This Policy should be read together with the:</w:t>
      </w:r>
    </w:p>
    <w:p w14:paraId="7A6FFB25" w14:textId="77777777" w:rsidR="00425DC4" w:rsidRPr="00425DC4" w:rsidRDefault="00425DC4" w:rsidP="00F80989">
      <w:pPr>
        <w:numPr>
          <w:ilvl w:val="0"/>
          <w:numId w:val="2"/>
        </w:numPr>
        <w:rPr>
          <w:lang w:val="en-ZA"/>
        </w:rPr>
      </w:pPr>
      <w:r w:rsidRPr="00425DC4">
        <w:rPr>
          <w:lang w:val="en-ZA"/>
        </w:rPr>
        <w:t>Venturo Terms &amp; Conditions;</w:t>
      </w:r>
    </w:p>
    <w:p w14:paraId="3502AEA8" w14:textId="77777777" w:rsidR="00425DC4" w:rsidRPr="00425DC4" w:rsidRDefault="00425DC4" w:rsidP="00F80989">
      <w:pPr>
        <w:numPr>
          <w:ilvl w:val="0"/>
          <w:numId w:val="2"/>
        </w:numPr>
        <w:rPr>
          <w:lang w:val="en-ZA"/>
        </w:rPr>
      </w:pPr>
      <w:r w:rsidRPr="00425DC4">
        <w:rPr>
          <w:lang w:val="en-ZA"/>
        </w:rPr>
        <w:t>Privacy Policy;</w:t>
      </w:r>
    </w:p>
    <w:p w14:paraId="42F33261" w14:textId="77777777" w:rsidR="00425DC4" w:rsidRPr="00425DC4" w:rsidRDefault="00425DC4" w:rsidP="00F80989">
      <w:pPr>
        <w:numPr>
          <w:ilvl w:val="0"/>
          <w:numId w:val="2"/>
        </w:numPr>
        <w:rPr>
          <w:lang w:val="en-ZA"/>
        </w:rPr>
      </w:pPr>
      <w:r w:rsidRPr="00425DC4">
        <w:rPr>
          <w:lang w:val="en-ZA"/>
        </w:rPr>
        <w:t>User-Generated Content &amp; Community Guidelines; and</w:t>
      </w:r>
    </w:p>
    <w:p w14:paraId="06E09ACB" w14:textId="77777777" w:rsidR="00425DC4" w:rsidRPr="00425DC4" w:rsidRDefault="00425DC4" w:rsidP="00F80989">
      <w:pPr>
        <w:numPr>
          <w:ilvl w:val="0"/>
          <w:numId w:val="2"/>
        </w:numPr>
        <w:rPr>
          <w:lang w:val="en-ZA"/>
        </w:rPr>
      </w:pPr>
      <w:r w:rsidRPr="00425DC4">
        <w:rPr>
          <w:lang w:val="en-ZA"/>
        </w:rPr>
        <w:t>applicable Business or Activity Provider Terms.</w:t>
      </w:r>
    </w:p>
    <w:p w14:paraId="719F1245" w14:textId="45976AFA" w:rsidR="00425DC4" w:rsidRPr="00425DC4" w:rsidRDefault="00425DC4" w:rsidP="00425DC4">
      <w:pPr>
        <w:rPr>
          <w:lang w:val="en-ZA"/>
        </w:rPr>
      </w:pPr>
    </w:p>
    <w:p w14:paraId="7E8CC791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2. Intellectual Property</w:t>
      </w:r>
    </w:p>
    <w:p w14:paraId="79D0F21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Intellectual property may include rights relating to:</w:t>
      </w:r>
    </w:p>
    <w:p w14:paraId="5FE47CA0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copyright;</w:t>
      </w:r>
    </w:p>
    <w:p w14:paraId="5B8DF458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proofErr w:type="spellStart"/>
      <w:proofErr w:type="gramStart"/>
      <w:r w:rsidRPr="00425DC4">
        <w:rPr>
          <w:lang w:val="en-ZA"/>
        </w:rPr>
        <w:t>trade marks</w:t>
      </w:r>
      <w:proofErr w:type="spellEnd"/>
      <w:proofErr w:type="gramEnd"/>
      <w:r w:rsidRPr="00425DC4">
        <w:rPr>
          <w:lang w:val="en-ZA"/>
        </w:rPr>
        <w:t>;</w:t>
      </w:r>
    </w:p>
    <w:p w14:paraId="6FE3B539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designs;</w:t>
      </w:r>
    </w:p>
    <w:p w14:paraId="0DAC4312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computer software;</w:t>
      </w:r>
    </w:p>
    <w:p w14:paraId="2495CAA7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branding;</w:t>
      </w:r>
    </w:p>
    <w:p w14:paraId="218C3C97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photographs;</w:t>
      </w:r>
    </w:p>
    <w:p w14:paraId="1BFD311E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videos;</w:t>
      </w:r>
    </w:p>
    <w:p w14:paraId="5B521195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lastRenderedPageBreak/>
        <w:t>written material;</w:t>
      </w:r>
    </w:p>
    <w:p w14:paraId="7679581E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graphics;</w:t>
      </w:r>
    </w:p>
    <w:p w14:paraId="283672AF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illustrations;</w:t>
      </w:r>
    </w:p>
    <w:p w14:paraId="4BDA59BF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databases &amp; compilations;</w:t>
      </w:r>
    </w:p>
    <w:p w14:paraId="12B1DABE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logos;</w:t>
      </w:r>
    </w:p>
    <w:p w14:paraId="4C216325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business names; and</w:t>
      </w:r>
    </w:p>
    <w:p w14:paraId="37E55E28" w14:textId="77777777" w:rsidR="00425DC4" w:rsidRPr="00425DC4" w:rsidRDefault="00425DC4" w:rsidP="00F80989">
      <w:pPr>
        <w:numPr>
          <w:ilvl w:val="0"/>
          <w:numId w:val="3"/>
        </w:numPr>
        <w:rPr>
          <w:lang w:val="en-ZA"/>
        </w:rPr>
      </w:pPr>
      <w:r w:rsidRPr="00425DC4">
        <w:rPr>
          <w:lang w:val="en-ZA"/>
        </w:rPr>
        <w:t>other original creative material.</w:t>
      </w:r>
    </w:p>
    <w:p w14:paraId="7559E49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Different intellectual property rights may apply to different types of material.</w:t>
      </w:r>
    </w:p>
    <w:p w14:paraId="14A380AD" w14:textId="5CEFC28C" w:rsidR="00425DC4" w:rsidRPr="00425DC4" w:rsidRDefault="00425DC4" w:rsidP="00425DC4">
      <w:pPr>
        <w:rPr>
          <w:lang w:val="en-ZA"/>
        </w:rPr>
      </w:pPr>
    </w:p>
    <w:p w14:paraId="5F8C1E39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3. Copyright</w:t>
      </w:r>
    </w:p>
    <w:p w14:paraId="1D706573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Copyright protects qualifying original works under applicable law.</w:t>
      </w:r>
    </w:p>
    <w:p w14:paraId="7BF0A01A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Examples of works that may receive copyright protection include:</w:t>
      </w:r>
    </w:p>
    <w:p w14:paraId="593AEF8B" w14:textId="77777777" w:rsidR="00425DC4" w:rsidRPr="00425DC4" w:rsidRDefault="00425DC4" w:rsidP="00F80989">
      <w:pPr>
        <w:numPr>
          <w:ilvl w:val="0"/>
          <w:numId w:val="4"/>
        </w:numPr>
        <w:rPr>
          <w:lang w:val="en-ZA"/>
        </w:rPr>
      </w:pPr>
      <w:r w:rsidRPr="00425DC4">
        <w:rPr>
          <w:lang w:val="en-ZA"/>
        </w:rPr>
        <w:t>written content;</w:t>
      </w:r>
    </w:p>
    <w:p w14:paraId="45048921" w14:textId="77777777" w:rsidR="00425DC4" w:rsidRPr="00425DC4" w:rsidRDefault="00425DC4" w:rsidP="00F80989">
      <w:pPr>
        <w:numPr>
          <w:ilvl w:val="0"/>
          <w:numId w:val="4"/>
        </w:numPr>
        <w:rPr>
          <w:lang w:val="en-ZA"/>
        </w:rPr>
      </w:pPr>
      <w:r w:rsidRPr="00425DC4">
        <w:rPr>
          <w:lang w:val="en-ZA"/>
        </w:rPr>
        <w:t>photographs;</w:t>
      </w:r>
    </w:p>
    <w:p w14:paraId="5A0D8476" w14:textId="77777777" w:rsidR="00425DC4" w:rsidRPr="00425DC4" w:rsidRDefault="00425DC4" w:rsidP="00F80989">
      <w:pPr>
        <w:numPr>
          <w:ilvl w:val="0"/>
          <w:numId w:val="4"/>
        </w:numPr>
        <w:rPr>
          <w:lang w:val="en-ZA"/>
        </w:rPr>
      </w:pPr>
      <w:r w:rsidRPr="00425DC4">
        <w:rPr>
          <w:lang w:val="en-ZA"/>
        </w:rPr>
        <w:t>graphics;</w:t>
      </w:r>
    </w:p>
    <w:p w14:paraId="539F9C06" w14:textId="77777777" w:rsidR="00425DC4" w:rsidRPr="00425DC4" w:rsidRDefault="00425DC4" w:rsidP="00F80989">
      <w:pPr>
        <w:numPr>
          <w:ilvl w:val="0"/>
          <w:numId w:val="4"/>
        </w:numPr>
        <w:rPr>
          <w:lang w:val="en-ZA"/>
        </w:rPr>
      </w:pPr>
      <w:r w:rsidRPr="00425DC4">
        <w:rPr>
          <w:lang w:val="en-ZA"/>
        </w:rPr>
        <w:t>illustrations;</w:t>
      </w:r>
    </w:p>
    <w:p w14:paraId="2D31875E" w14:textId="77777777" w:rsidR="00425DC4" w:rsidRPr="00425DC4" w:rsidRDefault="00425DC4" w:rsidP="00F80989">
      <w:pPr>
        <w:numPr>
          <w:ilvl w:val="0"/>
          <w:numId w:val="4"/>
        </w:numPr>
        <w:rPr>
          <w:lang w:val="en-ZA"/>
        </w:rPr>
      </w:pPr>
      <w:r w:rsidRPr="00425DC4">
        <w:rPr>
          <w:lang w:val="en-ZA"/>
        </w:rPr>
        <w:t>videos;</w:t>
      </w:r>
    </w:p>
    <w:p w14:paraId="6022FE48" w14:textId="77777777" w:rsidR="00425DC4" w:rsidRPr="00425DC4" w:rsidRDefault="00425DC4" w:rsidP="00F80989">
      <w:pPr>
        <w:numPr>
          <w:ilvl w:val="0"/>
          <w:numId w:val="4"/>
        </w:numPr>
        <w:rPr>
          <w:lang w:val="en-ZA"/>
        </w:rPr>
      </w:pPr>
      <w:r w:rsidRPr="00425DC4">
        <w:rPr>
          <w:lang w:val="en-ZA"/>
        </w:rPr>
        <w:t>software;</w:t>
      </w:r>
    </w:p>
    <w:p w14:paraId="398207E4" w14:textId="77777777" w:rsidR="00425DC4" w:rsidRPr="00425DC4" w:rsidRDefault="00425DC4" w:rsidP="00F80989">
      <w:pPr>
        <w:numPr>
          <w:ilvl w:val="0"/>
          <w:numId w:val="4"/>
        </w:numPr>
        <w:rPr>
          <w:lang w:val="en-ZA"/>
        </w:rPr>
      </w:pPr>
      <w:r w:rsidRPr="00425DC4">
        <w:rPr>
          <w:lang w:val="en-ZA"/>
        </w:rPr>
        <w:t>sound recordings;</w:t>
      </w:r>
    </w:p>
    <w:p w14:paraId="4C7599B5" w14:textId="77777777" w:rsidR="00425DC4" w:rsidRPr="00425DC4" w:rsidRDefault="00425DC4" w:rsidP="00F80989">
      <w:pPr>
        <w:numPr>
          <w:ilvl w:val="0"/>
          <w:numId w:val="4"/>
        </w:numPr>
        <w:rPr>
          <w:lang w:val="en-ZA"/>
        </w:rPr>
      </w:pPr>
      <w:r w:rsidRPr="00425DC4">
        <w:rPr>
          <w:lang w:val="en-ZA"/>
        </w:rPr>
        <w:t>published material; and</w:t>
      </w:r>
    </w:p>
    <w:p w14:paraId="56969376" w14:textId="77777777" w:rsidR="00425DC4" w:rsidRPr="00425DC4" w:rsidRDefault="00425DC4" w:rsidP="00F80989">
      <w:pPr>
        <w:numPr>
          <w:ilvl w:val="0"/>
          <w:numId w:val="4"/>
        </w:numPr>
        <w:rPr>
          <w:lang w:val="en-ZA"/>
        </w:rPr>
      </w:pPr>
      <w:r w:rsidRPr="00425DC4">
        <w:rPr>
          <w:lang w:val="en-ZA"/>
        </w:rPr>
        <w:t>other eligible creative works.</w:t>
      </w:r>
    </w:p>
    <w:p w14:paraId="69A4067B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Copyright ownership does not necessarily depend on whether a copyright symbol appears on the work.</w:t>
      </w:r>
    </w:p>
    <w:p w14:paraId="54999D1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Users should therefore not assume that material found online is free to copy simply because it does not contain a copyright notice.</w:t>
      </w:r>
    </w:p>
    <w:p w14:paraId="242D21C0" w14:textId="75076ADE" w:rsidR="00425DC4" w:rsidRPr="00425DC4" w:rsidRDefault="00425DC4" w:rsidP="00425DC4">
      <w:pPr>
        <w:rPr>
          <w:lang w:val="en-ZA"/>
        </w:rPr>
      </w:pPr>
    </w:p>
    <w:p w14:paraId="72748FC6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4. Venturo Intellectual Property</w:t>
      </w:r>
    </w:p>
    <w:p w14:paraId="7CBC94A3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Unless otherwise stated, original material created by or for Venturo and owned by Venturo may include:</w:t>
      </w:r>
    </w:p>
    <w:p w14:paraId="699F3F34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the Venturo name &amp; branding;</w:t>
      </w:r>
    </w:p>
    <w:p w14:paraId="1D488FD3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Venturo logos;</w:t>
      </w:r>
    </w:p>
    <w:p w14:paraId="03C254A4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Venturo visual assets;</w:t>
      </w:r>
    </w:p>
    <w:p w14:paraId="5135D9E4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original website content;</w:t>
      </w:r>
    </w:p>
    <w:p w14:paraId="19F4D027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original app content;</w:t>
      </w:r>
    </w:p>
    <w:p w14:paraId="5FE23737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lastRenderedPageBreak/>
        <w:t>original written descriptions;</w:t>
      </w:r>
    </w:p>
    <w:p w14:paraId="046D2B06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graphics;</w:t>
      </w:r>
    </w:p>
    <w:p w14:paraId="6B184A30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illustrations;</w:t>
      </w:r>
    </w:p>
    <w:p w14:paraId="1DE2F871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photographs commissioned or created for Venturo;</w:t>
      </w:r>
    </w:p>
    <w:p w14:paraId="2761DB32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videos;</w:t>
      </w:r>
    </w:p>
    <w:p w14:paraId="7022E653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marketing material;</w:t>
      </w:r>
    </w:p>
    <w:p w14:paraId="05EB0434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original editorial collections;</w:t>
      </w:r>
    </w:p>
    <w:p w14:paraId="240CF0B8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original design elements;</w:t>
      </w:r>
    </w:p>
    <w:p w14:paraId="1F7B94AB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software owned by Venturo;</w:t>
      </w:r>
    </w:p>
    <w:p w14:paraId="63032515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original database arrangements or compilations where protected; and</w:t>
      </w:r>
    </w:p>
    <w:p w14:paraId="0AB282FB" w14:textId="77777777" w:rsidR="00425DC4" w:rsidRPr="00425DC4" w:rsidRDefault="00425DC4" w:rsidP="00F80989">
      <w:pPr>
        <w:numPr>
          <w:ilvl w:val="0"/>
          <w:numId w:val="5"/>
        </w:numPr>
        <w:rPr>
          <w:lang w:val="en-ZA"/>
        </w:rPr>
      </w:pPr>
      <w:r w:rsidRPr="00425DC4">
        <w:rPr>
          <w:lang w:val="en-ZA"/>
        </w:rPr>
        <w:t>other original creative work.</w:t>
      </w:r>
    </w:p>
    <w:p w14:paraId="7D577D52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These materials may be protected by copyright, </w:t>
      </w:r>
      <w:proofErr w:type="gramStart"/>
      <w:r w:rsidRPr="00425DC4">
        <w:rPr>
          <w:lang w:val="en-ZA"/>
        </w:rPr>
        <w:t>trade mark</w:t>
      </w:r>
      <w:proofErr w:type="gramEnd"/>
      <w:r w:rsidRPr="00425DC4">
        <w:rPr>
          <w:lang w:val="en-ZA"/>
        </w:rPr>
        <w:t xml:space="preserve"> law or other applicable intellectual property rights.</w:t>
      </w:r>
    </w:p>
    <w:p w14:paraId="206F9E17" w14:textId="389BCA13" w:rsidR="00425DC4" w:rsidRPr="00425DC4" w:rsidRDefault="00425DC4" w:rsidP="00425DC4">
      <w:pPr>
        <w:rPr>
          <w:lang w:val="en-ZA"/>
        </w:rPr>
      </w:pPr>
    </w:p>
    <w:p w14:paraId="75109006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5. Copyright Notice</w:t>
      </w:r>
    </w:p>
    <w:p w14:paraId="177234D0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may display the following notice on its website, application or other material:</w:t>
      </w:r>
    </w:p>
    <w:p w14:paraId="1360C224" w14:textId="68A7A52E" w:rsidR="00425DC4" w:rsidRPr="00507441" w:rsidRDefault="00425DC4" w:rsidP="00425DC4">
      <w:pPr>
        <w:rPr>
          <w:rFonts w:ascii="Nunito SemiBold" w:hAnsi="Nunito SemiBold"/>
          <w:lang w:val="en-ZA"/>
        </w:rPr>
      </w:pPr>
      <w:r w:rsidRPr="00507441">
        <w:rPr>
          <w:rFonts w:ascii="Nunito SemiBold" w:hAnsi="Nunito SemiBold"/>
          <w:lang w:val="en-ZA"/>
        </w:rPr>
        <w:t xml:space="preserve">© </w:t>
      </w:r>
      <w:r w:rsidR="00507441">
        <w:rPr>
          <w:rFonts w:ascii="Nunito SemiBold" w:hAnsi="Nunito SemiBold"/>
          <w:lang w:val="en-ZA"/>
        </w:rPr>
        <w:t>2025</w:t>
      </w:r>
      <w:r w:rsidRPr="00507441">
        <w:rPr>
          <w:rFonts w:ascii="Nunito SemiBold" w:hAnsi="Nunito SemiBold"/>
          <w:lang w:val="en-ZA"/>
        </w:rPr>
        <w:t xml:space="preserve"> Viatori Ventures (Pty) Ltd trading as Venturo. All rights reserved.</w:t>
      </w:r>
    </w:p>
    <w:p w14:paraId="0204A9D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This notice applies to original material owned by Venturo.</w:t>
      </w:r>
    </w:p>
    <w:p w14:paraId="07F51B0B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It does not claim ownership of third-party content, </w:t>
      </w:r>
      <w:proofErr w:type="spellStart"/>
      <w:proofErr w:type="gramStart"/>
      <w:r w:rsidRPr="00425DC4">
        <w:rPr>
          <w:lang w:val="en-ZA"/>
        </w:rPr>
        <w:t>trade marks</w:t>
      </w:r>
      <w:proofErr w:type="spellEnd"/>
      <w:proofErr w:type="gramEnd"/>
      <w:r w:rsidRPr="00425DC4">
        <w:rPr>
          <w:lang w:val="en-ZA"/>
        </w:rPr>
        <w:t>, photographs, logos or other material that belongs to another rights holder.</w:t>
      </w:r>
    </w:p>
    <w:p w14:paraId="611B185D" w14:textId="4BA40575" w:rsidR="00425DC4" w:rsidRPr="00425DC4" w:rsidRDefault="00425DC4" w:rsidP="00425DC4">
      <w:pPr>
        <w:rPr>
          <w:lang w:val="en-ZA"/>
        </w:rPr>
      </w:pPr>
    </w:p>
    <w:p w14:paraId="67828E6D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6. Permitted Personal Use</w:t>
      </w:r>
    </w:p>
    <w:p w14:paraId="169ED6A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Users may access &amp; use Venturo Content for ordinary personal, non-commercial use associated with the Venturo Platform.</w:t>
      </w:r>
    </w:p>
    <w:p w14:paraId="669E4D9D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For example, Users may:</w:t>
      </w:r>
    </w:p>
    <w:p w14:paraId="621464A9" w14:textId="77777777" w:rsidR="00425DC4" w:rsidRPr="00425DC4" w:rsidRDefault="00425DC4" w:rsidP="00F80989">
      <w:pPr>
        <w:numPr>
          <w:ilvl w:val="0"/>
          <w:numId w:val="6"/>
        </w:numPr>
        <w:rPr>
          <w:lang w:val="en-ZA"/>
        </w:rPr>
      </w:pPr>
      <w:r w:rsidRPr="00425DC4">
        <w:rPr>
          <w:lang w:val="en-ZA"/>
        </w:rPr>
        <w:t>view activity listings;</w:t>
      </w:r>
    </w:p>
    <w:p w14:paraId="4366A56D" w14:textId="77777777" w:rsidR="00425DC4" w:rsidRPr="00425DC4" w:rsidRDefault="00425DC4" w:rsidP="00F80989">
      <w:pPr>
        <w:numPr>
          <w:ilvl w:val="0"/>
          <w:numId w:val="6"/>
        </w:numPr>
        <w:rPr>
          <w:lang w:val="en-ZA"/>
        </w:rPr>
      </w:pPr>
      <w:r w:rsidRPr="00425DC4">
        <w:rPr>
          <w:lang w:val="en-ZA"/>
        </w:rPr>
        <w:t>save activities;</w:t>
      </w:r>
    </w:p>
    <w:p w14:paraId="53E50E01" w14:textId="77777777" w:rsidR="00425DC4" w:rsidRPr="00425DC4" w:rsidRDefault="00425DC4" w:rsidP="00F80989">
      <w:pPr>
        <w:numPr>
          <w:ilvl w:val="0"/>
          <w:numId w:val="6"/>
        </w:numPr>
        <w:rPr>
          <w:lang w:val="en-ZA"/>
        </w:rPr>
      </w:pPr>
      <w:r w:rsidRPr="00425DC4">
        <w:rPr>
          <w:lang w:val="en-ZA"/>
        </w:rPr>
        <w:t>share links to Venturo pages;</w:t>
      </w:r>
    </w:p>
    <w:p w14:paraId="15571A2D" w14:textId="77777777" w:rsidR="00425DC4" w:rsidRPr="00425DC4" w:rsidRDefault="00425DC4" w:rsidP="00F80989">
      <w:pPr>
        <w:numPr>
          <w:ilvl w:val="0"/>
          <w:numId w:val="6"/>
        </w:numPr>
        <w:rPr>
          <w:lang w:val="en-ZA"/>
        </w:rPr>
      </w:pPr>
      <w:r w:rsidRPr="00425DC4">
        <w:rPr>
          <w:lang w:val="en-ZA"/>
        </w:rPr>
        <w:t>use information to plan activities;</w:t>
      </w:r>
    </w:p>
    <w:p w14:paraId="4993F3B5" w14:textId="77777777" w:rsidR="00425DC4" w:rsidRPr="00425DC4" w:rsidRDefault="00425DC4" w:rsidP="00F80989">
      <w:pPr>
        <w:numPr>
          <w:ilvl w:val="0"/>
          <w:numId w:val="6"/>
        </w:numPr>
        <w:rPr>
          <w:lang w:val="en-ZA"/>
        </w:rPr>
      </w:pPr>
      <w:r w:rsidRPr="00425DC4">
        <w:rPr>
          <w:lang w:val="en-ZA"/>
        </w:rPr>
        <w:t>access their account; and</w:t>
      </w:r>
    </w:p>
    <w:p w14:paraId="4BF94BE8" w14:textId="77777777" w:rsidR="00425DC4" w:rsidRPr="00425DC4" w:rsidRDefault="00425DC4" w:rsidP="00F80989">
      <w:pPr>
        <w:numPr>
          <w:ilvl w:val="0"/>
          <w:numId w:val="6"/>
        </w:numPr>
        <w:rPr>
          <w:lang w:val="en-ZA"/>
        </w:rPr>
      </w:pPr>
      <w:r w:rsidRPr="00425DC4">
        <w:rPr>
          <w:lang w:val="en-ZA"/>
        </w:rPr>
        <w:t>use features made available through the Platform.</w:t>
      </w:r>
    </w:p>
    <w:p w14:paraId="35E1E55D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This permission does not transfer ownership of Venturo intellectual property to the User.</w:t>
      </w:r>
    </w:p>
    <w:p w14:paraId="3628F1B5" w14:textId="6E722913" w:rsidR="00425DC4" w:rsidRPr="00425DC4" w:rsidRDefault="00425DC4" w:rsidP="00425DC4">
      <w:pPr>
        <w:rPr>
          <w:lang w:val="en-ZA"/>
        </w:rPr>
      </w:pPr>
    </w:p>
    <w:p w14:paraId="5BCD8D2F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lastRenderedPageBreak/>
        <w:t>7. Uses Requiring Permission</w:t>
      </w:r>
    </w:p>
    <w:p w14:paraId="77AE3B82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Unless permitted by applicable law or expressly authorised by Venturo, Users may not:</w:t>
      </w:r>
    </w:p>
    <w:p w14:paraId="722DD898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reproduce substantial portions of Venturo Content;</w:t>
      </w:r>
    </w:p>
    <w:p w14:paraId="63DB2E7C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republish Venturo Content commercially;</w:t>
      </w:r>
    </w:p>
    <w:p w14:paraId="6A934135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copy Venturo descriptions for use on another directory or platform;</w:t>
      </w:r>
    </w:p>
    <w:p w14:paraId="2E397941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systematically scrape Venturo's Platform;</w:t>
      </w:r>
    </w:p>
    <w:p w14:paraId="6DED74C6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build a competing database using Venturo Content;</w:t>
      </w:r>
    </w:p>
    <w:p w14:paraId="49A5B8AE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copy Venturo branding;</w:t>
      </w:r>
    </w:p>
    <w:p w14:paraId="75AAC2A6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use Venturo's logo without permission;</w:t>
      </w:r>
    </w:p>
    <w:p w14:paraId="32FA5989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reproduce Venturo photography commercially;</w:t>
      </w:r>
    </w:p>
    <w:p w14:paraId="4949A0BB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sell Venturo Content;</w:t>
      </w:r>
    </w:p>
    <w:p w14:paraId="28A7F61C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remove copyright or proprietary notices;</w:t>
      </w:r>
    </w:p>
    <w:p w14:paraId="4E995149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falsely suggest an association with Venturo;</w:t>
      </w:r>
    </w:p>
    <w:p w14:paraId="6AD03170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copy Venturo software or source code; or</w:t>
      </w:r>
    </w:p>
    <w:p w14:paraId="5005804F" w14:textId="77777777" w:rsidR="00425DC4" w:rsidRPr="00425DC4" w:rsidRDefault="00425DC4" w:rsidP="00F80989">
      <w:pPr>
        <w:numPr>
          <w:ilvl w:val="0"/>
          <w:numId w:val="7"/>
        </w:numPr>
        <w:rPr>
          <w:lang w:val="en-ZA"/>
        </w:rPr>
      </w:pPr>
      <w:r w:rsidRPr="00425DC4">
        <w:rPr>
          <w:lang w:val="en-ZA"/>
        </w:rPr>
        <w:t>use Venturo intellectual property in a misleading or unlawful manner.</w:t>
      </w:r>
    </w:p>
    <w:p w14:paraId="7E1842D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Requests for permission may be sent to:</w:t>
      </w:r>
    </w:p>
    <w:p w14:paraId="03C85041" w14:textId="77777777" w:rsidR="00425DC4" w:rsidRPr="00425DC4" w:rsidRDefault="00425DC4" w:rsidP="00425DC4">
      <w:pPr>
        <w:rPr>
          <w:lang w:val="en-ZA"/>
        </w:rPr>
      </w:pPr>
      <w:hyperlink r:id="rId11" w:history="1">
        <w:r w:rsidRPr="00425DC4">
          <w:rPr>
            <w:rStyle w:val="Hyperlink"/>
            <w:b/>
            <w:bCs/>
            <w:lang w:val="en-ZA"/>
          </w:rPr>
          <w:t>legal@venturo.co.za</w:t>
        </w:r>
      </w:hyperlink>
    </w:p>
    <w:p w14:paraId="36BB78B3" w14:textId="2C9EBA5C" w:rsidR="00425DC4" w:rsidRPr="00425DC4" w:rsidRDefault="00425DC4" w:rsidP="00425DC4">
      <w:pPr>
        <w:rPr>
          <w:lang w:val="en-ZA"/>
        </w:rPr>
      </w:pPr>
    </w:p>
    <w:p w14:paraId="51122F83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 xml:space="preserve">8. Venturo </w:t>
      </w:r>
      <w:proofErr w:type="gramStart"/>
      <w:r w:rsidRPr="007F6AA3">
        <w:rPr>
          <w:lang w:val="en-ZA"/>
        </w:rPr>
        <w:t>Trade Marks</w:t>
      </w:r>
      <w:proofErr w:type="gramEnd"/>
      <w:r w:rsidRPr="007F6AA3">
        <w:rPr>
          <w:lang w:val="en-ZA"/>
        </w:rPr>
        <w:t xml:space="preserve"> &amp; Branding</w:t>
      </w:r>
    </w:p>
    <w:p w14:paraId="41B58F2E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The Venturo name, logo &amp; other distinctive brand elements may be protected under applicable </w:t>
      </w:r>
      <w:proofErr w:type="gramStart"/>
      <w:r w:rsidRPr="00425DC4">
        <w:rPr>
          <w:lang w:val="en-ZA"/>
        </w:rPr>
        <w:t>trade mark</w:t>
      </w:r>
      <w:proofErr w:type="gramEnd"/>
      <w:r w:rsidRPr="00425DC4">
        <w:rPr>
          <w:lang w:val="en-ZA"/>
        </w:rPr>
        <w:t>, copyright or other intellectual property law.</w:t>
      </w:r>
    </w:p>
    <w:p w14:paraId="6D42A256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Use of Venturo branding must not:</w:t>
      </w:r>
    </w:p>
    <w:p w14:paraId="305ABA26" w14:textId="77777777" w:rsidR="00425DC4" w:rsidRPr="00425DC4" w:rsidRDefault="00425DC4" w:rsidP="00F80989">
      <w:pPr>
        <w:numPr>
          <w:ilvl w:val="0"/>
          <w:numId w:val="8"/>
        </w:numPr>
        <w:rPr>
          <w:lang w:val="en-ZA"/>
        </w:rPr>
      </w:pPr>
      <w:r w:rsidRPr="00425DC4">
        <w:rPr>
          <w:lang w:val="en-ZA"/>
        </w:rPr>
        <w:t>falsely suggest that another business is Venturo;</w:t>
      </w:r>
    </w:p>
    <w:p w14:paraId="23A415DA" w14:textId="77777777" w:rsidR="00425DC4" w:rsidRPr="00425DC4" w:rsidRDefault="00425DC4" w:rsidP="00F80989">
      <w:pPr>
        <w:numPr>
          <w:ilvl w:val="0"/>
          <w:numId w:val="8"/>
        </w:numPr>
        <w:rPr>
          <w:lang w:val="en-ZA"/>
        </w:rPr>
      </w:pPr>
      <w:r w:rsidRPr="00425DC4">
        <w:rPr>
          <w:lang w:val="en-ZA"/>
        </w:rPr>
        <w:t>falsely imply sponsorship or endorsement by Venturo;</w:t>
      </w:r>
    </w:p>
    <w:p w14:paraId="68E72210" w14:textId="77777777" w:rsidR="00425DC4" w:rsidRPr="00425DC4" w:rsidRDefault="00425DC4" w:rsidP="00F80989">
      <w:pPr>
        <w:numPr>
          <w:ilvl w:val="0"/>
          <w:numId w:val="8"/>
        </w:numPr>
        <w:rPr>
          <w:lang w:val="en-ZA"/>
        </w:rPr>
      </w:pPr>
      <w:r w:rsidRPr="00425DC4">
        <w:rPr>
          <w:lang w:val="en-ZA"/>
        </w:rPr>
        <w:t>confuse customers regarding the source of a product or service;</w:t>
      </w:r>
    </w:p>
    <w:p w14:paraId="06129FCD" w14:textId="77777777" w:rsidR="00425DC4" w:rsidRPr="00425DC4" w:rsidRDefault="00425DC4" w:rsidP="00F80989">
      <w:pPr>
        <w:numPr>
          <w:ilvl w:val="0"/>
          <w:numId w:val="8"/>
        </w:numPr>
        <w:rPr>
          <w:lang w:val="en-ZA"/>
        </w:rPr>
      </w:pPr>
      <w:r w:rsidRPr="00425DC4">
        <w:rPr>
          <w:lang w:val="en-ZA"/>
        </w:rPr>
        <w:t>imitate Venturo in a deceptive manner; or</w:t>
      </w:r>
    </w:p>
    <w:p w14:paraId="138922BD" w14:textId="77777777" w:rsidR="00425DC4" w:rsidRPr="00425DC4" w:rsidRDefault="00425DC4" w:rsidP="00F80989">
      <w:pPr>
        <w:numPr>
          <w:ilvl w:val="0"/>
          <w:numId w:val="8"/>
        </w:numPr>
        <w:rPr>
          <w:lang w:val="en-ZA"/>
        </w:rPr>
      </w:pPr>
      <w:r w:rsidRPr="00425DC4">
        <w:rPr>
          <w:lang w:val="en-ZA"/>
        </w:rPr>
        <w:t>damage or misuse Venturo's intellectual property rights.</w:t>
      </w:r>
    </w:p>
    <w:p w14:paraId="0F06670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Where permission to use Venturo branding has been given, the branding must be used in accordance with any applicable brand guidelines.</w:t>
      </w:r>
    </w:p>
    <w:p w14:paraId="03AB647E" w14:textId="60602A05" w:rsidR="00425DC4" w:rsidRPr="00425DC4" w:rsidRDefault="00425DC4" w:rsidP="00425DC4">
      <w:pPr>
        <w:rPr>
          <w:lang w:val="en-ZA"/>
        </w:rPr>
      </w:pPr>
    </w:p>
    <w:p w14:paraId="613AED4B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 xml:space="preserve">9. Third-Party Business Names &amp; </w:t>
      </w:r>
      <w:proofErr w:type="gramStart"/>
      <w:r w:rsidRPr="007F6AA3">
        <w:rPr>
          <w:lang w:val="en-ZA"/>
        </w:rPr>
        <w:t>Trade Marks</w:t>
      </w:r>
      <w:proofErr w:type="gramEnd"/>
    </w:p>
    <w:p w14:paraId="2CAE46F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Venturo displays the names, brands, </w:t>
      </w:r>
      <w:proofErr w:type="spellStart"/>
      <w:proofErr w:type="gramStart"/>
      <w:r w:rsidRPr="00425DC4">
        <w:rPr>
          <w:lang w:val="en-ZA"/>
        </w:rPr>
        <w:t>trade marks</w:t>
      </w:r>
      <w:proofErr w:type="spellEnd"/>
      <w:proofErr w:type="gramEnd"/>
      <w:r w:rsidRPr="00425DC4">
        <w:rPr>
          <w:lang w:val="en-ZA"/>
        </w:rPr>
        <w:t xml:space="preserve"> &amp; logos of independent businesses as part of its activity-discovery services.</w:t>
      </w:r>
    </w:p>
    <w:p w14:paraId="34E4463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lastRenderedPageBreak/>
        <w:t xml:space="preserve">Ownership of those </w:t>
      </w:r>
      <w:proofErr w:type="spellStart"/>
      <w:proofErr w:type="gramStart"/>
      <w:r w:rsidRPr="00425DC4">
        <w:rPr>
          <w:lang w:val="en-ZA"/>
        </w:rPr>
        <w:t>trade marks</w:t>
      </w:r>
      <w:proofErr w:type="spellEnd"/>
      <w:proofErr w:type="gramEnd"/>
      <w:r w:rsidRPr="00425DC4">
        <w:rPr>
          <w:lang w:val="en-ZA"/>
        </w:rPr>
        <w:t xml:space="preserve"> &amp; brands </w:t>
      </w:r>
      <w:proofErr w:type="gramStart"/>
      <w:r w:rsidRPr="00425DC4">
        <w:rPr>
          <w:lang w:val="en-ZA"/>
        </w:rPr>
        <w:t>remains</w:t>
      </w:r>
      <w:proofErr w:type="gramEnd"/>
      <w:r w:rsidRPr="00425DC4">
        <w:rPr>
          <w:lang w:val="en-ZA"/>
        </w:rPr>
        <w:t xml:space="preserve"> with the relevant rights holder.</w:t>
      </w:r>
    </w:p>
    <w:p w14:paraId="3466B4CD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Displaying a business name or </w:t>
      </w:r>
      <w:proofErr w:type="gramStart"/>
      <w:r w:rsidRPr="00425DC4">
        <w:rPr>
          <w:lang w:val="en-ZA"/>
        </w:rPr>
        <w:t>trade mark</w:t>
      </w:r>
      <w:proofErr w:type="gramEnd"/>
      <w:r w:rsidRPr="00425DC4">
        <w:rPr>
          <w:lang w:val="en-ZA"/>
        </w:rPr>
        <w:t xml:space="preserve"> on Venturo does not mean Venturo owns that intellectual property.</w:t>
      </w:r>
    </w:p>
    <w:p w14:paraId="6332E9DF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It also does not automatically mean that Venturo operates the relevant business or activity.</w:t>
      </w:r>
    </w:p>
    <w:p w14:paraId="33430234" w14:textId="6438F069" w:rsidR="00425DC4" w:rsidRPr="00425DC4" w:rsidRDefault="00425DC4" w:rsidP="00425DC4">
      <w:pPr>
        <w:rPr>
          <w:lang w:val="en-ZA"/>
        </w:rPr>
      </w:pPr>
    </w:p>
    <w:p w14:paraId="2CB857D6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10. Activity Provider Content</w:t>
      </w:r>
    </w:p>
    <w:p w14:paraId="370E898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Activity Providers may provide Venturo with:</w:t>
      </w:r>
    </w:p>
    <w:p w14:paraId="43BDEEC2" w14:textId="77777777" w:rsidR="00425DC4" w:rsidRPr="00425DC4" w:rsidRDefault="00425DC4" w:rsidP="00F80989">
      <w:pPr>
        <w:numPr>
          <w:ilvl w:val="0"/>
          <w:numId w:val="9"/>
        </w:numPr>
        <w:rPr>
          <w:lang w:val="en-ZA"/>
        </w:rPr>
      </w:pPr>
      <w:r w:rsidRPr="00425DC4">
        <w:rPr>
          <w:lang w:val="en-ZA"/>
        </w:rPr>
        <w:t>logos;</w:t>
      </w:r>
    </w:p>
    <w:p w14:paraId="687D5A99" w14:textId="77777777" w:rsidR="00425DC4" w:rsidRPr="00425DC4" w:rsidRDefault="00425DC4" w:rsidP="00F80989">
      <w:pPr>
        <w:numPr>
          <w:ilvl w:val="0"/>
          <w:numId w:val="9"/>
        </w:numPr>
        <w:rPr>
          <w:lang w:val="en-ZA"/>
        </w:rPr>
      </w:pPr>
      <w:r w:rsidRPr="00425DC4">
        <w:rPr>
          <w:lang w:val="en-ZA"/>
        </w:rPr>
        <w:t>photographs;</w:t>
      </w:r>
    </w:p>
    <w:p w14:paraId="2C097C6B" w14:textId="77777777" w:rsidR="00425DC4" w:rsidRPr="00425DC4" w:rsidRDefault="00425DC4" w:rsidP="00F80989">
      <w:pPr>
        <w:numPr>
          <w:ilvl w:val="0"/>
          <w:numId w:val="9"/>
        </w:numPr>
        <w:rPr>
          <w:lang w:val="en-ZA"/>
        </w:rPr>
      </w:pPr>
      <w:r w:rsidRPr="00425DC4">
        <w:rPr>
          <w:lang w:val="en-ZA"/>
        </w:rPr>
        <w:t>videos;</w:t>
      </w:r>
    </w:p>
    <w:p w14:paraId="02F6F0BD" w14:textId="77777777" w:rsidR="00425DC4" w:rsidRPr="00425DC4" w:rsidRDefault="00425DC4" w:rsidP="00F80989">
      <w:pPr>
        <w:numPr>
          <w:ilvl w:val="0"/>
          <w:numId w:val="9"/>
        </w:numPr>
        <w:rPr>
          <w:lang w:val="en-ZA"/>
        </w:rPr>
      </w:pPr>
      <w:r w:rsidRPr="00425DC4">
        <w:rPr>
          <w:lang w:val="en-ZA"/>
        </w:rPr>
        <w:t>descriptions;</w:t>
      </w:r>
    </w:p>
    <w:p w14:paraId="567E2A4C" w14:textId="77777777" w:rsidR="00425DC4" w:rsidRPr="00425DC4" w:rsidRDefault="00425DC4" w:rsidP="00F80989">
      <w:pPr>
        <w:numPr>
          <w:ilvl w:val="0"/>
          <w:numId w:val="9"/>
        </w:numPr>
        <w:rPr>
          <w:lang w:val="en-ZA"/>
        </w:rPr>
      </w:pPr>
      <w:r w:rsidRPr="00425DC4">
        <w:rPr>
          <w:lang w:val="en-ZA"/>
        </w:rPr>
        <w:t>pricing information;</w:t>
      </w:r>
    </w:p>
    <w:p w14:paraId="412982D3" w14:textId="77777777" w:rsidR="00425DC4" w:rsidRPr="00425DC4" w:rsidRDefault="00425DC4" w:rsidP="00F80989">
      <w:pPr>
        <w:numPr>
          <w:ilvl w:val="0"/>
          <w:numId w:val="9"/>
        </w:numPr>
        <w:rPr>
          <w:lang w:val="en-ZA"/>
        </w:rPr>
      </w:pPr>
      <w:r w:rsidRPr="00425DC4">
        <w:rPr>
          <w:lang w:val="en-ZA"/>
        </w:rPr>
        <w:t>promotional material;</w:t>
      </w:r>
    </w:p>
    <w:p w14:paraId="708CA1A1" w14:textId="77777777" w:rsidR="00425DC4" w:rsidRPr="00425DC4" w:rsidRDefault="00425DC4" w:rsidP="00F80989">
      <w:pPr>
        <w:numPr>
          <w:ilvl w:val="0"/>
          <w:numId w:val="9"/>
        </w:numPr>
        <w:rPr>
          <w:lang w:val="en-ZA"/>
        </w:rPr>
      </w:pPr>
      <w:r w:rsidRPr="00425DC4">
        <w:rPr>
          <w:lang w:val="en-ZA"/>
        </w:rPr>
        <w:t>event information; and</w:t>
      </w:r>
    </w:p>
    <w:p w14:paraId="5E219A8B" w14:textId="77777777" w:rsidR="00425DC4" w:rsidRPr="00425DC4" w:rsidRDefault="00425DC4" w:rsidP="00F80989">
      <w:pPr>
        <w:numPr>
          <w:ilvl w:val="0"/>
          <w:numId w:val="9"/>
        </w:numPr>
        <w:rPr>
          <w:lang w:val="en-ZA"/>
        </w:rPr>
      </w:pPr>
      <w:r w:rsidRPr="00425DC4">
        <w:rPr>
          <w:lang w:val="en-ZA"/>
        </w:rPr>
        <w:t>other business content.</w:t>
      </w:r>
    </w:p>
    <w:p w14:paraId="4A32A67B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When an Activity Provider submits content to Venturo, the provider must have the necessary rights or authority to allow Venturo to use that material.</w:t>
      </w:r>
    </w:p>
    <w:p w14:paraId="14298A50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The applicable Business or Activity Provider Terms may grant Venturo permission to:</w:t>
      </w:r>
    </w:p>
    <w:p w14:paraId="18ABD96F" w14:textId="77777777" w:rsidR="00425DC4" w:rsidRPr="00425DC4" w:rsidRDefault="00425DC4" w:rsidP="00F80989">
      <w:pPr>
        <w:numPr>
          <w:ilvl w:val="0"/>
          <w:numId w:val="10"/>
        </w:numPr>
        <w:rPr>
          <w:lang w:val="en-ZA"/>
        </w:rPr>
      </w:pPr>
      <w:r w:rsidRPr="00425DC4">
        <w:rPr>
          <w:lang w:val="en-ZA"/>
        </w:rPr>
        <w:t>host the content;</w:t>
      </w:r>
    </w:p>
    <w:p w14:paraId="13C13DE9" w14:textId="77777777" w:rsidR="00425DC4" w:rsidRPr="00425DC4" w:rsidRDefault="00425DC4" w:rsidP="00F80989">
      <w:pPr>
        <w:numPr>
          <w:ilvl w:val="0"/>
          <w:numId w:val="10"/>
        </w:numPr>
        <w:rPr>
          <w:lang w:val="en-ZA"/>
        </w:rPr>
      </w:pPr>
      <w:r w:rsidRPr="00425DC4">
        <w:rPr>
          <w:lang w:val="en-ZA"/>
        </w:rPr>
        <w:t>resize or format it;</w:t>
      </w:r>
    </w:p>
    <w:p w14:paraId="7770CB2A" w14:textId="77777777" w:rsidR="00425DC4" w:rsidRPr="00425DC4" w:rsidRDefault="00425DC4" w:rsidP="00F80989">
      <w:pPr>
        <w:numPr>
          <w:ilvl w:val="0"/>
          <w:numId w:val="10"/>
        </w:numPr>
        <w:rPr>
          <w:lang w:val="en-ZA"/>
        </w:rPr>
      </w:pPr>
      <w:r w:rsidRPr="00425DC4">
        <w:rPr>
          <w:lang w:val="en-ZA"/>
        </w:rPr>
        <w:t>display it;</w:t>
      </w:r>
    </w:p>
    <w:p w14:paraId="3D2EFAF3" w14:textId="77777777" w:rsidR="00425DC4" w:rsidRPr="00425DC4" w:rsidRDefault="00425DC4" w:rsidP="00F80989">
      <w:pPr>
        <w:numPr>
          <w:ilvl w:val="0"/>
          <w:numId w:val="10"/>
        </w:numPr>
        <w:rPr>
          <w:lang w:val="en-ZA"/>
        </w:rPr>
      </w:pPr>
      <w:r w:rsidRPr="00425DC4">
        <w:rPr>
          <w:lang w:val="en-ZA"/>
        </w:rPr>
        <w:t>reproduce it;</w:t>
      </w:r>
    </w:p>
    <w:p w14:paraId="4E5E1D4F" w14:textId="77777777" w:rsidR="00425DC4" w:rsidRPr="00425DC4" w:rsidRDefault="00425DC4" w:rsidP="00F80989">
      <w:pPr>
        <w:numPr>
          <w:ilvl w:val="0"/>
          <w:numId w:val="10"/>
        </w:numPr>
        <w:rPr>
          <w:lang w:val="en-ZA"/>
        </w:rPr>
      </w:pPr>
      <w:r w:rsidRPr="00425DC4">
        <w:rPr>
          <w:lang w:val="en-ZA"/>
        </w:rPr>
        <w:t>include it in business listings;</w:t>
      </w:r>
    </w:p>
    <w:p w14:paraId="0B974229" w14:textId="77777777" w:rsidR="00425DC4" w:rsidRPr="00425DC4" w:rsidRDefault="00425DC4" w:rsidP="00F80989">
      <w:pPr>
        <w:numPr>
          <w:ilvl w:val="0"/>
          <w:numId w:val="10"/>
        </w:numPr>
        <w:rPr>
          <w:lang w:val="en-ZA"/>
        </w:rPr>
      </w:pPr>
      <w:r w:rsidRPr="00425DC4">
        <w:rPr>
          <w:lang w:val="en-ZA"/>
        </w:rPr>
        <w:t>use it within the Venturo app &amp; website;</w:t>
      </w:r>
    </w:p>
    <w:p w14:paraId="44D1C5EF" w14:textId="77777777" w:rsidR="00425DC4" w:rsidRPr="00425DC4" w:rsidRDefault="00425DC4" w:rsidP="00F80989">
      <w:pPr>
        <w:numPr>
          <w:ilvl w:val="0"/>
          <w:numId w:val="10"/>
        </w:numPr>
        <w:rPr>
          <w:lang w:val="en-ZA"/>
        </w:rPr>
      </w:pPr>
      <w:r w:rsidRPr="00425DC4">
        <w:rPr>
          <w:lang w:val="en-ZA"/>
        </w:rPr>
        <w:t>feature it in relevant Venturo collections; and</w:t>
      </w:r>
    </w:p>
    <w:p w14:paraId="3EA32DA7" w14:textId="77777777" w:rsidR="00425DC4" w:rsidRPr="00425DC4" w:rsidRDefault="00425DC4" w:rsidP="00F80989">
      <w:pPr>
        <w:numPr>
          <w:ilvl w:val="0"/>
          <w:numId w:val="10"/>
        </w:numPr>
        <w:rPr>
          <w:lang w:val="en-ZA"/>
        </w:rPr>
      </w:pPr>
      <w:r w:rsidRPr="00425DC4">
        <w:rPr>
          <w:lang w:val="en-ZA"/>
        </w:rPr>
        <w:t>use it to promote the relevant business, activity or Venturo service in accordance with the agreed licence.</w:t>
      </w:r>
    </w:p>
    <w:p w14:paraId="151B329E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Submitting content to Venturo does not automatically transfer ownership of that content to Venturo.</w:t>
      </w:r>
    </w:p>
    <w:p w14:paraId="4F718DCC" w14:textId="776BC9E0" w:rsidR="00425DC4" w:rsidRPr="00425DC4" w:rsidRDefault="00425DC4" w:rsidP="00425DC4">
      <w:pPr>
        <w:rPr>
          <w:lang w:val="en-ZA"/>
        </w:rPr>
      </w:pPr>
    </w:p>
    <w:p w14:paraId="5259A001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11. Activity Provider Responsibility</w:t>
      </w:r>
    </w:p>
    <w:p w14:paraId="535C187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An Activity Provider submitting material to Venturo confirms that it has the necessary permission to do so.</w:t>
      </w:r>
    </w:p>
    <w:p w14:paraId="0F2429E3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lastRenderedPageBreak/>
        <w:t>A provider should not submit:</w:t>
      </w:r>
    </w:p>
    <w:p w14:paraId="79679EF6" w14:textId="77777777" w:rsidR="00425DC4" w:rsidRPr="00425DC4" w:rsidRDefault="00425DC4" w:rsidP="00F80989">
      <w:pPr>
        <w:numPr>
          <w:ilvl w:val="0"/>
          <w:numId w:val="11"/>
        </w:numPr>
        <w:rPr>
          <w:lang w:val="en-ZA"/>
        </w:rPr>
      </w:pPr>
      <w:r w:rsidRPr="00425DC4">
        <w:rPr>
          <w:lang w:val="en-ZA"/>
        </w:rPr>
        <w:t>photographs copied from another photographer without permission;</w:t>
      </w:r>
    </w:p>
    <w:p w14:paraId="174A37BC" w14:textId="77777777" w:rsidR="00425DC4" w:rsidRPr="00425DC4" w:rsidRDefault="00425DC4" w:rsidP="00F80989">
      <w:pPr>
        <w:numPr>
          <w:ilvl w:val="0"/>
          <w:numId w:val="11"/>
        </w:numPr>
        <w:rPr>
          <w:lang w:val="en-ZA"/>
        </w:rPr>
      </w:pPr>
      <w:r w:rsidRPr="00425DC4">
        <w:rPr>
          <w:lang w:val="en-ZA"/>
        </w:rPr>
        <w:t>photographs belonging to a competitor;</w:t>
      </w:r>
    </w:p>
    <w:p w14:paraId="1548DE39" w14:textId="77777777" w:rsidR="00425DC4" w:rsidRPr="00425DC4" w:rsidRDefault="00425DC4" w:rsidP="00F80989">
      <w:pPr>
        <w:numPr>
          <w:ilvl w:val="0"/>
          <w:numId w:val="11"/>
        </w:numPr>
        <w:rPr>
          <w:lang w:val="en-ZA"/>
        </w:rPr>
      </w:pPr>
      <w:r w:rsidRPr="00425DC4">
        <w:rPr>
          <w:lang w:val="en-ZA"/>
        </w:rPr>
        <w:t>copyrighted marketing material it is not authorised to use;</w:t>
      </w:r>
    </w:p>
    <w:p w14:paraId="2781E9A8" w14:textId="77777777" w:rsidR="00425DC4" w:rsidRPr="00425DC4" w:rsidRDefault="00425DC4" w:rsidP="00F80989">
      <w:pPr>
        <w:numPr>
          <w:ilvl w:val="0"/>
          <w:numId w:val="11"/>
        </w:numPr>
        <w:rPr>
          <w:lang w:val="en-ZA"/>
        </w:rPr>
      </w:pPr>
      <w:r w:rsidRPr="00425DC4">
        <w:rPr>
          <w:lang w:val="en-ZA"/>
        </w:rPr>
        <w:t>third-party logos without authority;</w:t>
      </w:r>
    </w:p>
    <w:p w14:paraId="3DED874E" w14:textId="77777777" w:rsidR="00425DC4" w:rsidRPr="00425DC4" w:rsidRDefault="00425DC4" w:rsidP="00F80989">
      <w:pPr>
        <w:numPr>
          <w:ilvl w:val="0"/>
          <w:numId w:val="11"/>
        </w:numPr>
        <w:rPr>
          <w:lang w:val="en-ZA"/>
        </w:rPr>
      </w:pPr>
      <w:r w:rsidRPr="00425DC4">
        <w:rPr>
          <w:lang w:val="en-ZA"/>
        </w:rPr>
        <w:t>images downloaded from the internet without appropriate rights; or</w:t>
      </w:r>
    </w:p>
    <w:p w14:paraId="5C6C9ACB" w14:textId="77777777" w:rsidR="00425DC4" w:rsidRPr="00425DC4" w:rsidRDefault="00425DC4" w:rsidP="00F80989">
      <w:pPr>
        <w:numPr>
          <w:ilvl w:val="0"/>
          <w:numId w:val="11"/>
        </w:numPr>
        <w:rPr>
          <w:lang w:val="en-ZA"/>
        </w:rPr>
      </w:pPr>
      <w:r w:rsidRPr="00425DC4">
        <w:rPr>
          <w:lang w:val="en-ZA"/>
        </w:rPr>
        <w:t>other intellectual property that it is not authorised to provide.</w:t>
      </w:r>
    </w:p>
    <w:p w14:paraId="4D7B4752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Where a rights dispute arises concerning provider-supplied Content, Venturo may temporarily remove or restrict the disputed material while the matter is investigated.</w:t>
      </w:r>
    </w:p>
    <w:p w14:paraId="0D6BEC02" w14:textId="7D2C9F7E" w:rsidR="00425DC4" w:rsidRPr="00425DC4" w:rsidRDefault="00425DC4" w:rsidP="00425DC4">
      <w:pPr>
        <w:rPr>
          <w:lang w:val="en-ZA"/>
        </w:rPr>
      </w:pPr>
    </w:p>
    <w:p w14:paraId="0049CCB1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12. User-Generated Content</w:t>
      </w:r>
    </w:p>
    <w:p w14:paraId="2A3E4C1D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Users may submit content through features such as:</w:t>
      </w:r>
    </w:p>
    <w:p w14:paraId="32FAB5A7" w14:textId="77777777" w:rsidR="00425DC4" w:rsidRPr="00425DC4" w:rsidRDefault="00425DC4" w:rsidP="00F80989">
      <w:pPr>
        <w:numPr>
          <w:ilvl w:val="0"/>
          <w:numId w:val="12"/>
        </w:numPr>
        <w:rPr>
          <w:lang w:val="en-ZA"/>
        </w:rPr>
      </w:pPr>
      <w:r w:rsidRPr="00425DC4">
        <w:rPr>
          <w:lang w:val="en-ZA"/>
        </w:rPr>
        <w:t>reviews;</w:t>
      </w:r>
    </w:p>
    <w:p w14:paraId="5717839C" w14:textId="77777777" w:rsidR="00425DC4" w:rsidRPr="00425DC4" w:rsidRDefault="00425DC4" w:rsidP="00F80989">
      <w:pPr>
        <w:numPr>
          <w:ilvl w:val="0"/>
          <w:numId w:val="12"/>
        </w:numPr>
        <w:rPr>
          <w:lang w:val="en-ZA"/>
        </w:rPr>
      </w:pPr>
      <w:r w:rsidRPr="00425DC4">
        <w:rPr>
          <w:lang w:val="en-ZA"/>
        </w:rPr>
        <w:t>comments;</w:t>
      </w:r>
    </w:p>
    <w:p w14:paraId="3C20DD80" w14:textId="77777777" w:rsidR="00425DC4" w:rsidRPr="00425DC4" w:rsidRDefault="00425DC4" w:rsidP="00F80989">
      <w:pPr>
        <w:numPr>
          <w:ilvl w:val="0"/>
          <w:numId w:val="12"/>
        </w:numPr>
        <w:rPr>
          <w:lang w:val="en-ZA"/>
        </w:rPr>
      </w:pPr>
      <w:r w:rsidRPr="00425DC4">
        <w:rPr>
          <w:lang w:val="en-ZA"/>
        </w:rPr>
        <w:t>photographs;</w:t>
      </w:r>
    </w:p>
    <w:p w14:paraId="53DE4B92" w14:textId="77777777" w:rsidR="00425DC4" w:rsidRPr="00425DC4" w:rsidRDefault="00425DC4" w:rsidP="00F80989">
      <w:pPr>
        <w:numPr>
          <w:ilvl w:val="0"/>
          <w:numId w:val="12"/>
        </w:numPr>
        <w:rPr>
          <w:lang w:val="en-ZA"/>
        </w:rPr>
      </w:pPr>
      <w:r w:rsidRPr="00425DC4">
        <w:rPr>
          <w:lang w:val="en-ZA"/>
        </w:rPr>
        <w:t>community posts;</w:t>
      </w:r>
    </w:p>
    <w:p w14:paraId="1205F23D" w14:textId="77777777" w:rsidR="00425DC4" w:rsidRPr="00425DC4" w:rsidRDefault="00425DC4" w:rsidP="00F80989">
      <w:pPr>
        <w:numPr>
          <w:ilvl w:val="0"/>
          <w:numId w:val="12"/>
        </w:numPr>
        <w:rPr>
          <w:lang w:val="en-ZA"/>
        </w:rPr>
      </w:pPr>
      <w:r w:rsidRPr="00425DC4">
        <w:rPr>
          <w:lang w:val="en-ZA"/>
        </w:rPr>
        <w:t>profile information; and</w:t>
      </w:r>
    </w:p>
    <w:p w14:paraId="092ACB9B" w14:textId="77777777" w:rsidR="00425DC4" w:rsidRPr="00425DC4" w:rsidRDefault="00425DC4" w:rsidP="00F80989">
      <w:pPr>
        <w:numPr>
          <w:ilvl w:val="0"/>
          <w:numId w:val="12"/>
        </w:numPr>
        <w:rPr>
          <w:lang w:val="en-ZA"/>
        </w:rPr>
      </w:pPr>
      <w:r w:rsidRPr="00425DC4">
        <w:rPr>
          <w:lang w:val="en-ZA"/>
        </w:rPr>
        <w:t>other interactive features.</w:t>
      </w:r>
    </w:p>
    <w:p w14:paraId="49D1AAB0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Users retain ownership of their original User-Generated Content.</w:t>
      </w:r>
    </w:p>
    <w:p w14:paraId="0B8DF05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By submitting content to Venturo, Users grant Venturo the licence described in the Venturo Terms &amp; Conditions to host, store, reproduce, display, format &amp; distribute that content as reasonably necessary to operate the Venturo Platform.</w:t>
      </w:r>
    </w:p>
    <w:p w14:paraId="5F4906C0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Users must only upload material that they have the right to share.</w:t>
      </w:r>
    </w:p>
    <w:p w14:paraId="0F94DDDA" w14:textId="33EF8E33" w:rsidR="00425DC4" w:rsidRPr="00425DC4" w:rsidRDefault="00425DC4" w:rsidP="00425DC4">
      <w:pPr>
        <w:rPr>
          <w:lang w:val="en-ZA"/>
        </w:rPr>
      </w:pPr>
    </w:p>
    <w:p w14:paraId="5D0FAF76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13. Content Found on the Internet</w:t>
      </w:r>
    </w:p>
    <w:p w14:paraId="3DCB35B5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Material being publicly accessible online does not automatically mean that it is free for commercial reuse.</w:t>
      </w:r>
    </w:p>
    <w:p w14:paraId="37D8338D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This applies particularly to:</w:t>
      </w:r>
    </w:p>
    <w:p w14:paraId="7C3E770B" w14:textId="77777777" w:rsidR="00425DC4" w:rsidRPr="00425DC4" w:rsidRDefault="00425DC4" w:rsidP="00F80989">
      <w:pPr>
        <w:numPr>
          <w:ilvl w:val="0"/>
          <w:numId w:val="13"/>
        </w:numPr>
        <w:rPr>
          <w:lang w:val="en-ZA"/>
        </w:rPr>
      </w:pPr>
      <w:r w:rsidRPr="00425DC4">
        <w:rPr>
          <w:lang w:val="en-ZA"/>
        </w:rPr>
        <w:t>photographs;</w:t>
      </w:r>
    </w:p>
    <w:p w14:paraId="0369E480" w14:textId="77777777" w:rsidR="00425DC4" w:rsidRPr="00425DC4" w:rsidRDefault="00425DC4" w:rsidP="00F80989">
      <w:pPr>
        <w:numPr>
          <w:ilvl w:val="0"/>
          <w:numId w:val="13"/>
        </w:numPr>
        <w:rPr>
          <w:lang w:val="en-ZA"/>
        </w:rPr>
      </w:pPr>
      <w:r w:rsidRPr="00425DC4">
        <w:rPr>
          <w:lang w:val="en-ZA"/>
        </w:rPr>
        <w:t>videos;</w:t>
      </w:r>
    </w:p>
    <w:p w14:paraId="106FAD96" w14:textId="77777777" w:rsidR="00425DC4" w:rsidRPr="00425DC4" w:rsidRDefault="00425DC4" w:rsidP="00F80989">
      <w:pPr>
        <w:numPr>
          <w:ilvl w:val="0"/>
          <w:numId w:val="13"/>
        </w:numPr>
        <w:rPr>
          <w:lang w:val="en-ZA"/>
        </w:rPr>
      </w:pPr>
      <w:r w:rsidRPr="00425DC4">
        <w:rPr>
          <w:lang w:val="en-ZA"/>
        </w:rPr>
        <w:t>illustrations;</w:t>
      </w:r>
    </w:p>
    <w:p w14:paraId="276317FA" w14:textId="77777777" w:rsidR="00425DC4" w:rsidRPr="00425DC4" w:rsidRDefault="00425DC4" w:rsidP="00F80989">
      <w:pPr>
        <w:numPr>
          <w:ilvl w:val="0"/>
          <w:numId w:val="13"/>
        </w:numPr>
        <w:rPr>
          <w:lang w:val="en-ZA"/>
        </w:rPr>
      </w:pPr>
      <w:r w:rsidRPr="00425DC4">
        <w:rPr>
          <w:lang w:val="en-ZA"/>
        </w:rPr>
        <w:t>graphics;</w:t>
      </w:r>
    </w:p>
    <w:p w14:paraId="1F9BAC69" w14:textId="77777777" w:rsidR="00425DC4" w:rsidRPr="00425DC4" w:rsidRDefault="00425DC4" w:rsidP="00F80989">
      <w:pPr>
        <w:numPr>
          <w:ilvl w:val="0"/>
          <w:numId w:val="13"/>
        </w:numPr>
        <w:rPr>
          <w:lang w:val="en-ZA"/>
        </w:rPr>
      </w:pPr>
      <w:r w:rsidRPr="00425DC4">
        <w:rPr>
          <w:lang w:val="en-ZA"/>
        </w:rPr>
        <w:t>articles;</w:t>
      </w:r>
    </w:p>
    <w:p w14:paraId="323202C6" w14:textId="77777777" w:rsidR="00425DC4" w:rsidRPr="00425DC4" w:rsidRDefault="00425DC4" w:rsidP="00F80989">
      <w:pPr>
        <w:numPr>
          <w:ilvl w:val="0"/>
          <w:numId w:val="13"/>
        </w:numPr>
        <w:rPr>
          <w:lang w:val="en-ZA"/>
        </w:rPr>
      </w:pPr>
      <w:r w:rsidRPr="00425DC4">
        <w:rPr>
          <w:lang w:val="en-ZA"/>
        </w:rPr>
        <w:t>marketing copy;</w:t>
      </w:r>
    </w:p>
    <w:p w14:paraId="43A13C79" w14:textId="77777777" w:rsidR="00425DC4" w:rsidRPr="00425DC4" w:rsidRDefault="00425DC4" w:rsidP="00F80989">
      <w:pPr>
        <w:numPr>
          <w:ilvl w:val="0"/>
          <w:numId w:val="13"/>
        </w:numPr>
        <w:rPr>
          <w:lang w:val="en-ZA"/>
        </w:rPr>
      </w:pPr>
      <w:r w:rsidRPr="00425DC4">
        <w:rPr>
          <w:lang w:val="en-ZA"/>
        </w:rPr>
        <w:lastRenderedPageBreak/>
        <w:t>logos; and</w:t>
      </w:r>
    </w:p>
    <w:p w14:paraId="1B99BFEE" w14:textId="77777777" w:rsidR="00425DC4" w:rsidRPr="00425DC4" w:rsidRDefault="00425DC4" w:rsidP="00F80989">
      <w:pPr>
        <w:numPr>
          <w:ilvl w:val="0"/>
          <w:numId w:val="13"/>
        </w:numPr>
        <w:rPr>
          <w:lang w:val="en-ZA"/>
        </w:rPr>
      </w:pPr>
      <w:r w:rsidRPr="00425DC4">
        <w:rPr>
          <w:lang w:val="en-ZA"/>
        </w:rPr>
        <w:t>social-media content.</w:t>
      </w:r>
    </w:p>
    <w:p w14:paraId="7464DC5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does not treat the fact that Content appears on Google, Instagram, Facebook, TikTok, another directory, a business website or another public website as permission to copy or commercially reproduce that Content.</w:t>
      </w:r>
    </w:p>
    <w:p w14:paraId="5C669986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Where Venturo wishes to reproduce third-party creative material, it should have an appropriate right, licence, permission or other lawful basis for doing so.</w:t>
      </w:r>
    </w:p>
    <w:p w14:paraId="671C9D4B" w14:textId="082F03E3" w:rsidR="00425DC4" w:rsidRPr="00425DC4" w:rsidRDefault="00425DC4" w:rsidP="00425DC4">
      <w:pPr>
        <w:rPr>
          <w:lang w:val="en-ZA"/>
        </w:rPr>
      </w:pPr>
    </w:p>
    <w:p w14:paraId="4FCB2A80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14. Publicly Available Business Information</w:t>
      </w:r>
    </w:p>
    <w:p w14:paraId="402A4BB0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Venturo may research publicly available information </w:t>
      </w:r>
      <w:proofErr w:type="gramStart"/>
      <w:r w:rsidRPr="00425DC4">
        <w:rPr>
          <w:lang w:val="en-ZA"/>
        </w:rPr>
        <w:t>in order to</w:t>
      </w:r>
      <w:proofErr w:type="gramEnd"/>
      <w:r w:rsidRPr="00425DC4">
        <w:rPr>
          <w:lang w:val="en-ZA"/>
        </w:rPr>
        <w:t xml:space="preserve"> create or maintain activity listings.</w:t>
      </w:r>
    </w:p>
    <w:p w14:paraId="31A67AF3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This may include </w:t>
      </w:r>
      <w:proofErr w:type="gramStart"/>
      <w:r w:rsidRPr="00425DC4">
        <w:rPr>
          <w:lang w:val="en-ZA"/>
        </w:rPr>
        <w:t>factual information</w:t>
      </w:r>
      <w:proofErr w:type="gramEnd"/>
      <w:r w:rsidRPr="00425DC4">
        <w:rPr>
          <w:lang w:val="en-ZA"/>
        </w:rPr>
        <w:t xml:space="preserve"> such as:</w:t>
      </w:r>
    </w:p>
    <w:p w14:paraId="5AC79837" w14:textId="77777777" w:rsidR="00425DC4" w:rsidRPr="00425DC4" w:rsidRDefault="00425DC4" w:rsidP="00F80989">
      <w:pPr>
        <w:numPr>
          <w:ilvl w:val="0"/>
          <w:numId w:val="14"/>
        </w:numPr>
        <w:rPr>
          <w:lang w:val="en-ZA"/>
        </w:rPr>
      </w:pPr>
      <w:r w:rsidRPr="00425DC4">
        <w:rPr>
          <w:lang w:val="en-ZA"/>
        </w:rPr>
        <w:t>business name;</w:t>
      </w:r>
    </w:p>
    <w:p w14:paraId="36274AF3" w14:textId="77777777" w:rsidR="00425DC4" w:rsidRPr="00425DC4" w:rsidRDefault="00425DC4" w:rsidP="00F80989">
      <w:pPr>
        <w:numPr>
          <w:ilvl w:val="0"/>
          <w:numId w:val="14"/>
        </w:numPr>
        <w:rPr>
          <w:lang w:val="en-ZA"/>
        </w:rPr>
      </w:pPr>
      <w:r w:rsidRPr="00425DC4">
        <w:rPr>
          <w:lang w:val="en-ZA"/>
        </w:rPr>
        <w:t>business location;</w:t>
      </w:r>
    </w:p>
    <w:p w14:paraId="1C73255F" w14:textId="77777777" w:rsidR="00425DC4" w:rsidRPr="00425DC4" w:rsidRDefault="00425DC4" w:rsidP="00F80989">
      <w:pPr>
        <w:numPr>
          <w:ilvl w:val="0"/>
          <w:numId w:val="14"/>
        </w:numPr>
        <w:rPr>
          <w:lang w:val="en-ZA"/>
        </w:rPr>
      </w:pPr>
      <w:r w:rsidRPr="00425DC4">
        <w:rPr>
          <w:lang w:val="en-ZA"/>
        </w:rPr>
        <w:t>publicly advertised operating hours;</w:t>
      </w:r>
    </w:p>
    <w:p w14:paraId="086D5FDE" w14:textId="77777777" w:rsidR="00425DC4" w:rsidRPr="00425DC4" w:rsidRDefault="00425DC4" w:rsidP="00F80989">
      <w:pPr>
        <w:numPr>
          <w:ilvl w:val="0"/>
          <w:numId w:val="14"/>
        </w:numPr>
        <w:rPr>
          <w:lang w:val="en-ZA"/>
        </w:rPr>
      </w:pPr>
      <w:r w:rsidRPr="00425DC4">
        <w:rPr>
          <w:lang w:val="en-ZA"/>
        </w:rPr>
        <w:t>contact details;</w:t>
      </w:r>
    </w:p>
    <w:p w14:paraId="67037D85" w14:textId="77777777" w:rsidR="00425DC4" w:rsidRPr="00425DC4" w:rsidRDefault="00425DC4" w:rsidP="00F80989">
      <w:pPr>
        <w:numPr>
          <w:ilvl w:val="0"/>
          <w:numId w:val="14"/>
        </w:numPr>
        <w:rPr>
          <w:lang w:val="en-ZA"/>
        </w:rPr>
      </w:pPr>
      <w:r w:rsidRPr="00425DC4">
        <w:rPr>
          <w:lang w:val="en-ZA"/>
        </w:rPr>
        <w:t>booking links;</w:t>
      </w:r>
    </w:p>
    <w:p w14:paraId="0BF34829" w14:textId="77777777" w:rsidR="00425DC4" w:rsidRPr="00425DC4" w:rsidRDefault="00425DC4" w:rsidP="00F80989">
      <w:pPr>
        <w:numPr>
          <w:ilvl w:val="0"/>
          <w:numId w:val="14"/>
        </w:numPr>
        <w:rPr>
          <w:lang w:val="en-ZA"/>
        </w:rPr>
      </w:pPr>
      <w:r w:rsidRPr="00425DC4">
        <w:rPr>
          <w:lang w:val="en-ZA"/>
        </w:rPr>
        <w:t>activity categories;</w:t>
      </w:r>
    </w:p>
    <w:p w14:paraId="0F241581" w14:textId="77777777" w:rsidR="00425DC4" w:rsidRPr="00425DC4" w:rsidRDefault="00425DC4" w:rsidP="00F80989">
      <w:pPr>
        <w:numPr>
          <w:ilvl w:val="0"/>
          <w:numId w:val="14"/>
        </w:numPr>
        <w:rPr>
          <w:lang w:val="en-ZA"/>
        </w:rPr>
      </w:pPr>
      <w:r w:rsidRPr="00425DC4">
        <w:rPr>
          <w:lang w:val="en-ZA"/>
        </w:rPr>
        <w:t>publicly advertised prices; and</w:t>
      </w:r>
    </w:p>
    <w:p w14:paraId="7659A9B6" w14:textId="77777777" w:rsidR="00425DC4" w:rsidRPr="00425DC4" w:rsidRDefault="00425DC4" w:rsidP="00F80989">
      <w:pPr>
        <w:numPr>
          <w:ilvl w:val="0"/>
          <w:numId w:val="14"/>
        </w:numPr>
        <w:rPr>
          <w:lang w:val="en-ZA"/>
        </w:rPr>
      </w:pPr>
      <w:proofErr w:type="gramStart"/>
      <w:r w:rsidRPr="00425DC4">
        <w:rPr>
          <w:lang w:val="en-ZA"/>
        </w:rPr>
        <w:t>factual information</w:t>
      </w:r>
      <w:proofErr w:type="gramEnd"/>
      <w:r w:rsidRPr="00425DC4">
        <w:rPr>
          <w:lang w:val="en-ZA"/>
        </w:rPr>
        <w:t xml:space="preserve"> about services offered.</w:t>
      </w:r>
    </w:p>
    <w:p w14:paraId="68D09FA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Where Venturo creates editorial descriptions from researched information, Venturo should use its own original wording rather than reproducing substantial portions of another business's marketing copy.</w:t>
      </w:r>
    </w:p>
    <w:p w14:paraId="2688CEB6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The appearance of factual business information on Venturo does not mean Venturo claims ownership of the underlying business, brand or third-party intellectual property.</w:t>
      </w:r>
    </w:p>
    <w:p w14:paraId="696EF32F" w14:textId="0EB4C846" w:rsidR="00425DC4" w:rsidRPr="00425DC4" w:rsidRDefault="00425DC4" w:rsidP="00425DC4">
      <w:pPr>
        <w:rPr>
          <w:lang w:val="en-ZA"/>
        </w:rPr>
      </w:pPr>
    </w:p>
    <w:p w14:paraId="60742E76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15. Photographs</w:t>
      </w:r>
    </w:p>
    <w:p w14:paraId="64273D4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Photographs may be protected by copyright.</w:t>
      </w:r>
    </w:p>
    <w:p w14:paraId="5066D9E2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should therefore use photographs where an appropriate right to use them exists.</w:t>
      </w:r>
    </w:p>
    <w:p w14:paraId="14C18E1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Examples may include:</w:t>
      </w:r>
    </w:p>
    <w:p w14:paraId="6073E948" w14:textId="77777777" w:rsidR="00425DC4" w:rsidRPr="00425DC4" w:rsidRDefault="00425DC4" w:rsidP="00F80989">
      <w:pPr>
        <w:numPr>
          <w:ilvl w:val="0"/>
          <w:numId w:val="15"/>
        </w:numPr>
        <w:rPr>
          <w:lang w:val="en-ZA"/>
        </w:rPr>
      </w:pPr>
      <w:r w:rsidRPr="00425DC4">
        <w:rPr>
          <w:lang w:val="en-ZA"/>
        </w:rPr>
        <w:t>photographs created by Venturo;</w:t>
      </w:r>
    </w:p>
    <w:p w14:paraId="59C95775" w14:textId="77777777" w:rsidR="00425DC4" w:rsidRPr="00425DC4" w:rsidRDefault="00425DC4" w:rsidP="00F80989">
      <w:pPr>
        <w:numPr>
          <w:ilvl w:val="0"/>
          <w:numId w:val="15"/>
        </w:numPr>
        <w:rPr>
          <w:lang w:val="en-ZA"/>
        </w:rPr>
      </w:pPr>
      <w:r w:rsidRPr="00425DC4">
        <w:rPr>
          <w:lang w:val="en-ZA"/>
        </w:rPr>
        <w:t>photographs commissioned by Venturo with appropriate usage rights;</w:t>
      </w:r>
    </w:p>
    <w:p w14:paraId="1C2CF75A" w14:textId="77777777" w:rsidR="00425DC4" w:rsidRPr="00425DC4" w:rsidRDefault="00425DC4" w:rsidP="00F80989">
      <w:pPr>
        <w:numPr>
          <w:ilvl w:val="0"/>
          <w:numId w:val="15"/>
        </w:numPr>
        <w:rPr>
          <w:lang w:val="en-ZA"/>
        </w:rPr>
      </w:pPr>
      <w:r w:rsidRPr="00425DC4">
        <w:rPr>
          <w:lang w:val="en-ZA"/>
        </w:rPr>
        <w:t>photographs submitted by an Activity Provider under an appropriate licence;</w:t>
      </w:r>
    </w:p>
    <w:p w14:paraId="0419F4FE" w14:textId="77777777" w:rsidR="00425DC4" w:rsidRPr="00425DC4" w:rsidRDefault="00425DC4" w:rsidP="00F80989">
      <w:pPr>
        <w:numPr>
          <w:ilvl w:val="0"/>
          <w:numId w:val="15"/>
        </w:numPr>
        <w:rPr>
          <w:lang w:val="en-ZA"/>
        </w:rPr>
      </w:pPr>
      <w:r w:rsidRPr="00425DC4">
        <w:rPr>
          <w:lang w:val="en-ZA"/>
        </w:rPr>
        <w:lastRenderedPageBreak/>
        <w:t>photographs licensed from a photographer;</w:t>
      </w:r>
    </w:p>
    <w:p w14:paraId="72D857B6" w14:textId="77777777" w:rsidR="00425DC4" w:rsidRPr="00425DC4" w:rsidRDefault="00425DC4" w:rsidP="00F80989">
      <w:pPr>
        <w:numPr>
          <w:ilvl w:val="0"/>
          <w:numId w:val="15"/>
        </w:numPr>
        <w:rPr>
          <w:lang w:val="en-ZA"/>
        </w:rPr>
      </w:pPr>
      <w:r w:rsidRPr="00425DC4">
        <w:rPr>
          <w:lang w:val="en-ZA"/>
        </w:rPr>
        <w:t>appropriately licensed stock photography;</w:t>
      </w:r>
    </w:p>
    <w:p w14:paraId="70A9DE18" w14:textId="77777777" w:rsidR="00425DC4" w:rsidRPr="00425DC4" w:rsidRDefault="00425DC4" w:rsidP="00F80989">
      <w:pPr>
        <w:numPr>
          <w:ilvl w:val="0"/>
          <w:numId w:val="15"/>
        </w:numPr>
        <w:rPr>
          <w:lang w:val="en-ZA"/>
        </w:rPr>
      </w:pPr>
      <w:r w:rsidRPr="00425DC4">
        <w:rPr>
          <w:lang w:val="en-ZA"/>
        </w:rPr>
        <w:t>content made available under a licence that permits Venturo's intended use; or</w:t>
      </w:r>
    </w:p>
    <w:p w14:paraId="3FBA3E06" w14:textId="77777777" w:rsidR="00425DC4" w:rsidRPr="00425DC4" w:rsidRDefault="00425DC4" w:rsidP="00F80989">
      <w:pPr>
        <w:numPr>
          <w:ilvl w:val="0"/>
          <w:numId w:val="15"/>
        </w:numPr>
        <w:rPr>
          <w:lang w:val="en-ZA"/>
        </w:rPr>
      </w:pPr>
      <w:r w:rsidRPr="00425DC4">
        <w:rPr>
          <w:lang w:val="en-ZA"/>
        </w:rPr>
        <w:t>other photographs Venturo is legally authorised to use.</w:t>
      </w:r>
    </w:p>
    <w:p w14:paraId="66EA370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Attribution alone does not necessarily create permission to use a photograph.</w:t>
      </w:r>
    </w:p>
    <w:p w14:paraId="424E195B" w14:textId="4873F0BC" w:rsidR="00425DC4" w:rsidRPr="00425DC4" w:rsidRDefault="00425DC4" w:rsidP="00425DC4">
      <w:pPr>
        <w:rPr>
          <w:lang w:val="en-ZA"/>
        </w:rPr>
      </w:pPr>
    </w:p>
    <w:p w14:paraId="492F7DAB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16. Social Media Content</w:t>
      </w:r>
    </w:p>
    <w:p w14:paraId="3DF4D925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A photograph, video or post appearing on a public social-media account remains subject to applicable rights.</w:t>
      </w:r>
    </w:p>
    <w:p w14:paraId="753B39FA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should not assume it may download &amp; republish social-media content commercially simply because:</w:t>
      </w:r>
    </w:p>
    <w:p w14:paraId="7C2C2E58" w14:textId="77777777" w:rsidR="00425DC4" w:rsidRPr="00425DC4" w:rsidRDefault="00425DC4" w:rsidP="00F80989">
      <w:pPr>
        <w:numPr>
          <w:ilvl w:val="0"/>
          <w:numId w:val="16"/>
        </w:numPr>
        <w:rPr>
          <w:lang w:val="en-ZA"/>
        </w:rPr>
      </w:pPr>
      <w:r w:rsidRPr="00425DC4">
        <w:rPr>
          <w:lang w:val="en-ZA"/>
        </w:rPr>
        <w:t>the account is public;</w:t>
      </w:r>
    </w:p>
    <w:p w14:paraId="45FACFFE" w14:textId="77777777" w:rsidR="00425DC4" w:rsidRPr="00425DC4" w:rsidRDefault="00425DC4" w:rsidP="00F80989">
      <w:pPr>
        <w:numPr>
          <w:ilvl w:val="0"/>
          <w:numId w:val="16"/>
        </w:numPr>
        <w:rPr>
          <w:lang w:val="en-ZA"/>
        </w:rPr>
      </w:pPr>
      <w:r w:rsidRPr="00425DC4">
        <w:rPr>
          <w:lang w:val="en-ZA"/>
        </w:rPr>
        <w:t>Venturo tags the creator;</w:t>
      </w:r>
    </w:p>
    <w:p w14:paraId="420A1E03" w14:textId="77777777" w:rsidR="00425DC4" w:rsidRPr="00425DC4" w:rsidRDefault="00425DC4" w:rsidP="00F80989">
      <w:pPr>
        <w:numPr>
          <w:ilvl w:val="0"/>
          <w:numId w:val="16"/>
        </w:numPr>
        <w:rPr>
          <w:lang w:val="en-ZA"/>
        </w:rPr>
      </w:pPr>
      <w:r w:rsidRPr="00425DC4">
        <w:rPr>
          <w:lang w:val="en-ZA"/>
        </w:rPr>
        <w:t>the business appears in the photograph;</w:t>
      </w:r>
    </w:p>
    <w:p w14:paraId="192E31A8" w14:textId="77777777" w:rsidR="00425DC4" w:rsidRPr="00425DC4" w:rsidRDefault="00425DC4" w:rsidP="00F80989">
      <w:pPr>
        <w:numPr>
          <w:ilvl w:val="0"/>
          <w:numId w:val="16"/>
        </w:numPr>
        <w:rPr>
          <w:lang w:val="en-ZA"/>
        </w:rPr>
      </w:pPr>
      <w:r w:rsidRPr="00425DC4">
        <w:rPr>
          <w:lang w:val="en-ZA"/>
        </w:rPr>
        <w:t>another account has reposted it; or</w:t>
      </w:r>
    </w:p>
    <w:p w14:paraId="1C33C855" w14:textId="77777777" w:rsidR="00425DC4" w:rsidRPr="00425DC4" w:rsidRDefault="00425DC4" w:rsidP="00F80989">
      <w:pPr>
        <w:numPr>
          <w:ilvl w:val="0"/>
          <w:numId w:val="16"/>
        </w:numPr>
        <w:rPr>
          <w:lang w:val="en-ZA"/>
        </w:rPr>
      </w:pPr>
      <w:r w:rsidRPr="00425DC4">
        <w:rPr>
          <w:lang w:val="en-ZA"/>
        </w:rPr>
        <w:t>the material can be downloaded or screenshotted.</w:t>
      </w:r>
    </w:p>
    <w:p w14:paraId="0999379A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Where social-media content is to be reused by Venturo, appropriate permission or a lawful licence should be obtained where required.</w:t>
      </w:r>
    </w:p>
    <w:p w14:paraId="55F6D6CD" w14:textId="22E724D4" w:rsidR="00425DC4" w:rsidRPr="00425DC4" w:rsidRDefault="00425DC4" w:rsidP="00425DC4">
      <w:pPr>
        <w:rPr>
          <w:lang w:val="en-ZA"/>
        </w:rPr>
      </w:pPr>
    </w:p>
    <w:p w14:paraId="799B57BA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17. Creative Commons &amp; Licensed Content</w:t>
      </w:r>
    </w:p>
    <w:p w14:paraId="578171EE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may use third-party content made available under Creative Commons or another recognised licence where the licence permits Venturo's intended use.</w:t>
      </w:r>
    </w:p>
    <w:p w14:paraId="1BFC9EF0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must comply with applicable licence conditions.</w:t>
      </w:r>
    </w:p>
    <w:p w14:paraId="456A311B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Depending on the licence, these may include:</w:t>
      </w:r>
    </w:p>
    <w:p w14:paraId="15EAC36F" w14:textId="77777777" w:rsidR="00425DC4" w:rsidRPr="00425DC4" w:rsidRDefault="00425DC4" w:rsidP="00F80989">
      <w:pPr>
        <w:numPr>
          <w:ilvl w:val="0"/>
          <w:numId w:val="17"/>
        </w:numPr>
        <w:rPr>
          <w:lang w:val="en-ZA"/>
        </w:rPr>
      </w:pPr>
      <w:r w:rsidRPr="00425DC4">
        <w:rPr>
          <w:lang w:val="en-ZA"/>
        </w:rPr>
        <w:t>attribution;</w:t>
      </w:r>
    </w:p>
    <w:p w14:paraId="6A583F01" w14:textId="77777777" w:rsidR="00425DC4" w:rsidRPr="00425DC4" w:rsidRDefault="00425DC4" w:rsidP="00F80989">
      <w:pPr>
        <w:numPr>
          <w:ilvl w:val="0"/>
          <w:numId w:val="17"/>
        </w:numPr>
        <w:rPr>
          <w:lang w:val="en-ZA"/>
        </w:rPr>
      </w:pPr>
      <w:r w:rsidRPr="00425DC4">
        <w:rPr>
          <w:lang w:val="en-ZA"/>
        </w:rPr>
        <w:t>linking to the licence;</w:t>
      </w:r>
    </w:p>
    <w:p w14:paraId="567606B8" w14:textId="77777777" w:rsidR="00425DC4" w:rsidRPr="00425DC4" w:rsidRDefault="00425DC4" w:rsidP="00F80989">
      <w:pPr>
        <w:numPr>
          <w:ilvl w:val="0"/>
          <w:numId w:val="17"/>
        </w:numPr>
        <w:rPr>
          <w:lang w:val="en-ZA"/>
        </w:rPr>
      </w:pPr>
      <w:r w:rsidRPr="00425DC4">
        <w:rPr>
          <w:lang w:val="en-ZA"/>
        </w:rPr>
        <w:t>identifying modifications;</w:t>
      </w:r>
    </w:p>
    <w:p w14:paraId="08EC9644" w14:textId="77777777" w:rsidR="00425DC4" w:rsidRPr="00425DC4" w:rsidRDefault="00425DC4" w:rsidP="00F80989">
      <w:pPr>
        <w:numPr>
          <w:ilvl w:val="0"/>
          <w:numId w:val="17"/>
        </w:numPr>
        <w:rPr>
          <w:lang w:val="en-ZA"/>
        </w:rPr>
      </w:pPr>
      <w:r w:rsidRPr="00425DC4">
        <w:rPr>
          <w:lang w:val="en-ZA"/>
        </w:rPr>
        <w:t>restrictions on commercial use; or</w:t>
      </w:r>
    </w:p>
    <w:p w14:paraId="774D64E0" w14:textId="77777777" w:rsidR="00425DC4" w:rsidRPr="00425DC4" w:rsidRDefault="00425DC4" w:rsidP="00F80989">
      <w:pPr>
        <w:numPr>
          <w:ilvl w:val="0"/>
          <w:numId w:val="17"/>
        </w:numPr>
        <w:rPr>
          <w:lang w:val="en-ZA"/>
        </w:rPr>
      </w:pPr>
      <w:r w:rsidRPr="00425DC4">
        <w:rPr>
          <w:lang w:val="en-ZA"/>
        </w:rPr>
        <w:t>requirements relating to derivative works.</w:t>
      </w:r>
    </w:p>
    <w:p w14:paraId="6F23CBB9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A licence should be checked before the Content is published.</w:t>
      </w:r>
    </w:p>
    <w:p w14:paraId="4B4B7D34" w14:textId="187CAC44" w:rsidR="00425DC4" w:rsidRPr="00425DC4" w:rsidRDefault="00425DC4" w:rsidP="00425DC4">
      <w:pPr>
        <w:rPr>
          <w:lang w:val="en-ZA"/>
        </w:rPr>
      </w:pPr>
    </w:p>
    <w:p w14:paraId="2A0F1D9E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lastRenderedPageBreak/>
        <w:t>18. Copyright Complaints</w:t>
      </w:r>
    </w:p>
    <w:p w14:paraId="20EFF53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If you believe Content appearing on Venturo infringes copyright that you own or are authorised to represent, please contact:</w:t>
      </w:r>
    </w:p>
    <w:p w14:paraId="309E1485" w14:textId="77777777" w:rsidR="00425DC4" w:rsidRPr="00425DC4" w:rsidRDefault="00425DC4" w:rsidP="00425DC4">
      <w:pPr>
        <w:rPr>
          <w:lang w:val="en-ZA"/>
        </w:rPr>
      </w:pPr>
      <w:hyperlink r:id="rId12" w:history="1">
        <w:r w:rsidRPr="00425DC4">
          <w:rPr>
            <w:rStyle w:val="Hyperlink"/>
            <w:b/>
            <w:bCs/>
            <w:lang w:val="en-ZA"/>
          </w:rPr>
          <w:t>copyright@venturo.co.za</w:t>
        </w:r>
      </w:hyperlink>
    </w:p>
    <w:p w14:paraId="3B86033D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Your notice should provide sufficient information for Venturo to investigate the complaint.</w:t>
      </w:r>
    </w:p>
    <w:p w14:paraId="1F371B9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Where possible, include:</w:t>
      </w:r>
    </w:p>
    <w:p w14:paraId="202A674B" w14:textId="77777777" w:rsidR="00425DC4" w:rsidRPr="00425DC4" w:rsidRDefault="00425DC4" w:rsidP="00F80989">
      <w:pPr>
        <w:numPr>
          <w:ilvl w:val="0"/>
          <w:numId w:val="18"/>
        </w:numPr>
        <w:rPr>
          <w:lang w:val="en-ZA"/>
        </w:rPr>
      </w:pPr>
      <w:r w:rsidRPr="00425DC4">
        <w:rPr>
          <w:lang w:val="en-ZA"/>
        </w:rPr>
        <w:t>your full name;</w:t>
      </w:r>
    </w:p>
    <w:p w14:paraId="15C97041" w14:textId="77777777" w:rsidR="00425DC4" w:rsidRPr="00425DC4" w:rsidRDefault="00425DC4" w:rsidP="00F80989">
      <w:pPr>
        <w:numPr>
          <w:ilvl w:val="0"/>
          <w:numId w:val="18"/>
        </w:numPr>
        <w:rPr>
          <w:lang w:val="en-ZA"/>
        </w:rPr>
      </w:pPr>
      <w:r w:rsidRPr="00425DC4">
        <w:rPr>
          <w:lang w:val="en-ZA"/>
        </w:rPr>
        <w:t>your contact details;</w:t>
      </w:r>
    </w:p>
    <w:p w14:paraId="6BE43671" w14:textId="77777777" w:rsidR="00425DC4" w:rsidRPr="00425DC4" w:rsidRDefault="00425DC4" w:rsidP="00F80989">
      <w:pPr>
        <w:numPr>
          <w:ilvl w:val="0"/>
          <w:numId w:val="18"/>
        </w:numPr>
        <w:rPr>
          <w:lang w:val="en-ZA"/>
        </w:rPr>
      </w:pPr>
      <w:r w:rsidRPr="00425DC4">
        <w:rPr>
          <w:lang w:val="en-ZA"/>
        </w:rPr>
        <w:t>details of the copyright owner;</w:t>
      </w:r>
    </w:p>
    <w:p w14:paraId="2D097C2C" w14:textId="77777777" w:rsidR="00425DC4" w:rsidRPr="00425DC4" w:rsidRDefault="00425DC4" w:rsidP="00F80989">
      <w:pPr>
        <w:numPr>
          <w:ilvl w:val="0"/>
          <w:numId w:val="18"/>
        </w:numPr>
        <w:rPr>
          <w:lang w:val="en-ZA"/>
        </w:rPr>
      </w:pPr>
      <w:r w:rsidRPr="00425DC4">
        <w:rPr>
          <w:lang w:val="en-ZA"/>
        </w:rPr>
        <w:t>identification of the original work;</w:t>
      </w:r>
    </w:p>
    <w:p w14:paraId="5FED65D8" w14:textId="77777777" w:rsidR="00425DC4" w:rsidRPr="00425DC4" w:rsidRDefault="00425DC4" w:rsidP="00F80989">
      <w:pPr>
        <w:numPr>
          <w:ilvl w:val="0"/>
          <w:numId w:val="18"/>
        </w:numPr>
        <w:rPr>
          <w:lang w:val="en-ZA"/>
        </w:rPr>
      </w:pPr>
      <w:r w:rsidRPr="00425DC4">
        <w:rPr>
          <w:lang w:val="en-ZA"/>
        </w:rPr>
        <w:t>the Venturo page, listing or Content concerned;</w:t>
      </w:r>
    </w:p>
    <w:p w14:paraId="316902B6" w14:textId="77777777" w:rsidR="00425DC4" w:rsidRPr="00425DC4" w:rsidRDefault="00425DC4" w:rsidP="00F80989">
      <w:pPr>
        <w:numPr>
          <w:ilvl w:val="0"/>
          <w:numId w:val="18"/>
        </w:numPr>
        <w:rPr>
          <w:lang w:val="en-ZA"/>
        </w:rPr>
      </w:pPr>
      <w:r w:rsidRPr="00425DC4">
        <w:rPr>
          <w:lang w:val="en-ZA"/>
        </w:rPr>
        <w:t>why you believe the use is unauthorised;</w:t>
      </w:r>
    </w:p>
    <w:p w14:paraId="2499C188" w14:textId="77777777" w:rsidR="00425DC4" w:rsidRPr="00425DC4" w:rsidRDefault="00425DC4" w:rsidP="00F80989">
      <w:pPr>
        <w:numPr>
          <w:ilvl w:val="0"/>
          <w:numId w:val="18"/>
        </w:numPr>
        <w:rPr>
          <w:lang w:val="en-ZA"/>
        </w:rPr>
      </w:pPr>
      <w:r w:rsidRPr="00425DC4">
        <w:rPr>
          <w:lang w:val="en-ZA"/>
        </w:rPr>
        <w:t>evidence reasonably supporting ownership or authority;</w:t>
      </w:r>
    </w:p>
    <w:p w14:paraId="39A247D6" w14:textId="77777777" w:rsidR="00425DC4" w:rsidRPr="00425DC4" w:rsidRDefault="00425DC4" w:rsidP="00F80989">
      <w:pPr>
        <w:numPr>
          <w:ilvl w:val="0"/>
          <w:numId w:val="18"/>
        </w:numPr>
        <w:rPr>
          <w:lang w:val="en-ZA"/>
        </w:rPr>
      </w:pPr>
      <w:r w:rsidRPr="00425DC4">
        <w:rPr>
          <w:lang w:val="en-ZA"/>
        </w:rPr>
        <w:t>any relevant original source or publication information; and</w:t>
      </w:r>
    </w:p>
    <w:p w14:paraId="21AAB6E2" w14:textId="77777777" w:rsidR="00425DC4" w:rsidRPr="00425DC4" w:rsidRDefault="00425DC4" w:rsidP="00F80989">
      <w:pPr>
        <w:numPr>
          <w:ilvl w:val="0"/>
          <w:numId w:val="18"/>
        </w:numPr>
        <w:rPr>
          <w:lang w:val="en-ZA"/>
        </w:rPr>
      </w:pPr>
      <w:r w:rsidRPr="00425DC4">
        <w:rPr>
          <w:lang w:val="en-ZA"/>
        </w:rPr>
        <w:t>confirmation that the information provided is accurate to the best of your knowledge.</w:t>
      </w:r>
    </w:p>
    <w:p w14:paraId="2D36C349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If you represent the rights holder, Venturo may request evidence that you are authorised to act on their behalf.</w:t>
      </w:r>
    </w:p>
    <w:p w14:paraId="28EE906D" w14:textId="01E9589D" w:rsidR="00425DC4" w:rsidRPr="00425DC4" w:rsidRDefault="00425DC4" w:rsidP="00425DC4">
      <w:pPr>
        <w:rPr>
          <w:lang w:val="en-ZA"/>
        </w:rPr>
      </w:pPr>
    </w:p>
    <w:p w14:paraId="63277552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 xml:space="preserve">19. </w:t>
      </w:r>
      <w:proofErr w:type="gramStart"/>
      <w:r w:rsidRPr="007F6AA3">
        <w:rPr>
          <w:lang w:val="en-ZA"/>
        </w:rPr>
        <w:t>Trade Mark</w:t>
      </w:r>
      <w:proofErr w:type="gramEnd"/>
      <w:r w:rsidRPr="007F6AA3">
        <w:rPr>
          <w:lang w:val="en-ZA"/>
        </w:rPr>
        <w:t xml:space="preserve"> Complaints</w:t>
      </w:r>
    </w:p>
    <w:p w14:paraId="7BCCAED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If you believe Venturo Content improperly uses a </w:t>
      </w:r>
      <w:proofErr w:type="gramStart"/>
      <w:r w:rsidRPr="00425DC4">
        <w:rPr>
          <w:lang w:val="en-ZA"/>
        </w:rPr>
        <w:t>trade mark</w:t>
      </w:r>
      <w:proofErr w:type="gramEnd"/>
      <w:r w:rsidRPr="00425DC4">
        <w:rPr>
          <w:lang w:val="en-ZA"/>
        </w:rPr>
        <w:t>, business name or other protected brand asset, contact:</w:t>
      </w:r>
    </w:p>
    <w:p w14:paraId="765B7492" w14:textId="77777777" w:rsidR="00425DC4" w:rsidRPr="00425DC4" w:rsidRDefault="00425DC4" w:rsidP="00425DC4">
      <w:pPr>
        <w:rPr>
          <w:lang w:val="en-ZA"/>
        </w:rPr>
      </w:pPr>
      <w:hyperlink r:id="rId13" w:history="1">
        <w:r w:rsidRPr="00425DC4">
          <w:rPr>
            <w:rStyle w:val="Hyperlink"/>
            <w:b/>
            <w:bCs/>
            <w:lang w:val="en-ZA"/>
          </w:rPr>
          <w:t>copyright@venturo.co.za</w:t>
        </w:r>
      </w:hyperlink>
    </w:p>
    <w:p w14:paraId="2D93ED9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or</w:t>
      </w:r>
    </w:p>
    <w:p w14:paraId="1F0D9624" w14:textId="77777777" w:rsidR="00425DC4" w:rsidRPr="00425DC4" w:rsidRDefault="00425DC4" w:rsidP="00425DC4">
      <w:pPr>
        <w:rPr>
          <w:lang w:val="en-ZA"/>
        </w:rPr>
      </w:pPr>
      <w:hyperlink r:id="rId14" w:history="1">
        <w:r w:rsidRPr="00425DC4">
          <w:rPr>
            <w:rStyle w:val="Hyperlink"/>
            <w:b/>
            <w:bCs/>
            <w:lang w:val="en-ZA"/>
          </w:rPr>
          <w:t>legal@venturo.co.za</w:t>
        </w:r>
      </w:hyperlink>
    </w:p>
    <w:p w14:paraId="67459AF9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Please provide:</w:t>
      </w:r>
    </w:p>
    <w:p w14:paraId="74572FA0" w14:textId="77777777" w:rsidR="00425DC4" w:rsidRPr="00425DC4" w:rsidRDefault="00425DC4" w:rsidP="00F80989">
      <w:pPr>
        <w:numPr>
          <w:ilvl w:val="0"/>
          <w:numId w:val="19"/>
        </w:numPr>
        <w:rPr>
          <w:lang w:val="en-ZA"/>
        </w:rPr>
      </w:pPr>
      <w:r w:rsidRPr="00425DC4">
        <w:rPr>
          <w:lang w:val="en-ZA"/>
        </w:rPr>
        <w:t>the mark concerned;</w:t>
      </w:r>
    </w:p>
    <w:p w14:paraId="4FCAFFEA" w14:textId="77777777" w:rsidR="00425DC4" w:rsidRPr="00425DC4" w:rsidRDefault="00425DC4" w:rsidP="00F80989">
      <w:pPr>
        <w:numPr>
          <w:ilvl w:val="0"/>
          <w:numId w:val="19"/>
        </w:numPr>
        <w:rPr>
          <w:lang w:val="en-ZA"/>
        </w:rPr>
      </w:pPr>
      <w:r w:rsidRPr="00425DC4">
        <w:rPr>
          <w:lang w:val="en-ZA"/>
        </w:rPr>
        <w:t>the rights holder;</w:t>
      </w:r>
    </w:p>
    <w:p w14:paraId="39C89856" w14:textId="77777777" w:rsidR="00425DC4" w:rsidRPr="00425DC4" w:rsidRDefault="00425DC4" w:rsidP="00F80989">
      <w:pPr>
        <w:numPr>
          <w:ilvl w:val="0"/>
          <w:numId w:val="19"/>
        </w:numPr>
        <w:rPr>
          <w:lang w:val="en-ZA"/>
        </w:rPr>
      </w:pPr>
      <w:r w:rsidRPr="00425DC4">
        <w:rPr>
          <w:lang w:val="en-ZA"/>
        </w:rPr>
        <w:t>relevant registration information where applicable;</w:t>
      </w:r>
    </w:p>
    <w:p w14:paraId="5F88FD66" w14:textId="77777777" w:rsidR="00425DC4" w:rsidRPr="00425DC4" w:rsidRDefault="00425DC4" w:rsidP="00F80989">
      <w:pPr>
        <w:numPr>
          <w:ilvl w:val="0"/>
          <w:numId w:val="19"/>
        </w:numPr>
        <w:rPr>
          <w:lang w:val="en-ZA"/>
        </w:rPr>
      </w:pPr>
      <w:r w:rsidRPr="00425DC4">
        <w:rPr>
          <w:lang w:val="en-ZA"/>
        </w:rPr>
        <w:t>the Venturo Content concerned;</w:t>
      </w:r>
    </w:p>
    <w:p w14:paraId="256E09F3" w14:textId="77777777" w:rsidR="00425DC4" w:rsidRPr="00425DC4" w:rsidRDefault="00425DC4" w:rsidP="00F80989">
      <w:pPr>
        <w:numPr>
          <w:ilvl w:val="0"/>
          <w:numId w:val="19"/>
        </w:numPr>
        <w:rPr>
          <w:lang w:val="en-ZA"/>
        </w:rPr>
      </w:pPr>
      <w:r w:rsidRPr="00425DC4">
        <w:rPr>
          <w:lang w:val="en-ZA"/>
        </w:rPr>
        <w:t>an explanation of the alleged infringement; and</w:t>
      </w:r>
    </w:p>
    <w:p w14:paraId="0980653B" w14:textId="77777777" w:rsidR="00425DC4" w:rsidRPr="00425DC4" w:rsidRDefault="00425DC4" w:rsidP="00F80989">
      <w:pPr>
        <w:numPr>
          <w:ilvl w:val="0"/>
          <w:numId w:val="19"/>
        </w:numPr>
        <w:rPr>
          <w:lang w:val="en-ZA"/>
        </w:rPr>
      </w:pPr>
      <w:r w:rsidRPr="00425DC4">
        <w:rPr>
          <w:lang w:val="en-ZA"/>
        </w:rPr>
        <w:t>your authority to make the complaint where you act for another party.</w:t>
      </w:r>
    </w:p>
    <w:p w14:paraId="1DB83385" w14:textId="6FF94371" w:rsidR="00425DC4" w:rsidRPr="00425DC4" w:rsidRDefault="00425DC4" w:rsidP="00425DC4">
      <w:pPr>
        <w:rPr>
          <w:lang w:val="en-ZA"/>
        </w:rPr>
      </w:pPr>
    </w:p>
    <w:p w14:paraId="3E9D39CD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lastRenderedPageBreak/>
        <w:t>20. Venturo's Response to a Complaint</w:t>
      </w:r>
    </w:p>
    <w:p w14:paraId="30BF4810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When Venturo receives a sufficiently detailed intellectual property complaint, it may:</w:t>
      </w:r>
    </w:p>
    <w:p w14:paraId="353C5871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acknowledge receipt;</w:t>
      </w:r>
    </w:p>
    <w:p w14:paraId="6719BD97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request additional information;</w:t>
      </w:r>
    </w:p>
    <w:p w14:paraId="618B4230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investigate the Content;</w:t>
      </w:r>
    </w:p>
    <w:p w14:paraId="367720B4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review records relating to the Content's source;</w:t>
      </w:r>
    </w:p>
    <w:p w14:paraId="132E5722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contact the User or Activity Provider that supplied the Content;</w:t>
      </w:r>
    </w:p>
    <w:p w14:paraId="73D1809A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temporarily restrict the disputed Content;</w:t>
      </w:r>
    </w:p>
    <w:p w14:paraId="473F7833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remove the Content;</w:t>
      </w:r>
    </w:p>
    <w:p w14:paraId="68F317DD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replace the Content with authorised material;</w:t>
      </w:r>
    </w:p>
    <w:p w14:paraId="50E7633C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restore Content where the complaint is not substantiated; or</w:t>
      </w:r>
    </w:p>
    <w:p w14:paraId="57D6C87E" w14:textId="77777777" w:rsidR="00425DC4" w:rsidRPr="00425DC4" w:rsidRDefault="00425DC4" w:rsidP="00F80989">
      <w:pPr>
        <w:numPr>
          <w:ilvl w:val="0"/>
          <w:numId w:val="20"/>
        </w:numPr>
        <w:rPr>
          <w:lang w:val="en-ZA"/>
        </w:rPr>
      </w:pPr>
      <w:r w:rsidRPr="00425DC4">
        <w:rPr>
          <w:lang w:val="en-ZA"/>
        </w:rPr>
        <w:t>take further action where appropriate.</w:t>
      </w:r>
    </w:p>
    <w:p w14:paraId="65D65F7D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Removal during an investigation does not constitute an admission of infringement by Venturo or another party.</w:t>
      </w:r>
    </w:p>
    <w:p w14:paraId="6C1A36D1" w14:textId="489D4009" w:rsidR="00425DC4" w:rsidRPr="00425DC4" w:rsidRDefault="00425DC4" w:rsidP="00425DC4">
      <w:pPr>
        <w:rPr>
          <w:lang w:val="en-ZA"/>
        </w:rPr>
      </w:pPr>
    </w:p>
    <w:p w14:paraId="44B5EC28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21. Content Supplied by Another Party</w:t>
      </w:r>
    </w:p>
    <w:p w14:paraId="12319AAB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Where disputed Content was submitted by a User or Activity Provider, Venturo may provide that party with sufficient information about the complaint to allow them to respond.</w:t>
      </w:r>
    </w:p>
    <w:p w14:paraId="14074753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Personal information will be handled in accordance with the Venturo Privacy Policy &amp; applicable law.</w:t>
      </w:r>
    </w:p>
    <w:p w14:paraId="7647ED47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may request evidence demonstrating:</w:t>
      </w:r>
    </w:p>
    <w:p w14:paraId="4066AA7D" w14:textId="77777777" w:rsidR="00425DC4" w:rsidRPr="00425DC4" w:rsidRDefault="00425DC4" w:rsidP="00F80989">
      <w:pPr>
        <w:numPr>
          <w:ilvl w:val="0"/>
          <w:numId w:val="21"/>
        </w:numPr>
        <w:rPr>
          <w:lang w:val="en-ZA"/>
        </w:rPr>
      </w:pPr>
      <w:r w:rsidRPr="00425DC4">
        <w:rPr>
          <w:lang w:val="en-ZA"/>
        </w:rPr>
        <w:t>ownership;</w:t>
      </w:r>
    </w:p>
    <w:p w14:paraId="3DA75441" w14:textId="77777777" w:rsidR="00425DC4" w:rsidRPr="00425DC4" w:rsidRDefault="00425DC4" w:rsidP="00F80989">
      <w:pPr>
        <w:numPr>
          <w:ilvl w:val="0"/>
          <w:numId w:val="21"/>
        </w:numPr>
        <w:rPr>
          <w:lang w:val="en-ZA"/>
        </w:rPr>
      </w:pPr>
      <w:r w:rsidRPr="00425DC4">
        <w:rPr>
          <w:lang w:val="en-ZA"/>
        </w:rPr>
        <w:t>permission;</w:t>
      </w:r>
    </w:p>
    <w:p w14:paraId="57580918" w14:textId="77777777" w:rsidR="00425DC4" w:rsidRPr="00425DC4" w:rsidRDefault="00425DC4" w:rsidP="00F80989">
      <w:pPr>
        <w:numPr>
          <w:ilvl w:val="0"/>
          <w:numId w:val="21"/>
        </w:numPr>
        <w:rPr>
          <w:lang w:val="en-ZA"/>
        </w:rPr>
      </w:pPr>
      <w:r w:rsidRPr="00425DC4">
        <w:rPr>
          <w:lang w:val="en-ZA"/>
        </w:rPr>
        <w:t>licensing;</w:t>
      </w:r>
    </w:p>
    <w:p w14:paraId="6761C27F" w14:textId="77777777" w:rsidR="00425DC4" w:rsidRPr="00425DC4" w:rsidRDefault="00425DC4" w:rsidP="00F80989">
      <w:pPr>
        <w:numPr>
          <w:ilvl w:val="0"/>
          <w:numId w:val="21"/>
        </w:numPr>
        <w:rPr>
          <w:lang w:val="en-ZA"/>
        </w:rPr>
      </w:pPr>
      <w:r w:rsidRPr="00425DC4">
        <w:rPr>
          <w:lang w:val="en-ZA"/>
        </w:rPr>
        <w:t>commissioning arrangements; or</w:t>
      </w:r>
    </w:p>
    <w:p w14:paraId="2C6F67BE" w14:textId="77777777" w:rsidR="00425DC4" w:rsidRPr="00425DC4" w:rsidRDefault="00425DC4" w:rsidP="00F80989">
      <w:pPr>
        <w:numPr>
          <w:ilvl w:val="0"/>
          <w:numId w:val="21"/>
        </w:numPr>
        <w:rPr>
          <w:lang w:val="en-ZA"/>
        </w:rPr>
      </w:pPr>
      <w:r w:rsidRPr="00425DC4">
        <w:rPr>
          <w:lang w:val="en-ZA"/>
        </w:rPr>
        <w:t>another lawful basis for use.</w:t>
      </w:r>
    </w:p>
    <w:p w14:paraId="48EBA330" w14:textId="53AE7F19" w:rsidR="00425DC4" w:rsidRPr="00425DC4" w:rsidRDefault="00425DC4" w:rsidP="00425DC4">
      <w:pPr>
        <w:rPr>
          <w:lang w:val="en-ZA"/>
        </w:rPr>
      </w:pPr>
    </w:p>
    <w:p w14:paraId="12E04700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 xml:space="preserve">22. </w:t>
      </w:r>
      <w:proofErr w:type="gramStart"/>
      <w:r w:rsidRPr="007F6AA3">
        <w:rPr>
          <w:lang w:val="en-ZA"/>
        </w:rPr>
        <w:t>Counter-Information</w:t>
      </w:r>
      <w:proofErr w:type="gramEnd"/>
    </w:p>
    <w:p w14:paraId="4110875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Where a User or Activity Provider believes Content was removed incorrectly, they may provide Venturo with information supporting their right to use the Content.</w:t>
      </w:r>
    </w:p>
    <w:p w14:paraId="322410B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This may include:</w:t>
      </w:r>
    </w:p>
    <w:p w14:paraId="2CA2BBC3" w14:textId="77777777" w:rsidR="00425DC4" w:rsidRPr="00425DC4" w:rsidRDefault="00425DC4" w:rsidP="00F80989">
      <w:pPr>
        <w:numPr>
          <w:ilvl w:val="0"/>
          <w:numId w:val="22"/>
        </w:numPr>
        <w:rPr>
          <w:lang w:val="en-ZA"/>
        </w:rPr>
      </w:pPr>
      <w:r w:rsidRPr="00425DC4">
        <w:rPr>
          <w:lang w:val="en-ZA"/>
        </w:rPr>
        <w:t>a licence;</w:t>
      </w:r>
    </w:p>
    <w:p w14:paraId="7A09FBE8" w14:textId="77777777" w:rsidR="00425DC4" w:rsidRPr="00425DC4" w:rsidRDefault="00425DC4" w:rsidP="00F80989">
      <w:pPr>
        <w:numPr>
          <w:ilvl w:val="0"/>
          <w:numId w:val="22"/>
        </w:numPr>
        <w:rPr>
          <w:lang w:val="en-ZA"/>
        </w:rPr>
      </w:pPr>
      <w:r w:rsidRPr="00425DC4">
        <w:rPr>
          <w:lang w:val="en-ZA"/>
        </w:rPr>
        <w:t>written permission;</w:t>
      </w:r>
    </w:p>
    <w:p w14:paraId="6C11EBD7" w14:textId="77777777" w:rsidR="00425DC4" w:rsidRPr="00425DC4" w:rsidRDefault="00425DC4" w:rsidP="00F80989">
      <w:pPr>
        <w:numPr>
          <w:ilvl w:val="0"/>
          <w:numId w:val="22"/>
        </w:numPr>
        <w:rPr>
          <w:lang w:val="en-ZA"/>
        </w:rPr>
      </w:pPr>
      <w:r w:rsidRPr="00425DC4">
        <w:rPr>
          <w:lang w:val="en-ZA"/>
        </w:rPr>
        <w:lastRenderedPageBreak/>
        <w:t>an agreement;</w:t>
      </w:r>
    </w:p>
    <w:p w14:paraId="06917AFD" w14:textId="77777777" w:rsidR="00425DC4" w:rsidRPr="00425DC4" w:rsidRDefault="00425DC4" w:rsidP="00F80989">
      <w:pPr>
        <w:numPr>
          <w:ilvl w:val="0"/>
          <w:numId w:val="22"/>
        </w:numPr>
        <w:rPr>
          <w:lang w:val="en-ZA"/>
        </w:rPr>
      </w:pPr>
      <w:r w:rsidRPr="00425DC4">
        <w:rPr>
          <w:lang w:val="en-ZA"/>
        </w:rPr>
        <w:t>proof of ownership;</w:t>
      </w:r>
    </w:p>
    <w:p w14:paraId="1627F456" w14:textId="77777777" w:rsidR="00425DC4" w:rsidRPr="00425DC4" w:rsidRDefault="00425DC4" w:rsidP="00F80989">
      <w:pPr>
        <w:numPr>
          <w:ilvl w:val="0"/>
          <w:numId w:val="22"/>
        </w:numPr>
        <w:rPr>
          <w:lang w:val="en-ZA"/>
        </w:rPr>
      </w:pPr>
      <w:r w:rsidRPr="00425DC4">
        <w:rPr>
          <w:lang w:val="en-ZA"/>
        </w:rPr>
        <w:t>details showing the Content was independently created; or</w:t>
      </w:r>
    </w:p>
    <w:p w14:paraId="15D5321B" w14:textId="77777777" w:rsidR="00425DC4" w:rsidRPr="00425DC4" w:rsidRDefault="00425DC4" w:rsidP="00F80989">
      <w:pPr>
        <w:numPr>
          <w:ilvl w:val="0"/>
          <w:numId w:val="22"/>
        </w:numPr>
        <w:rPr>
          <w:lang w:val="en-ZA"/>
        </w:rPr>
      </w:pPr>
      <w:r w:rsidRPr="00425DC4">
        <w:rPr>
          <w:lang w:val="en-ZA"/>
        </w:rPr>
        <w:t>other relevant evidence.</w:t>
      </w:r>
    </w:p>
    <w:p w14:paraId="2EEFE564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may reconsider its decision after reviewing the information supplied.</w:t>
      </w:r>
    </w:p>
    <w:p w14:paraId="443FEDEB" w14:textId="684EB626" w:rsidR="00425DC4" w:rsidRPr="00425DC4" w:rsidRDefault="00425DC4" w:rsidP="00425DC4">
      <w:pPr>
        <w:rPr>
          <w:lang w:val="en-ZA"/>
        </w:rPr>
      </w:pPr>
    </w:p>
    <w:p w14:paraId="639719E0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23. Repeat Infringement</w:t>
      </w:r>
    </w:p>
    <w:p w14:paraId="36C8877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may restrict or terminate access for Users or Activity Providers that repeatedly submit Content that infringes third-party rights.</w:t>
      </w:r>
    </w:p>
    <w:p w14:paraId="4602631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Depending on the circumstances, Venturo may:</w:t>
      </w:r>
    </w:p>
    <w:p w14:paraId="64A0F273" w14:textId="77777777" w:rsidR="00425DC4" w:rsidRPr="00425DC4" w:rsidRDefault="00425DC4" w:rsidP="00F80989">
      <w:pPr>
        <w:numPr>
          <w:ilvl w:val="0"/>
          <w:numId w:val="23"/>
        </w:numPr>
        <w:rPr>
          <w:lang w:val="en-ZA"/>
        </w:rPr>
      </w:pPr>
      <w:r w:rsidRPr="00425DC4">
        <w:rPr>
          <w:lang w:val="en-ZA"/>
        </w:rPr>
        <w:t>remove the material;</w:t>
      </w:r>
    </w:p>
    <w:p w14:paraId="0D821859" w14:textId="77777777" w:rsidR="00425DC4" w:rsidRPr="00425DC4" w:rsidRDefault="00425DC4" w:rsidP="00F80989">
      <w:pPr>
        <w:numPr>
          <w:ilvl w:val="0"/>
          <w:numId w:val="23"/>
        </w:numPr>
        <w:rPr>
          <w:lang w:val="en-ZA"/>
        </w:rPr>
      </w:pPr>
      <w:r w:rsidRPr="00425DC4">
        <w:rPr>
          <w:lang w:val="en-ZA"/>
        </w:rPr>
        <w:t>issue a warning;</w:t>
      </w:r>
    </w:p>
    <w:p w14:paraId="52ECB764" w14:textId="77777777" w:rsidR="00425DC4" w:rsidRPr="00425DC4" w:rsidRDefault="00425DC4" w:rsidP="00F80989">
      <w:pPr>
        <w:numPr>
          <w:ilvl w:val="0"/>
          <w:numId w:val="23"/>
        </w:numPr>
        <w:rPr>
          <w:lang w:val="en-ZA"/>
        </w:rPr>
      </w:pPr>
      <w:r w:rsidRPr="00425DC4">
        <w:rPr>
          <w:lang w:val="en-ZA"/>
        </w:rPr>
        <w:t>restrict Content uploads;</w:t>
      </w:r>
    </w:p>
    <w:p w14:paraId="5E4465D9" w14:textId="77777777" w:rsidR="00425DC4" w:rsidRPr="00425DC4" w:rsidRDefault="00425DC4" w:rsidP="00F80989">
      <w:pPr>
        <w:numPr>
          <w:ilvl w:val="0"/>
          <w:numId w:val="23"/>
        </w:numPr>
        <w:rPr>
          <w:lang w:val="en-ZA"/>
        </w:rPr>
      </w:pPr>
      <w:r w:rsidRPr="00425DC4">
        <w:rPr>
          <w:lang w:val="en-ZA"/>
        </w:rPr>
        <w:t>suspend account functionality;</w:t>
      </w:r>
    </w:p>
    <w:p w14:paraId="01040C9A" w14:textId="77777777" w:rsidR="00425DC4" w:rsidRPr="00425DC4" w:rsidRDefault="00425DC4" w:rsidP="00F80989">
      <w:pPr>
        <w:numPr>
          <w:ilvl w:val="0"/>
          <w:numId w:val="23"/>
        </w:numPr>
        <w:rPr>
          <w:lang w:val="en-ZA"/>
        </w:rPr>
      </w:pPr>
      <w:r w:rsidRPr="00425DC4">
        <w:rPr>
          <w:lang w:val="en-ZA"/>
        </w:rPr>
        <w:t>remove a business listing;</w:t>
      </w:r>
    </w:p>
    <w:p w14:paraId="13643076" w14:textId="77777777" w:rsidR="00425DC4" w:rsidRPr="00425DC4" w:rsidRDefault="00425DC4" w:rsidP="00F80989">
      <w:pPr>
        <w:numPr>
          <w:ilvl w:val="0"/>
          <w:numId w:val="23"/>
        </w:numPr>
        <w:rPr>
          <w:lang w:val="en-ZA"/>
        </w:rPr>
      </w:pPr>
      <w:r w:rsidRPr="00425DC4">
        <w:rPr>
          <w:lang w:val="en-ZA"/>
        </w:rPr>
        <w:t>suspend an account; or</w:t>
      </w:r>
    </w:p>
    <w:p w14:paraId="05A3E169" w14:textId="77777777" w:rsidR="00425DC4" w:rsidRPr="00425DC4" w:rsidRDefault="00425DC4" w:rsidP="00F80989">
      <w:pPr>
        <w:numPr>
          <w:ilvl w:val="0"/>
          <w:numId w:val="23"/>
        </w:numPr>
        <w:rPr>
          <w:lang w:val="en-ZA"/>
        </w:rPr>
      </w:pPr>
      <w:r w:rsidRPr="00425DC4">
        <w:rPr>
          <w:lang w:val="en-ZA"/>
        </w:rPr>
        <w:t>terminate access to relevant services.</w:t>
      </w:r>
    </w:p>
    <w:p w14:paraId="7B0B1D25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More serious infringements may result in immediate action.</w:t>
      </w:r>
    </w:p>
    <w:p w14:paraId="746A0C23" w14:textId="2EAEC85E" w:rsidR="00425DC4" w:rsidRPr="00425DC4" w:rsidRDefault="00425DC4" w:rsidP="00425DC4">
      <w:pPr>
        <w:rPr>
          <w:lang w:val="en-ZA"/>
        </w:rPr>
      </w:pPr>
    </w:p>
    <w:p w14:paraId="23608E55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24. False or Abusive Complaints</w:t>
      </w:r>
    </w:p>
    <w:p w14:paraId="4A4110D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Intellectual property complaints should be made in good faith.</w:t>
      </w:r>
    </w:p>
    <w:p w14:paraId="3D3010A0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A person must not knowingly submit false information, impersonate a rights holder or misuse Venturo's reporting process to remove legitimate Content.</w:t>
      </w:r>
    </w:p>
    <w:p w14:paraId="77FAA203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may refuse to action abusive complaints and may take appropriate action against Users who deliberately misuse the reporting system.</w:t>
      </w:r>
    </w:p>
    <w:p w14:paraId="65264FC3" w14:textId="02497B98" w:rsidR="00425DC4" w:rsidRPr="00425DC4" w:rsidRDefault="00425DC4" w:rsidP="00425DC4">
      <w:pPr>
        <w:rPr>
          <w:lang w:val="en-ZA"/>
        </w:rPr>
      </w:pPr>
    </w:p>
    <w:p w14:paraId="09CEE3A7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25. Evidence &amp; Content Records</w:t>
      </w:r>
    </w:p>
    <w:p w14:paraId="61004227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may maintain records relating to the origin &amp; permitted use of Content.</w:t>
      </w:r>
    </w:p>
    <w:p w14:paraId="61F6ACC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These records may include:</w:t>
      </w:r>
    </w:p>
    <w:p w14:paraId="4F4E591B" w14:textId="77777777" w:rsidR="00425DC4" w:rsidRPr="00425DC4" w:rsidRDefault="00425DC4" w:rsidP="00F80989">
      <w:pPr>
        <w:numPr>
          <w:ilvl w:val="0"/>
          <w:numId w:val="24"/>
        </w:numPr>
        <w:rPr>
          <w:lang w:val="en-ZA"/>
        </w:rPr>
      </w:pPr>
      <w:r w:rsidRPr="00425DC4">
        <w:rPr>
          <w:lang w:val="en-ZA"/>
        </w:rPr>
        <w:t>who supplied the Content;</w:t>
      </w:r>
    </w:p>
    <w:p w14:paraId="0BBD375B" w14:textId="77777777" w:rsidR="00425DC4" w:rsidRPr="00425DC4" w:rsidRDefault="00425DC4" w:rsidP="00F80989">
      <w:pPr>
        <w:numPr>
          <w:ilvl w:val="0"/>
          <w:numId w:val="24"/>
        </w:numPr>
        <w:rPr>
          <w:lang w:val="en-ZA"/>
        </w:rPr>
      </w:pPr>
      <w:r w:rsidRPr="00425DC4">
        <w:rPr>
          <w:lang w:val="en-ZA"/>
        </w:rPr>
        <w:t>when it was supplied;</w:t>
      </w:r>
    </w:p>
    <w:p w14:paraId="750149AA" w14:textId="77777777" w:rsidR="00425DC4" w:rsidRPr="00425DC4" w:rsidRDefault="00425DC4" w:rsidP="00F80989">
      <w:pPr>
        <w:numPr>
          <w:ilvl w:val="0"/>
          <w:numId w:val="24"/>
        </w:numPr>
        <w:rPr>
          <w:lang w:val="en-ZA"/>
        </w:rPr>
      </w:pPr>
      <w:r w:rsidRPr="00425DC4">
        <w:rPr>
          <w:lang w:val="en-ZA"/>
        </w:rPr>
        <w:t>applicable licence information;</w:t>
      </w:r>
    </w:p>
    <w:p w14:paraId="4D73F405" w14:textId="77777777" w:rsidR="00425DC4" w:rsidRPr="00425DC4" w:rsidRDefault="00425DC4" w:rsidP="00F80989">
      <w:pPr>
        <w:numPr>
          <w:ilvl w:val="0"/>
          <w:numId w:val="24"/>
        </w:numPr>
        <w:rPr>
          <w:lang w:val="en-ZA"/>
        </w:rPr>
      </w:pPr>
      <w:r w:rsidRPr="00425DC4">
        <w:rPr>
          <w:lang w:val="en-ZA"/>
        </w:rPr>
        <w:t>permission correspondence;</w:t>
      </w:r>
    </w:p>
    <w:p w14:paraId="746547FE" w14:textId="77777777" w:rsidR="00425DC4" w:rsidRPr="00425DC4" w:rsidRDefault="00425DC4" w:rsidP="00F80989">
      <w:pPr>
        <w:numPr>
          <w:ilvl w:val="0"/>
          <w:numId w:val="24"/>
        </w:numPr>
        <w:rPr>
          <w:lang w:val="en-ZA"/>
        </w:rPr>
      </w:pPr>
      <w:r w:rsidRPr="00425DC4">
        <w:rPr>
          <w:lang w:val="en-ZA"/>
        </w:rPr>
        <w:lastRenderedPageBreak/>
        <w:t>relevant agreements;</w:t>
      </w:r>
    </w:p>
    <w:p w14:paraId="6C87D5DB" w14:textId="77777777" w:rsidR="00425DC4" w:rsidRPr="00425DC4" w:rsidRDefault="00425DC4" w:rsidP="00F80989">
      <w:pPr>
        <w:numPr>
          <w:ilvl w:val="0"/>
          <w:numId w:val="24"/>
        </w:numPr>
        <w:rPr>
          <w:lang w:val="en-ZA"/>
        </w:rPr>
      </w:pPr>
      <w:r w:rsidRPr="00425DC4">
        <w:rPr>
          <w:lang w:val="en-ZA"/>
        </w:rPr>
        <w:t>original source information; and</w:t>
      </w:r>
    </w:p>
    <w:p w14:paraId="322412B1" w14:textId="77777777" w:rsidR="00425DC4" w:rsidRPr="00425DC4" w:rsidRDefault="00425DC4" w:rsidP="00F80989">
      <w:pPr>
        <w:numPr>
          <w:ilvl w:val="0"/>
          <w:numId w:val="24"/>
        </w:numPr>
        <w:rPr>
          <w:lang w:val="en-ZA"/>
        </w:rPr>
      </w:pPr>
      <w:r w:rsidRPr="00425DC4">
        <w:rPr>
          <w:lang w:val="en-ZA"/>
        </w:rPr>
        <w:t>changes made to the Content.</w:t>
      </w:r>
    </w:p>
    <w:p w14:paraId="2CEDEBF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These records may be used to investigate intellectual property complaints.</w:t>
      </w:r>
    </w:p>
    <w:p w14:paraId="3E8135A6" w14:textId="58172798" w:rsidR="00425DC4" w:rsidRPr="00425DC4" w:rsidRDefault="00425DC4" w:rsidP="00425DC4">
      <w:pPr>
        <w:rPr>
          <w:lang w:val="en-ZA"/>
        </w:rPr>
      </w:pPr>
    </w:p>
    <w:p w14:paraId="7DF3E483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 xml:space="preserve">26. Removal Requests </w:t>
      </w:r>
      <w:proofErr w:type="gramStart"/>
      <w:r w:rsidRPr="007F6AA3">
        <w:rPr>
          <w:lang w:val="en-ZA"/>
        </w:rPr>
        <w:t>From</w:t>
      </w:r>
      <w:proofErr w:type="gramEnd"/>
      <w:r w:rsidRPr="007F6AA3">
        <w:rPr>
          <w:lang w:val="en-ZA"/>
        </w:rPr>
        <w:t xml:space="preserve"> Businesses</w:t>
      </w:r>
    </w:p>
    <w:p w14:paraId="1092732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An Activity Provider may contact Venturo if it believes information or Content associated with its business should be corrected, replaced or removed.</w:t>
      </w:r>
    </w:p>
    <w:p w14:paraId="5D5922F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Requests may be sent to:</w:t>
      </w:r>
    </w:p>
    <w:p w14:paraId="3F9E6E16" w14:textId="77777777" w:rsidR="00425DC4" w:rsidRPr="00425DC4" w:rsidRDefault="00425DC4" w:rsidP="00425DC4">
      <w:pPr>
        <w:rPr>
          <w:lang w:val="en-ZA"/>
        </w:rPr>
      </w:pPr>
      <w:hyperlink r:id="rId15" w:history="1">
        <w:r w:rsidRPr="00425DC4">
          <w:rPr>
            <w:rStyle w:val="Hyperlink"/>
            <w:b/>
            <w:bCs/>
            <w:lang w:val="en-ZA"/>
          </w:rPr>
          <w:t>business@venturo.co.za</w:t>
        </w:r>
      </w:hyperlink>
    </w:p>
    <w:p w14:paraId="3BF22978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Intellectual property complaints should preferably be sent to:</w:t>
      </w:r>
    </w:p>
    <w:p w14:paraId="542DB483" w14:textId="77777777" w:rsidR="00425DC4" w:rsidRPr="00425DC4" w:rsidRDefault="00425DC4" w:rsidP="00425DC4">
      <w:pPr>
        <w:rPr>
          <w:lang w:val="en-ZA"/>
        </w:rPr>
      </w:pPr>
      <w:hyperlink r:id="rId16" w:history="1">
        <w:r w:rsidRPr="00425DC4">
          <w:rPr>
            <w:rStyle w:val="Hyperlink"/>
            <w:b/>
            <w:bCs/>
            <w:lang w:val="en-ZA"/>
          </w:rPr>
          <w:t>copyright@venturo.co.za</w:t>
        </w:r>
      </w:hyperlink>
    </w:p>
    <w:p w14:paraId="7872F036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may verify the request before changing or removing Content.</w:t>
      </w:r>
    </w:p>
    <w:p w14:paraId="6C7633A9" w14:textId="0B56E6F7" w:rsidR="00425DC4" w:rsidRPr="00425DC4" w:rsidRDefault="00425DC4" w:rsidP="00425DC4">
      <w:pPr>
        <w:rPr>
          <w:lang w:val="en-ZA"/>
        </w:rPr>
      </w:pPr>
    </w:p>
    <w:p w14:paraId="0DA8D7E7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27. Venturo Listings</w:t>
      </w:r>
    </w:p>
    <w:p w14:paraId="216F75FD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A business listing appearing on Venturo does not transfer ownership of the business's intellectual property to Venturo.</w:t>
      </w:r>
    </w:p>
    <w:p w14:paraId="4C0E1FCF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Venturo's original editorial material, categorisation, layout, original written Content &amp; other qualifying Venturo-created elements remain subject to Venturo's applicable intellectual property rights.</w:t>
      </w:r>
    </w:p>
    <w:p w14:paraId="54E72B2E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Businesses may request corrections to inaccurate </w:t>
      </w:r>
      <w:proofErr w:type="gramStart"/>
      <w:r w:rsidRPr="00425DC4">
        <w:rPr>
          <w:lang w:val="en-ZA"/>
        </w:rPr>
        <w:t>factual information</w:t>
      </w:r>
      <w:proofErr w:type="gramEnd"/>
      <w:r w:rsidRPr="00425DC4">
        <w:rPr>
          <w:lang w:val="en-ZA"/>
        </w:rPr>
        <w:t xml:space="preserve"> without acquiring ownership of Venturo's original Platform Content.</w:t>
      </w:r>
    </w:p>
    <w:p w14:paraId="43705B87" w14:textId="1FE735B3" w:rsidR="00425DC4" w:rsidRPr="00425DC4" w:rsidRDefault="00425DC4" w:rsidP="00425DC4">
      <w:pPr>
        <w:rPr>
          <w:lang w:val="en-ZA"/>
        </w:rPr>
      </w:pPr>
    </w:p>
    <w:p w14:paraId="48741F63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28. Linking to Venturo</w:t>
      </w:r>
    </w:p>
    <w:p w14:paraId="29E4EE89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Businesses, Users &amp; media organisations may ordinarily link to publicly accessible Venturo pages.</w:t>
      </w:r>
    </w:p>
    <w:p w14:paraId="4E9FC1E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Links must not be presented in a way that:</w:t>
      </w:r>
    </w:p>
    <w:p w14:paraId="61DDB2D9" w14:textId="77777777" w:rsidR="00425DC4" w:rsidRPr="00425DC4" w:rsidRDefault="00425DC4" w:rsidP="00F80989">
      <w:pPr>
        <w:numPr>
          <w:ilvl w:val="0"/>
          <w:numId w:val="25"/>
        </w:numPr>
        <w:rPr>
          <w:lang w:val="en-ZA"/>
        </w:rPr>
      </w:pPr>
      <w:r w:rsidRPr="00425DC4">
        <w:rPr>
          <w:lang w:val="en-ZA"/>
        </w:rPr>
        <w:t>falsely suggests a partnership;</w:t>
      </w:r>
    </w:p>
    <w:p w14:paraId="11230E12" w14:textId="77777777" w:rsidR="00425DC4" w:rsidRPr="00425DC4" w:rsidRDefault="00425DC4" w:rsidP="00F80989">
      <w:pPr>
        <w:numPr>
          <w:ilvl w:val="0"/>
          <w:numId w:val="25"/>
        </w:numPr>
        <w:rPr>
          <w:lang w:val="en-ZA"/>
        </w:rPr>
      </w:pPr>
      <w:r w:rsidRPr="00425DC4">
        <w:rPr>
          <w:lang w:val="en-ZA"/>
        </w:rPr>
        <w:t>falsely suggests sponsorship;</w:t>
      </w:r>
    </w:p>
    <w:p w14:paraId="08DF76D9" w14:textId="77777777" w:rsidR="00425DC4" w:rsidRPr="00425DC4" w:rsidRDefault="00425DC4" w:rsidP="00F80989">
      <w:pPr>
        <w:numPr>
          <w:ilvl w:val="0"/>
          <w:numId w:val="25"/>
        </w:numPr>
        <w:rPr>
          <w:lang w:val="en-ZA"/>
        </w:rPr>
      </w:pPr>
      <w:r w:rsidRPr="00425DC4">
        <w:rPr>
          <w:lang w:val="en-ZA"/>
        </w:rPr>
        <w:t>impersonates Venturo;</w:t>
      </w:r>
    </w:p>
    <w:p w14:paraId="7FDF200B" w14:textId="77777777" w:rsidR="00425DC4" w:rsidRPr="00425DC4" w:rsidRDefault="00425DC4" w:rsidP="00F80989">
      <w:pPr>
        <w:numPr>
          <w:ilvl w:val="0"/>
          <w:numId w:val="25"/>
        </w:numPr>
        <w:rPr>
          <w:lang w:val="en-ZA"/>
        </w:rPr>
      </w:pPr>
      <w:r w:rsidRPr="00425DC4">
        <w:rPr>
          <w:lang w:val="en-ZA"/>
        </w:rPr>
        <w:t>misrepresents the linked Content; or</w:t>
      </w:r>
    </w:p>
    <w:p w14:paraId="2DDD558F" w14:textId="77777777" w:rsidR="00425DC4" w:rsidRPr="00425DC4" w:rsidRDefault="00425DC4" w:rsidP="00F80989">
      <w:pPr>
        <w:numPr>
          <w:ilvl w:val="0"/>
          <w:numId w:val="25"/>
        </w:numPr>
        <w:rPr>
          <w:lang w:val="en-ZA"/>
        </w:rPr>
      </w:pPr>
      <w:r w:rsidRPr="00425DC4">
        <w:rPr>
          <w:lang w:val="en-ZA"/>
        </w:rPr>
        <w:t>otherwise infringes Venturo's rights.</w:t>
      </w:r>
    </w:p>
    <w:p w14:paraId="1F2829B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Use of Venturo's logo alongside a link may require separate permission.</w:t>
      </w:r>
    </w:p>
    <w:p w14:paraId="62D41D80" w14:textId="0403CEB3" w:rsidR="00425DC4" w:rsidRPr="00425DC4" w:rsidRDefault="00425DC4" w:rsidP="00425DC4">
      <w:pPr>
        <w:rPr>
          <w:lang w:val="en-ZA"/>
        </w:rPr>
      </w:pPr>
    </w:p>
    <w:p w14:paraId="7E7CAC29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29. Screenshots &amp; Media Use</w:t>
      </w:r>
    </w:p>
    <w:p w14:paraId="0FE599FB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Reasonable screenshots of Venturo may be used for legitimate purposes such as:</w:t>
      </w:r>
    </w:p>
    <w:p w14:paraId="7650FA09" w14:textId="77777777" w:rsidR="00425DC4" w:rsidRPr="00425DC4" w:rsidRDefault="00425DC4" w:rsidP="00F80989">
      <w:pPr>
        <w:numPr>
          <w:ilvl w:val="0"/>
          <w:numId w:val="26"/>
        </w:numPr>
        <w:rPr>
          <w:lang w:val="en-ZA"/>
        </w:rPr>
      </w:pPr>
      <w:r w:rsidRPr="00425DC4">
        <w:rPr>
          <w:lang w:val="en-ZA"/>
        </w:rPr>
        <w:t>journalism;</w:t>
      </w:r>
    </w:p>
    <w:p w14:paraId="1B9532E4" w14:textId="77777777" w:rsidR="00425DC4" w:rsidRPr="00425DC4" w:rsidRDefault="00425DC4" w:rsidP="00F80989">
      <w:pPr>
        <w:numPr>
          <w:ilvl w:val="0"/>
          <w:numId w:val="26"/>
        </w:numPr>
        <w:rPr>
          <w:lang w:val="en-ZA"/>
        </w:rPr>
      </w:pPr>
      <w:r w:rsidRPr="00425DC4">
        <w:rPr>
          <w:lang w:val="en-ZA"/>
        </w:rPr>
        <w:t>commentary;</w:t>
      </w:r>
    </w:p>
    <w:p w14:paraId="45CE25FA" w14:textId="77777777" w:rsidR="00425DC4" w:rsidRPr="00425DC4" w:rsidRDefault="00425DC4" w:rsidP="00F80989">
      <w:pPr>
        <w:numPr>
          <w:ilvl w:val="0"/>
          <w:numId w:val="26"/>
        </w:numPr>
        <w:rPr>
          <w:lang w:val="en-ZA"/>
        </w:rPr>
      </w:pPr>
      <w:r w:rsidRPr="00425DC4">
        <w:rPr>
          <w:lang w:val="en-ZA"/>
        </w:rPr>
        <w:t>reviews;</w:t>
      </w:r>
    </w:p>
    <w:p w14:paraId="1093B6CC" w14:textId="77777777" w:rsidR="00425DC4" w:rsidRPr="00425DC4" w:rsidRDefault="00425DC4" w:rsidP="00F80989">
      <w:pPr>
        <w:numPr>
          <w:ilvl w:val="0"/>
          <w:numId w:val="26"/>
        </w:numPr>
        <w:rPr>
          <w:lang w:val="en-ZA"/>
        </w:rPr>
      </w:pPr>
      <w:r w:rsidRPr="00425DC4">
        <w:rPr>
          <w:lang w:val="en-ZA"/>
        </w:rPr>
        <w:t>demonstrating a legitimate integration or partnership; or</w:t>
      </w:r>
    </w:p>
    <w:p w14:paraId="0DD874D2" w14:textId="77777777" w:rsidR="00425DC4" w:rsidRPr="00425DC4" w:rsidRDefault="00425DC4" w:rsidP="00F80989">
      <w:pPr>
        <w:numPr>
          <w:ilvl w:val="0"/>
          <w:numId w:val="26"/>
        </w:numPr>
        <w:rPr>
          <w:lang w:val="en-ZA"/>
        </w:rPr>
      </w:pPr>
      <w:r w:rsidRPr="00425DC4">
        <w:rPr>
          <w:lang w:val="en-ZA"/>
        </w:rPr>
        <w:t>sharing a Venturo activity with others,</w:t>
      </w:r>
    </w:p>
    <w:p w14:paraId="4406656B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subject to applicable law &amp; provided the use does not falsely imply an association with Venturo or commercially reproduce substantial portions of Venturo's protected Content.</w:t>
      </w:r>
    </w:p>
    <w:p w14:paraId="446D9E80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Businesses seeking Venturo media assets should contact:</w:t>
      </w:r>
    </w:p>
    <w:p w14:paraId="3C666C2B" w14:textId="77777777" w:rsidR="00425DC4" w:rsidRPr="00425DC4" w:rsidRDefault="00425DC4" w:rsidP="00425DC4">
      <w:pPr>
        <w:rPr>
          <w:lang w:val="en-ZA"/>
        </w:rPr>
      </w:pPr>
      <w:hyperlink r:id="rId17" w:history="1">
        <w:r w:rsidRPr="00425DC4">
          <w:rPr>
            <w:rStyle w:val="Hyperlink"/>
            <w:b/>
            <w:bCs/>
            <w:lang w:val="en-ZA"/>
          </w:rPr>
          <w:t>business@venturo.co.za</w:t>
        </w:r>
      </w:hyperlink>
    </w:p>
    <w:p w14:paraId="40507507" w14:textId="211D651F" w:rsidR="00425DC4" w:rsidRPr="00425DC4" w:rsidRDefault="00425DC4" w:rsidP="00425DC4">
      <w:pPr>
        <w:rPr>
          <w:lang w:val="en-ZA"/>
        </w:rPr>
      </w:pPr>
    </w:p>
    <w:p w14:paraId="69A66B5A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30. No Transfer of Rights</w:t>
      </w:r>
    </w:p>
    <w:p w14:paraId="3071456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Except where expressly stated in writing, nothing in:</w:t>
      </w:r>
    </w:p>
    <w:p w14:paraId="0480FF07" w14:textId="77777777" w:rsidR="00425DC4" w:rsidRPr="00425DC4" w:rsidRDefault="00425DC4" w:rsidP="00F80989">
      <w:pPr>
        <w:numPr>
          <w:ilvl w:val="0"/>
          <w:numId w:val="27"/>
        </w:numPr>
        <w:rPr>
          <w:lang w:val="en-ZA"/>
        </w:rPr>
      </w:pPr>
      <w:r w:rsidRPr="00425DC4">
        <w:rPr>
          <w:lang w:val="en-ZA"/>
        </w:rPr>
        <w:t>these Terms;</w:t>
      </w:r>
    </w:p>
    <w:p w14:paraId="63C46B42" w14:textId="77777777" w:rsidR="00425DC4" w:rsidRPr="00425DC4" w:rsidRDefault="00425DC4" w:rsidP="00F80989">
      <w:pPr>
        <w:numPr>
          <w:ilvl w:val="0"/>
          <w:numId w:val="27"/>
        </w:numPr>
        <w:rPr>
          <w:lang w:val="en-ZA"/>
        </w:rPr>
      </w:pPr>
      <w:r w:rsidRPr="00425DC4">
        <w:rPr>
          <w:lang w:val="en-ZA"/>
        </w:rPr>
        <w:t>a business listing;</w:t>
      </w:r>
    </w:p>
    <w:p w14:paraId="0153BA44" w14:textId="77777777" w:rsidR="00425DC4" w:rsidRPr="00425DC4" w:rsidRDefault="00425DC4" w:rsidP="00F80989">
      <w:pPr>
        <w:numPr>
          <w:ilvl w:val="0"/>
          <w:numId w:val="27"/>
        </w:numPr>
        <w:rPr>
          <w:lang w:val="en-ZA"/>
        </w:rPr>
      </w:pPr>
      <w:r w:rsidRPr="00425DC4">
        <w:rPr>
          <w:lang w:val="en-ZA"/>
        </w:rPr>
        <w:t xml:space="preserve">a </w:t>
      </w:r>
      <w:proofErr w:type="gramStart"/>
      <w:r w:rsidRPr="00425DC4">
        <w:rPr>
          <w:lang w:val="en-ZA"/>
        </w:rPr>
        <w:t>User</w:t>
      </w:r>
      <w:proofErr w:type="gramEnd"/>
      <w:r w:rsidRPr="00425DC4">
        <w:rPr>
          <w:lang w:val="en-ZA"/>
        </w:rPr>
        <w:t xml:space="preserve"> account;</w:t>
      </w:r>
    </w:p>
    <w:p w14:paraId="041D7CC7" w14:textId="77777777" w:rsidR="00425DC4" w:rsidRPr="00425DC4" w:rsidRDefault="00425DC4" w:rsidP="00F80989">
      <w:pPr>
        <w:numPr>
          <w:ilvl w:val="0"/>
          <w:numId w:val="27"/>
        </w:numPr>
        <w:rPr>
          <w:lang w:val="en-ZA"/>
        </w:rPr>
      </w:pPr>
      <w:r w:rsidRPr="00425DC4">
        <w:rPr>
          <w:lang w:val="en-ZA"/>
        </w:rPr>
        <w:t>participation in a community;</w:t>
      </w:r>
    </w:p>
    <w:p w14:paraId="7A488900" w14:textId="77777777" w:rsidR="00425DC4" w:rsidRPr="00425DC4" w:rsidRDefault="00425DC4" w:rsidP="00F80989">
      <w:pPr>
        <w:numPr>
          <w:ilvl w:val="0"/>
          <w:numId w:val="27"/>
        </w:numPr>
        <w:rPr>
          <w:lang w:val="en-ZA"/>
        </w:rPr>
      </w:pPr>
      <w:r w:rsidRPr="00425DC4">
        <w:rPr>
          <w:lang w:val="en-ZA"/>
        </w:rPr>
        <w:t>submission of Content; or</w:t>
      </w:r>
    </w:p>
    <w:p w14:paraId="4BBCBEDE" w14:textId="77777777" w:rsidR="00425DC4" w:rsidRPr="00425DC4" w:rsidRDefault="00425DC4" w:rsidP="00F80989">
      <w:pPr>
        <w:numPr>
          <w:ilvl w:val="0"/>
          <w:numId w:val="27"/>
        </w:numPr>
        <w:rPr>
          <w:lang w:val="en-ZA"/>
        </w:rPr>
      </w:pPr>
      <w:r w:rsidRPr="00425DC4">
        <w:rPr>
          <w:lang w:val="en-ZA"/>
        </w:rPr>
        <w:t>use of the Venturo Platform</w:t>
      </w:r>
    </w:p>
    <w:p w14:paraId="22F31A99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transfers ownership of intellectual property from one party to another.</w:t>
      </w:r>
    </w:p>
    <w:p w14:paraId="63503227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Any licence granted to Venturo operates according to the applicable Terms or agreement.</w:t>
      </w:r>
    </w:p>
    <w:p w14:paraId="16A0E274" w14:textId="7FBD23A9" w:rsidR="00425DC4" w:rsidRPr="00425DC4" w:rsidRDefault="00425DC4" w:rsidP="00425DC4">
      <w:pPr>
        <w:rPr>
          <w:lang w:val="en-ZA"/>
        </w:rPr>
      </w:pPr>
    </w:p>
    <w:p w14:paraId="351C3F47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31. Protection of Venturo's Rights</w:t>
      </w:r>
    </w:p>
    <w:p w14:paraId="17B4570B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If Venturo becomes aware that its Content, branding, software or other intellectual property is being used without authorisation, Venturo may take appropriate steps to protect its rights.</w:t>
      </w:r>
    </w:p>
    <w:p w14:paraId="7C7C0913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Depending on the circumstances, this may include:</w:t>
      </w:r>
    </w:p>
    <w:p w14:paraId="3D751411" w14:textId="77777777" w:rsidR="00425DC4" w:rsidRPr="00425DC4" w:rsidRDefault="00425DC4" w:rsidP="00F80989">
      <w:pPr>
        <w:numPr>
          <w:ilvl w:val="0"/>
          <w:numId w:val="28"/>
        </w:numPr>
        <w:rPr>
          <w:lang w:val="en-ZA"/>
        </w:rPr>
      </w:pPr>
      <w:r w:rsidRPr="00425DC4">
        <w:rPr>
          <w:lang w:val="en-ZA"/>
        </w:rPr>
        <w:t>contacting the party concerned;</w:t>
      </w:r>
    </w:p>
    <w:p w14:paraId="4F8F94E2" w14:textId="77777777" w:rsidR="00425DC4" w:rsidRPr="00425DC4" w:rsidRDefault="00425DC4" w:rsidP="00F80989">
      <w:pPr>
        <w:numPr>
          <w:ilvl w:val="0"/>
          <w:numId w:val="28"/>
        </w:numPr>
        <w:rPr>
          <w:lang w:val="en-ZA"/>
        </w:rPr>
      </w:pPr>
      <w:r w:rsidRPr="00425DC4">
        <w:rPr>
          <w:lang w:val="en-ZA"/>
        </w:rPr>
        <w:t>requesting removal;</w:t>
      </w:r>
    </w:p>
    <w:p w14:paraId="524F9198" w14:textId="77777777" w:rsidR="00425DC4" w:rsidRPr="00425DC4" w:rsidRDefault="00425DC4" w:rsidP="00F80989">
      <w:pPr>
        <w:numPr>
          <w:ilvl w:val="0"/>
          <w:numId w:val="28"/>
        </w:numPr>
        <w:rPr>
          <w:lang w:val="en-ZA"/>
        </w:rPr>
      </w:pPr>
      <w:r w:rsidRPr="00425DC4">
        <w:rPr>
          <w:lang w:val="en-ZA"/>
        </w:rPr>
        <w:lastRenderedPageBreak/>
        <w:t>requesting attribution or correction;</w:t>
      </w:r>
    </w:p>
    <w:p w14:paraId="519158D9" w14:textId="77777777" w:rsidR="00425DC4" w:rsidRPr="00425DC4" w:rsidRDefault="00425DC4" w:rsidP="00F80989">
      <w:pPr>
        <w:numPr>
          <w:ilvl w:val="0"/>
          <w:numId w:val="28"/>
        </w:numPr>
        <w:rPr>
          <w:lang w:val="en-ZA"/>
        </w:rPr>
      </w:pPr>
      <w:r w:rsidRPr="00425DC4">
        <w:rPr>
          <w:lang w:val="en-ZA"/>
        </w:rPr>
        <w:t>reporting infringement to the relevant platform;</w:t>
      </w:r>
    </w:p>
    <w:p w14:paraId="500A547F" w14:textId="77777777" w:rsidR="00425DC4" w:rsidRPr="00425DC4" w:rsidRDefault="00425DC4" w:rsidP="00F80989">
      <w:pPr>
        <w:numPr>
          <w:ilvl w:val="0"/>
          <w:numId w:val="28"/>
        </w:numPr>
        <w:rPr>
          <w:lang w:val="en-ZA"/>
        </w:rPr>
      </w:pPr>
      <w:r w:rsidRPr="00425DC4">
        <w:rPr>
          <w:lang w:val="en-ZA"/>
        </w:rPr>
        <w:t>issuing formal legal correspondence; or</w:t>
      </w:r>
    </w:p>
    <w:p w14:paraId="375879E8" w14:textId="77777777" w:rsidR="00425DC4" w:rsidRPr="00425DC4" w:rsidRDefault="00425DC4" w:rsidP="00F80989">
      <w:pPr>
        <w:numPr>
          <w:ilvl w:val="0"/>
          <w:numId w:val="28"/>
        </w:numPr>
        <w:rPr>
          <w:lang w:val="en-ZA"/>
        </w:rPr>
      </w:pPr>
      <w:r w:rsidRPr="00425DC4">
        <w:rPr>
          <w:lang w:val="en-ZA"/>
        </w:rPr>
        <w:t>pursuing other remedies available under applicable law.</w:t>
      </w:r>
    </w:p>
    <w:p w14:paraId="58499717" w14:textId="160DFC97" w:rsidR="00425DC4" w:rsidRPr="00425DC4" w:rsidRDefault="00425DC4" w:rsidP="00425DC4">
      <w:pPr>
        <w:rPr>
          <w:lang w:val="en-ZA"/>
        </w:rPr>
      </w:pPr>
    </w:p>
    <w:p w14:paraId="1A363715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32. Applicable Law</w:t>
      </w:r>
    </w:p>
    <w:p w14:paraId="2CEBDF6C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This Policy is governed by the laws of the Republic of South Africa.</w:t>
      </w:r>
    </w:p>
    <w:p w14:paraId="6FE6EDF3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 xml:space="preserve">Relevant intellectual property rights may include rights arising under South African copyright, </w:t>
      </w:r>
      <w:proofErr w:type="gramStart"/>
      <w:r w:rsidRPr="00425DC4">
        <w:rPr>
          <w:lang w:val="en-ZA"/>
        </w:rPr>
        <w:t>trade mark</w:t>
      </w:r>
      <w:proofErr w:type="gramEnd"/>
      <w:r w:rsidRPr="00425DC4">
        <w:rPr>
          <w:lang w:val="en-ZA"/>
        </w:rPr>
        <w:t>, design &amp; other applicable laws.</w:t>
      </w:r>
    </w:p>
    <w:p w14:paraId="09437A91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Where Content or intellectual property is used internationally, rights under other jurisdictions may also apply.</w:t>
      </w:r>
    </w:p>
    <w:p w14:paraId="7CC1C6BE" w14:textId="319FD970" w:rsidR="00425DC4" w:rsidRPr="00425DC4" w:rsidRDefault="00425DC4" w:rsidP="00425DC4">
      <w:pPr>
        <w:rPr>
          <w:lang w:val="en-ZA"/>
        </w:rPr>
      </w:pPr>
    </w:p>
    <w:p w14:paraId="30F25E76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33. Changes to This Policy</w:t>
      </w:r>
    </w:p>
    <w:p w14:paraId="5D1E9D06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Venturo may update this Copyright &amp; Intellectual Property Policy as its Platform, Content features or legal obligations develop.</w:t>
      </w:r>
    </w:p>
    <w:p w14:paraId="7A7AC5F2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The latest version will be made available through the Venturo website.</w:t>
      </w:r>
    </w:p>
    <w:p w14:paraId="5308BBCA" w14:textId="77777777" w:rsidR="00425DC4" w:rsidRPr="00425DC4" w:rsidRDefault="00425DC4" w:rsidP="00425DC4">
      <w:pPr>
        <w:rPr>
          <w:lang w:val="en-ZA"/>
        </w:rPr>
      </w:pPr>
      <w:r w:rsidRPr="00425DC4">
        <w:rPr>
          <w:lang w:val="en-ZA"/>
        </w:rPr>
        <w:t>The effective or last-updated date will appear at the beginning of the Policy.</w:t>
      </w:r>
    </w:p>
    <w:p w14:paraId="11191D5C" w14:textId="5C657A73" w:rsidR="00425DC4" w:rsidRPr="00425DC4" w:rsidRDefault="00425DC4" w:rsidP="00425DC4">
      <w:pPr>
        <w:rPr>
          <w:lang w:val="en-ZA"/>
        </w:rPr>
      </w:pPr>
    </w:p>
    <w:p w14:paraId="0B881842" w14:textId="77777777" w:rsidR="00425DC4" w:rsidRPr="007F6AA3" w:rsidRDefault="00425DC4" w:rsidP="007F6AA3">
      <w:pPr>
        <w:pStyle w:val="Heading3"/>
        <w:rPr>
          <w:lang w:val="en-ZA"/>
        </w:rPr>
      </w:pPr>
      <w:r w:rsidRPr="007F6AA3">
        <w:rPr>
          <w:lang w:val="en-ZA"/>
        </w:rPr>
        <w:t>34. Contact</w:t>
      </w:r>
    </w:p>
    <w:p w14:paraId="7F175A8A" w14:textId="77777777" w:rsidR="00425DC4" w:rsidRPr="000D492E" w:rsidRDefault="00425DC4" w:rsidP="00425DC4">
      <w:pPr>
        <w:rPr>
          <w:rFonts w:ascii="Nunito SemiBold" w:hAnsi="Nunito SemiBold"/>
          <w:lang w:val="en-ZA"/>
        </w:rPr>
      </w:pPr>
      <w:r w:rsidRPr="000D492E">
        <w:rPr>
          <w:rFonts w:ascii="Nunito SemiBold" w:hAnsi="Nunito SemiBold"/>
          <w:lang w:val="en-ZA"/>
        </w:rPr>
        <w:t>Copyright &amp; Intellectual Property Complaints</w:t>
      </w:r>
    </w:p>
    <w:p w14:paraId="3DF953AC" w14:textId="77777777" w:rsidR="00425DC4" w:rsidRPr="00425DC4" w:rsidRDefault="00425DC4" w:rsidP="00425DC4">
      <w:pPr>
        <w:rPr>
          <w:lang w:val="en-ZA"/>
        </w:rPr>
      </w:pPr>
      <w:hyperlink r:id="rId18" w:history="1">
        <w:r w:rsidRPr="00425DC4">
          <w:rPr>
            <w:rStyle w:val="Hyperlink"/>
            <w:b/>
            <w:bCs/>
            <w:lang w:val="en-ZA"/>
          </w:rPr>
          <w:t>copyright@venturo.co.za</w:t>
        </w:r>
      </w:hyperlink>
    </w:p>
    <w:p w14:paraId="210BCAEC" w14:textId="77777777" w:rsidR="00425DC4" w:rsidRPr="000D492E" w:rsidRDefault="00425DC4" w:rsidP="00425DC4">
      <w:pPr>
        <w:rPr>
          <w:rFonts w:ascii="Nunito SemiBold" w:hAnsi="Nunito SemiBold"/>
          <w:lang w:val="en-ZA"/>
        </w:rPr>
      </w:pPr>
      <w:r w:rsidRPr="000D492E">
        <w:rPr>
          <w:rFonts w:ascii="Nunito SemiBold" w:hAnsi="Nunito SemiBold"/>
          <w:lang w:val="en-ZA"/>
        </w:rPr>
        <w:t>Legal Enquiries</w:t>
      </w:r>
    </w:p>
    <w:p w14:paraId="5C74869D" w14:textId="77777777" w:rsidR="00425DC4" w:rsidRPr="00425DC4" w:rsidRDefault="00425DC4" w:rsidP="00425DC4">
      <w:pPr>
        <w:rPr>
          <w:lang w:val="en-ZA"/>
        </w:rPr>
      </w:pPr>
      <w:hyperlink r:id="rId19" w:history="1">
        <w:r w:rsidRPr="00425DC4">
          <w:rPr>
            <w:rStyle w:val="Hyperlink"/>
            <w:b/>
            <w:bCs/>
            <w:lang w:val="en-ZA"/>
          </w:rPr>
          <w:t>legal@venturo.co.za</w:t>
        </w:r>
      </w:hyperlink>
    </w:p>
    <w:p w14:paraId="7D5D2ECA" w14:textId="77777777" w:rsidR="00425DC4" w:rsidRPr="000D492E" w:rsidRDefault="00425DC4" w:rsidP="00425DC4">
      <w:pPr>
        <w:rPr>
          <w:rFonts w:ascii="Nunito SemiBold" w:hAnsi="Nunito SemiBold"/>
          <w:lang w:val="en-ZA"/>
        </w:rPr>
      </w:pPr>
      <w:r w:rsidRPr="000D492E">
        <w:rPr>
          <w:rFonts w:ascii="Nunito SemiBold" w:hAnsi="Nunito SemiBold"/>
          <w:lang w:val="en-ZA"/>
        </w:rPr>
        <w:t>Business Content &amp; Listing Enquiries</w:t>
      </w:r>
    </w:p>
    <w:p w14:paraId="7AD901F3" w14:textId="77777777" w:rsidR="00425DC4" w:rsidRPr="00425DC4" w:rsidRDefault="00425DC4" w:rsidP="00425DC4">
      <w:pPr>
        <w:rPr>
          <w:lang w:val="en-ZA"/>
        </w:rPr>
      </w:pPr>
      <w:hyperlink r:id="rId20" w:history="1">
        <w:r w:rsidRPr="00425DC4">
          <w:rPr>
            <w:rStyle w:val="Hyperlink"/>
            <w:b/>
            <w:bCs/>
            <w:lang w:val="en-ZA"/>
          </w:rPr>
          <w:t>business@venturo.co.za</w:t>
        </w:r>
      </w:hyperlink>
    </w:p>
    <w:p w14:paraId="722CD02B" w14:textId="77777777" w:rsidR="00425DC4" w:rsidRPr="000D492E" w:rsidRDefault="00425DC4" w:rsidP="00425DC4">
      <w:pPr>
        <w:rPr>
          <w:rFonts w:ascii="Nunito SemiBold" w:hAnsi="Nunito SemiBold"/>
          <w:lang w:val="en-ZA"/>
        </w:rPr>
      </w:pPr>
      <w:r w:rsidRPr="000D492E">
        <w:rPr>
          <w:rFonts w:ascii="Nunito SemiBold" w:hAnsi="Nunito SemiBold"/>
          <w:lang w:val="en-ZA"/>
        </w:rPr>
        <w:t>General Support</w:t>
      </w:r>
    </w:p>
    <w:p w14:paraId="3C3AFC6E" w14:textId="77777777" w:rsidR="00425DC4" w:rsidRPr="00425DC4" w:rsidRDefault="00425DC4" w:rsidP="00425DC4">
      <w:pPr>
        <w:rPr>
          <w:lang w:val="en-ZA"/>
        </w:rPr>
      </w:pPr>
      <w:hyperlink r:id="rId21" w:history="1">
        <w:r w:rsidRPr="00425DC4">
          <w:rPr>
            <w:rStyle w:val="Hyperlink"/>
            <w:b/>
            <w:bCs/>
            <w:lang w:val="en-ZA"/>
          </w:rPr>
          <w:t>support@venturo.co.za</w:t>
        </w:r>
      </w:hyperlink>
    </w:p>
    <w:p w14:paraId="3DF2D6B6" w14:textId="77777777" w:rsidR="00425DC4" w:rsidRPr="00425DC4" w:rsidRDefault="00425DC4" w:rsidP="00425DC4">
      <w:pPr>
        <w:rPr>
          <w:lang w:val="en-ZA"/>
        </w:rPr>
      </w:pPr>
      <w:r w:rsidRPr="000D492E">
        <w:rPr>
          <w:rFonts w:ascii="Nunito SemiBold" w:hAnsi="Nunito SemiBold"/>
          <w:lang w:val="en-ZA"/>
        </w:rPr>
        <w:t>Viatori Ventures (Pty) Ltd trading as Venturo</w:t>
      </w:r>
      <w:r w:rsidRPr="00425DC4">
        <w:rPr>
          <w:lang w:val="en-ZA"/>
        </w:rPr>
        <w:br/>
      </w:r>
      <w:hyperlink r:id="rId22" w:history="1">
        <w:r w:rsidRPr="00425DC4">
          <w:rPr>
            <w:rStyle w:val="Hyperlink"/>
            <w:lang w:val="en-ZA"/>
          </w:rPr>
          <w:t>www.venturo.co.za</w:t>
        </w:r>
      </w:hyperlink>
    </w:p>
    <w:p w14:paraId="5E107C1D" w14:textId="77777777" w:rsidR="00425DC4" w:rsidRDefault="00425DC4" w:rsidP="007E4DB9">
      <w:pPr>
        <w:rPr>
          <w:lang w:val="en-ZA"/>
        </w:rPr>
      </w:pPr>
    </w:p>
    <w:sectPr w:rsidR="00425DC4" w:rsidSect="00B621E6"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720" w:right="720" w:bottom="720" w:left="720" w:header="1701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D7560" w14:textId="77777777" w:rsidR="00F80989" w:rsidRDefault="00F80989" w:rsidP="003B6DA8">
      <w:r>
        <w:separator/>
      </w:r>
    </w:p>
  </w:endnote>
  <w:endnote w:type="continuationSeparator" w:id="0">
    <w:p w14:paraId="55EBD9A5" w14:textId="77777777" w:rsidR="00F80989" w:rsidRDefault="00F80989" w:rsidP="003B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ExtraLight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ocial Gothic Rough">
    <w:panose1 w:val="02000506000000020004"/>
    <w:charset w:val="00"/>
    <w:family w:val="modern"/>
    <w:notTrueType/>
    <w:pitch w:val="variable"/>
    <w:sig w:usb0="A00002AF" w:usb1="5000004A" w:usb2="00000000" w:usb3="00000000" w:csb0="000000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Nunito ExtraBold">
    <w:charset w:val="00"/>
    <w:family w:val="auto"/>
    <w:pitch w:val="variable"/>
    <w:sig w:usb0="A00002FF" w:usb1="5000204B" w:usb2="00000000" w:usb3="00000000" w:csb0="00000197" w:csb1="00000000"/>
  </w:font>
  <w:font w:name="Nunito SemiBold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894346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3100C5" w14:textId="77777777" w:rsidR="006B4958" w:rsidRDefault="006B4958" w:rsidP="00F90EA0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F750A5" w14:textId="77777777" w:rsidR="001E241A" w:rsidRDefault="001E241A" w:rsidP="006B4958">
    <w:pPr>
      <w:pStyle w:val="Footer"/>
      <w:ind w:firstLine="360"/>
      <w:rPr>
        <w:rStyle w:val="PageNumber"/>
      </w:rPr>
    </w:pPr>
  </w:p>
  <w:p w14:paraId="46DDA3EE" w14:textId="77777777" w:rsidR="001E241A" w:rsidRDefault="001E241A" w:rsidP="003B6D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EBE9F4" w:themeColor="background2"/>
        <w:sz w:val="24"/>
        <w:szCs w:val="24"/>
      </w:rPr>
      <w:id w:val="-16033420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89A0B1" w14:textId="77777777" w:rsidR="00F90EA0" w:rsidRPr="00F90EA0" w:rsidRDefault="00F90EA0" w:rsidP="00F90EA0">
        <w:pPr>
          <w:pStyle w:val="Footer"/>
          <w:framePr w:wrap="none" w:vAnchor="text" w:hAnchor="page" w:x="766" w:y="430"/>
          <w:rPr>
            <w:rStyle w:val="PageNumber"/>
            <w:color w:val="EBE9F4" w:themeColor="background2"/>
            <w:sz w:val="24"/>
            <w:szCs w:val="24"/>
          </w:rPr>
        </w:pP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begin"/>
        </w:r>
        <w:r w:rsidRPr="00F90EA0">
          <w:rPr>
            <w:rStyle w:val="PageNumber"/>
            <w:color w:val="EBE9F4" w:themeColor="background2"/>
            <w:sz w:val="24"/>
            <w:szCs w:val="24"/>
          </w:rPr>
          <w:instrText xml:space="preserve"> PAGE </w:instrText>
        </w: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separate"/>
        </w:r>
        <w:r w:rsidRPr="00F90EA0">
          <w:rPr>
            <w:rStyle w:val="PageNumber"/>
            <w:noProof/>
            <w:color w:val="EBE9F4" w:themeColor="background2"/>
            <w:sz w:val="24"/>
            <w:szCs w:val="24"/>
          </w:rPr>
          <w:t>2</w:t>
        </w: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end"/>
        </w:r>
      </w:p>
    </w:sdtContent>
  </w:sdt>
  <w:p w14:paraId="44E64EE9" w14:textId="77777777" w:rsidR="00DF1B07" w:rsidRPr="00F95F91" w:rsidRDefault="00F90EA0" w:rsidP="00F90EA0">
    <w:pPr>
      <w:pStyle w:val="Footer"/>
      <w:ind w:firstLine="360"/>
      <w:rPr>
        <w:color w:val="F3BF49"/>
      </w:rPr>
    </w:pPr>
    <w:r>
      <w:rPr>
        <w:noProof/>
        <w:color w:val="F3BF49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80C39EA" wp14:editId="54A356B4">
              <wp:simplePos x="0" y="0"/>
              <wp:positionH relativeFrom="column">
                <wp:posOffset>3420713</wp:posOffset>
              </wp:positionH>
              <wp:positionV relativeFrom="paragraph">
                <wp:posOffset>227965</wp:posOffset>
              </wp:positionV>
              <wp:extent cx="3380288" cy="340962"/>
              <wp:effectExtent l="0" t="0" r="0" b="0"/>
              <wp:wrapNone/>
              <wp:docPr id="136452071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0288" cy="3409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3481E9" w14:textId="77777777" w:rsidR="00474A46" w:rsidRPr="0002742B" w:rsidRDefault="00474A46" w:rsidP="00474A46">
                          <w:pPr>
                            <w:jc w:val="right"/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</w:pPr>
                          <w:r w:rsidRPr="0002742B"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  <w:t>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0C39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69.35pt;margin-top:17.95pt;width:266.15pt;height:26.8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" filled="f" stroked="f" strokeweight=".5pt">
              <v:textbox>
                <w:txbxContent>
                  <w:p w14:paraId="483481E9" w14:textId="77777777" w:rsidR="00474A46" w:rsidRPr="0002742B" w:rsidRDefault="00474A46" w:rsidP="00474A46">
                    <w:pPr>
                      <w:jc w:val="right"/>
                      <w:rPr>
                        <w:color w:val="EBE9F4" w:themeColor="background2"/>
                        <w:sz w:val="22"/>
                        <w:szCs w:val="22"/>
                      </w:rPr>
                    </w:pPr>
                    <w:r w:rsidRPr="0002742B">
                      <w:rPr>
                        <w:color w:val="EBE9F4" w:themeColor="background2"/>
                        <w:sz w:val="22"/>
                        <w:szCs w:val="22"/>
                      </w:rPr>
                      <w:t>venturo.co.za</w:t>
                    </w:r>
                  </w:p>
                </w:txbxContent>
              </v:textbox>
            </v:shape>
          </w:pict>
        </mc:Fallback>
      </mc:AlternateContent>
    </w:r>
    <w:r w:rsidRPr="001E241A">
      <w:rPr>
        <w:noProof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09A36D42" wp14:editId="311BEBA5">
              <wp:simplePos x="0" y="0"/>
              <wp:positionH relativeFrom="column">
                <wp:posOffset>-1273175</wp:posOffset>
              </wp:positionH>
              <wp:positionV relativeFrom="page">
                <wp:posOffset>9899826</wp:posOffset>
              </wp:positionV>
              <wp:extent cx="9262745" cy="998220"/>
              <wp:effectExtent l="0" t="0" r="0" b="5080"/>
              <wp:wrapNone/>
              <wp:docPr id="708270447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62745" cy="998220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9262980" h="1109295">
                            <a:moveTo>
                              <a:pt x="884045" y="149825"/>
                            </a:moveTo>
                            <a:cubicBezTo>
                              <a:pt x="1232386" y="31471"/>
                              <a:pt x="2078563" y="301070"/>
                              <a:pt x="2660583" y="296061"/>
                            </a:cubicBezTo>
                            <a:cubicBezTo>
                              <a:pt x="3242603" y="291052"/>
                              <a:pt x="3781081" y="115425"/>
                              <a:pt x="4376168" y="119770"/>
                            </a:cubicBezTo>
                            <a:cubicBezTo>
                              <a:pt x="4971255" y="124115"/>
                              <a:pt x="5728907" y="319552"/>
                              <a:pt x="6231105" y="322130"/>
                            </a:cubicBezTo>
                            <a:cubicBezTo>
                              <a:pt x="6733303" y="324708"/>
                              <a:pt x="7026150" y="162652"/>
                              <a:pt x="7389356" y="135239"/>
                            </a:cubicBezTo>
                            <a:cubicBezTo>
                              <a:pt x="7752562" y="107826"/>
                              <a:pt x="8233268" y="179408"/>
                              <a:pt x="8410341" y="157651"/>
                            </a:cubicBezTo>
                            <a:cubicBezTo>
                              <a:pt x="8587414" y="135894"/>
                              <a:pt x="8402794" y="8419"/>
                              <a:pt x="8451794" y="4698"/>
                            </a:cubicBezTo>
                            <a:cubicBezTo>
                              <a:pt x="8500794" y="977"/>
                              <a:pt x="8673863" y="-30137"/>
                              <a:pt x="8704343" y="135326"/>
                            </a:cubicBezTo>
                            <a:cubicBezTo>
                              <a:pt x="8734823" y="300789"/>
                              <a:pt x="9990308" y="852331"/>
                              <a:pt x="8634674" y="997474"/>
                            </a:cubicBezTo>
                            <a:cubicBezTo>
                              <a:pt x="7279040" y="1142617"/>
                              <a:pt x="1862308" y="1147458"/>
                              <a:pt x="570537" y="1006183"/>
                            </a:cubicBezTo>
                            <a:cubicBezTo>
                              <a:pt x="-721234" y="864908"/>
                              <a:pt x="535704" y="268179"/>
                              <a:pt x="884045" y="149825"/>
                            </a:cubicBezTo>
                            <a:close/>
                          </a:path>
                        </a:pathLst>
                      </a:custGeom>
                      <a:solidFill>
                        <a:srgbClr val="2A2D3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Style w:val="Heading3Char"/>
                              <w:b w:val="0"/>
                              <w:bCs/>
                              <w:color w:val="FFC000"/>
                              <w:sz w:val="22"/>
                              <w:szCs w:val="22"/>
                            </w:rPr>
                            <w:id w:val="6330850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rStyle w:val="Heading3Char"/>
                            </w:rPr>
                          </w:sdtEndPr>
                          <w:sdtContent>
                            <w:p w14:paraId="44B1D31C" w14:textId="77777777" w:rsidR="00ED2C6B" w:rsidRPr="0002742B" w:rsidRDefault="00ED2C6B" w:rsidP="00365C33">
                              <w:pPr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</w:pP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instrText xml:space="preserve"> PAGE </w:instrText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4FCAA3E" w14:textId="77777777" w:rsidR="00ED2C6B" w:rsidRDefault="00ED2C6B" w:rsidP="00474A4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A36D42" id="Freeform 2" o:spid="_x0000_s1027" style="position:absolute;left:0;text-align:left;margin-left:-100.25pt;margin-top:779.5pt;width:729.35pt;height:78.6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62980,1109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" adj="-11796480,,5400" path="m884045,149825c1232386,31471,2078563,301070,2660583,296061,3242603,291052,3781081,115425,4376168,119770v595087,4345,1352739,199782,1854937,202360c6733303,324708,7026150,162652,7389356,135239v363206,-27413,843912,44169,1020985,22412c8587414,135894,8402794,8419,8451794,4698v49000,-3721,222069,-34835,252549,130628c8734823,300789,9990308,852331,8634674,997474v-1355634,145143,-6772366,149984,-8064137,8709c-721234,864908,535704,268179,884045,149825xe" fillcolor="#2a2d35" stroked="f" strokeweight="1pt">
              <v:stroke joinstyle="miter"/>
              <v:formulas/>
              <v:path arrowok="t" o:connecttype="custom" o:connectlocs="884023,134823;2660516,266416;4376057,107777;6230947,289875;7389169,121697;8410128,141865;8451580,4228;8704122,121776;8634455,897596;570523,905433;884023,134823" o:connectangles="0,0,0,0,0,0,0,0,0,0,0" textboxrect="0,0,9262980,1109295"/>
              <v:textbox>
                <w:txbxContent>
                  <w:sdt>
                    <w:sdtPr>
                      <w:rPr>
                        <w:rStyle w:val="Heading3Char"/>
                        <w:b w:val="0"/>
                        <w:bCs/>
                        <w:color w:val="FFC000"/>
                        <w:sz w:val="22"/>
                        <w:szCs w:val="22"/>
                      </w:rPr>
                      <w:id w:val="63308500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rStyle w:val="Heading3Char"/>
                      </w:rPr>
                    </w:sdtEndPr>
                    <w:sdtContent>
                      <w:p w14:paraId="44B1D31C" w14:textId="77777777" w:rsidR="00ED2C6B" w:rsidRPr="0002742B" w:rsidRDefault="00ED2C6B" w:rsidP="00365C33">
                        <w:pPr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</w:pP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begin"/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instrText xml:space="preserve"> PAGE </w:instrText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t>2</w:t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74FCAA3E" w14:textId="77777777" w:rsidR="00ED2C6B" w:rsidRDefault="00ED2C6B" w:rsidP="00474A46"/>
                </w:txbxContent>
              </v:textbox>
              <w10:wrap anchory="page"/>
            </v:shape>
          </w:pict>
        </mc:Fallback>
      </mc:AlternateContent>
    </w:r>
    <w:r w:rsidR="00ED2C6B" w:rsidRPr="001E241A">
      <w:rPr>
        <w:noProof/>
      </w:rPr>
      <mc:AlternateContent>
        <mc:Choice Requires="wps">
          <w:drawing>
            <wp:anchor distT="0" distB="0" distL="114300" distR="114300" simplePos="0" relativeHeight="251694080" behindDoc="1" locked="0" layoutInCell="1" allowOverlap="1" wp14:anchorId="1D7AAC8D" wp14:editId="4EFD8EDC">
              <wp:simplePos x="0" y="0"/>
              <wp:positionH relativeFrom="column">
                <wp:posOffset>-1256665</wp:posOffset>
              </wp:positionH>
              <wp:positionV relativeFrom="page">
                <wp:posOffset>9819640</wp:posOffset>
              </wp:positionV>
              <wp:extent cx="9246235" cy="983615"/>
              <wp:effectExtent l="0" t="0" r="0" b="0"/>
              <wp:wrapNone/>
              <wp:docPr id="1959460458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6235" cy="983615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93585 w 9262980"/>
                          <a:gd name="connsiteY2" fmla="*/ 487519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356 w 9263291"/>
                          <a:gd name="connsiteY0" fmla="*/ 149825 h 1109295"/>
                          <a:gd name="connsiteX1" fmla="*/ 2669603 w 9263291"/>
                          <a:gd name="connsiteY1" fmla="*/ 150896 h 1109295"/>
                          <a:gd name="connsiteX2" fmla="*/ 4393896 w 9263291"/>
                          <a:gd name="connsiteY2" fmla="*/ 487519 h 1109295"/>
                          <a:gd name="connsiteX3" fmla="*/ 6231416 w 9263291"/>
                          <a:gd name="connsiteY3" fmla="*/ 322130 h 1109295"/>
                          <a:gd name="connsiteX4" fmla="*/ 7389667 w 9263291"/>
                          <a:gd name="connsiteY4" fmla="*/ 135239 h 1109295"/>
                          <a:gd name="connsiteX5" fmla="*/ 8410652 w 9263291"/>
                          <a:gd name="connsiteY5" fmla="*/ 157651 h 1109295"/>
                          <a:gd name="connsiteX6" fmla="*/ 8452105 w 9263291"/>
                          <a:gd name="connsiteY6" fmla="*/ 4698 h 1109295"/>
                          <a:gd name="connsiteX7" fmla="*/ 8704654 w 9263291"/>
                          <a:gd name="connsiteY7" fmla="*/ 135326 h 1109295"/>
                          <a:gd name="connsiteX8" fmla="*/ 8634985 w 9263291"/>
                          <a:gd name="connsiteY8" fmla="*/ 997474 h 1109295"/>
                          <a:gd name="connsiteX9" fmla="*/ 570848 w 9263291"/>
                          <a:gd name="connsiteY9" fmla="*/ 1006183 h 1109295"/>
                          <a:gd name="connsiteX10" fmla="*/ 884356 w 9263291"/>
                          <a:gd name="connsiteY10" fmla="*/ 149825 h 1109295"/>
                          <a:gd name="connsiteX0" fmla="*/ 920030 w 9246710"/>
                          <a:gd name="connsiteY0" fmla="*/ 411121 h 1093248"/>
                          <a:gd name="connsiteX1" fmla="*/ 2653022 w 9246710"/>
                          <a:gd name="connsiteY1" fmla="*/ 150896 h 1093248"/>
                          <a:gd name="connsiteX2" fmla="*/ 4377315 w 9246710"/>
                          <a:gd name="connsiteY2" fmla="*/ 487519 h 1093248"/>
                          <a:gd name="connsiteX3" fmla="*/ 6214835 w 9246710"/>
                          <a:gd name="connsiteY3" fmla="*/ 322130 h 1093248"/>
                          <a:gd name="connsiteX4" fmla="*/ 7373086 w 9246710"/>
                          <a:gd name="connsiteY4" fmla="*/ 135239 h 1093248"/>
                          <a:gd name="connsiteX5" fmla="*/ 8394071 w 9246710"/>
                          <a:gd name="connsiteY5" fmla="*/ 157651 h 1093248"/>
                          <a:gd name="connsiteX6" fmla="*/ 8435524 w 9246710"/>
                          <a:gd name="connsiteY6" fmla="*/ 4698 h 1093248"/>
                          <a:gd name="connsiteX7" fmla="*/ 8688073 w 9246710"/>
                          <a:gd name="connsiteY7" fmla="*/ 135326 h 1093248"/>
                          <a:gd name="connsiteX8" fmla="*/ 8618404 w 9246710"/>
                          <a:gd name="connsiteY8" fmla="*/ 997474 h 1093248"/>
                          <a:gd name="connsiteX9" fmla="*/ 554267 w 9246710"/>
                          <a:gd name="connsiteY9" fmla="*/ 1006183 h 1093248"/>
                          <a:gd name="connsiteX10" fmla="*/ 920030 w 9246710"/>
                          <a:gd name="connsiteY10" fmla="*/ 411121 h 1093248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7373086 w 9246710"/>
                          <a:gd name="connsiteY4" fmla="*/ 13523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972470 w 9246710"/>
                          <a:gd name="connsiteY4" fmla="*/ 319143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589272 w 9246710"/>
                          <a:gd name="connsiteY4" fmla="*/ 24170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4812684 w 9246710"/>
                          <a:gd name="connsiteY3" fmla="*/ 525394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</a:cxnLst>
                        <a:rect l="l" t="t" r="r" b="b"/>
                        <a:pathLst>
                          <a:path w="9246710" h="1093247">
                            <a:moveTo>
                              <a:pt x="920030" y="411121"/>
                            </a:moveTo>
                            <a:cubicBezTo>
                              <a:pt x="1269823" y="268573"/>
                              <a:pt x="2076808" y="138163"/>
                              <a:pt x="2653022" y="150896"/>
                            </a:cubicBezTo>
                            <a:cubicBezTo>
                              <a:pt x="3229236" y="163629"/>
                              <a:pt x="4017371" y="425103"/>
                              <a:pt x="4377315" y="487519"/>
                            </a:cubicBezTo>
                            <a:cubicBezTo>
                              <a:pt x="4737259" y="549935"/>
                              <a:pt x="4468700" y="566362"/>
                              <a:pt x="4812684" y="525394"/>
                            </a:cubicBezTo>
                            <a:cubicBezTo>
                              <a:pt x="5156668" y="484426"/>
                              <a:pt x="5849891" y="242161"/>
                              <a:pt x="6441220" y="241708"/>
                            </a:cubicBezTo>
                            <a:cubicBezTo>
                              <a:pt x="7032549" y="241255"/>
                              <a:pt x="8078727" y="520555"/>
                              <a:pt x="8360657" y="522677"/>
                            </a:cubicBezTo>
                            <a:cubicBezTo>
                              <a:pt x="8642587" y="524799"/>
                              <a:pt x="8381593" y="243981"/>
                              <a:pt x="8394071" y="157651"/>
                            </a:cubicBezTo>
                            <a:cubicBezTo>
                              <a:pt x="8406549" y="71321"/>
                              <a:pt x="8386524" y="8419"/>
                              <a:pt x="8435524" y="4698"/>
                            </a:cubicBezTo>
                            <a:cubicBezTo>
                              <a:pt x="8484524" y="977"/>
                              <a:pt x="8657593" y="-30137"/>
                              <a:pt x="8688073" y="135326"/>
                            </a:cubicBezTo>
                            <a:cubicBezTo>
                              <a:pt x="8718553" y="300789"/>
                              <a:pt x="9974038" y="852331"/>
                              <a:pt x="8618404" y="997474"/>
                            </a:cubicBezTo>
                            <a:cubicBezTo>
                              <a:pt x="7262770" y="1142617"/>
                              <a:pt x="1837329" y="1103908"/>
                              <a:pt x="554267" y="1006183"/>
                            </a:cubicBezTo>
                            <a:cubicBezTo>
                              <a:pt x="-728795" y="908458"/>
                              <a:pt x="570237" y="553669"/>
                              <a:pt x="920030" y="411121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4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74EC18" w14:textId="77777777" w:rsidR="00ED2C6B" w:rsidRPr="00B1203C" w:rsidRDefault="00ED2C6B" w:rsidP="00474A4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7AAC8D" id="_x0000_s1028" style="position:absolute;left:0;text-align:left;margin-left:-98.95pt;margin-top:773.2pt;width:728.05pt;height:77.4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46710,10932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" adj="-11796480,,5400" path="m920030,411121c1269823,268573,2076808,138163,2653022,150896v576214,12733,1364349,274207,1724293,336623c4737259,549935,4468700,566362,4812684,525394,5156668,484426,5849891,242161,6441220,241708v591329,-453,1637507,278847,1919437,280969c8642587,524799,8381593,243981,8394071,157651,8406549,71321,8386524,8419,8435524,4698v49000,-3721,222069,-34835,252549,130628c8718553,300789,9974038,852331,8618404,997474v-1355634,145143,-6781075,106434,-8064137,8709c-728795,908458,570237,553669,920030,411121xe" fillcolor="#ffc000 [3204]" stroked="f" strokeweight="1pt">
              <v:fill color2="#d64632 [3207]" angle="270" focus="100%" type="gradient">
                <o:fill v:ext="view" type="gradientUnscaled"/>
              </v:fill>
              <v:stroke joinstyle="miter"/>
              <v:formulas/>
              <v:path arrowok="t" o:connecttype="custom" o:connectlocs="919983,369893;2652886,135764;4377090,438630;4812437,472707;6440889,217469;8360228,470262;8393640,141842;8435091,4227;8687627,121755;8617961,897446;554239,905282;919983,369893" o:connectangles="0,0,0,0,0,0,0,0,0,0,0,0" textboxrect="0,0,9246710,1093247"/>
              <v:textbox>
                <w:txbxContent>
                  <w:p w14:paraId="7874EC18" w14:textId="77777777" w:rsidR="00ED2C6B" w:rsidRPr="00B1203C" w:rsidRDefault="00ED2C6B" w:rsidP="00474A46">
                    <w:pPr>
                      <w:rPr>
                        <w:b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E81BBE">
      <w:rPr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5F3EEAB6" wp14:editId="550FA3AA">
              <wp:simplePos x="0" y="0"/>
              <wp:positionH relativeFrom="column">
                <wp:posOffset>-529841</wp:posOffset>
              </wp:positionH>
              <wp:positionV relativeFrom="paragraph">
                <wp:posOffset>-2363470</wp:posOffset>
              </wp:positionV>
              <wp:extent cx="812364" cy="2034032"/>
              <wp:effectExtent l="12700" t="12700" r="38735" b="10795"/>
              <wp:wrapNone/>
              <wp:docPr id="827166579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2364" cy="2034032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  <a:gd name="connsiteX0" fmla="*/ 212008 w 2923320"/>
                          <a:gd name="connsiteY0" fmla="*/ 2072183 h 2856651"/>
                          <a:gd name="connsiteX1" fmla="*/ 461964 w 2923320"/>
                          <a:gd name="connsiteY1" fmla="*/ 2854737 h 2856651"/>
                          <a:gd name="connsiteX2" fmla="*/ 1638217 w 2923320"/>
                          <a:gd name="connsiteY2" fmla="*/ 1739364 h 2856651"/>
                          <a:gd name="connsiteX3" fmla="*/ 1912922 w 2923320"/>
                          <a:gd name="connsiteY3" fmla="*/ 371325 h 2856651"/>
                          <a:gd name="connsiteX4" fmla="*/ 2923320 w 2923320"/>
                          <a:gd name="connsiteY4" fmla="*/ 80984 h 2856651"/>
                          <a:gd name="connsiteX0" fmla="*/ 152317 w 2863629"/>
                          <a:gd name="connsiteY0" fmla="*/ 2072183 h 2072182"/>
                          <a:gd name="connsiteX1" fmla="*/ 764573 w 2863629"/>
                          <a:gd name="connsiteY1" fmla="*/ 1969425 h 2072182"/>
                          <a:gd name="connsiteX2" fmla="*/ 1578526 w 2863629"/>
                          <a:gd name="connsiteY2" fmla="*/ 1739364 h 2072182"/>
                          <a:gd name="connsiteX3" fmla="*/ 1853231 w 2863629"/>
                          <a:gd name="connsiteY3" fmla="*/ 371325 h 2072182"/>
                          <a:gd name="connsiteX4" fmla="*/ 2863629 w 2863629"/>
                          <a:gd name="connsiteY4" fmla="*/ 80984 h 2072182"/>
                          <a:gd name="connsiteX0" fmla="*/ 151275 w 2862587"/>
                          <a:gd name="connsiteY0" fmla="*/ 2072183 h 2532746"/>
                          <a:gd name="connsiteX1" fmla="*/ 763531 w 2862587"/>
                          <a:gd name="connsiteY1" fmla="*/ 1969425 h 2532746"/>
                          <a:gd name="connsiteX2" fmla="*/ 1520279 w 2862587"/>
                          <a:gd name="connsiteY2" fmla="*/ 2472754 h 2532746"/>
                          <a:gd name="connsiteX3" fmla="*/ 1852189 w 2862587"/>
                          <a:gd name="connsiteY3" fmla="*/ 371325 h 2532746"/>
                          <a:gd name="connsiteX4" fmla="*/ 2862587 w 2862587"/>
                          <a:gd name="connsiteY4" fmla="*/ 80984 h 2532746"/>
                          <a:gd name="connsiteX0" fmla="*/ 151275 w 2862587"/>
                          <a:gd name="connsiteY0" fmla="*/ 2012239 h 2429422"/>
                          <a:gd name="connsiteX1" fmla="*/ 763531 w 2862587"/>
                          <a:gd name="connsiteY1" fmla="*/ 1909481 h 2429422"/>
                          <a:gd name="connsiteX2" fmla="*/ 1520279 w 2862587"/>
                          <a:gd name="connsiteY2" fmla="*/ 2412810 h 2429422"/>
                          <a:gd name="connsiteX3" fmla="*/ 2161081 w 2862587"/>
                          <a:gd name="connsiteY3" fmla="*/ 1196477 h 2429422"/>
                          <a:gd name="connsiteX4" fmla="*/ 2862587 w 2862587"/>
                          <a:gd name="connsiteY4" fmla="*/ 21040 h 2429422"/>
                          <a:gd name="connsiteX0" fmla="*/ 151275 w 2865717"/>
                          <a:gd name="connsiteY0" fmla="*/ 865930 h 1403838"/>
                          <a:gd name="connsiteX1" fmla="*/ 763531 w 2865717"/>
                          <a:gd name="connsiteY1" fmla="*/ 763172 h 1403838"/>
                          <a:gd name="connsiteX2" fmla="*/ 1520279 w 2865717"/>
                          <a:gd name="connsiteY2" fmla="*/ 1266501 h 1403838"/>
                          <a:gd name="connsiteX3" fmla="*/ 2161081 w 2865717"/>
                          <a:gd name="connsiteY3" fmla="*/ 50168 h 1403838"/>
                          <a:gd name="connsiteX4" fmla="*/ 2865717 w 2865717"/>
                          <a:gd name="connsiteY4" fmla="*/ 1403839 h 1403838"/>
                          <a:gd name="connsiteX0" fmla="*/ 151275 w 2865717"/>
                          <a:gd name="connsiteY0" fmla="*/ 878863 h 1416771"/>
                          <a:gd name="connsiteX1" fmla="*/ 763531 w 2865717"/>
                          <a:gd name="connsiteY1" fmla="*/ 776105 h 1416771"/>
                          <a:gd name="connsiteX2" fmla="*/ 1520279 w 2865717"/>
                          <a:gd name="connsiteY2" fmla="*/ 1279434 h 1416771"/>
                          <a:gd name="connsiteX3" fmla="*/ 2161081 w 2865717"/>
                          <a:gd name="connsiteY3" fmla="*/ 63101 h 1416771"/>
                          <a:gd name="connsiteX4" fmla="*/ 2865717 w 2865717"/>
                          <a:gd name="connsiteY4" fmla="*/ 1416772 h 1416771"/>
                          <a:gd name="connsiteX0" fmla="*/ 191977 w 2586067"/>
                          <a:gd name="connsiteY0" fmla="*/ 46304 h 2253399"/>
                          <a:gd name="connsiteX1" fmla="*/ 483881 w 2586067"/>
                          <a:gd name="connsiteY1" fmla="*/ 1612733 h 2253399"/>
                          <a:gd name="connsiteX2" fmla="*/ 1240629 w 2586067"/>
                          <a:gd name="connsiteY2" fmla="*/ 2116062 h 2253399"/>
                          <a:gd name="connsiteX3" fmla="*/ 1881431 w 2586067"/>
                          <a:gd name="connsiteY3" fmla="*/ 899729 h 2253399"/>
                          <a:gd name="connsiteX4" fmla="*/ 2586067 w 2586067"/>
                          <a:gd name="connsiteY4" fmla="*/ 2253400 h 2253399"/>
                          <a:gd name="connsiteX0" fmla="*/ 268406 w 2319287"/>
                          <a:gd name="connsiteY0" fmla="*/ 18298 h 5512974"/>
                          <a:gd name="connsiteX1" fmla="*/ 217101 w 2319287"/>
                          <a:gd name="connsiteY1" fmla="*/ 4872308 h 5512974"/>
                          <a:gd name="connsiteX2" fmla="*/ 973849 w 2319287"/>
                          <a:gd name="connsiteY2" fmla="*/ 5375637 h 5512974"/>
                          <a:gd name="connsiteX3" fmla="*/ 1614651 w 2319287"/>
                          <a:gd name="connsiteY3" fmla="*/ 4159304 h 5512974"/>
                          <a:gd name="connsiteX4" fmla="*/ 2319287 w 2319287"/>
                          <a:gd name="connsiteY4" fmla="*/ 5512975 h 5512974"/>
                          <a:gd name="connsiteX0" fmla="*/ 67300 w 2118181"/>
                          <a:gd name="connsiteY0" fmla="*/ 1 h 5494677"/>
                          <a:gd name="connsiteX1" fmla="*/ 15995 w 2118181"/>
                          <a:gd name="connsiteY1" fmla="*/ 4854011 h 5494677"/>
                          <a:gd name="connsiteX2" fmla="*/ 772743 w 2118181"/>
                          <a:gd name="connsiteY2" fmla="*/ 5357340 h 5494677"/>
                          <a:gd name="connsiteX3" fmla="*/ 1413545 w 2118181"/>
                          <a:gd name="connsiteY3" fmla="*/ 4141007 h 5494677"/>
                          <a:gd name="connsiteX4" fmla="*/ 2118181 w 2118181"/>
                          <a:gd name="connsiteY4" fmla="*/ 5494678 h 5494677"/>
                          <a:gd name="connsiteX0" fmla="*/ 0 w 2713857"/>
                          <a:gd name="connsiteY0" fmla="*/ 1130339 h 1416771"/>
                          <a:gd name="connsiteX1" fmla="*/ 611671 w 2713857"/>
                          <a:gd name="connsiteY1" fmla="*/ 776105 h 1416771"/>
                          <a:gd name="connsiteX2" fmla="*/ 1368419 w 2713857"/>
                          <a:gd name="connsiteY2" fmla="*/ 1279434 h 1416771"/>
                          <a:gd name="connsiteX3" fmla="*/ 2009221 w 2713857"/>
                          <a:gd name="connsiteY3" fmla="*/ 63101 h 1416771"/>
                          <a:gd name="connsiteX4" fmla="*/ 2713857 w 2713857"/>
                          <a:gd name="connsiteY4" fmla="*/ 1416772 h 1416771"/>
                          <a:gd name="connsiteX0" fmla="*/ 0 w 2713857"/>
                          <a:gd name="connsiteY0" fmla="*/ 377276 h 663708"/>
                          <a:gd name="connsiteX1" fmla="*/ 611671 w 2713857"/>
                          <a:gd name="connsiteY1" fmla="*/ 23042 h 663708"/>
                          <a:gd name="connsiteX2" fmla="*/ 1368419 w 2713857"/>
                          <a:gd name="connsiteY2" fmla="*/ 526371 h 663708"/>
                          <a:gd name="connsiteX3" fmla="*/ 2173200 w 2713857"/>
                          <a:gd name="connsiteY3" fmla="*/ 144631 h 663708"/>
                          <a:gd name="connsiteX4" fmla="*/ 2713857 w 2713857"/>
                          <a:gd name="connsiteY4" fmla="*/ 663709 h 663708"/>
                          <a:gd name="connsiteX0" fmla="*/ 0 w 2173200"/>
                          <a:gd name="connsiteY0" fmla="*/ 355050 h 507668"/>
                          <a:gd name="connsiteX1" fmla="*/ 611671 w 2173200"/>
                          <a:gd name="connsiteY1" fmla="*/ 816 h 507668"/>
                          <a:gd name="connsiteX2" fmla="*/ 1368419 w 2173200"/>
                          <a:gd name="connsiteY2" fmla="*/ 504145 h 507668"/>
                          <a:gd name="connsiteX3" fmla="*/ 2173200 w 2173200"/>
                          <a:gd name="connsiteY3" fmla="*/ 122405 h 507668"/>
                          <a:gd name="connsiteX0" fmla="*/ 0 w 1368419"/>
                          <a:gd name="connsiteY0" fmla="*/ 355050 h 504145"/>
                          <a:gd name="connsiteX1" fmla="*/ 611671 w 1368419"/>
                          <a:gd name="connsiteY1" fmla="*/ 816 h 504145"/>
                          <a:gd name="connsiteX2" fmla="*/ 1368419 w 1368419"/>
                          <a:gd name="connsiteY2" fmla="*/ 504145 h 504145"/>
                          <a:gd name="connsiteX0" fmla="*/ 0 w 611671"/>
                          <a:gd name="connsiteY0" fmla="*/ 355050 h 388777"/>
                          <a:gd name="connsiteX1" fmla="*/ 611671 w 611671"/>
                          <a:gd name="connsiteY1" fmla="*/ 816 h 388777"/>
                          <a:gd name="connsiteX0" fmla="*/ 47048 w 190369"/>
                          <a:gd name="connsiteY0" fmla="*/ 0 h 362700"/>
                          <a:gd name="connsiteX1" fmla="*/ 50781 w 190369"/>
                          <a:gd name="connsiteY1" fmla="*/ 362700 h 362700"/>
                          <a:gd name="connsiteX0" fmla="*/ 509077 w 601844"/>
                          <a:gd name="connsiteY0" fmla="*/ 0 h 437252"/>
                          <a:gd name="connsiteX1" fmla="*/ 30967 w 601844"/>
                          <a:gd name="connsiteY1" fmla="*/ 437252 h 437252"/>
                          <a:gd name="connsiteX0" fmla="*/ 506518 w 639889"/>
                          <a:gd name="connsiteY0" fmla="*/ 0 h 437252"/>
                          <a:gd name="connsiteX1" fmla="*/ 28408 w 639889"/>
                          <a:gd name="connsiteY1" fmla="*/ 437252 h 437252"/>
                          <a:gd name="connsiteX0" fmla="*/ 0 w 232792"/>
                          <a:gd name="connsiteY0" fmla="*/ 0 h 397119"/>
                          <a:gd name="connsiteX1" fmla="*/ 184589 w 232792"/>
                          <a:gd name="connsiteY1" fmla="*/ 397119 h 397119"/>
                          <a:gd name="connsiteX0" fmla="*/ 0 w 428572"/>
                          <a:gd name="connsiteY0" fmla="*/ 0 h 397119"/>
                          <a:gd name="connsiteX1" fmla="*/ 184589 w 428572"/>
                          <a:gd name="connsiteY1" fmla="*/ 397119 h 397119"/>
                          <a:gd name="connsiteX0" fmla="*/ 0 w 341087"/>
                          <a:gd name="connsiteY0" fmla="*/ 0 h 718126"/>
                          <a:gd name="connsiteX1" fmla="*/ 13178 w 341087"/>
                          <a:gd name="connsiteY1" fmla="*/ 718126 h 718126"/>
                          <a:gd name="connsiteX0" fmla="*/ 0 w 353953"/>
                          <a:gd name="connsiteY0" fmla="*/ 0 h 718126"/>
                          <a:gd name="connsiteX1" fmla="*/ 13178 w 353953"/>
                          <a:gd name="connsiteY1" fmla="*/ 718126 h 718126"/>
                          <a:gd name="connsiteX0" fmla="*/ 0 w 353953"/>
                          <a:gd name="connsiteY0" fmla="*/ 0 h 1096397"/>
                          <a:gd name="connsiteX1" fmla="*/ 13178 w 353953"/>
                          <a:gd name="connsiteY1" fmla="*/ 1096397 h 109639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</a:cxnLst>
                        <a:rect l="l" t="t" r="r" b="b"/>
                        <a:pathLst>
                          <a:path w="353953" h="1096397">
                            <a:moveTo>
                              <a:pt x="0" y="0"/>
                            </a:moveTo>
                            <a:cubicBezTo>
                              <a:pt x="530009" y="64400"/>
                              <a:pt x="406186" y="1065806"/>
                              <a:pt x="13178" y="1096397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5C48CB" id="Freeform 4" o:spid="_x0000_s1026" style="position:absolute;margin-left:-41.7pt;margin-top:-186.1pt;width:63.95pt;height:160.1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953,1096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" path="m,c530009,64400,406186,1065806,13178,1096397e" filled="f" strokecolor="#ebe9f4 [3214]" strokeweight="2.25pt">
              <v:stroke dashstyle="dash" joinstyle="miter"/>
              <v:path arrowok="t" o:connecttype="custom" o:connectlocs="0,0;30245,2034032" o:connectangles="0,0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AEA9" w14:textId="77777777" w:rsidR="00E917F5" w:rsidRDefault="00A70EDD" w:rsidP="005711D8">
    <w:pPr>
      <w:pStyle w:val="Footer"/>
    </w:pPr>
    <w:r w:rsidRPr="001E241A">
      <w:rPr>
        <w:noProof/>
      </w:rPr>
      <mc:AlternateContent>
        <mc:Choice Requires="wps">
          <w:drawing>
            <wp:anchor distT="0" distB="0" distL="114300" distR="114300" simplePos="0" relativeHeight="251656105" behindDoc="1" locked="0" layoutInCell="1" allowOverlap="1" wp14:anchorId="1B927278" wp14:editId="56867B49">
              <wp:simplePos x="0" y="0"/>
              <wp:positionH relativeFrom="column">
                <wp:posOffset>-1135380</wp:posOffset>
              </wp:positionH>
              <wp:positionV relativeFrom="page">
                <wp:posOffset>9900387</wp:posOffset>
              </wp:positionV>
              <wp:extent cx="9262745" cy="998220"/>
              <wp:effectExtent l="0" t="0" r="0" b="5080"/>
              <wp:wrapNone/>
              <wp:docPr id="148905273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62745" cy="998220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9262980" h="1109295">
                            <a:moveTo>
                              <a:pt x="884045" y="149825"/>
                            </a:moveTo>
                            <a:cubicBezTo>
                              <a:pt x="1232386" y="31471"/>
                              <a:pt x="2078563" y="301070"/>
                              <a:pt x="2660583" y="296061"/>
                            </a:cubicBezTo>
                            <a:cubicBezTo>
                              <a:pt x="3242603" y="291052"/>
                              <a:pt x="3781081" y="115425"/>
                              <a:pt x="4376168" y="119770"/>
                            </a:cubicBezTo>
                            <a:cubicBezTo>
                              <a:pt x="4971255" y="124115"/>
                              <a:pt x="5728907" y="319552"/>
                              <a:pt x="6231105" y="322130"/>
                            </a:cubicBezTo>
                            <a:cubicBezTo>
                              <a:pt x="6733303" y="324708"/>
                              <a:pt x="7026150" y="162652"/>
                              <a:pt x="7389356" y="135239"/>
                            </a:cubicBezTo>
                            <a:cubicBezTo>
                              <a:pt x="7752562" y="107826"/>
                              <a:pt x="8233268" y="179408"/>
                              <a:pt x="8410341" y="157651"/>
                            </a:cubicBezTo>
                            <a:cubicBezTo>
                              <a:pt x="8587414" y="135894"/>
                              <a:pt x="8402794" y="8419"/>
                              <a:pt x="8451794" y="4698"/>
                            </a:cubicBezTo>
                            <a:cubicBezTo>
                              <a:pt x="8500794" y="977"/>
                              <a:pt x="8673863" y="-30137"/>
                              <a:pt x="8704343" y="135326"/>
                            </a:cubicBezTo>
                            <a:cubicBezTo>
                              <a:pt x="8734823" y="300789"/>
                              <a:pt x="9990308" y="852331"/>
                              <a:pt x="8634674" y="997474"/>
                            </a:cubicBezTo>
                            <a:cubicBezTo>
                              <a:pt x="7279040" y="1142617"/>
                              <a:pt x="1862308" y="1147458"/>
                              <a:pt x="570537" y="1006183"/>
                            </a:cubicBezTo>
                            <a:cubicBezTo>
                              <a:pt x="-721234" y="864908"/>
                              <a:pt x="535704" y="268179"/>
                              <a:pt x="884045" y="149825"/>
                            </a:cubicBezTo>
                            <a:close/>
                          </a:path>
                        </a:pathLst>
                      </a:custGeom>
                      <a:solidFill>
                        <a:srgbClr val="2A2D3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Style w:val="PageNumber"/>
                              <w:b/>
                              <w:bCs/>
                              <w:color w:val="FFC000"/>
                              <w:sz w:val="22"/>
                              <w:szCs w:val="22"/>
                            </w:rPr>
                            <w:id w:val="-1933497296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rStyle w:val="PageNumber"/>
                            </w:rPr>
                          </w:sdtEndPr>
                          <w:sdtContent>
                            <w:p w14:paraId="52E1C825" w14:textId="77777777" w:rsidR="00365C33" w:rsidRPr="0002742B" w:rsidRDefault="00365C33" w:rsidP="00365C33">
                              <w:pPr>
                                <w:pStyle w:val="Footer"/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</w:pP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instrText xml:space="preserve"> PAGE </w:instrText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AC81E24" w14:textId="77777777" w:rsidR="00474A46" w:rsidRDefault="00474A46" w:rsidP="00474A4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927278" id="_x0000_s1032" style="position:absolute;margin-left:-89.4pt;margin-top:779.55pt;width:729.35pt;height:78.6pt;z-index:-251660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62980,1109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" adj="-11796480,,5400" path="m884045,149825c1232386,31471,2078563,301070,2660583,296061,3242603,291052,3781081,115425,4376168,119770v595087,4345,1352739,199782,1854937,202360c6733303,324708,7026150,162652,7389356,135239v363206,-27413,843912,44169,1020985,22412c8587414,135894,8402794,8419,8451794,4698v49000,-3721,222069,-34835,252549,130628c8734823,300789,9990308,852331,8634674,997474v-1355634,145143,-6772366,149984,-8064137,8709c-721234,864908,535704,268179,884045,149825xe" fillcolor="#2a2d35" stroked="f" strokeweight="1pt">
              <v:stroke joinstyle="miter"/>
              <v:formulas/>
              <v:path arrowok="t" o:connecttype="custom" o:connectlocs="884023,134823;2660516,266416;4376057,107777;6230947,289875;7389169,121697;8410128,141865;8451580,4228;8704122,121776;8634455,897596;570523,905433;884023,134823" o:connectangles="0,0,0,0,0,0,0,0,0,0,0" textboxrect="0,0,9262980,1109295"/>
              <v:textbox>
                <w:txbxContent>
                  <w:sdt>
                    <w:sdtPr>
                      <w:rPr>
                        <w:rStyle w:val="PageNumber"/>
                        <w:b/>
                        <w:bCs/>
                        <w:color w:val="FFC000"/>
                        <w:sz w:val="22"/>
                        <w:szCs w:val="22"/>
                      </w:rPr>
                      <w:id w:val="-1933497296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rStyle w:val="PageNumber"/>
                      </w:rPr>
                    </w:sdtEndPr>
                    <w:sdtContent>
                      <w:p w14:paraId="52E1C825" w14:textId="77777777" w:rsidR="00365C33" w:rsidRPr="0002742B" w:rsidRDefault="00365C33" w:rsidP="00365C33">
                        <w:pPr>
                          <w:pStyle w:val="Footer"/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</w:pP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begin"/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instrText xml:space="preserve"> PAGE </w:instrText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t>2</w:t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3AC81E24" w14:textId="77777777" w:rsidR="00474A46" w:rsidRDefault="00474A46" w:rsidP="00474A46"/>
                </w:txbxContent>
              </v:textbox>
              <w10:wrap anchory="page"/>
            </v:shape>
          </w:pict>
        </mc:Fallback>
      </mc:AlternateContent>
    </w:r>
    <w:r w:rsidR="00265D71">
      <w:rPr>
        <w:noProof/>
        <w:color w:val="F3BF49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107E03B" wp14:editId="3196B198">
              <wp:simplePos x="0" y="0"/>
              <wp:positionH relativeFrom="column">
                <wp:posOffset>3310890</wp:posOffset>
              </wp:positionH>
              <wp:positionV relativeFrom="paragraph">
                <wp:posOffset>229808</wp:posOffset>
              </wp:positionV>
              <wp:extent cx="3380288" cy="340962"/>
              <wp:effectExtent l="0" t="0" r="0" b="0"/>
              <wp:wrapNone/>
              <wp:docPr id="73340130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0288" cy="3409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5033CD" w14:textId="77777777" w:rsidR="00265D71" w:rsidRPr="0002742B" w:rsidRDefault="00265D71" w:rsidP="00474A46">
                          <w:pPr>
                            <w:jc w:val="right"/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</w:pPr>
                          <w:r w:rsidRPr="0002742B"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  <w:t>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07E03B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60.7pt;margin-top:18.1pt;width:266.15pt;height:26.8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" filled="f" stroked="f" strokeweight=".5pt">
              <v:textbox>
                <w:txbxContent>
                  <w:p w14:paraId="6B5033CD" w14:textId="77777777" w:rsidR="00265D71" w:rsidRPr="0002742B" w:rsidRDefault="00265D71" w:rsidP="00474A46">
                    <w:pPr>
                      <w:jc w:val="right"/>
                      <w:rPr>
                        <w:color w:val="EBE9F4" w:themeColor="background2"/>
                        <w:sz w:val="22"/>
                        <w:szCs w:val="22"/>
                      </w:rPr>
                    </w:pPr>
                    <w:r w:rsidRPr="0002742B">
                      <w:rPr>
                        <w:color w:val="EBE9F4" w:themeColor="background2"/>
                        <w:sz w:val="22"/>
                        <w:szCs w:val="22"/>
                      </w:rPr>
                      <w:t>venturo.co.za</w:t>
                    </w:r>
                  </w:p>
                </w:txbxContent>
              </v:textbox>
            </v:shape>
          </w:pict>
        </mc:Fallback>
      </mc:AlternateContent>
    </w:r>
    <w:r w:rsidR="00474A46" w:rsidRPr="001E241A">
      <w:rPr>
        <w:noProof/>
      </w:rPr>
      <mc:AlternateContent>
        <mc:Choice Requires="wps">
          <w:drawing>
            <wp:anchor distT="0" distB="0" distL="114300" distR="114300" simplePos="0" relativeHeight="251655764" behindDoc="1" locked="0" layoutInCell="1" allowOverlap="1" wp14:anchorId="0B2118BC" wp14:editId="23B242F8">
              <wp:simplePos x="0" y="0"/>
              <wp:positionH relativeFrom="column">
                <wp:posOffset>-1214120</wp:posOffset>
              </wp:positionH>
              <wp:positionV relativeFrom="page">
                <wp:posOffset>9822180</wp:posOffset>
              </wp:positionV>
              <wp:extent cx="9246235" cy="983615"/>
              <wp:effectExtent l="0" t="0" r="0" b="0"/>
              <wp:wrapNone/>
              <wp:docPr id="1047774519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6235" cy="983615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93585 w 9262980"/>
                          <a:gd name="connsiteY2" fmla="*/ 487519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356 w 9263291"/>
                          <a:gd name="connsiteY0" fmla="*/ 149825 h 1109295"/>
                          <a:gd name="connsiteX1" fmla="*/ 2669603 w 9263291"/>
                          <a:gd name="connsiteY1" fmla="*/ 150896 h 1109295"/>
                          <a:gd name="connsiteX2" fmla="*/ 4393896 w 9263291"/>
                          <a:gd name="connsiteY2" fmla="*/ 487519 h 1109295"/>
                          <a:gd name="connsiteX3" fmla="*/ 6231416 w 9263291"/>
                          <a:gd name="connsiteY3" fmla="*/ 322130 h 1109295"/>
                          <a:gd name="connsiteX4" fmla="*/ 7389667 w 9263291"/>
                          <a:gd name="connsiteY4" fmla="*/ 135239 h 1109295"/>
                          <a:gd name="connsiteX5" fmla="*/ 8410652 w 9263291"/>
                          <a:gd name="connsiteY5" fmla="*/ 157651 h 1109295"/>
                          <a:gd name="connsiteX6" fmla="*/ 8452105 w 9263291"/>
                          <a:gd name="connsiteY6" fmla="*/ 4698 h 1109295"/>
                          <a:gd name="connsiteX7" fmla="*/ 8704654 w 9263291"/>
                          <a:gd name="connsiteY7" fmla="*/ 135326 h 1109295"/>
                          <a:gd name="connsiteX8" fmla="*/ 8634985 w 9263291"/>
                          <a:gd name="connsiteY8" fmla="*/ 997474 h 1109295"/>
                          <a:gd name="connsiteX9" fmla="*/ 570848 w 9263291"/>
                          <a:gd name="connsiteY9" fmla="*/ 1006183 h 1109295"/>
                          <a:gd name="connsiteX10" fmla="*/ 884356 w 9263291"/>
                          <a:gd name="connsiteY10" fmla="*/ 149825 h 1109295"/>
                          <a:gd name="connsiteX0" fmla="*/ 920030 w 9246710"/>
                          <a:gd name="connsiteY0" fmla="*/ 411121 h 1093248"/>
                          <a:gd name="connsiteX1" fmla="*/ 2653022 w 9246710"/>
                          <a:gd name="connsiteY1" fmla="*/ 150896 h 1093248"/>
                          <a:gd name="connsiteX2" fmla="*/ 4377315 w 9246710"/>
                          <a:gd name="connsiteY2" fmla="*/ 487519 h 1093248"/>
                          <a:gd name="connsiteX3" fmla="*/ 6214835 w 9246710"/>
                          <a:gd name="connsiteY3" fmla="*/ 322130 h 1093248"/>
                          <a:gd name="connsiteX4" fmla="*/ 7373086 w 9246710"/>
                          <a:gd name="connsiteY4" fmla="*/ 135239 h 1093248"/>
                          <a:gd name="connsiteX5" fmla="*/ 8394071 w 9246710"/>
                          <a:gd name="connsiteY5" fmla="*/ 157651 h 1093248"/>
                          <a:gd name="connsiteX6" fmla="*/ 8435524 w 9246710"/>
                          <a:gd name="connsiteY6" fmla="*/ 4698 h 1093248"/>
                          <a:gd name="connsiteX7" fmla="*/ 8688073 w 9246710"/>
                          <a:gd name="connsiteY7" fmla="*/ 135326 h 1093248"/>
                          <a:gd name="connsiteX8" fmla="*/ 8618404 w 9246710"/>
                          <a:gd name="connsiteY8" fmla="*/ 997474 h 1093248"/>
                          <a:gd name="connsiteX9" fmla="*/ 554267 w 9246710"/>
                          <a:gd name="connsiteY9" fmla="*/ 1006183 h 1093248"/>
                          <a:gd name="connsiteX10" fmla="*/ 920030 w 9246710"/>
                          <a:gd name="connsiteY10" fmla="*/ 411121 h 1093248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7373086 w 9246710"/>
                          <a:gd name="connsiteY4" fmla="*/ 13523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972470 w 9246710"/>
                          <a:gd name="connsiteY4" fmla="*/ 319143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589272 w 9246710"/>
                          <a:gd name="connsiteY4" fmla="*/ 24170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4812684 w 9246710"/>
                          <a:gd name="connsiteY3" fmla="*/ 525394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</a:cxnLst>
                        <a:rect l="l" t="t" r="r" b="b"/>
                        <a:pathLst>
                          <a:path w="9246710" h="1093247">
                            <a:moveTo>
                              <a:pt x="920030" y="411121"/>
                            </a:moveTo>
                            <a:cubicBezTo>
                              <a:pt x="1269823" y="268573"/>
                              <a:pt x="2076808" y="138163"/>
                              <a:pt x="2653022" y="150896"/>
                            </a:cubicBezTo>
                            <a:cubicBezTo>
                              <a:pt x="3229236" y="163629"/>
                              <a:pt x="4017371" y="425103"/>
                              <a:pt x="4377315" y="487519"/>
                            </a:cubicBezTo>
                            <a:cubicBezTo>
                              <a:pt x="4737259" y="549935"/>
                              <a:pt x="4468700" y="566362"/>
                              <a:pt x="4812684" y="525394"/>
                            </a:cubicBezTo>
                            <a:cubicBezTo>
                              <a:pt x="5156668" y="484426"/>
                              <a:pt x="5849891" y="242161"/>
                              <a:pt x="6441220" y="241708"/>
                            </a:cubicBezTo>
                            <a:cubicBezTo>
                              <a:pt x="7032549" y="241255"/>
                              <a:pt x="8078727" y="520555"/>
                              <a:pt x="8360657" y="522677"/>
                            </a:cubicBezTo>
                            <a:cubicBezTo>
                              <a:pt x="8642587" y="524799"/>
                              <a:pt x="8381593" y="243981"/>
                              <a:pt x="8394071" y="157651"/>
                            </a:cubicBezTo>
                            <a:cubicBezTo>
                              <a:pt x="8406549" y="71321"/>
                              <a:pt x="8386524" y="8419"/>
                              <a:pt x="8435524" y="4698"/>
                            </a:cubicBezTo>
                            <a:cubicBezTo>
                              <a:pt x="8484524" y="977"/>
                              <a:pt x="8657593" y="-30137"/>
                              <a:pt x="8688073" y="135326"/>
                            </a:cubicBezTo>
                            <a:cubicBezTo>
                              <a:pt x="8718553" y="300789"/>
                              <a:pt x="9974038" y="852331"/>
                              <a:pt x="8618404" y="997474"/>
                            </a:cubicBezTo>
                            <a:cubicBezTo>
                              <a:pt x="7262770" y="1142617"/>
                              <a:pt x="1837329" y="1103908"/>
                              <a:pt x="554267" y="1006183"/>
                            </a:cubicBezTo>
                            <a:cubicBezTo>
                              <a:pt x="-728795" y="908458"/>
                              <a:pt x="570237" y="553669"/>
                              <a:pt x="920030" y="411121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4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5C6893" w14:textId="77777777" w:rsidR="00474A46" w:rsidRPr="00B1203C" w:rsidRDefault="00474A46" w:rsidP="00474A4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118BC" id="_x0000_s1034" style="position:absolute;margin-left:-95.6pt;margin-top:773.4pt;width:728.05pt;height:77.45pt;z-index:-2516607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46710,10932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" adj="-11796480,,5400" path="m920030,411121c1269823,268573,2076808,138163,2653022,150896v576214,12733,1364349,274207,1724293,336623c4737259,549935,4468700,566362,4812684,525394,5156668,484426,5849891,242161,6441220,241708v591329,-453,1637507,278847,1919437,280969c8642587,524799,8381593,243981,8394071,157651,8406549,71321,8386524,8419,8435524,4698v49000,-3721,222069,-34835,252549,130628c8718553,300789,9974038,852331,8618404,997474v-1355634,145143,-6781075,106434,-8064137,8709c-728795,908458,570237,553669,920030,411121xe" fillcolor="#ffc000 [3204]" stroked="f" strokeweight="1pt">
              <v:fill color2="#d64632 [3207]" angle="270" focus="100%" type="gradient">
                <o:fill v:ext="view" type="gradientUnscaled"/>
              </v:fill>
              <v:stroke joinstyle="miter"/>
              <v:formulas/>
              <v:path arrowok="t" o:connecttype="custom" o:connectlocs="919983,369893;2652886,135764;4377090,438630;4812437,472707;6440889,217469;8360228,470262;8393640,141842;8435091,4227;8687627,121755;8617961,897446;554239,905282;919983,369893" o:connectangles="0,0,0,0,0,0,0,0,0,0,0,0" textboxrect="0,0,9246710,1093247"/>
              <v:textbox>
                <w:txbxContent>
                  <w:p w14:paraId="7B5C6893" w14:textId="77777777" w:rsidR="00474A46" w:rsidRPr="00B1203C" w:rsidRDefault="00474A46" w:rsidP="00474A46">
                    <w:pPr>
                      <w:rPr>
                        <w:b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F48AF"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4103239A" wp14:editId="201D2A14">
              <wp:simplePos x="0" y="0"/>
              <wp:positionH relativeFrom="column">
                <wp:posOffset>-526472</wp:posOffset>
              </wp:positionH>
              <wp:positionV relativeFrom="paragraph">
                <wp:posOffset>-2370282</wp:posOffset>
              </wp:positionV>
              <wp:extent cx="812364" cy="2034032"/>
              <wp:effectExtent l="12700" t="12700" r="38735" b="10795"/>
              <wp:wrapNone/>
              <wp:docPr id="1392252839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2364" cy="2034032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  <a:gd name="connsiteX0" fmla="*/ 212008 w 2923320"/>
                          <a:gd name="connsiteY0" fmla="*/ 2072183 h 2856651"/>
                          <a:gd name="connsiteX1" fmla="*/ 461964 w 2923320"/>
                          <a:gd name="connsiteY1" fmla="*/ 2854737 h 2856651"/>
                          <a:gd name="connsiteX2" fmla="*/ 1638217 w 2923320"/>
                          <a:gd name="connsiteY2" fmla="*/ 1739364 h 2856651"/>
                          <a:gd name="connsiteX3" fmla="*/ 1912922 w 2923320"/>
                          <a:gd name="connsiteY3" fmla="*/ 371325 h 2856651"/>
                          <a:gd name="connsiteX4" fmla="*/ 2923320 w 2923320"/>
                          <a:gd name="connsiteY4" fmla="*/ 80984 h 2856651"/>
                          <a:gd name="connsiteX0" fmla="*/ 152317 w 2863629"/>
                          <a:gd name="connsiteY0" fmla="*/ 2072183 h 2072182"/>
                          <a:gd name="connsiteX1" fmla="*/ 764573 w 2863629"/>
                          <a:gd name="connsiteY1" fmla="*/ 1969425 h 2072182"/>
                          <a:gd name="connsiteX2" fmla="*/ 1578526 w 2863629"/>
                          <a:gd name="connsiteY2" fmla="*/ 1739364 h 2072182"/>
                          <a:gd name="connsiteX3" fmla="*/ 1853231 w 2863629"/>
                          <a:gd name="connsiteY3" fmla="*/ 371325 h 2072182"/>
                          <a:gd name="connsiteX4" fmla="*/ 2863629 w 2863629"/>
                          <a:gd name="connsiteY4" fmla="*/ 80984 h 2072182"/>
                          <a:gd name="connsiteX0" fmla="*/ 151275 w 2862587"/>
                          <a:gd name="connsiteY0" fmla="*/ 2072183 h 2532746"/>
                          <a:gd name="connsiteX1" fmla="*/ 763531 w 2862587"/>
                          <a:gd name="connsiteY1" fmla="*/ 1969425 h 2532746"/>
                          <a:gd name="connsiteX2" fmla="*/ 1520279 w 2862587"/>
                          <a:gd name="connsiteY2" fmla="*/ 2472754 h 2532746"/>
                          <a:gd name="connsiteX3" fmla="*/ 1852189 w 2862587"/>
                          <a:gd name="connsiteY3" fmla="*/ 371325 h 2532746"/>
                          <a:gd name="connsiteX4" fmla="*/ 2862587 w 2862587"/>
                          <a:gd name="connsiteY4" fmla="*/ 80984 h 2532746"/>
                          <a:gd name="connsiteX0" fmla="*/ 151275 w 2862587"/>
                          <a:gd name="connsiteY0" fmla="*/ 2012239 h 2429422"/>
                          <a:gd name="connsiteX1" fmla="*/ 763531 w 2862587"/>
                          <a:gd name="connsiteY1" fmla="*/ 1909481 h 2429422"/>
                          <a:gd name="connsiteX2" fmla="*/ 1520279 w 2862587"/>
                          <a:gd name="connsiteY2" fmla="*/ 2412810 h 2429422"/>
                          <a:gd name="connsiteX3" fmla="*/ 2161081 w 2862587"/>
                          <a:gd name="connsiteY3" fmla="*/ 1196477 h 2429422"/>
                          <a:gd name="connsiteX4" fmla="*/ 2862587 w 2862587"/>
                          <a:gd name="connsiteY4" fmla="*/ 21040 h 2429422"/>
                          <a:gd name="connsiteX0" fmla="*/ 151275 w 2865717"/>
                          <a:gd name="connsiteY0" fmla="*/ 865930 h 1403838"/>
                          <a:gd name="connsiteX1" fmla="*/ 763531 w 2865717"/>
                          <a:gd name="connsiteY1" fmla="*/ 763172 h 1403838"/>
                          <a:gd name="connsiteX2" fmla="*/ 1520279 w 2865717"/>
                          <a:gd name="connsiteY2" fmla="*/ 1266501 h 1403838"/>
                          <a:gd name="connsiteX3" fmla="*/ 2161081 w 2865717"/>
                          <a:gd name="connsiteY3" fmla="*/ 50168 h 1403838"/>
                          <a:gd name="connsiteX4" fmla="*/ 2865717 w 2865717"/>
                          <a:gd name="connsiteY4" fmla="*/ 1403839 h 1403838"/>
                          <a:gd name="connsiteX0" fmla="*/ 151275 w 2865717"/>
                          <a:gd name="connsiteY0" fmla="*/ 878863 h 1416771"/>
                          <a:gd name="connsiteX1" fmla="*/ 763531 w 2865717"/>
                          <a:gd name="connsiteY1" fmla="*/ 776105 h 1416771"/>
                          <a:gd name="connsiteX2" fmla="*/ 1520279 w 2865717"/>
                          <a:gd name="connsiteY2" fmla="*/ 1279434 h 1416771"/>
                          <a:gd name="connsiteX3" fmla="*/ 2161081 w 2865717"/>
                          <a:gd name="connsiteY3" fmla="*/ 63101 h 1416771"/>
                          <a:gd name="connsiteX4" fmla="*/ 2865717 w 2865717"/>
                          <a:gd name="connsiteY4" fmla="*/ 1416772 h 1416771"/>
                          <a:gd name="connsiteX0" fmla="*/ 191977 w 2586067"/>
                          <a:gd name="connsiteY0" fmla="*/ 46304 h 2253399"/>
                          <a:gd name="connsiteX1" fmla="*/ 483881 w 2586067"/>
                          <a:gd name="connsiteY1" fmla="*/ 1612733 h 2253399"/>
                          <a:gd name="connsiteX2" fmla="*/ 1240629 w 2586067"/>
                          <a:gd name="connsiteY2" fmla="*/ 2116062 h 2253399"/>
                          <a:gd name="connsiteX3" fmla="*/ 1881431 w 2586067"/>
                          <a:gd name="connsiteY3" fmla="*/ 899729 h 2253399"/>
                          <a:gd name="connsiteX4" fmla="*/ 2586067 w 2586067"/>
                          <a:gd name="connsiteY4" fmla="*/ 2253400 h 2253399"/>
                          <a:gd name="connsiteX0" fmla="*/ 268406 w 2319287"/>
                          <a:gd name="connsiteY0" fmla="*/ 18298 h 5512974"/>
                          <a:gd name="connsiteX1" fmla="*/ 217101 w 2319287"/>
                          <a:gd name="connsiteY1" fmla="*/ 4872308 h 5512974"/>
                          <a:gd name="connsiteX2" fmla="*/ 973849 w 2319287"/>
                          <a:gd name="connsiteY2" fmla="*/ 5375637 h 5512974"/>
                          <a:gd name="connsiteX3" fmla="*/ 1614651 w 2319287"/>
                          <a:gd name="connsiteY3" fmla="*/ 4159304 h 5512974"/>
                          <a:gd name="connsiteX4" fmla="*/ 2319287 w 2319287"/>
                          <a:gd name="connsiteY4" fmla="*/ 5512975 h 5512974"/>
                          <a:gd name="connsiteX0" fmla="*/ 67300 w 2118181"/>
                          <a:gd name="connsiteY0" fmla="*/ 1 h 5494677"/>
                          <a:gd name="connsiteX1" fmla="*/ 15995 w 2118181"/>
                          <a:gd name="connsiteY1" fmla="*/ 4854011 h 5494677"/>
                          <a:gd name="connsiteX2" fmla="*/ 772743 w 2118181"/>
                          <a:gd name="connsiteY2" fmla="*/ 5357340 h 5494677"/>
                          <a:gd name="connsiteX3" fmla="*/ 1413545 w 2118181"/>
                          <a:gd name="connsiteY3" fmla="*/ 4141007 h 5494677"/>
                          <a:gd name="connsiteX4" fmla="*/ 2118181 w 2118181"/>
                          <a:gd name="connsiteY4" fmla="*/ 5494678 h 5494677"/>
                          <a:gd name="connsiteX0" fmla="*/ 0 w 2713857"/>
                          <a:gd name="connsiteY0" fmla="*/ 1130339 h 1416771"/>
                          <a:gd name="connsiteX1" fmla="*/ 611671 w 2713857"/>
                          <a:gd name="connsiteY1" fmla="*/ 776105 h 1416771"/>
                          <a:gd name="connsiteX2" fmla="*/ 1368419 w 2713857"/>
                          <a:gd name="connsiteY2" fmla="*/ 1279434 h 1416771"/>
                          <a:gd name="connsiteX3" fmla="*/ 2009221 w 2713857"/>
                          <a:gd name="connsiteY3" fmla="*/ 63101 h 1416771"/>
                          <a:gd name="connsiteX4" fmla="*/ 2713857 w 2713857"/>
                          <a:gd name="connsiteY4" fmla="*/ 1416772 h 1416771"/>
                          <a:gd name="connsiteX0" fmla="*/ 0 w 2713857"/>
                          <a:gd name="connsiteY0" fmla="*/ 377276 h 663708"/>
                          <a:gd name="connsiteX1" fmla="*/ 611671 w 2713857"/>
                          <a:gd name="connsiteY1" fmla="*/ 23042 h 663708"/>
                          <a:gd name="connsiteX2" fmla="*/ 1368419 w 2713857"/>
                          <a:gd name="connsiteY2" fmla="*/ 526371 h 663708"/>
                          <a:gd name="connsiteX3" fmla="*/ 2173200 w 2713857"/>
                          <a:gd name="connsiteY3" fmla="*/ 144631 h 663708"/>
                          <a:gd name="connsiteX4" fmla="*/ 2713857 w 2713857"/>
                          <a:gd name="connsiteY4" fmla="*/ 663709 h 663708"/>
                          <a:gd name="connsiteX0" fmla="*/ 0 w 2173200"/>
                          <a:gd name="connsiteY0" fmla="*/ 355050 h 507668"/>
                          <a:gd name="connsiteX1" fmla="*/ 611671 w 2173200"/>
                          <a:gd name="connsiteY1" fmla="*/ 816 h 507668"/>
                          <a:gd name="connsiteX2" fmla="*/ 1368419 w 2173200"/>
                          <a:gd name="connsiteY2" fmla="*/ 504145 h 507668"/>
                          <a:gd name="connsiteX3" fmla="*/ 2173200 w 2173200"/>
                          <a:gd name="connsiteY3" fmla="*/ 122405 h 507668"/>
                          <a:gd name="connsiteX0" fmla="*/ 0 w 1368419"/>
                          <a:gd name="connsiteY0" fmla="*/ 355050 h 504145"/>
                          <a:gd name="connsiteX1" fmla="*/ 611671 w 1368419"/>
                          <a:gd name="connsiteY1" fmla="*/ 816 h 504145"/>
                          <a:gd name="connsiteX2" fmla="*/ 1368419 w 1368419"/>
                          <a:gd name="connsiteY2" fmla="*/ 504145 h 504145"/>
                          <a:gd name="connsiteX0" fmla="*/ 0 w 611671"/>
                          <a:gd name="connsiteY0" fmla="*/ 355050 h 388777"/>
                          <a:gd name="connsiteX1" fmla="*/ 611671 w 611671"/>
                          <a:gd name="connsiteY1" fmla="*/ 816 h 388777"/>
                          <a:gd name="connsiteX0" fmla="*/ 47048 w 190369"/>
                          <a:gd name="connsiteY0" fmla="*/ 0 h 362700"/>
                          <a:gd name="connsiteX1" fmla="*/ 50781 w 190369"/>
                          <a:gd name="connsiteY1" fmla="*/ 362700 h 362700"/>
                          <a:gd name="connsiteX0" fmla="*/ 509077 w 601844"/>
                          <a:gd name="connsiteY0" fmla="*/ 0 h 437252"/>
                          <a:gd name="connsiteX1" fmla="*/ 30967 w 601844"/>
                          <a:gd name="connsiteY1" fmla="*/ 437252 h 437252"/>
                          <a:gd name="connsiteX0" fmla="*/ 506518 w 639889"/>
                          <a:gd name="connsiteY0" fmla="*/ 0 h 437252"/>
                          <a:gd name="connsiteX1" fmla="*/ 28408 w 639889"/>
                          <a:gd name="connsiteY1" fmla="*/ 437252 h 437252"/>
                          <a:gd name="connsiteX0" fmla="*/ 0 w 232792"/>
                          <a:gd name="connsiteY0" fmla="*/ 0 h 397119"/>
                          <a:gd name="connsiteX1" fmla="*/ 184589 w 232792"/>
                          <a:gd name="connsiteY1" fmla="*/ 397119 h 397119"/>
                          <a:gd name="connsiteX0" fmla="*/ 0 w 428572"/>
                          <a:gd name="connsiteY0" fmla="*/ 0 h 397119"/>
                          <a:gd name="connsiteX1" fmla="*/ 184589 w 428572"/>
                          <a:gd name="connsiteY1" fmla="*/ 397119 h 397119"/>
                          <a:gd name="connsiteX0" fmla="*/ 0 w 341087"/>
                          <a:gd name="connsiteY0" fmla="*/ 0 h 718126"/>
                          <a:gd name="connsiteX1" fmla="*/ 13178 w 341087"/>
                          <a:gd name="connsiteY1" fmla="*/ 718126 h 718126"/>
                          <a:gd name="connsiteX0" fmla="*/ 0 w 353953"/>
                          <a:gd name="connsiteY0" fmla="*/ 0 h 718126"/>
                          <a:gd name="connsiteX1" fmla="*/ 13178 w 353953"/>
                          <a:gd name="connsiteY1" fmla="*/ 718126 h 718126"/>
                          <a:gd name="connsiteX0" fmla="*/ 0 w 353953"/>
                          <a:gd name="connsiteY0" fmla="*/ 0 h 1096397"/>
                          <a:gd name="connsiteX1" fmla="*/ 13178 w 353953"/>
                          <a:gd name="connsiteY1" fmla="*/ 1096397 h 109639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</a:cxnLst>
                        <a:rect l="l" t="t" r="r" b="b"/>
                        <a:pathLst>
                          <a:path w="353953" h="1096397">
                            <a:moveTo>
                              <a:pt x="0" y="0"/>
                            </a:moveTo>
                            <a:cubicBezTo>
                              <a:pt x="530009" y="64400"/>
                              <a:pt x="406186" y="1065806"/>
                              <a:pt x="13178" y="1096397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EA8D5B" id="Freeform 4" o:spid="_x0000_s1026" style="position:absolute;margin-left:-41.45pt;margin-top:-186.65pt;width:63.95pt;height:160.1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953,1096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" path="m,c530009,64400,406186,1065806,13178,1096397e" filled="f" strokecolor="#ebe9f4 [3214]" strokeweight="2.25pt">
              <v:stroke dashstyle="dash" joinstyle="miter"/>
              <v:path arrowok="t" o:connecttype="custom" o:connectlocs="0,0;30245,2034032" o:connectangles="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69C5" w14:textId="77777777" w:rsidR="00F80989" w:rsidRDefault="00F80989" w:rsidP="003B6DA8">
      <w:r>
        <w:separator/>
      </w:r>
    </w:p>
  </w:footnote>
  <w:footnote w:type="continuationSeparator" w:id="0">
    <w:p w14:paraId="0E86860B" w14:textId="77777777" w:rsidR="00F80989" w:rsidRDefault="00F80989" w:rsidP="003B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BCE7" w14:textId="63A82040" w:rsidR="00DF1B07" w:rsidRDefault="00B621E6" w:rsidP="003B6DA8">
    <w:pPr>
      <w:pStyle w:val="Header"/>
    </w:pPr>
    <w:r>
      <w:rPr>
        <w:noProof/>
      </w:rPr>
      <w:drawing>
        <wp:anchor distT="0" distB="0" distL="114300" distR="114300" simplePos="0" relativeHeight="251697152" behindDoc="0" locked="0" layoutInCell="1" allowOverlap="1" wp14:anchorId="5A389123" wp14:editId="2BD30995">
          <wp:simplePos x="0" y="0"/>
          <wp:positionH relativeFrom="margin">
            <wp:posOffset>0</wp:posOffset>
          </wp:positionH>
          <wp:positionV relativeFrom="margin">
            <wp:posOffset>-752475</wp:posOffset>
          </wp:positionV>
          <wp:extent cx="1649730" cy="539750"/>
          <wp:effectExtent l="0" t="0" r="0" b="0"/>
          <wp:wrapNone/>
          <wp:docPr id="7425512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73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B7C0144" wp14:editId="48057662">
          <wp:simplePos x="0" y="0"/>
          <wp:positionH relativeFrom="margin">
            <wp:posOffset>3053080</wp:posOffset>
          </wp:positionH>
          <wp:positionV relativeFrom="paragraph">
            <wp:posOffset>-505858</wp:posOffset>
          </wp:positionV>
          <wp:extent cx="539750" cy="539750"/>
          <wp:effectExtent l="0" t="0" r="0" b="0"/>
          <wp:wrapNone/>
          <wp:docPr id="8978344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481115" name="Picture 30148111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1BBE">
      <w:rPr>
        <w:noProof/>
      </w:rPr>
      <mc:AlternateContent>
        <mc:Choice Requires="wps">
          <w:drawing>
            <wp:anchor distT="0" distB="0" distL="114300" distR="114300" simplePos="0" relativeHeight="251656447" behindDoc="1" locked="0" layoutInCell="1" allowOverlap="1" wp14:anchorId="02C3E2BE" wp14:editId="046BECD9">
              <wp:simplePos x="0" y="0"/>
              <wp:positionH relativeFrom="column">
                <wp:posOffset>3568785</wp:posOffset>
              </wp:positionH>
              <wp:positionV relativeFrom="paragraph">
                <wp:posOffset>-2074402</wp:posOffset>
              </wp:positionV>
              <wp:extent cx="2710941" cy="4348187"/>
              <wp:effectExtent l="6985" t="18415" r="13970" b="39370"/>
              <wp:wrapNone/>
              <wp:docPr id="1263573628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710941" cy="4348187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711312" h="4348187">
                            <a:moveTo>
                              <a:pt x="336065" y="4348187"/>
                            </a:moveTo>
                            <a:cubicBezTo>
                              <a:pt x="-165038" y="4015850"/>
                              <a:pt x="-29526" y="3272286"/>
                              <a:pt x="249956" y="2854737"/>
                            </a:cubicBezTo>
                            <a:cubicBezTo>
                              <a:pt x="529438" y="2437188"/>
                              <a:pt x="1184383" y="2153266"/>
                              <a:pt x="1426209" y="1739364"/>
                            </a:cubicBezTo>
                            <a:cubicBezTo>
                              <a:pt x="1668035" y="1325462"/>
                              <a:pt x="1502068" y="713862"/>
                              <a:pt x="1700914" y="371325"/>
                            </a:cubicBezTo>
                            <a:cubicBezTo>
                              <a:pt x="1899760" y="28788"/>
                              <a:pt x="2376199" y="-97980"/>
                              <a:pt x="2711312" y="80984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F0AAED" id="Freeform 4" o:spid="_x0000_s1026" style="position:absolute;margin-left:281pt;margin-top:-163.35pt;width:213.45pt;height:342.4pt;rotation:-90;z-index:-251660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1312,434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" path="m336065,4348187c-165038,4015850,-29526,3272286,249956,2854737,529438,2437188,1184383,2153266,1426209,1739364,1668035,1325462,1502068,713862,1700914,371325,1899760,28788,2376199,-97980,2711312,80984e" filled="f" strokecolor="#ebe9f4 [3214]" strokeweight="2.25pt">
              <v:stroke dashstyle="dash" joinstyle="miter"/>
              <v:path arrowok="t" o:connecttype="custom" o:connectlocs="336019,4348187;249922,2854737;1426014,1739364;1700681,371325;2710941,80984" o:connectangles="0,0,0,0,0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FAF9" w14:textId="4467A668" w:rsidR="00DF1B07" w:rsidRDefault="00B621E6" w:rsidP="003B6D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01A28A5" wp14:editId="6D3A6532">
              <wp:simplePos x="0" y="0"/>
              <wp:positionH relativeFrom="column">
                <wp:posOffset>4257304</wp:posOffset>
              </wp:positionH>
              <wp:positionV relativeFrom="paragraph">
                <wp:posOffset>-90698</wp:posOffset>
              </wp:positionV>
              <wp:extent cx="2371725" cy="285008"/>
              <wp:effectExtent l="0" t="0" r="0" b="1270"/>
              <wp:wrapNone/>
              <wp:docPr id="202589072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1725" cy="285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AC9B1F" w14:textId="34B22BFC" w:rsidR="006F48AF" w:rsidRPr="00B621E6" w:rsidRDefault="007C1A88" w:rsidP="006F48AF">
                          <w:pPr>
                            <w:rPr>
                              <w:sz w:val="22"/>
                              <w:szCs w:val="22"/>
                              <w:lang w:val="en-ZA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 xml:space="preserve">20 </w:t>
                          </w:r>
                          <w:proofErr w:type="spellStart"/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>Lingerett</w:t>
                          </w:r>
                          <w:proofErr w:type="spellEnd"/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 xml:space="preserve"> Ave, Sunninghill, 2191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1A28A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35.2pt;margin-top:-7.15pt;width:186.75pt;height:22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" filled="f" stroked="f" strokeweight=".5pt">
              <v:textbox>
                <w:txbxContent>
                  <w:p w14:paraId="29AC9B1F" w14:textId="34B22BFC" w:rsidR="006F48AF" w:rsidRPr="00B621E6" w:rsidRDefault="007C1A88" w:rsidP="006F48AF">
                    <w:pPr>
                      <w:rPr>
                        <w:sz w:val="22"/>
                        <w:szCs w:val="22"/>
                        <w:lang w:val="en-ZA"/>
                      </w:rPr>
                    </w:pPr>
                    <w:r w:rsidRPr="00B621E6">
                      <w:rPr>
                        <w:sz w:val="22"/>
                        <w:szCs w:val="22"/>
                        <w:lang w:val="en-ZA"/>
                      </w:rPr>
                      <w:t xml:space="preserve">20 </w:t>
                    </w:r>
                    <w:proofErr w:type="spellStart"/>
                    <w:r w:rsidRPr="00B621E6">
                      <w:rPr>
                        <w:sz w:val="22"/>
                        <w:szCs w:val="22"/>
                        <w:lang w:val="en-ZA"/>
                      </w:rPr>
                      <w:t>Lingerett</w:t>
                    </w:r>
                    <w:proofErr w:type="spellEnd"/>
                    <w:r w:rsidRPr="00B621E6">
                      <w:rPr>
                        <w:sz w:val="22"/>
                        <w:szCs w:val="22"/>
                        <w:lang w:val="en-ZA"/>
                      </w:rPr>
                      <w:t xml:space="preserve"> Ave, Sunninghill, 2191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3840" behindDoc="1" locked="0" layoutInCell="1" allowOverlap="1" wp14:anchorId="789BF635" wp14:editId="4059977B">
          <wp:simplePos x="0" y="0"/>
          <wp:positionH relativeFrom="column">
            <wp:posOffset>4118610</wp:posOffset>
          </wp:positionH>
          <wp:positionV relativeFrom="paragraph">
            <wp:posOffset>-29845</wp:posOffset>
          </wp:positionV>
          <wp:extent cx="144780" cy="144780"/>
          <wp:effectExtent l="0" t="0" r="7620" b="7620"/>
          <wp:wrapNone/>
          <wp:docPr id="253540227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960143" name="Graphic 12299601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2816" behindDoc="1" locked="0" layoutInCell="1" allowOverlap="1" wp14:anchorId="53424C8A" wp14:editId="54F7C551">
          <wp:simplePos x="0" y="0"/>
          <wp:positionH relativeFrom="column">
            <wp:posOffset>4110355</wp:posOffset>
          </wp:positionH>
          <wp:positionV relativeFrom="paragraph">
            <wp:posOffset>-293370</wp:posOffset>
          </wp:positionV>
          <wp:extent cx="142875" cy="144145"/>
          <wp:effectExtent l="0" t="0" r="9525" b="8255"/>
          <wp:wrapNone/>
          <wp:docPr id="818438103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475053" name="Graphic 136947505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42875" cy="144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8720" behindDoc="1" locked="0" layoutInCell="1" allowOverlap="1" wp14:anchorId="452623B5" wp14:editId="50801C9B">
          <wp:simplePos x="0" y="0"/>
          <wp:positionH relativeFrom="column">
            <wp:posOffset>4110355</wp:posOffset>
          </wp:positionH>
          <wp:positionV relativeFrom="paragraph">
            <wp:posOffset>-492125</wp:posOffset>
          </wp:positionV>
          <wp:extent cx="142875" cy="139065"/>
          <wp:effectExtent l="0" t="0" r="9525" b="0"/>
          <wp:wrapNone/>
          <wp:docPr id="67433046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682565" name="Graphic 1468682565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" cy="139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5CA0FCE" wp14:editId="72A9E740">
              <wp:simplePos x="0" y="0"/>
              <wp:positionH relativeFrom="column">
                <wp:posOffset>4259580</wp:posOffset>
              </wp:positionH>
              <wp:positionV relativeFrom="paragraph">
                <wp:posOffset>-348615</wp:posOffset>
              </wp:positionV>
              <wp:extent cx="2056130" cy="295275"/>
              <wp:effectExtent l="0" t="0" r="0" b="0"/>
              <wp:wrapNone/>
              <wp:docPr id="25810853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613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A6F8D7" w14:textId="2B2CEC0C" w:rsidR="006F48AF" w:rsidRPr="00B621E6" w:rsidRDefault="007C1A88" w:rsidP="006F48AF">
                          <w:pPr>
                            <w:rPr>
                              <w:sz w:val="22"/>
                              <w:szCs w:val="22"/>
                              <w:lang w:val="en-ZA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>063 401 9080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CA0FCE" id="_x0000_s1030" type="#_x0000_t202" style="position:absolute;margin-left:335.4pt;margin-top:-27.45pt;width:161.9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TL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" filled="f" stroked="f" strokeweight=".5pt">
              <v:textbox>
                <w:txbxContent>
                  <w:p w14:paraId="14A6F8D7" w14:textId="2B2CEC0C" w:rsidR="006F48AF" w:rsidRPr="00B621E6" w:rsidRDefault="007C1A88" w:rsidP="006F48AF">
                    <w:pPr>
                      <w:rPr>
                        <w:sz w:val="22"/>
                        <w:szCs w:val="22"/>
                        <w:lang w:val="en-ZA"/>
                      </w:rPr>
                    </w:pPr>
                    <w:r w:rsidRPr="00B621E6">
                      <w:rPr>
                        <w:sz w:val="22"/>
                        <w:szCs w:val="22"/>
                        <w:lang w:val="en-ZA"/>
                      </w:rPr>
                      <w:t>063 401 9080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85BDDE5" wp14:editId="52F13606">
              <wp:simplePos x="0" y="0"/>
              <wp:positionH relativeFrom="column">
                <wp:posOffset>4259580</wp:posOffset>
              </wp:positionH>
              <wp:positionV relativeFrom="paragraph">
                <wp:posOffset>-604091</wp:posOffset>
              </wp:positionV>
              <wp:extent cx="2056130" cy="295275"/>
              <wp:effectExtent l="0" t="0" r="0" b="0"/>
              <wp:wrapNone/>
              <wp:docPr id="84346691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613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4CA4DD" w14:textId="57E25FCD" w:rsidR="006F48AF" w:rsidRPr="00B621E6" w:rsidRDefault="006F48AF" w:rsidP="006F48AF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</w:rPr>
                            <w:t>h</w:t>
                          </w:r>
                          <w:r w:rsidR="007C1A88" w:rsidRPr="00B621E6">
                            <w:rPr>
                              <w:sz w:val="22"/>
                              <w:szCs w:val="22"/>
                            </w:rPr>
                            <w:t>erb</w:t>
                          </w:r>
                          <w:r w:rsidRPr="00B621E6">
                            <w:rPr>
                              <w:sz w:val="22"/>
                              <w:szCs w:val="22"/>
                            </w:rPr>
                            <w:t>@venturo.co.za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5BDDE5" id="_x0000_s1031" type="#_x0000_t202" style="position:absolute;margin-left:335.4pt;margin-top:-47.55pt;width:161.9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" filled="f" stroked="f" strokeweight=".5pt">
              <v:textbox>
                <w:txbxContent>
                  <w:p w14:paraId="5F4CA4DD" w14:textId="57E25FCD" w:rsidR="006F48AF" w:rsidRPr="00B621E6" w:rsidRDefault="006F48AF" w:rsidP="006F48AF">
                    <w:pPr>
                      <w:rPr>
                        <w:sz w:val="22"/>
                        <w:szCs w:val="22"/>
                      </w:rPr>
                    </w:pPr>
                    <w:r w:rsidRPr="00B621E6">
                      <w:rPr>
                        <w:sz w:val="22"/>
                        <w:szCs w:val="22"/>
                      </w:rPr>
                      <w:t>h</w:t>
                    </w:r>
                    <w:r w:rsidR="007C1A88" w:rsidRPr="00B621E6">
                      <w:rPr>
                        <w:sz w:val="22"/>
                        <w:szCs w:val="22"/>
                      </w:rPr>
                      <w:t>erb</w:t>
                    </w:r>
                    <w:r w:rsidRPr="00B621E6">
                      <w:rPr>
                        <w:sz w:val="22"/>
                        <w:szCs w:val="22"/>
                      </w:rPr>
                      <w:t>@venturo.co.za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611E2732" wp14:editId="038263BB">
              <wp:simplePos x="0" y="0"/>
              <wp:positionH relativeFrom="column">
                <wp:posOffset>3565525</wp:posOffset>
              </wp:positionH>
              <wp:positionV relativeFrom="paragraph">
                <wp:posOffset>-2087563</wp:posOffset>
              </wp:positionV>
              <wp:extent cx="2710815" cy="4347845"/>
              <wp:effectExtent l="19685" t="18415" r="0" b="52070"/>
              <wp:wrapNone/>
              <wp:docPr id="1014227070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710815" cy="4347845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711312" h="4348187">
                            <a:moveTo>
                              <a:pt x="336065" y="4348187"/>
                            </a:moveTo>
                            <a:cubicBezTo>
                              <a:pt x="-165038" y="4015850"/>
                              <a:pt x="-29526" y="3272286"/>
                              <a:pt x="249956" y="2854737"/>
                            </a:cubicBezTo>
                            <a:cubicBezTo>
                              <a:pt x="529438" y="2437188"/>
                              <a:pt x="1184383" y="2153266"/>
                              <a:pt x="1426209" y="1739364"/>
                            </a:cubicBezTo>
                            <a:cubicBezTo>
                              <a:pt x="1668035" y="1325462"/>
                              <a:pt x="1502068" y="713862"/>
                              <a:pt x="1700914" y="371325"/>
                            </a:cubicBezTo>
                            <a:cubicBezTo>
                              <a:pt x="1899760" y="28788"/>
                              <a:pt x="2376199" y="-97980"/>
                              <a:pt x="2711312" y="80984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F6D4A1" id="Freeform 4" o:spid="_x0000_s1026" style="position:absolute;margin-left:280.75pt;margin-top:-164.4pt;width:213.45pt;height:342.35pt;rotation:-90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1312,434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" path="m336065,4348187c-165038,4015850,-29526,3272286,249956,2854737,529438,2437188,1184383,2153266,1426209,1739364,1668035,1325462,1502068,713862,1700914,371325,1899760,28788,2376199,-97980,2711312,80984e" filled="f" strokecolor="#ebe9f4 [3214]" strokeweight="2.25pt">
              <v:stroke dashstyle="dash" joinstyle="miter"/>
              <v:path arrowok="t" o:connecttype="custom" o:connectlocs="336003,4347845;249910,2854512;1425948,1739227;1700602,371296;2710815,80978" o:connectangles="0,0,0,0,0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16934586" wp14:editId="3C389CA1">
          <wp:simplePos x="0" y="0"/>
          <wp:positionH relativeFrom="margin">
            <wp:posOffset>2962910</wp:posOffset>
          </wp:positionH>
          <wp:positionV relativeFrom="paragraph">
            <wp:posOffset>-605790</wp:posOffset>
          </wp:positionV>
          <wp:extent cx="720000" cy="720000"/>
          <wp:effectExtent l="0" t="0" r="0" b="4445"/>
          <wp:wrapNone/>
          <wp:docPr id="16316163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481115" name="Picture 301481115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739" behindDoc="0" locked="0" layoutInCell="1" allowOverlap="1" wp14:anchorId="641D7166" wp14:editId="061351C6">
          <wp:simplePos x="0" y="0"/>
          <wp:positionH relativeFrom="margin">
            <wp:posOffset>1305</wp:posOffset>
          </wp:positionH>
          <wp:positionV relativeFrom="paragraph">
            <wp:posOffset>-570865</wp:posOffset>
          </wp:positionV>
          <wp:extent cx="2200000" cy="720000"/>
          <wp:effectExtent l="0" t="0" r="0" b="0"/>
          <wp:wrapNone/>
          <wp:docPr id="12190876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0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15E"/>
    <w:multiLevelType w:val="multilevel"/>
    <w:tmpl w:val="82A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725C"/>
    <w:multiLevelType w:val="multilevel"/>
    <w:tmpl w:val="F280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2761"/>
    <w:multiLevelType w:val="multilevel"/>
    <w:tmpl w:val="E30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52670"/>
    <w:multiLevelType w:val="multilevel"/>
    <w:tmpl w:val="7F0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F6B81"/>
    <w:multiLevelType w:val="multilevel"/>
    <w:tmpl w:val="08CA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55D70"/>
    <w:multiLevelType w:val="multilevel"/>
    <w:tmpl w:val="AD0A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3E7D"/>
    <w:multiLevelType w:val="multilevel"/>
    <w:tmpl w:val="FF3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F6F9C"/>
    <w:multiLevelType w:val="multilevel"/>
    <w:tmpl w:val="01C6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72A37"/>
    <w:multiLevelType w:val="multilevel"/>
    <w:tmpl w:val="91B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34369"/>
    <w:multiLevelType w:val="multilevel"/>
    <w:tmpl w:val="ADFA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B200C"/>
    <w:multiLevelType w:val="multilevel"/>
    <w:tmpl w:val="361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7887"/>
    <w:multiLevelType w:val="multilevel"/>
    <w:tmpl w:val="4A1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732BF"/>
    <w:multiLevelType w:val="multilevel"/>
    <w:tmpl w:val="FCEC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07FD7"/>
    <w:multiLevelType w:val="multilevel"/>
    <w:tmpl w:val="6BE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27324"/>
    <w:multiLevelType w:val="multilevel"/>
    <w:tmpl w:val="FE9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63D85"/>
    <w:multiLevelType w:val="multilevel"/>
    <w:tmpl w:val="C35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F7583"/>
    <w:multiLevelType w:val="multilevel"/>
    <w:tmpl w:val="EE02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E33A8"/>
    <w:multiLevelType w:val="multilevel"/>
    <w:tmpl w:val="CE0A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03F4F"/>
    <w:multiLevelType w:val="multilevel"/>
    <w:tmpl w:val="147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C4369"/>
    <w:multiLevelType w:val="multilevel"/>
    <w:tmpl w:val="9648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A2B76"/>
    <w:multiLevelType w:val="multilevel"/>
    <w:tmpl w:val="345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A05D4"/>
    <w:multiLevelType w:val="multilevel"/>
    <w:tmpl w:val="B06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666A1"/>
    <w:multiLevelType w:val="multilevel"/>
    <w:tmpl w:val="04C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65965"/>
    <w:multiLevelType w:val="multilevel"/>
    <w:tmpl w:val="5CC0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72D00"/>
    <w:multiLevelType w:val="multilevel"/>
    <w:tmpl w:val="4A7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E6D00"/>
    <w:multiLevelType w:val="multilevel"/>
    <w:tmpl w:val="F56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B672C6"/>
    <w:multiLevelType w:val="multilevel"/>
    <w:tmpl w:val="EBD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14EB2"/>
    <w:multiLevelType w:val="multilevel"/>
    <w:tmpl w:val="AF3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28178">
    <w:abstractNumId w:val="27"/>
  </w:num>
  <w:num w:numId="2" w16cid:durableId="1057976218">
    <w:abstractNumId w:val="16"/>
  </w:num>
  <w:num w:numId="3" w16cid:durableId="1980106031">
    <w:abstractNumId w:val="13"/>
  </w:num>
  <w:num w:numId="4" w16cid:durableId="1439331468">
    <w:abstractNumId w:val="5"/>
  </w:num>
  <w:num w:numId="5" w16cid:durableId="1648244999">
    <w:abstractNumId w:val="23"/>
  </w:num>
  <w:num w:numId="6" w16cid:durableId="1901405611">
    <w:abstractNumId w:val="26"/>
  </w:num>
  <w:num w:numId="7" w16cid:durableId="506557865">
    <w:abstractNumId w:val="14"/>
  </w:num>
  <w:num w:numId="8" w16cid:durableId="2042900380">
    <w:abstractNumId w:val="4"/>
  </w:num>
  <w:num w:numId="9" w16cid:durableId="712536816">
    <w:abstractNumId w:val="8"/>
  </w:num>
  <w:num w:numId="10" w16cid:durableId="312417631">
    <w:abstractNumId w:val="7"/>
  </w:num>
  <w:num w:numId="11" w16cid:durableId="1799494305">
    <w:abstractNumId w:val="21"/>
  </w:num>
  <w:num w:numId="12" w16cid:durableId="68774141">
    <w:abstractNumId w:val="17"/>
  </w:num>
  <w:num w:numId="13" w16cid:durableId="1171336642">
    <w:abstractNumId w:val="2"/>
  </w:num>
  <w:num w:numId="14" w16cid:durableId="53623006">
    <w:abstractNumId w:val="6"/>
  </w:num>
  <w:num w:numId="15" w16cid:durableId="2050302711">
    <w:abstractNumId w:val="18"/>
  </w:num>
  <w:num w:numId="16" w16cid:durableId="1579250824">
    <w:abstractNumId w:val="1"/>
  </w:num>
  <w:num w:numId="17" w16cid:durableId="1626035130">
    <w:abstractNumId w:val="12"/>
  </w:num>
  <w:num w:numId="18" w16cid:durableId="1727490426">
    <w:abstractNumId w:val="15"/>
  </w:num>
  <w:num w:numId="19" w16cid:durableId="1643071205">
    <w:abstractNumId w:val="9"/>
  </w:num>
  <w:num w:numId="20" w16cid:durableId="1788620198">
    <w:abstractNumId w:val="22"/>
  </w:num>
  <w:num w:numId="21" w16cid:durableId="259724640">
    <w:abstractNumId w:val="19"/>
  </w:num>
  <w:num w:numId="22" w16cid:durableId="942035065">
    <w:abstractNumId w:val="10"/>
  </w:num>
  <w:num w:numId="23" w16cid:durableId="1073696022">
    <w:abstractNumId w:val="24"/>
  </w:num>
  <w:num w:numId="24" w16cid:durableId="1954437418">
    <w:abstractNumId w:val="3"/>
  </w:num>
  <w:num w:numId="25" w16cid:durableId="838351395">
    <w:abstractNumId w:val="20"/>
  </w:num>
  <w:num w:numId="26" w16cid:durableId="484005734">
    <w:abstractNumId w:val="0"/>
  </w:num>
  <w:num w:numId="27" w16cid:durableId="1487942205">
    <w:abstractNumId w:val="11"/>
  </w:num>
  <w:num w:numId="28" w16cid:durableId="661851605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88"/>
    <w:rsid w:val="00006D00"/>
    <w:rsid w:val="00014E1F"/>
    <w:rsid w:val="0002556C"/>
    <w:rsid w:val="0002742B"/>
    <w:rsid w:val="000A61C8"/>
    <w:rsid w:val="000B09D4"/>
    <w:rsid w:val="000C7EE4"/>
    <w:rsid w:val="000D492E"/>
    <w:rsid w:val="000D6455"/>
    <w:rsid w:val="000E3061"/>
    <w:rsid w:val="00127C0B"/>
    <w:rsid w:val="00132B1A"/>
    <w:rsid w:val="00151744"/>
    <w:rsid w:val="00194C90"/>
    <w:rsid w:val="00196302"/>
    <w:rsid w:val="001A3A3C"/>
    <w:rsid w:val="001A6E7E"/>
    <w:rsid w:val="001D18B5"/>
    <w:rsid w:val="001D3D1F"/>
    <w:rsid w:val="001E119F"/>
    <w:rsid w:val="001E11FA"/>
    <w:rsid w:val="001E241A"/>
    <w:rsid w:val="00212A1A"/>
    <w:rsid w:val="00247221"/>
    <w:rsid w:val="00263688"/>
    <w:rsid w:val="00265D71"/>
    <w:rsid w:val="00270C56"/>
    <w:rsid w:val="00292726"/>
    <w:rsid w:val="0029313F"/>
    <w:rsid w:val="002D43A2"/>
    <w:rsid w:val="002D68C5"/>
    <w:rsid w:val="002E76C9"/>
    <w:rsid w:val="00344113"/>
    <w:rsid w:val="00365C33"/>
    <w:rsid w:val="003877C7"/>
    <w:rsid w:val="003B4070"/>
    <w:rsid w:val="003B6DA8"/>
    <w:rsid w:val="003B7A18"/>
    <w:rsid w:val="003C74A2"/>
    <w:rsid w:val="003E2177"/>
    <w:rsid w:val="003F3EFE"/>
    <w:rsid w:val="004009FF"/>
    <w:rsid w:val="00407E72"/>
    <w:rsid w:val="00414C29"/>
    <w:rsid w:val="00421B08"/>
    <w:rsid w:val="004235B7"/>
    <w:rsid w:val="004244AF"/>
    <w:rsid w:val="00425DC4"/>
    <w:rsid w:val="0044441E"/>
    <w:rsid w:val="00474A46"/>
    <w:rsid w:val="0048793A"/>
    <w:rsid w:val="0049662E"/>
    <w:rsid w:val="004B3566"/>
    <w:rsid w:val="004F3615"/>
    <w:rsid w:val="004F3837"/>
    <w:rsid w:val="00507441"/>
    <w:rsid w:val="00514CF6"/>
    <w:rsid w:val="00540982"/>
    <w:rsid w:val="00540F36"/>
    <w:rsid w:val="00543873"/>
    <w:rsid w:val="005711D8"/>
    <w:rsid w:val="0058427B"/>
    <w:rsid w:val="00596111"/>
    <w:rsid w:val="005C0AFC"/>
    <w:rsid w:val="005D46DC"/>
    <w:rsid w:val="005E656E"/>
    <w:rsid w:val="00606BA0"/>
    <w:rsid w:val="00616D69"/>
    <w:rsid w:val="00650C1B"/>
    <w:rsid w:val="00686295"/>
    <w:rsid w:val="006862F9"/>
    <w:rsid w:val="006956EC"/>
    <w:rsid w:val="006B4958"/>
    <w:rsid w:val="006C4323"/>
    <w:rsid w:val="006E49A2"/>
    <w:rsid w:val="006F1238"/>
    <w:rsid w:val="006F48AF"/>
    <w:rsid w:val="00702E01"/>
    <w:rsid w:val="00707DEB"/>
    <w:rsid w:val="00733762"/>
    <w:rsid w:val="0074085B"/>
    <w:rsid w:val="00762415"/>
    <w:rsid w:val="007923F3"/>
    <w:rsid w:val="007A1EDF"/>
    <w:rsid w:val="007A6568"/>
    <w:rsid w:val="007C17DC"/>
    <w:rsid w:val="007C1A88"/>
    <w:rsid w:val="007E4DB9"/>
    <w:rsid w:val="007F6AA3"/>
    <w:rsid w:val="008151EF"/>
    <w:rsid w:val="00823126"/>
    <w:rsid w:val="00845226"/>
    <w:rsid w:val="008465BD"/>
    <w:rsid w:val="008513DA"/>
    <w:rsid w:val="00862521"/>
    <w:rsid w:val="00886B38"/>
    <w:rsid w:val="008A189D"/>
    <w:rsid w:val="008E23A4"/>
    <w:rsid w:val="00903DEC"/>
    <w:rsid w:val="00931089"/>
    <w:rsid w:val="0093393D"/>
    <w:rsid w:val="009375F5"/>
    <w:rsid w:val="00963C4D"/>
    <w:rsid w:val="0096649D"/>
    <w:rsid w:val="009741A7"/>
    <w:rsid w:val="00974971"/>
    <w:rsid w:val="00985F09"/>
    <w:rsid w:val="009970A8"/>
    <w:rsid w:val="009B600F"/>
    <w:rsid w:val="00A1075D"/>
    <w:rsid w:val="00A13324"/>
    <w:rsid w:val="00A70EDD"/>
    <w:rsid w:val="00AA05F0"/>
    <w:rsid w:val="00AA5E57"/>
    <w:rsid w:val="00AD76D6"/>
    <w:rsid w:val="00AE40EF"/>
    <w:rsid w:val="00B00277"/>
    <w:rsid w:val="00B03F6C"/>
    <w:rsid w:val="00B11028"/>
    <w:rsid w:val="00B1203C"/>
    <w:rsid w:val="00B2309D"/>
    <w:rsid w:val="00B61707"/>
    <w:rsid w:val="00B621E6"/>
    <w:rsid w:val="00B670F4"/>
    <w:rsid w:val="00B71450"/>
    <w:rsid w:val="00B91BBA"/>
    <w:rsid w:val="00BA1744"/>
    <w:rsid w:val="00BB10A4"/>
    <w:rsid w:val="00BF3F34"/>
    <w:rsid w:val="00C0085C"/>
    <w:rsid w:val="00C0791D"/>
    <w:rsid w:val="00C25788"/>
    <w:rsid w:val="00C276FA"/>
    <w:rsid w:val="00C45529"/>
    <w:rsid w:val="00C54FF3"/>
    <w:rsid w:val="00C76320"/>
    <w:rsid w:val="00C83D84"/>
    <w:rsid w:val="00CB51FC"/>
    <w:rsid w:val="00CC74AE"/>
    <w:rsid w:val="00CF05F1"/>
    <w:rsid w:val="00D16A47"/>
    <w:rsid w:val="00D2581A"/>
    <w:rsid w:val="00D26179"/>
    <w:rsid w:val="00D67B90"/>
    <w:rsid w:val="00D804F7"/>
    <w:rsid w:val="00DA06E4"/>
    <w:rsid w:val="00DB1980"/>
    <w:rsid w:val="00DB3FF9"/>
    <w:rsid w:val="00DB4290"/>
    <w:rsid w:val="00DF1B07"/>
    <w:rsid w:val="00DF6B60"/>
    <w:rsid w:val="00E02AA0"/>
    <w:rsid w:val="00E71D9E"/>
    <w:rsid w:val="00E76612"/>
    <w:rsid w:val="00E81BBE"/>
    <w:rsid w:val="00E8375B"/>
    <w:rsid w:val="00E8693F"/>
    <w:rsid w:val="00E917F5"/>
    <w:rsid w:val="00EA0BAA"/>
    <w:rsid w:val="00EA4FF9"/>
    <w:rsid w:val="00EC3816"/>
    <w:rsid w:val="00ED2C6B"/>
    <w:rsid w:val="00ED7FA7"/>
    <w:rsid w:val="00F1370E"/>
    <w:rsid w:val="00F24A4D"/>
    <w:rsid w:val="00F527E9"/>
    <w:rsid w:val="00F763B1"/>
    <w:rsid w:val="00F80989"/>
    <w:rsid w:val="00F90EA0"/>
    <w:rsid w:val="00F95F91"/>
    <w:rsid w:val="00FB2585"/>
    <w:rsid w:val="00FC4650"/>
    <w:rsid w:val="00FD1EF8"/>
    <w:rsid w:val="00FE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168AD"/>
  <w15:chartTrackingRefBased/>
  <w15:docId w15:val="{1F6FB7BF-8F54-4C1E-8F9E-92F79A9D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DA8"/>
    <w:rPr>
      <w:rFonts w:ascii="Nunito ExtraLight" w:hAnsi="Nunito ExtraLight"/>
      <w:color w:val="2A2D35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726"/>
    <w:pPr>
      <w:outlineLvl w:val="0"/>
    </w:pPr>
    <w:rPr>
      <w:rFonts w:ascii="Social Gothic Rough" w:hAnsi="Social Gothic Rough"/>
      <w:b/>
      <w:bCs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726"/>
    <w:pPr>
      <w:keepNext/>
      <w:keepLines/>
      <w:spacing w:before="160" w:after="80"/>
      <w:outlineLvl w:val="1"/>
    </w:pPr>
    <w:rPr>
      <w:rFonts w:ascii="Social Gothic Rough" w:eastAsiaTheme="majorEastAsia" w:hAnsi="Social Gothic Rough" w:cstheme="majorBidi"/>
      <w:b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726"/>
    <w:pPr>
      <w:keepNext/>
      <w:keepLines/>
      <w:spacing w:before="160" w:after="80"/>
      <w:outlineLvl w:val="2"/>
    </w:pPr>
    <w:rPr>
      <w:rFonts w:ascii="Social Gothic Rough" w:eastAsiaTheme="majorEastAsia" w:hAnsi="Social Gothic Rough" w:cstheme="majorBidi"/>
      <w:b/>
      <w:color w:val="292D34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DF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8F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F1B07"/>
    <w:pPr>
      <w:keepNext/>
      <w:keepLines/>
      <w:spacing w:before="80" w:after="40"/>
      <w:outlineLvl w:val="4"/>
    </w:pPr>
    <w:rPr>
      <w:rFonts w:eastAsiaTheme="majorEastAsia" w:cstheme="majorBidi"/>
      <w:color w:val="BF8F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DF1B07"/>
    <w:pPr>
      <w:keepNext/>
      <w:keepLines/>
      <w:spacing w:before="40"/>
      <w:outlineLvl w:val="5"/>
    </w:pPr>
    <w:rPr>
      <w:rFonts w:eastAsiaTheme="majorEastAsia" w:cstheme="majorBidi"/>
      <w:i/>
      <w:iCs/>
      <w:color w:val="69738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DF1B07"/>
    <w:pPr>
      <w:keepNext/>
      <w:keepLines/>
      <w:spacing w:before="40"/>
      <w:outlineLvl w:val="6"/>
    </w:pPr>
    <w:rPr>
      <w:rFonts w:eastAsiaTheme="majorEastAsia" w:cstheme="majorBidi"/>
      <w:color w:val="69738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F1B07"/>
    <w:pPr>
      <w:keepNext/>
      <w:keepLines/>
      <w:outlineLvl w:val="7"/>
    </w:pPr>
    <w:rPr>
      <w:rFonts w:eastAsiaTheme="majorEastAsia" w:cstheme="majorBidi"/>
      <w:i/>
      <w:iCs/>
      <w:color w:val="454B5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07"/>
    <w:pPr>
      <w:keepNext/>
      <w:keepLines/>
      <w:outlineLvl w:val="8"/>
    </w:pPr>
    <w:rPr>
      <w:rFonts w:eastAsiaTheme="majorEastAsia" w:cstheme="majorBidi"/>
      <w:color w:val="454B5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26"/>
    <w:rPr>
      <w:rFonts w:ascii="Social Gothic Rough" w:hAnsi="Social Gothic Rough"/>
      <w:b/>
      <w:bCs/>
      <w:color w:val="2A2D35"/>
      <w:sz w:val="52"/>
      <w:szCs w:val="5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92726"/>
    <w:rPr>
      <w:rFonts w:ascii="Social Gothic Rough" w:eastAsiaTheme="majorEastAsia" w:hAnsi="Social Gothic Rough" w:cstheme="majorBidi"/>
      <w:b/>
      <w:color w:val="2A2D35"/>
      <w:sz w:val="40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92726"/>
    <w:rPr>
      <w:rFonts w:ascii="Social Gothic Rough" w:eastAsiaTheme="majorEastAsia" w:hAnsi="Social Gothic Rough" w:cstheme="majorBidi"/>
      <w:b/>
      <w:color w:val="292D34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F1B07"/>
    <w:rPr>
      <w:rFonts w:eastAsiaTheme="majorEastAsia" w:cstheme="majorBidi"/>
      <w:i/>
      <w:iCs/>
      <w:color w:val="BF8F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1B07"/>
    <w:rPr>
      <w:rFonts w:eastAsiaTheme="majorEastAsia" w:cstheme="majorBidi"/>
      <w:color w:val="BF8F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F1B07"/>
    <w:rPr>
      <w:rFonts w:eastAsiaTheme="majorEastAsia" w:cstheme="majorBidi"/>
      <w:i/>
      <w:iCs/>
      <w:color w:val="69738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F1B07"/>
    <w:rPr>
      <w:rFonts w:eastAsiaTheme="majorEastAsia" w:cstheme="majorBidi"/>
      <w:color w:val="69738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B07"/>
    <w:rPr>
      <w:rFonts w:eastAsiaTheme="majorEastAsia" w:cstheme="majorBidi"/>
      <w:i/>
      <w:iCs/>
      <w:color w:val="454B5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B07"/>
    <w:rPr>
      <w:rFonts w:eastAsiaTheme="majorEastAsia" w:cstheme="majorBidi"/>
      <w:color w:val="454B5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AA"/>
    <w:pPr>
      <w:spacing w:after="80"/>
      <w:contextualSpacing/>
    </w:pPr>
    <w:rPr>
      <w:rFonts w:ascii="Social Gothic Rough" w:eastAsiaTheme="majorEastAsia" w:hAnsi="Social Gothic Rough" w:cstheme="majorBidi"/>
      <w:b/>
      <w:bCs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A0BAA"/>
    <w:rPr>
      <w:rFonts w:ascii="Social Gothic Rough" w:eastAsiaTheme="majorEastAsia" w:hAnsi="Social Gothic Rough" w:cstheme="majorBidi"/>
      <w:b/>
      <w:bCs/>
      <w:color w:val="2A2D35"/>
      <w:spacing w:val="-10"/>
      <w:kern w:val="28"/>
      <w:sz w:val="96"/>
      <w:szCs w:val="9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90"/>
    <w:pPr>
      <w:numPr>
        <w:ilvl w:val="1"/>
      </w:numPr>
      <w:spacing w:after="160"/>
    </w:pPr>
    <w:rPr>
      <w:rFonts w:eastAsiaTheme="majorEastAsia" w:cstheme="majorBidi"/>
      <w:color w:val="697385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4290"/>
    <w:rPr>
      <w:rFonts w:ascii="Nunito ExtraLight" w:eastAsiaTheme="majorEastAsia" w:hAnsi="Nunito ExtraLight" w:cstheme="majorBidi"/>
      <w:color w:val="697385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F1B07"/>
    <w:pPr>
      <w:spacing w:before="160" w:after="160"/>
      <w:jc w:val="center"/>
    </w:pPr>
    <w:rPr>
      <w:i/>
      <w:iCs/>
      <w:color w:val="575F6E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B07"/>
    <w:rPr>
      <w:i/>
      <w:iCs/>
      <w:color w:val="575F6E" w:themeColor="text1" w:themeTint="BF"/>
    </w:rPr>
  </w:style>
  <w:style w:type="paragraph" w:styleId="ListParagraph">
    <w:name w:val="List Paragraph"/>
    <w:basedOn w:val="Normal"/>
    <w:uiPriority w:val="34"/>
    <w:qFormat/>
    <w:rsid w:val="00DF1B07"/>
    <w:pPr>
      <w:ind w:left="720"/>
      <w:contextualSpacing/>
    </w:pPr>
  </w:style>
  <w:style w:type="character" w:styleId="IntenseEmphasis">
    <w:name w:val="Intense Emphasis"/>
    <w:basedOn w:val="Emphasis"/>
    <w:uiPriority w:val="21"/>
    <w:qFormat/>
    <w:rsid w:val="008E23A4"/>
    <w:rPr>
      <w:rFonts w:ascii="Nunito Black" w:hAnsi="Nunito Black"/>
      <w:b/>
      <w:i/>
      <w:iCs/>
      <w:color w:val="2A2D3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DF"/>
    <w:pPr>
      <w:pBdr>
        <w:top w:val="single" w:sz="4" w:space="10" w:color="BF8F00" w:themeColor="accent1" w:themeShade="BF"/>
        <w:bottom w:val="single" w:sz="4" w:space="10" w:color="BF8F00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DF"/>
    <w:rPr>
      <w:rFonts w:ascii="Lato" w:hAnsi="Lato"/>
      <w:i/>
      <w:iCs/>
      <w:color w:val="2A2D35"/>
      <w:sz w:val="28"/>
      <w:szCs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F1370E"/>
    <w:rPr>
      <w:rFonts w:ascii="Nunito ExtraBold" w:hAnsi="Nunito ExtraBold"/>
      <w:b/>
      <w:bCs/>
      <w:i w:val="0"/>
      <w:smallCaps/>
      <w:color w:val="2A2D35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B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B07"/>
  </w:style>
  <w:style w:type="paragraph" w:styleId="Footer">
    <w:name w:val="footer"/>
    <w:basedOn w:val="Normal"/>
    <w:link w:val="FooterChar"/>
    <w:uiPriority w:val="99"/>
    <w:unhideWhenUsed/>
    <w:rsid w:val="00DF1B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B07"/>
  </w:style>
  <w:style w:type="character" w:styleId="PageNumber">
    <w:name w:val="page number"/>
    <w:basedOn w:val="DefaultParagraphFont"/>
    <w:uiPriority w:val="99"/>
    <w:semiHidden/>
    <w:unhideWhenUsed/>
    <w:rsid w:val="001E241A"/>
  </w:style>
  <w:style w:type="paragraph" w:styleId="NoSpacing">
    <w:name w:val="No Spacing"/>
    <w:uiPriority w:val="1"/>
    <w:qFormat/>
    <w:rsid w:val="003B6DA8"/>
    <w:rPr>
      <w:rFonts w:ascii="Nunito ExtraLight" w:hAnsi="Nunito ExtraLight"/>
      <w:sz w:val="28"/>
      <w:szCs w:val="28"/>
      <w:lang w:val="en-US"/>
    </w:rPr>
  </w:style>
  <w:style w:type="character" w:styleId="SubtleEmphasis">
    <w:name w:val="Subtle Emphasis"/>
    <w:basedOn w:val="DefaultParagraphFont"/>
    <w:uiPriority w:val="19"/>
    <w:qFormat/>
    <w:rsid w:val="008E23A4"/>
    <w:rPr>
      <w:rFonts w:ascii="Nunito ExtraLight" w:hAnsi="Nunito ExtraLight"/>
      <w:b w:val="0"/>
      <w:i/>
      <w:iCs/>
      <w:color w:val="575F6E" w:themeColor="text1" w:themeTint="BF"/>
    </w:rPr>
  </w:style>
  <w:style w:type="character" w:styleId="Emphasis">
    <w:name w:val="Emphasis"/>
    <w:basedOn w:val="SubtleEmphasis"/>
    <w:uiPriority w:val="20"/>
    <w:qFormat/>
    <w:rsid w:val="008E23A4"/>
    <w:rPr>
      <w:rFonts w:ascii="Nunito ExtraBold" w:hAnsi="Nunito ExtraBold"/>
      <w:b/>
      <w:i/>
      <w:iCs/>
      <w:color w:val="2A2D35"/>
    </w:rPr>
  </w:style>
  <w:style w:type="character" w:styleId="Strong">
    <w:name w:val="Strong"/>
    <w:basedOn w:val="DefaultParagraphFont"/>
    <w:uiPriority w:val="22"/>
    <w:qFormat/>
    <w:rsid w:val="00DB4290"/>
    <w:rPr>
      <w:rFonts w:ascii="Nunito ExtraBold" w:hAnsi="Nunito ExtraBold"/>
      <w:b/>
      <w:bCs/>
      <w:i w:val="0"/>
    </w:rPr>
  </w:style>
  <w:style w:type="character" w:styleId="SubtleReference">
    <w:name w:val="Subtle Reference"/>
    <w:basedOn w:val="DefaultParagraphFont"/>
    <w:uiPriority w:val="31"/>
    <w:qFormat/>
    <w:rsid w:val="00F1370E"/>
    <w:rPr>
      <w:rFonts w:ascii="Nunito ExtraLight" w:hAnsi="Nunito ExtraLight"/>
      <w:b w:val="0"/>
      <w:i w:val="0"/>
      <w:smallCaps/>
      <w:color w:val="2A2D35"/>
    </w:rPr>
  </w:style>
  <w:style w:type="character" w:styleId="BookTitle">
    <w:name w:val="Book Title"/>
    <w:basedOn w:val="DefaultParagraphFont"/>
    <w:uiPriority w:val="33"/>
    <w:qFormat/>
    <w:rsid w:val="00F1370E"/>
    <w:rPr>
      <w:rFonts w:ascii="Nunito ExtraBold" w:hAnsi="Nunito ExtraBold"/>
      <w:b/>
      <w:bCs/>
      <w:i w:val="0"/>
      <w:iCs/>
      <w:spacing w:val="5"/>
    </w:rPr>
  </w:style>
  <w:style w:type="table" w:styleId="TableGrid">
    <w:name w:val="Table Grid"/>
    <w:basedOn w:val="TableNormal"/>
    <w:uiPriority w:val="39"/>
    <w:rsid w:val="00B002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7DEB"/>
    <w:rPr>
      <w:color w:val="74C4E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copyright@venturo.co.za" TargetMode="External"/><Relationship Id="rId18" Type="http://schemas.openxmlformats.org/officeDocument/2006/relationships/hyperlink" Target="mailto:copyright@venturo.co.za" TargetMode="External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mailto:support@venturo.co.za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copyright@venturo.co.za" TargetMode="External"/><Relationship Id="rId17" Type="http://schemas.openxmlformats.org/officeDocument/2006/relationships/hyperlink" Target="mailto:business@venturo.co.za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mailto:copyright@venturo.co.za" TargetMode="External"/><Relationship Id="rId20" Type="http://schemas.openxmlformats.org/officeDocument/2006/relationships/hyperlink" Target="mailto:business@venturo.co.za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legal@venturo.co.za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yperlink" Target="mailto:business@venturo.co.za" TargetMode="External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hyperlink" Target="http://www.venturo.co.za/" TargetMode="External"/><Relationship Id="rId19" Type="http://schemas.openxmlformats.org/officeDocument/2006/relationships/hyperlink" Target="mailto:legal@venturo.co.z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legal@venturo.co.za" TargetMode="External"/><Relationship Id="rId22" Type="http://schemas.openxmlformats.org/officeDocument/2006/relationships/hyperlink" Target="http://www.venturo.co.za/" TargetMode="Externa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image" Target="media/image5.png"/><Relationship Id="rId7" Type="http://schemas.openxmlformats.org/officeDocument/2006/relationships/image" Target="media/image2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\OneDrive\Documents\1.%20Viatori%20Business\3.%20Branding%20and%20Design\2.%20Document%20Templates\letterhead-template.dotx" TargetMode="External"/></Relationships>
</file>

<file path=word/theme/theme1.xml><?xml version="1.0" encoding="utf-8"?>
<a:theme xmlns:a="http://schemas.openxmlformats.org/drawingml/2006/main" name="Office Theme">
  <a:themeElements>
    <a:clrScheme name="Venturo">
      <a:dk1>
        <a:srgbClr val="292D34"/>
      </a:dk1>
      <a:lt1>
        <a:srgbClr val="FFFFFF"/>
      </a:lt1>
      <a:dk2>
        <a:srgbClr val="363E47"/>
      </a:dk2>
      <a:lt2>
        <a:srgbClr val="EBE9F4"/>
      </a:lt2>
      <a:accent1>
        <a:srgbClr val="FFC000"/>
      </a:accent1>
      <a:accent2>
        <a:srgbClr val="45A67E"/>
      </a:accent2>
      <a:accent3>
        <a:srgbClr val="8DB3FB"/>
      </a:accent3>
      <a:accent4>
        <a:srgbClr val="D64632"/>
      </a:accent4>
      <a:accent5>
        <a:srgbClr val="DB73A0"/>
      </a:accent5>
      <a:accent6>
        <a:srgbClr val="5E579F"/>
      </a:accent6>
      <a:hlink>
        <a:srgbClr val="74C4E9"/>
      </a:hlink>
      <a:folHlink>
        <a:srgbClr val="5E579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0BE7A34066154A98111B0A1F3E6135" ma:contentTypeVersion="15" ma:contentTypeDescription="Create a new document." ma:contentTypeScope="" ma:versionID="d3774bf005c585a9124757d770ffb1f4">
  <xsd:schema xmlns:xsd="http://www.w3.org/2001/XMLSchema" xmlns:xs="http://www.w3.org/2001/XMLSchema" xmlns:p="http://schemas.microsoft.com/office/2006/metadata/properties" xmlns:ns2="fb818b2c-dccd-4f35-ac3d-0f838b3fc560" xmlns:ns3="a69733e2-bb1d-4fd4-926e-3c5e7cab8179" targetNamespace="http://schemas.microsoft.com/office/2006/metadata/properties" ma:root="true" ma:fieldsID="260cf232c8662cdf5d10100cb497653d" ns2:_="" ns3:_="">
    <xsd:import namespace="fb818b2c-dccd-4f35-ac3d-0f838b3fc560"/>
    <xsd:import namespace="a69733e2-bb1d-4fd4-926e-3c5e7cab8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818b2c-dccd-4f35-ac3d-0f838b3fc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0cb62b9-5a5c-4980-ae87-67f5ce1a6d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733e2-bb1d-4fd4-926e-3c5e7cab8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a1d79c6-ff66-47df-8bdd-2c0098bf2a6f}" ma:internalName="TaxCatchAll" ma:showField="CatchAllData" ma:web="a69733e2-bb1d-4fd4-926e-3c5e7cab8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BF4AB3-DFE8-43C9-88FA-1BF091FA99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509577-D62D-A84E-AACE-9731C37891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89A749-C63F-4A23-B2B6-8F68593C42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818b2c-dccd-4f35-ac3d-0f838b3fc560"/>
    <ds:schemaRef ds:uri="a69733e2-bb1d-4fd4-926e-3c5e7cab8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letterhead-template.dotx</Template>
  <TotalTime>1</TotalTime>
  <Pages>14</Pages>
  <Words>2306</Words>
  <Characters>16149</Characters>
  <Application>Microsoft Office Word</Application>
  <DocSecurity>0</DocSecurity>
  <Lines>16149</Lines>
  <Paragraphs>2306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Smith</dc:creator>
  <cp:keywords/>
  <dc:description/>
  <cp:lastModifiedBy>Herbert Smith</cp:lastModifiedBy>
  <cp:revision>2</cp:revision>
  <dcterms:created xsi:type="dcterms:W3CDTF">2026-09-22T19:16:00Z</dcterms:created>
  <dcterms:modified xsi:type="dcterms:W3CDTF">2026-09-22T19:16:00Z</dcterms:modified>
</cp:coreProperties>
</file>