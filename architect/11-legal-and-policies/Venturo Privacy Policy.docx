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04FDE9A5" w14:textId="70ACF50B" w:rsidR="00707DEB" w:rsidRPr="00707DEB" w:rsidRDefault="00707DEB" w:rsidP="00707DEB">
      <w:pPr>
        <w:pStyle w:val="Heading1"/>
        <w:rPr>
          <w:lang w:val="en-ZA"/>
        </w:rPr>
      </w:pPr>
      <w:r w:rsidRPr="00707DEB">
        <w:rPr>
          <w:lang w:val="en-ZA"/>
        </w:rPr>
        <w:t xml:space="preserve">Venturo </w:t>
      </w:r>
      <w:r w:rsidR="00014E1F">
        <w:rPr>
          <w:lang w:val="en-ZA"/>
        </w:rPr>
        <w:t>Privacy Policy</w:t>
      </w:r>
    </w:p>
    <w:p w14:paraId="1BF913B2" w14:textId="0DF066E9" w:rsidR="00707DEB" w:rsidRDefault="00707DEB" w:rsidP="00707DEB">
      <w:pPr>
        <w:rPr>
          <w:lang w:val="en-ZA"/>
        </w:rPr>
      </w:pPr>
      <w:r w:rsidRPr="00707DEB">
        <w:rPr>
          <w:rFonts w:ascii="Nunito SemiBold" w:hAnsi="Nunito SemiBold"/>
          <w:lang w:val="en-ZA"/>
        </w:rPr>
        <w:t>Business:</w:t>
      </w:r>
      <w:r w:rsidRPr="00707DEB">
        <w:rPr>
          <w:lang w:val="en-ZA"/>
        </w:rPr>
        <w:t xml:space="preserve"> Viatori Ventures (Pty) Ltd trading as Venturo</w:t>
      </w:r>
      <w:r w:rsidRPr="00707DEB">
        <w:rPr>
          <w:lang w:val="en-ZA"/>
        </w:rPr>
        <w:br/>
      </w:r>
      <w:r w:rsidRPr="00707DEB">
        <w:rPr>
          <w:rFonts w:ascii="Nunito SemiBold" w:hAnsi="Nunito SemiBold"/>
          <w:lang w:val="en-ZA"/>
        </w:rPr>
        <w:t>Website:</w:t>
      </w:r>
      <w:r w:rsidRPr="00707DEB">
        <w:rPr>
          <w:lang w:val="en-ZA"/>
        </w:rPr>
        <w:t xml:space="preserve"> </w:t>
      </w:r>
      <w:hyperlink r:id="rId10" w:history="1">
        <w:r w:rsidRPr="00707DEB">
          <w:rPr>
            <w:rStyle w:val="Hyperlink"/>
            <w:lang w:val="en-ZA"/>
          </w:rPr>
          <w:t>www.venturo.co.za</w:t>
        </w:r>
      </w:hyperlink>
      <w:r w:rsidRPr="00707DEB">
        <w:rPr>
          <w:lang w:val="en-ZA"/>
        </w:rPr>
        <w:br/>
      </w:r>
      <w:r w:rsidRPr="00707DEB">
        <w:rPr>
          <w:rFonts w:ascii="Nunito SemiBold" w:hAnsi="Nunito SemiBold"/>
          <w:lang w:val="en-ZA"/>
        </w:rPr>
        <w:t>Country:</w:t>
      </w:r>
      <w:r w:rsidRPr="00707DEB">
        <w:rPr>
          <w:lang w:val="en-ZA"/>
        </w:rPr>
        <w:t xml:space="preserve"> South Africa</w:t>
      </w:r>
      <w:r w:rsidRPr="00707DEB">
        <w:rPr>
          <w:lang w:val="en-ZA"/>
        </w:rPr>
        <w:br/>
      </w:r>
      <w:r w:rsidRPr="00707DEB">
        <w:rPr>
          <w:rFonts w:ascii="Nunito SemiBold" w:hAnsi="Nunito SemiBold"/>
          <w:lang w:val="en-ZA"/>
        </w:rPr>
        <w:t>Effective date:</w:t>
      </w:r>
      <w:r w:rsidRPr="00707DEB">
        <w:rPr>
          <w:lang w:val="en-ZA"/>
        </w:rPr>
        <w:t xml:space="preserve"> </w:t>
      </w:r>
      <w:r w:rsidR="00421B08">
        <w:rPr>
          <w:lang w:val="en-ZA"/>
        </w:rPr>
        <w:t>01 October 2025</w:t>
      </w:r>
    </w:p>
    <w:p w14:paraId="04845CC7" w14:textId="2B928221" w:rsidR="007E4DB9" w:rsidRDefault="007E4DB9" w:rsidP="007E4DB9">
      <w:pPr>
        <w:rPr>
          <w:lang w:val="en-ZA"/>
        </w:rPr>
      </w:pPr>
      <w:r w:rsidRPr="007E4DB9">
        <w:rPr>
          <w:rFonts w:ascii="Nunito SemiBold" w:hAnsi="Nunito SemiBold"/>
          <w:lang w:val="en-ZA"/>
        </w:rPr>
        <w:t>Last Updated:</w:t>
      </w:r>
      <w:r w:rsidRPr="007E4DB9">
        <w:rPr>
          <w:lang w:val="en-ZA"/>
        </w:rPr>
        <w:t xml:space="preserve"> </w:t>
      </w:r>
      <w:r w:rsidR="000E3061">
        <w:rPr>
          <w:lang w:val="en-ZA"/>
        </w:rPr>
        <w:t>01 September 2025</w:t>
      </w:r>
    </w:p>
    <w:p w14:paraId="39DF1F2B" w14:textId="77777777" w:rsidR="00014E1F" w:rsidRDefault="00014E1F" w:rsidP="00014E1F">
      <w:pPr>
        <w:rPr>
          <w:b/>
          <w:bCs/>
          <w:lang w:val="en-ZA"/>
        </w:rPr>
      </w:pPr>
    </w:p>
    <w:p w14:paraId="11C65566" w14:textId="7A661922" w:rsidR="00014E1F" w:rsidRPr="00014E1F" w:rsidRDefault="00014E1F" w:rsidP="00886B38">
      <w:pPr>
        <w:pStyle w:val="Heading3"/>
        <w:rPr>
          <w:lang w:val="en-ZA"/>
        </w:rPr>
      </w:pPr>
      <w:r w:rsidRPr="00014E1F">
        <w:rPr>
          <w:lang w:val="en-ZA"/>
        </w:rPr>
        <w:t>1. Introduction</w:t>
      </w:r>
    </w:p>
    <w:p w14:paraId="00C6D9DD" w14:textId="77777777" w:rsidR="00014E1F" w:rsidRDefault="00014E1F" w:rsidP="00014E1F">
      <w:pPr>
        <w:rPr>
          <w:lang w:val="en-ZA"/>
        </w:rPr>
      </w:pPr>
      <w:r w:rsidRPr="00014E1F">
        <w:rPr>
          <w:lang w:val="en-ZA"/>
        </w:rPr>
        <w:t>Venturo respects your privacy and is committed to protecting your personal information.</w:t>
      </w:r>
    </w:p>
    <w:p w14:paraId="0B1ED64F" w14:textId="77777777" w:rsidR="00BB10A4" w:rsidRPr="00014E1F" w:rsidRDefault="00BB10A4" w:rsidP="00014E1F">
      <w:pPr>
        <w:rPr>
          <w:lang w:val="en-ZA"/>
        </w:rPr>
      </w:pPr>
    </w:p>
    <w:p w14:paraId="67A0A26A" w14:textId="77777777" w:rsidR="00014E1F" w:rsidRPr="00014E1F" w:rsidRDefault="00014E1F" w:rsidP="00014E1F">
      <w:pPr>
        <w:rPr>
          <w:lang w:val="en-ZA"/>
        </w:rPr>
      </w:pPr>
      <w:r w:rsidRPr="00014E1F">
        <w:rPr>
          <w:lang w:val="en-ZA"/>
        </w:rPr>
        <w:t>This Privacy Policy explains how Viatori Ventures (Pty) Ltd trading as Venturo collects, uses, stores, shares &amp; protects personal information when you use:</w:t>
      </w:r>
    </w:p>
    <w:p w14:paraId="1883A004" w14:textId="77777777" w:rsidR="00014E1F" w:rsidRPr="00014E1F" w:rsidRDefault="00014E1F" w:rsidP="00FF4DC6">
      <w:pPr>
        <w:numPr>
          <w:ilvl w:val="0"/>
          <w:numId w:val="1"/>
        </w:numPr>
        <w:rPr>
          <w:lang w:val="en-ZA"/>
        </w:rPr>
      </w:pPr>
      <w:r w:rsidRPr="00014E1F">
        <w:rPr>
          <w:lang w:val="en-ZA"/>
        </w:rPr>
        <w:t>the Venturo mobile application;</w:t>
      </w:r>
    </w:p>
    <w:p w14:paraId="0C9E80CA" w14:textId="77777777" w:rsidR="00014E1F" w:rsidRPr="00014E1F" w:rsidRDefault="00014E1F" w:rsidP="00FF4DC6">
      <w:pPr>
        <w:numPr>
          <w:ilvl w:val="0"/>
          <w:numId w:val="1"/>
        </w:numPr>
        <w:rPr>
          <w:lang w:val="en-ZA"/>
        </w:rPr>
      </w:pPr>
      <w:hyperlink r:id="rId11" w:history="1">
        <w:r w:rsidRPr="00014E1F">
          <w:rPr>
            <w:rStyle w:val="Hyperlink"/>
            <w:lang w:val="en-ZA"/>
          </w:rPr>
          <w:t>www.venturo.co.za</w:t>
        </w:r>
      </w:hyperlink>
      <w:r w:rsidRPr="00014E1F">
        <w:rPr>
          <w:lang w:val="en-ZA"/>
        </w:rPr>
        <w:t>;</w:t>
      </w:r>
    </w:p>
    <w:p w14:paraId="37BF75DD" w14:textId="77777777" w:rsidR="00014E1F" w:rsidRPr="00014E1F" w:rsidRDefault="00014E1F" w:rsidP="00FF4DC6">
      <w:pPr>
        <w:numPr>
          <w:ilvl w:val="0"/>
          <w:numId w:val="1"/>
        </w:numPr>
        <w:rPr>
          <w:lang w:val="en-ZA"/>
        </w:rPr>
      </w:pPr>
      <w:r w:rsidRPr="00014E1F">
        <w:rPr>
          <w:lang w:val="en-ZA"/>
        </w:rPr>
        <w:t>a Venturo account;</w:t>
      </w:r>
    </w:p>
    <w:p w14:paraId="471966C4" w14:textId="77777777" w:rsidR="00014E1F" w:rsidRPr="00014E1F" w:rsidRDefault="00014E1F" w:rsidP="00FF4DC6">
      <w:pPr>
        <w:numPr>
          <w:ilvl w:val="0"/>
          <w:numId w:val="1"/>
        </w:numPr>
        <w:rPr>
          <w:lang w:val="en-ZA"/>
        </w:rPr>
      </w:pPr>
      <w:r w:rsidRPr="00014E1F">
        <w:rPr>
          <w:lang w:val="en-ZA"/>
        </w:rPr>
        <w:t>Venturo Membership;</w:t>
      </w:r>
    </w:p>
    <w:p w14:paraId="348851FC" w14:textId="77777777" w:rsidR="00014E1F" w:rsidRPr="00014E1F" w:rsidRDefault="00014E1F" w:rsidP="00FF4DC6">
      <w:pPr>
        <w:numPr>
          <w:ilvl w:val="0"/>
          <w:numId w:val="1"/>
        </w:numPr>
        <w:rPr>
          <w:lang w:val="en-ZA"/>
        </w:rPr>
      </w:pPr>
      <w:r w:rsidRPr="00014E1F">
        <w:rPr>
          <w:lang w:val="en-ZA"/>
        </w:rPr>
        <w:t>Venturo communities;</w:t>
      </w:r>
    </w:p>
    <w:p w14:paraId="6CBDEFC9" w14:textId="77777777" w:rsidR="00014E1F" w:rsidRPr="00014E1F" w:rsidRDefault="00014E1F" w:rsidP="00FF4DC6">
      <w:pPr>
        <w:numPr>
          <w:ilvl w:val="0"/>
          <w:numId w:val="1"/>
        </w:numPr>
        <w:rPr>
          <w:lang w:val="en-ZA"/>
        </w:rPr>
      </w:pPr>
      <w:r w:rsidRPr="00014E1F">
        <w:rPr>
          <w:lang w:val="en-ZA"/>
        </w:rPr>
        <w:t>Venturo-operated events;</w:t>
      </w:r>
    </w:p>
    <w:p w14:paraId="4DA4D78C" w14:textId="77777777" w:rsidR="00014E1F" w:rsidRPr="00014E1F" w:rsidRDefault="00014E1F" w:rsidP="00FF4DC6">
      <w:pPr>
        <w:numPr>
          <w:ilvl w:val="0"/>
          <w:numId w:val="1"/>
        </w:numPr>
        <w:rPr>
          <w:lang w:val="en-ZA"/>
        </w:rPr>
      </w:pPr>
      <w:r w:rsidRPr="00014E1F">
        <w:rPr>
          <w:lang w:val="en-ZA"/>
        </w:rPr>
        <w:t>business or activity listings;</w:t>
      </w:r>
    </w:p>
    <w:p w14:paraId="47EDF47E" w14:textId="77777777" w:rsidR="00014E1F" w:rsidRPr="00014E1F" w:rsidRDefault="00014E1F" w:rsidP="00FF4DC6">
      <w:pPr>
        <w:numPr>
          <w:ilvl w:val="0"/>
          <w:numId w:val="1"/>
        </w:numPr>
        <w:rPr>
          <w:lang w:val="en-ZA"/>
        </w:rPr>
      </w:pPr>
      <w:r w:rsidRPr="00014E1F">
        <w:rPr>
          <w:lang w:val="en-ZA"/>
        </w:rPr>
        <w:t>customer support;</w:t>
      </w:r>
    </w:p>
    <w:p w14:paraId="0EC96F6D" w14:textId="77777777" w:rsidR="00014E1F" w:rsidRPr="00014E1F" w:rsidRDefault="00014E1F" w:rsidP="00FF4DC6">
      <w:pPr>
        <w:numPr>
          <w:ilvl w:val="0"/>
          <w:numId w:val="1"/>
        </w:numPr>
        <w:rPr>
          <w:lang w:val="en-ZA"/>
        </w:rPr>
      </w:pPr>
      <w:r w:rsidRPr="00014E1F">
        <w:rPr>
          <w:lang w:val="en-ZA"/>
        </w:rPr>
        <w:t>promotional communications; or</w:t>
      </w:r>
    </w:p>
    <w:p w14:paraId="60C4606B" w14:textId="77777777" w:rsidR="00014E1F" w:rsidRDefault="00014E1F" w:rsidP="00FF4DC6">
      <w:pPr>
        <w:numPr>
          <w:ilvl w:val="0"/>
          <w:numId w:val="1"/>
        </w:numPr>
        <w:rPr>
          <w:lang w:val="en-ZA"/>
        </w:rPr>
      </w:pPr>
      <w:r w:rsidRPr="00014E1F">
        <w:rPr>
          <w:lang w:val="en-ZA"/>
        </w:rPr>
        <w:t>other services provided by Venturo.</w:t>
      </w:r>
    </w:p>
    <w:p w14:paraId="3EDEECD7" w14:textId="77777777" w:rsidR="00BB10A4" w:rsidRPr="00014E1F" w:rsidRDefault="00BB10A4" w:rsidP="00BB10A4">
      <w:pPr>
        <w:rPr>
          <w:lang w:val="en-ZA"/>
        </w:rPr>
      </w:pPr>
    </w:p>
    <w:p w14:paraId="68B3CF12" w14:textId="77777777" w:rsidR="00014E1F" w:rsidRDefault="00014E1F" w:rsidP="00014E1F">
      <w:pPr>
        <w:rPr>
          <w:rFonts w:ascii="Nunito SemiBold" w:hAnsi="Nunito SemiBold"/>
          <w:lang w:val="en-ZA"/>
        </w:rPr>
      </w:pPr>
      <w:r w:rsidRPr="00014E1F">
        <w:rPr>
          <w:lang w:val="en-ZA"/>
        </w:rPr>
        <w:t xml:space="preserve">This Policy should be read together with the </w:t>
      </w:r>
      <w:r w:rsidRPr="00BB10A4">
        <w:rPr>
          <w:rFonts w:ascii="Nunito SemiBold" w:hAnsi="Nunito SemiBold"/>
          <w:lang w:val="en-ZA"/>
        </w:rPr>
        <w:t>Venturo Terms &amp; Conditions</w:t>
      </w:r>
      <w:r w:rsidRPr="00014E1F">
        <w:rPr>
          <w:lang w:val="en-ZA"/>
        </w:rPr>
        <w:t xml:space="preserve"> and </w:t>
      </w:r>
      <w:r w:rsidRPr="00BB10A4">
        <w:rPr>
          <w:rFonts w:ascii="Nunito SemiBold" w:hAnsi="Nunito SemiBold"/>
          <w:lang w:val="en-ZA"/>
        </w:rPr>
        <w:t>Refund &amp; Cancellation Policy.</w:t>
      </w:r>
    </w:p>
    <w:p w14:paraId="3AA9905D" w14:textId="77777777" w:rsidR="00BB10A4" w:rsidRPr="00014E1F" w:rsidRDefault="00BB10A4" w:rsidP="00014E1F">
      <w:pPr>
        <w:rPr>
          <w:lang w:val="en-ZA"/>
        </w:rPr>
      </w:pPr>
    </w:p>
    <w:p w14:paraId="551BDC73" w14:textId="77777777" w:rsidR="00014E1F" w:rsidRPr="00014E1F" w:rsidRDefault="00014E1F" w:rsidP="00014E1F">
      <w:pPr>
        <w:rPr>
          <w:lang w:val="en-ZA"/>
        </w:rPr>
      </w:pPr>
      <w:r w:rsidRPr="00014E1F">
        <w:rPr>
          <w:lang w:val="en-ZA"/>
        </w:rPr>
        <w:t>Venturo processes personal information in accordance with applicable South African law, including the Protection of Personal Information Act 4 of 2013 ("</w:t>
      </w:r>
      <w:proofErr w:type="spellStart"/>
      <w:r w:rsidRPr="00014E1F">
        <w:rPr>
          <w:lang w:val="en-ZA"/>
        </w:rPr>
        <w:t>POPIA</w:t>
      </w:r>
      <w:proofErr w:type="spellEnd"/>
      <w:r w:rsidRPr="00014E1F">
        <w:rPr>
          <w:lang w:val="en-ZA"/>
        </w:rPr>
        <w:t>").</w:t>
      </w:r>
    </w:p>
    <w:p w14:paraId="28E50BBC" w14:textId="5FA01A12" w:rsidR="00B91BBA" w:rsidRDefault="00B91BBA">
      <w:pPr>
        <w:rPr>
          <w:lang w:val="en-ZA"/>
        </w:rPr>
      </w:pPr>
      <w:r>
        <w:rPr>
          <w:lang w:val="en-ZA"/>
        </w:rPr>
        <w:br w:type="page"/>
      </w:r>
    </w:p>
    <w:p w14:paraId="75FFEA9C" w14:textId="77777777" w:rsidR="00014E1F" w:rsidRPr="00886B38" w:rsidRDefault="00014E1F" w:rsidP="00886B38">
      <w:pPr>
        <w:pStyle w:val="Heading3"/>
        <w:rPr>
          <w:lang w:val="en-ZA"/>
        </w:rPr>
      </w:pPr>
      <w:r w:rsidRPr="00886B38">
        <w:rPr>
          <w:lang w:val="en-ZA"/>
        </w:rPr>
        <w:lastRenderedPageBreak/>
        <w:t>2. Who Is Responsible for Your Information?</w:t>
      </w:r>
    </w:p>
    <w:p w14:paraId="75D84F2A" w14:textId="77777777" w:rsidR="00014E1F" w:rsidRPr="00014E1F" w:rsidRDefault="00014E1F" w:rsidP="00014E1F">
      <w:pPr>
        <w:rPr>
          <w:lang w:val="en-ZA"/>
        </w:rPr>
      </w:pPr>
      <w:r w:rsidRPr="00014E1F">
        <w:rPr>
          <w:lang w:val="en-ZA"/>
        </w:rPr>
        <w:t xml:space="preserve">For purposes of </w:t>
      </w:r>
      <w:proofErr w:type="spellStart"/>
      <w:r w:rsidRPr="00014E1F">
        <w:rPr>
          <w:lang w:val="en-ZA"/>
        </w:rPr>
        <w:t>POPIA</w:t>
      </w:r>
      <w:proofErr w:type="spellEnd"/>
      <w:r w:rsidRPr="00014E1F">
        <w:rPr>
          <w:lang w:val="en-ZA"/>
        </w:rPr>
        <w:t>, the responsible party is:</w:t>
      </w:r>
    </w:p>
    <w:p w14:paraId="0661FF10" w14:textId="0A3C4B1E" w:rsidR="00014E1F" w:rsidRPr="00014E1F" w:rsidRDefault="00014E1F" w:rsidP="00014E1F">
      <w:pPr>
        <w:rPr>
          <w:lang w:val="en-ZA"/>
        </w:rPr>
      </w:pPr>
      <w:r w:rsidRPr="0074085B">
        <w:rPr>
          <w:rFonts w:ascii="Nunito SemiBold" w:hAnsi="Nunito SemiBold"/>
          <w:b/>
          <w:bCs/>
          <w:lang w:val="en-ZA"/>
        </w:rPr>
        <w:t>Viatori Ventures (Pty) Ltd</w:t>
      </w:r>
      <w:r w:rsidR="00886B38">
        <w:rPr>
          <w:b/>
          <w:bCs/>
          <w:lang w:val="en-ZA"/>
        </w:rPr>
        <w:t xml:space="preserve"> </w:t>
      </w:r>
      <w:r w:rsidR="00886B38" w:rsidRPr="0074085B">
        <w:rPr>
          <w:lang w:val="en-ZA"/>
        </w:rPr>
        <w:t>t</w:t>
      </w:r>
      <w:r w:rsidRPr="00014E1F">
        <w:rPr>
          <w:lang w:val="en-ZA"/>
        </w:rPr>
        <w:t xml:space="preserve">rading as </w:t>
      </w:r>
      <w:r w:rsidRPr="0074085B">
        <w:rPr>
          <w:rFonts w:ascii="Nunito SemiBold" w:hAnsi="Nunito SemiBold"/>
          <w:b/>
          <w:bCs/>
          <w:lang w:val="en-ZA"/>
        </w:rPr>
        <w:t>Venturo</w:t>
      </w:r>
    </w:p>
    <w:p w14:paraId="7882C594" w14:textId="06F1C160" w:rsidR="00014E1F" w:rsidRDefault="00014E1F" w:rsidP="00014E1F">
      <w:pPr>
        <w:rPr>
          <w:lang w:val="en-ZA"/>
        </w:rPr>
      </w:pPr>
      <w:r w:rsidRPr="0074085B">
        <w:rPr>
          <w:rFonts w:ascii="Nunito SemiBold" w:hAnsi="Nunito SemiBold"/>
          <w:b/>
          <w:bCs/>
          <w:lang w:val="en-ZA"/>
        </w:rPr>
        <w:t>Website:</w:t>
      </w:r>
      <w:r w:rsidRPr="00014E1F">
        <w:rPr>
          <w:lang w:val="en-ZA"/>
        </w:rPr>
        <w:t xml:space="preserve"> </w:t>
      </w:r>
      <w:hyperlink r:id="rId12" w:history="1">
        <w:r w:rsidRPr="00014E1F">
          <w:rPr>
            <w:rStyle w:val="Hyperlink"/>
            <w:lang w:val="en-ZA"/>
          </w:rPr>
          <w:t>www.venturo.co.za</w:t>
        </w:r>
      </w:hyperlink>
      <w:r w:rsidRPr="00014E1F">
        <w:rPr>
          <w:lang w:val="en-ZA"/>
        </w:rPr>
        <w:br/>
      </w:r>
      <w:r w:rsidRPr="0074085B">
        <w:rPr>
          <w:rFonts w:ascii="Nunito SemiBold" w:hAnsi="Nunito SemiBold"/>
          <w:b/>
          <w:bCs/>
          <w:lang w:val="en-ZA"/>
        </w:rPr>
        <w:t>Company Registration Number:</w:t>
      </w:r>
      <w:r w:rsidRPr="00014E1F">
        <w:rPr>
          <w:lang w:val="en-ZA"/>
        </w:rPr>
        <w:t xml:space="preserve"> </w:t>
      </w:r>
      <w:r w:rsidR="00650C1B">
        <w:rPr>
          <w:lang w:val="en-ZA"/>
        </w:rPr>
        <w:t>2024 / 211126 / 07</w:t>
      </w:r>
      <w:r w:rsidRPr="00014E1F">
        <w:rPr>
          <w:lang w:val="en-ZA"/>
        </w:rPr>
        <w:br/>
      </w:r>
      <w:r w:rsidRPr="0074085B">
        <w:rPr>
          <w:rFonts w:ascii="Nunito SemiBold" w:hAnsi="Nunito SemiBold"/>
          <w:b/>
          <w:bCs/>
          <w:lang w:val="en-ZA"/>
        </w:rPr>
        <w:t>Physical Address:</w:t>
      </w:r>
      <w:r w:rsidRPr="00014E1F">
        <w:rPr>
          <w:lang w:val="en-ZA"/>
        </w:rPr>
        <w:t xml:space="preserve"> </w:t>
      </w:r>
      <w:r w:rsidR="00650C1B">
        <w:rPr>
          <w:lang w:val="en-ZA"/>
        </w:rPr>
        <w:t xml:space="preserve">20 </w:t>
      </w:r>
      <w:proofErr w:type="spellStart"/>
      <w:r w:rsidR="00650C1B">
        <w:rPr>
          <w:lang w:val="en-ZA"/>
        </w:rPr>
        <w:t>Lingerett</w:t>
      </w:r>
      <w:proofErr w:type="spellEnd"/>
      <w:r w:rsidR="00650C1B">
        <w:rPr>
          <w:lang w:val="en-ZA"/>
        </w:rPr>
        <w:t xml:space="preserve"> Ave, Sunninghill, 2191</w:t>
      </w:r>
      <w:r w:rsidRPr="00014E1F">
        <w:rPr>
          <w:lang w:val="en-ZA"/>
        </w:rPr>
        <w:br/>
      </w:r>
      <w:r w:rsidRPr="0074085B">
        <w:rPr>
          <w:rFonts w:ascii="Nunito SemiBold" w:hAnsi="Nunito SemiBold"/>
          <w:b/>
          <w:bCs/>
          <w:lang w:val="en-ZA"/>
        </w:rPr>
        <w:t>Email:</w:t>
      </w:r>
      <w:r w:rsidRPr="00014E1F">
        <w:rPr>
          <w:lang w:val="en-ZA"/>
        </w:rPr>
        <w:t xml:space="preserve"> </w:t>
      </w:r>
      <w:r w:rsidR="00650C1B">
        <w:rPr>
          <w:lang w:val="en-ZA"/>
        </w:rPr>
        <w:t>herb@venturo.co.za</w:t>
      </w:r>
      <w:r w:rsidRPr="00014E1F">
        <w:rPr>
          <w:lang w:val="en-ZA"/>
        </w:rPr>
        <w:br/>
      </w:r>
      <w:r w:rsidRPr="0074085B">
        <w:rPr>
          <w:rFonts w:ascii="Nunito SemiBold" w:hAnsi="Nunito SemiBold"/>
          <w:b/>
          <w:bCs/>
          <w:lang w:val="en-ZA"/>
        </w:rPr>
        <w:t>Telephone:</w:t>
      </w:r>
      <w:r w:rsidRPr="00014E1F">
        <w:rPr>
          <w:lang w:val="en-ZA"/>
        </w:rPr>
        <w:t xml:space="preserve"> </w:t>
      </w:r>
      <w:r w:rsidR="00650C1B">
        <w:rPr>
          <w:lang w:val="en-ZA"/>
        </w:rPr>
        <w:t>063 401 9080</w:t>
      </w:r>
    </w:p>
    <w:p w14:paraId="67B3B32B" w14:textId="77777777" w:rsidR="00650C1B" w:rsidRPr="00014E1F" w:rsidRDefault="00650C1B" w:rsidP="00014E1F">
      <w:pPr>
        <w:rPr>
          <w:lang w:val="en-ZA"/>
        </w:rPr>
      </w:pPr>
    </w:p>
    <w:p w14:paraId="4BE2A485" w14:textId="77777777" w:rsidR="00014E1F" w:rsidRPr="00014E1F" w:rsidRDefault="00014E1F" w:rsidP="00014E1F">
      <w:pPr>
        <w:rPr>
          <w:lang w:val="en-ZA"/>
        </w:rPr>
      </w:pPr>
      <w:r w:rsidRPr="00014E1F">
        <w:rPr>
          <w:lang w:val="en-ZA"/>
        </w:rPr>
        <w:t>Venturo determines why &amp; how personal information is processed for the purposes described in this Privacy Policy.</w:t>
      </w:r>
    </w:p>
    <w:p w14:paraId="50CE4F91" w14:textId="18D69C3B" w:rsidR="00014E1F" w:rsidRPr="00014E1F" w:rsidRDefault="00014E1F" w:rsidP="00014E1F">
      <w:pPr>
        <w:rPr>
          <w:lang w:val="en-ZA"/>
        </w:rPr>
      </w:pPr>
    </w:p>
    <w:p w14:paraId="15CF51EF" w14:textId="77777777" w:rsidR="00014E1F" w:rsidRPr="00886B38" w:rsidRDefault="00014E1F" w:rsidP="00886B38">
      <w:pPr>
        <w:pStyle w:val="Heading3"/>
        <w:rPr>
          <w:lang w:val="en-ZA"/>
        </w:rPr>
      </w:pPr>
      <w:r w:rsidRPr="00886B38">
        <w:rPr>
          <w:lang w:val="en-ZA"/>
        </w:rPr>
        <w:t>3. What Is Personal Information?</w:t>
      </w:r>
    </w:p>
    <w:p w14:paraId="4D86F2A6" w14:textId="77777777" w:rsidR="00014E1F" w:rsidRDefault="00014E1F" w:rsidP="00014E1F">
      <w:pPr>
        <w:rPr>
          <w:lang w:val="en-ZA"/>
        </w:rPr>
      </w:pPr>
      <w:r w:rsidRPr="00014E1F">
        <w:rPr>
          <w:lang w:val="en-ZA"/>
        </w:rPr>
        <w:t>Personal information is information relating to an identifiable living person and, where applicable under South African law, an identifiable existing juristic person.</w:t>
      </w:r>
    </w:p>
    <w:p w14:paraId="53A048D4" w14:textId="77777777" w:rsidR="004B3566" w:rsidRPr="00014E1F" w:rsidRDefault="004B3566" w:rsidP="00014E1F">
      <w:pPr>
        <w:rPr>
          <w:lang w:val="en-ZA"/>
        </w:rPr>
      </w:pPr>
    </w:p>
    <w:p w14:paraId="4D17A651" w14:textId="77777777" w:rsidR="00014E1F" w:rsidRPr="00014E1F" w:rsidRDefault="00014E1F" w:rsidP="00014E1F">
      <w:pPr>
        <w:rPr>
          <w:lang w:val="en-ZA"/>
        </w:rPr>
      </w:pPr>
      <w:r w:rsidRPr="00014E1F">
        <w:rPr>
          <w:lang w:val="en-ZA"/>
        </w:rPr>
        <w:t>It may include information such as:</w:t>
      </w:r>
    </w:p>
    <w:p w14:paraId="1F544D5D" w14:textId="77777777" w:rsidR="00014E1F" w:rsidRPr="00014E1F" w:rsidRDefault="00014E1F" w:rsidP="00FF4DC6">
      <w:pPr>
        <w:numPr>
          <w:ilvl w:val="0"/>
          <w:numId w:val="2"/>
        </w:numPr>
        <w:rPr>
          <w:lang w:val="en-ZA"/>
        </w:rPr>
      </w:pPr>
      <w:r w:rsidRPr="00014E1F">
        <w:rPr>
          <w:lang w:val="en-ZA"/>
        </w:rPr>
        <w:t>name;</w:t>
      </w:r>
    </w:p>
    <w:p w14:paraId="0028BDC2" w14:textId="77777777" w:rsidR="00014E1F" w:rsidRPr="00014E1F" w:rsidRDefault="00014E1F" w:rsidP="00FF4DC6">
      <w:pPr>
        <w:numPr>
          <w:ilvl w:val="0"/>
          <w:numId w:val="2"/>
        </w:numPr>
        <w:rPr>
          <w:lang w:val="en-ZA"/>
        </w:rPr>
      </w:pPr>
      <w:r w:rsidRPr="00014E1F">
        <w:rPr>
          <w:lang w:val="en-ZA"/>
        </w:rPr>
        <w:t>surname;</w:t>
      </w:r>
    </w:p>
    <w:p w14:paraId="36046E34" w14:textId="77777777" w:rsidR="00014E1F" w:rsidRPr="00014E1F" w:rsidRDefault="00014E1F" w:rsidP="00FF4DC6">
      <w:pPr>
        <w:numPr>
          <w:ilvl w:val="0"/>
          <w:numId w:val="2"/>
        </w:numPr>
        <w:rPr>
          <w:lang w:val="en-ZA"/>
        </w:rPr>
      </w:pPr>
      <w:r w:rsidRPr="00014E1F">
        <w:rPr>
          <w:lang w:val="en-ZA"/>
        </w:rPr>
        <w:t>email address;</w:t>
      </w:r>
    </w:p>
    <w:p w14:paraId="6304999B" w14:textId="77777777" w:rsidR="00014E1F" w:rsidRPr="00014E1F" w:rsidRDefault="00014E1F" w:rsidP="00FF4DC6">
      <w:pPr>
        <w:numPr>
          <w:ilvl w:val="0"/>
          <w:numId w:val="2"/>
        </w:numPr>
        <w:rPr>
          <w:lang w:val="en-ZA"/>
        </w:rPr>
      </w:pPr>
      <w:r w:rsidRPr="00014E1F">
        <w:rPr>
          <w:lang w:val="en-ZA"/>
        </w:rPr>
        <w:t>telephone number;</w:t>
      </w:r>
    </w:p>
    <w:p w14:paraId="4285B9EF" w14:textId="77777777" w:rsidR="00014E1F" w:rsidRPr="00014E1F" w:rsidRDefault="00014E1F" w:rsidP="00FF4DC6">
      <w:pPr>
        <w:numPr>
          <w:ilvl w:val="0"/>
          <w:numId w:val="2"/>
        </w:numPr>
        <w:rPr>
          <w:lang w:val="en-ZA"/>
        </w:rPr>
      </w:pPr>
      <w:r w:rsidRPr="00014E1F">
        <w:rPr>
          <w:lang w:val="en-ZA"/>
        </w:rPr>
        <w:t>photographs;</w:t>
      </w:r>
    </w:p>
    <w:p w14:paraId="1F3ACB83" w14:textId="77777777" w:rsidR="00014E1F" w:rsidRPr="00014E1F" w:rsidRDefault="00014E1F" w:rsidP="00FF4DC6">
      <w:pPr>
        <w:numPr>
          <w:ilvl w:val="0"/>
          <w:numId w:val="2"/>
        </w:numPr>
        <w:rPr>
          <w:lang w:val="en-ZA"/>
        </w:rPr>
      </w:pPr>
      <w:r w:rsidRPr="00014E1F">
        <w:rPr>
          <w:lang w:val="en-ZA"/>
        </w:rPr>
        <w:t>account information;</w:t>
      </w:r>
    </w:p>
    <w:p w14:paraId="2D9E1138" w14:textId="77777777" w:rsidR="00014E1F" w:rsidRPr="00014E1F" w:rsidRDefault="00014E1F" w:rsidP="00FF4DC6">
      <w:pPr>
        <w:numPr>
          <w:ilvl w:val="0"/>
          <w:numId w:val="2"/>
        </w:numPr>
        <w:rPr>
          <w:lang w:val="en-ZA"/>
        </w:rPr>
      </w:pPr>
      <w:r w:rsidRPr="00014E1F">
        <w:rPr>
          <w:lang w:val="en-ZA"/>
        </w:rPr>
        <w:t>location information;</w:t>
      </w:r>
    </w:p>
    <w:p w14:paraId="240766C4" w14:textId="77777777" w:rsidR="00014E1F" w:rsidRPr="00014E1F" w:rsidRDefault="00014E1F" w:rsidP="00FF4DC6">
      <w:pPr>
        <w:numPr>
          <w:ilvl w:val="0"/>
          <w:numId w:val="2"/>
        </w:numPr>
        <w:rPr>
          <w:lang w:val="en-ZA"/>
        </w:rPr>
      </w:pPr>
      <w:r w:rsidRPr="00014E1F">
        <w:rPr>
          <w:lang w:val="en-ZA"/>
        </w:rPr>
        <w:t>preferences;</w:t>
      </w:r>
    </w:p>
    <w:p w14:paraId="4AFE2360" w14:textId="77777777" w:rsidR="00014E1F" w:rsidRPr="00014E1F" w:rsidRDefault="00014E1F" w:rsidP="00FF4DC6">
      <w:pPr>
        <w:numPr>
          <w:ilvl w:val="0"/>
          <w:numId w:val="2"/>
        </w:numPr>
        <w:rPr>
          <w:lang w:val="en-ZA"/>
        </w:rPr>
      </w:pPr>
      <w:r w:rsidRPr="00014E1F">
        <w:rPr>
          <w:lang w:val="en-ZA"/>
        </w:rPr>
        <w:t>transaction information;</w:t>
      </w:r>
    </w:p>
    <w:p w14:paraId="12A0003B" w14:textId="77777777" w:rsidR="00014E1F" w:rsidRPr="00014E1F" w:rsidRDefault="00014E1F" w:rsidP="00FF4DC6">
      <w:pPr>
        <w:numPr>
          <w:ilvl w:val="0"/>
          <w:numId w:val="2"/>
        </w:numPr>
        <w:rPr>
          <w:lang w:val="en-ZA"/>
        </w:rPr>
      </w:pPr>
      <w:r w:rsidRPr="00014E1F">
        <w:rPr>
          <w:lang w:val="en-ZA"/>
        </w:rPr>
        <w:t>online identifiers;</w:t>
      </w:r>
    </w:p>
    <w:p w14:paraId="1F358F8F" w14:textId="77777777" w:rsidR="00014E1F" w:rsidRPr="00014E1F" w:rsidRDefault="00014E1F" w:rsidP="00FF4DC6">
      <w:pPr>
        <w:numPr>
          <w:ilvl w:val="0"/>
          <w:numId w:val="2"/>
        </w:numPr>
        <w:rPr>
          <w:lang w:val="en-ZA"/>
        </w:rPr>
      </w:pPr>
      <w:r w:rsidRPr="00014E1F">
        <w:rPr>
          <w:lang w:val="en-ZA"/>
        </w:rPr>
        <w:t>communications; and</w:t>
      </w:r>
    </w:p>
    <w:p w14:paraId="64D1164C" w14:textId="77777777" w:rsidR="00014E1F" w:rsidRPr="00014E1F" w:rsidRDefault="00014E1F" w:rsidP="00FF4DC6">
      <w:pPr>
        <w:numPr>
          <w:ilvl w:val="0"/>
          <w:numId w:val="2"/>
        </w:numPr>
        <w:rPr>
          <w:lang w:val="en-ZA"/>
        </w:rPr>
      </w:pPr>
      <w:r w:rsidRPr="00014E1F">
        <w:rPr>
          <w:lang w:val="en-ZA"/>
        </w:rPr>
        <w:t>other information that can reasonably be linked to a person.</w:t>
      </w:r>
    </w:p>
    <w:p w14:paraId="44514809" w14:textId="7C345254" w:rsidR="00014E1F" w:rsidRPr="00014E1F" w:rsidRDefault="00014E1F" w:rsidP="00014E1F">
      <w:pPr>
        <w:rPr>
          <w:lang w:val="en-ZA"/>
        </w:rPr>
      </w:pPr>
    </w:p>
    <w:p w14:paraId="50110EA5" w14:textId="77777777" w:rsidR="004B3566" w:rsidRDefault="004B3566">
      <w:pPr>
        <w:rPr>
          <w:rFonts w:ascii="Social Gothic Rough" w:eastAsiaTheme="majorEastAsia" w:hAnsi="Social Gothic Rough" w:cstheme="majorBidi"/>
          <w:b/>
          <w:color w:val="292D34" w:themeColor="text1"/>
          <w:lang w:val="en-ZA"/>
        </w:rPr>
      </w:pPr>
      <w:r>
        <w:rPr>
          <w:lang w:val="en-ZA"/>
        </w:rPr>
        <w:br w:type="page"/>
      </w:r>
    </w:p>
    <w:p w14:paraId="7D4566B8" w14:textId="4716C85A" w:rsidR="00014E1F" w:rsidRPr="00886B38" w:rsidRDefault="00014E1F" w:rsidP="00886B38">
      <w:pPr>
        <w:pStyle w:val="Heading3"/>
        <w:rPr>
          <w:lang w:val="en-ZA"/>
        </w:rPr>
      </w:pPr>
      <w:r w:rsidRPr="00886B38">
        <w:rPr>
          <w:lang w:val="en-ZA"/>
        </w:rPr>
        <w:lastRenderedPageBreak/>
        <w:t>4. Information We Collect</w:t>
      </w:r>
    </w:p>
    <w:p w14:paraId="6A829ECC" w14:textId="77777777" w:rsidR="00014E1F" w:rsidRDefault="00014E1F" w:rsidP="00014E1F">
      <w:pPr>
        <w:rPr>
          <w:lang w:val="en-ZA"/>
        </w:rPr>
      </w:pPr>
      <w:r w:rsidRPr="00014E1F">
        <w:rPr>
          <w:lang w:val="en-ZA"/>
        </w:rPr>
        <w:t>The information Venturo collects depends on how you use the Platform.</w:t>
      </w:r>
    </w:p>
    <w:p w14:paraId="717179EE" w14:textId="77777777" w:rsidR="004B3566" w:rsidRPr="00014E1F" w:rsidRDefault="004B3566" w:rsidP="00014E1F">
      <w:pPr>
        <w:rPr>
          <w:lang w:val="en-ZA"/>
        </w:rPr>
      </w:pPr>
    </w:p>
    <w:p w14:paraId="3012DEFD" w14:textId="77777777" w:rsidR="00014E1F" w:rsidRPr="00886B38" w:rsidRDefault="00014E1F" w:rsidP="00886B38">
      <w:pPr>
        <w:pStyle w:val="Heading3"/>
        <w:rPr>
          <w:lang w:val="en-ZA"/>
        </w:rPr>
      </w:pPr>
      <w:r w:rsidRPr="00886B38">
        <w:rPr>
          <w:lang w:val="en-ZA"/>
        </w:rPr>
        <w:t>4.1 Account Information</w:t>
      </w:r>
    </w:p>
    <w:p w14:paraId="5F015272" w14:textId="77777777" w:rsidR="00014E1F" w:rsidRPr="00014E1F" w:rsidRDefault="00014E1F" w:rsidP="00014E1F">
      <w:pPr>
        <w:rPr>
          <w:lang w:val="en-ZA"/>
        </w:rPr>
      </w:pPr>
      <w:r w:rsidRPr="00014E1F">
        <w:rPr>
          <w:lang w:val="en-ZA"/>
        </w:rPr>
        <w:t>When you create or manage a Venturo account, we may collect:</w:t>
      </w:r>
    </w:p>
    <w:p w14:paraId="50C4C4A4" w14:textId="77777777" w:rsidR="00014E1F" w:rsidRPr="00014E1F" w:rsidRDefault="00014E1F" w:rsidP="00FF4DC6">
      <w:pPr>
        <w:numPr>
          <w:ilvl w:val="0"/>
          <w:numId w:val="3"/>
        </w:numPr>
        <w:rPr>
          <w:lang w:val="en-ZA"/>
        </w:rPr>
      </w:pPr>
      <w:r w:rsidRPr="00014E1F">
        <w:rPr>
          <w:lang w:val="en-ZA"/>
        </w:rPr>
        <w:t>first name;</w:t>
      </w:r>
    </w:p>
    <w:p w14:paraId="27B8B0A1" w14:textId="77777777" w:rsidR="00014E1F" w:rsidRPr="00014E1F" w:rsidRDefault="00014E1F" w:rsidP="00FF4DC6">
      <w:pPr>
        <w:numPr>
          <w:ilvl w:val="0"/>
          <w:numId w:val="3"/>
        </w:numPr>
        <w:rPr>
          <w:lang w:val="en-ZA"/>
        </w:rPr>
      </w:pPr>
      <w:r w:rsidRPr="00014E1F">
        <w:rPr>
          <w:lang w:val="en-ZA"/>
        </w:rPr>
        <w:t>surname;</w:t>
      </w:r>
    </w:p>
    <w:p w14:paraId="735CDD49" w14:textId="77777777" w:rsidR="00014E1F" w:rsidRPr="00014E1F" w:rsidRDefault="00014E1F" w:rsidP="00FF4DC6">
      <w:pPr>
        <w:numPr>
          <w:ilvl w:val="0"/>
          <w:numId w:val="3"/>
        </w:numPr>
        <w:rPr>
          <w:lang w:val="en-ZA"/>
        </w:rPr>
      </w:pPr>
      <w:r w:rsidRPr="00014E1F">
        <w:rPr>
          <w:lang w:val="en-ZA"/>
        </w:rPr>
        <w:t>email address;</w:t>
      </w:r>
    </w:p>
    <w:p w14:paraId="4CA240B1" w14:textId="77777777" w:rsidR="00014E1F" w:rsidRPr="00014E1F" w:rsidRDefault="00014E1F" w:rsidP="00FF4DC6">
      <w:pPr>
        <w:numPr>
          <w:ilvl w:val="0"/>
          <w:numId w:val="3"/>
        </w:numPr>
        <w:rPr>
          <w:lang w:val="en-ZA"/>
        </w:rPr>
      </w:pPr>
      <w:r w:rsidRPr="00014E1F">
        <w:rPr>
          <w:lang w:val="en-ZA"/>
        </w:rPr>
        <w:t>mobile number where provided;</w:t>
      </w:r>
    </w:p>
    <w:p w14:paraId="079893DB" w14:textId="77777777" w:rsidR="00014E1F" w:rsidRPr="00014E1F" w:rsidRDefault="00014E1F" w:rsidP="00FF4DC6">
      <w:pPr>
        <w:numPr>
          <w:ilvl w:val="0"/>
          <w:numId w:val="3"/>
        </w:numPr>
        <w:rPr>
          <w:lang w:val="en-ZA"/>
        </w:rPr>
      </w:pPr>
      <w:r w:rsidRPr="00014E1F">
        <w:rPr>
          <w:lang w:val="en-ZA"/>
        </w:rPr>
        <w:t>profile photograph;</w:t>
      </w:r>
    </w:p>
    <w:p w14:paraId="036CEBF7" w14:textId="77777777" w:rsidR="00014E1F" w:rsidRPr="00014E1F" w:rsidRDefault="00014E1F" w:rsidP="00FF4DC6">
      <w:pPr>
        <w:numPr>
          <w:ilvl w:val="0"/>
          <w:numId w:val="3"/>
        </w:numPr>
        <w:rPr>
          <w:lang w:val="en-ZA"/>
        </w:rPr>
      </w:pPr>
      <w:r w:rsidRPr="00014E1F">
        <w:rPr>
          <w:lang w:val="en-ZA"/>
        </w:rPr>
        <w:t>cover photograph;</w:t>
      </w:r>
    </w:p>
    <w:p w14:paraId="04A50713" w14:textId="77777777" w:rsidR="00014E1F" w:rsidRPr="00014E1F" w:rsidRDefault="00014E1F" w:rsidP="00FF4DC6">
      <w:pPr>
        <w:numPr>
          <w:ilvl w:val="0"/>
          <w:numId w:val="3"/>
        </w:numPr>
        <w:rPr>
          <w:lang w:val="en-ZA"/>
        </w:rPr>
      </w:pPr>
      <w:r w:rsidRPr="00014E1F">
        <w:rPr>
          <w:lang w:val="en-ZA"/>
        </w:rPr>
        <w:t>login and account identifiers;</w:t>
      </w:r>
    </w:p>
    <w:p w14:paraId="4A0D1B0D" w14:textId="77777777" w:rsidR="00014E1F" w:rsidRPr="00014E1F" w:rsidRDefault="00014E1F" w:rsidP="00FF4DC6">
      <w:pPr>
        <w:numPr>
          <w:ilvl w:val="0"/>
          <w:numId w:val="3"/>
        </w:numPr>
        <w:rPr>
          <w:lang w:val="en-ZA"/>
        </w:rPr>
      </w:pPr>
      <w:r w:rsidRPr="00014E1F">
        <w:rPr>
          <w:lang w:val="en-ZA"/>
        </w:rPr>
        <w:t>account creation date;</w:t>
      </w:r>
    </w:p>
    <w:p w14:paraId="73D38F92" w14:textId="77777777" w:rsidR="00014E1F" w:rsidRPr="00014E1F" w:rsidRDefault="00014E1F" w:rsidP="00FF4DC6">
      <w:pPr>
        <w:numPr>
          <w:ilvl w:val="0"/>
          <w:numId w:val="3"/>
        </w:numPr>
        <w:rPr>
          <w:lang w:val="en-ZA"/>
        </w:rPr>
      </w:pPr>
      <w:r w:rsidRPr="00014E1F">
        <w:rPr>
          <w:lang w:val="en-ZA"/>
        </w:rPr>
        <w:t>account status; and</w:t>
      </w:r>
    </w:p>
    <w:p w14:paraId="1637C9AE" w14:textId="77777777" w:rsidR="00014E1F" w:rsidRDefault="00014E1F" w:rsidP="00FF4DC6">
      <w:pPr>
        <w:numPr>
          <w:ilvl w:val="0"/>
          <w:numId w:val="3"/>
        </w:numPr>
        <w:rPr>
          <w:lang w:val="en-ZA"/>
        </w:rPr>
      </w:pPr>
      <w:r w:rsidRPr="00014E1F">
        <w:rPr>
          <w:lang w:val="en-ZA"/>
        </w:rPr>
        <w:t>authentication information.</w:t>
      </w:r>
    </w:p>
    <w:p w14:paraId="6780F41A" w14:textId="77777777" w:rsidR="00B03F6C" w:rsidRPr="00014E1F" w:rsidRDefault="00B03F6C" w:rsidP="00B03F6C">
      <w:pPr>
        <w:rPr>
          <w:lang w:val="en-ZA"/>
        </w:rPr>
      </w:pPr>
    </w:p>
    <w:p w14:paraId="7540D294" w14:textId="77777777" w:rsidR="00014E1F" w:rsidRPr="00014E1F" w:rsidRDefault="00014E1F" w:rsidP="00014E1F">
      <w:pPr>
        <w:rPr>
          <w:lang w:val="en-ZA"/>
        </w:rPr>
      </w:pPr>
      <w:r w:rsidRPr="00014E1F">
        <w:rPr>
          <w:lang w:val="en-ZA"/>
        </w:rPr>
        <w:t>Passwords are handled through Venturo's authentication systems and should not be visible to Venturo personnel in plain text.</w:t>
      </w:r>
    </w:p>
    <w:p w14:paraId="52DB64B6" w14:textId="7E476AFB" w:rsidR="00014E1F" w:rsidRPr="00014E1F" w:rsidRDefault="00014E1F" w:rsidP="00014E1F">
      <w:pPr>
        <w:rPr>
          <w:lang w:val="en-ZA"/>
        </w:rPr>
      </w:pPr>
    </w:p>
    <w:p w14:paraId="45B37827" w14:textId="77777777" w:rsidR="00014E1F" w:rsidRPr="00886B38" w:rsidRDefault="00014E1F" w:rsidP="00886B38">
      <w:pPr>
        <w:pStyle w:val="Heading3"/>
        <w:rPr>
          <w:lang w:val="en-ZA"/>
        </w:rPr>
      </w:pPr>
      <w:r w:rsidRPr="00886B38">
        <w:rPr>
          <w:lang w:val="en-ZA"/>
        </w:rPr>
        <w:t>4.2 Profile &amp; Preference Information</w:t>
      </w:r>
    </w:p>
    <w:p w14:paraId="11154870" w14:textId="77777777" w:rsidR="00014E1F" w:rsidRPr="00014E1F" w:rsidRDefault="00014E1F" w:rsidP="00014E1F">
      <w:pPr>
        <w:rPr>
          <w:lang w:val="en-ZA"/>
        </w:rPr>
      </w:pPr>
      <w:r w:rsidRPr="00014E1F">
        <w:rPr>
          <w:lang w:val="en-ZA"/>
        </w:rPr>
        <w:t>Venturo is designed to personalise activity discovery.</w:t>
      </w:r>
    </w:p>
    <w:p w14:paraId="7888A31C" w14:textId="77777777" w:rsidR="00014E1F" w:rsidRPr="00014E1F" w:rsidRDefault="00014E1F" w:rsidP="00014E1F">
      <w:pPr>
        <w:rPr>
          <w:lang w:val="en-ZA"/>
        </w:rPr>
      </w:pPr>
      <w:r w:rsidRPr="00014E1F">
        <w:rPr>
          <w:lang w:val="en-ZA"/>
        </w:rPr>
        <w:t>We may therefore collect information that you provide about your interests &amp; preferences, including:</w:t>
      </w:r>
    </w:p>
    <w:p w14:paraId="2CE672BE" w14:textId="77777777" w:rsidR="00014E1F" w:rsidRPr="00014E1F" w:rsidRDefault="00014E1F" w:rsidP="00FF4DC6">
      <w:pPr>
        <w:numPr>
          <w:ilvl w:val="0"/>
          <w:numId w:val="4"/>
        </w:numPr>
        <w:rPr>
          <w:lang w:val="en-ZA"/>
        </w:rPr>
      </w:pPr>
      <w:r w:rsidRPr="00014E1F">
        <w:rPr>
          <w:lang w:val="en-ZA"/>
        </w:rPr>
        <w:t>activity interests;</w:t>
      </w:r>
    </w:p>
    <w:p w14:paraId="1FCCA962" w14:textId="77777777" w:rsidR="00014E1F" w:rsidRPr="00014E1F" w:rsidRDefault="00014E1F" w:rsidP="00FF4DC6">
      <w:pPr>
        <w:numPr>
          <w:ilvl w:val="0"/>
          <w:numId w:val="4"/>
        </w:numPr>
        <w:rPr>
          <w:lang w:val="en-ZA"/>
        </w:rPr>
      </w:pPr>
      <w:r w:rsidRPr="00014E1F">
        <w:rPr>
          <w:lang w:val="en-ZA"/>
        </w:rPr>
        <w:t>preferred activity categories;</w:t>
      </w:r>
    </w:p>
    <w:p w14:paraId="098ADD96" w14:textId="77777777" w:rsidR="00014E1F" w:rsidRPr="00014E1F" w:rsidRDefault="00014E1F" w:rsidP="00FF4DC6">
      <w:pPr>
        <w:numPr>
          <w:ilvl w:val="0"/>
          <w:numId w:val="4"/>
        </w:numPr>
        <w:rPr>
          <w:lang w:val="en-ZA"/>
        </w:rPr>
      </w:pPr>
      <w:r w:rsidRPr="00014E1F">
        <w:rPr>
          <w:lang w:val="en-ZA"/>
        </w:rPr>
        <w:t>adventure preferences;</w:t>
      </w:r>
    </w:p>
    <w:p w14:paraId="2F6373D3" w14:textId="77777777" w:rsidR="00014E1F" w:rsidRPr="00014E1F" w:rsidRDefault="00014E1F" w:rsidP="00FF4DC6">
      <w:pPr>
        <w:numPr>
          <w:ilvl w:val="0"/>
          <w:numId w:val="4"/>
        </w:numPr>
        <w:rPr>
          <w:lang w:val="en-ZA"/>
        </w:rPr>
      </w:pPr>
      <w:r w:rsidRPr="00014E1F">
        <w:rPr>
          <w:lang w:val="en-ZA"/>
        </w:rPr>
        <w:t>saved activities;</w:t>
      </w:r>
    </w:p>
    <w:p w14:paraId="155F1F33" w14:textId="77777777" w:rsidR="00014E1F" w:rsidRPr="00014E1F" w:rsidRDefault="00014E1F" w:rsidP="00FF4DC6">
      <w:pPr>
        <w:numPr>
          <w:ilvl w:val="0"/>
          <w:numId w:val="4"/>
        </w:numPr>
        <w:rPr>
          <w:lang w:val="en-ZA"/>
        </w:rPr>
      </w:pPr>
      <w:proofErr w:type="spellStart"/>
      <w:r w:rsidRPr="00014E1F">
        <w:rPr>
          <w:lang w:val="en-ZA"/>
        </w:rPr>
        <w:t>wishlist</w:t>
      </w:r>
      <w:proofErr w:type="spellEnd"/>
      <w:r w:rsidRPr="00014E1F">
        <w:rPr>
          <w:lang w:val="en-ZA"/>
        </w:rPr>
        <w:t xml:space="preserve"> or bucket-list selections;</w:t>
      </w:r>
    </w:p>
    <w:p w14:paraId="7D3CAE2E" w14:textId="77777777" w:rsidR="00014E1F" w:rsidRPr="00014E1F" w:rsidRDefault="00014E1F" w:rsidP="00FF4DC6">
      <w:pPr>
        <w:numPr>
          <w:ilvl w:val="0"/>
          <w:numId w:val="4"/>
        </w:numPr>
        <w:rPr>
          <w:lang w:val="en-ZA"/>
        </w:rPr>
      </w:pPr>
      <w:r w:rsidRPr="00014E1F">
        <w:rPr>
          <w:lang w:val="en-ZA"/>
        </w:rPr>
        <w:t>communities followed or joined;</w:t>
      </w:r>
    </w:p>
    <w:p w14:paraId="1BF325EE" w14:textId="77777777" w:rsidR="00014E1F" w:rsidRPr="00014E1F" w:rsidRDefault="00014E1F" w:rsidP="00FF4DC6">
      <w:pPr>
        <w:numPr>
          <w:ilvl w:val="0"/>
          <w:numId w:val="4"/>
        </w:numPr>
        <w:rPr>
          <w:lang w:val="en-ZA"/>
        </w:rPr>
      </w:pPr>
      <w:r w:rsidRPr="00014E1F">
        <w:rPr>
          <w:lang w:val="en-ZA"/>
        </w:rPr>
        <w:t>favourite activities;</w:t>
      </w:r>
    </w:p>
    <w:p w14:paraId="5A02E1D1" w14:textId="77777777" w:rsidR="00014E1F" w:rsidRPr="00014E1F" w:rsidRDefault="00014E1F" w:rsidP="00FF4DC6">
      <w:pPr>
        <w:numPr>
          <w:ilvl w:val="0"/>
          <w:numId w:val="4"/>
        </w:numPr>
        <w:rPr>
          <w:lang w:val="en-ZA"/>
        </w:rPr>
      </w:pPr>
      <w:r w:rsidRPr="00014E1F">
        <w:rPr>
          <w:lang w:val="en-ZA"/>
        </w:rPr>
        <w:t>event interests;</w:t>
      </w:r>
    </w:p>
    <w:p w14:paraId="3B9DFE45" w14:textId="77777777" w:rsidR="00014E1F" w:rsidRPr="00014E1F" w:rsidRDefault="00014E1F" w:rsidP="00FF4DC6">
      <w:pPr>
        <w:numPr>
          <w:ilvl w:val="0"/>
          <w:numId w:val="4"/>
        </w:numPr>
        <w:rPr>
          <w:lang w:val="en-ZA"/>
        </w:rPr>
      </w:pPr>
      <w:r w:rsidRPr="00014E1F">
        <w:rPr>
          <w:lang w:val="en-ZA"/>
        </w:rPr>
        <w:t>discovery preferences; and</w:t>
      </w:r>
    </w:p>
    <w:p w14:paraId="373073C2" w14:textId="77777777" w:rsidR="00014E1F" w:rsidRPr="00014E1F" w:rsidRDefault="00014E1F" w:rsidP="00FF4DC6">
      <w:pPr>
        <w:numPr>
          <w:ilvl w:val="0"/>
          <w:numId w:val="4"/>
        </w:numPr>
        <w:rPr>
          <w:lang w:val="en-ZA"/>
        </w:rPr>
      </w:pPr>
      <w:r w:rsidRPr="00014E1F">
        <w:rPr>
          <w:lang w:val="en-ZA"/>
        </w:rPr>
        <w:t>other choices you make within the Platform.</w:t>
      </w:r>
    </w:p>
    <w:p w14:paraId="58D5B962" w14:textId="77777777" w:rsidR="00014E1F" w:rsidRPr="00014E1F" w:rsidRDefault="00014E1F" w:rsidP="00014E1F">
      <w:pPr>
        <w:rPr>
          <w:lang w:val="en-ZA"/>
        </w:rPr>
      </w:pPr>
      <w:r w:rsidRPr="00014E1F">
        <w:rPr>
          <w:lang w:val="en-ZA"/>
        </w:rPr>
        <w:lastRenderedPageBreak/>
        <w:t>This information helps Venturo recommend activities, events &amp; communities that may be relevant to you.</w:t>
      </w:r>
    </w:p>
    <w:p w14:paraId="1A35D1A0" w14:textId="14E012CD" w:rsidR="00014E1F" w:rsidRPr="00014E1F" w:rsidRDefault="00014E1F" w:rsidP="00014E1F">
      <w:pPr>
        <w:rPr>
          <w:lang w:val="en-ZA"/>
        </w:rPr>
      </w:pPr>
    </w:p>
    <w:p w14:paraId="1DB7A59E" w14:textId="77777777" w:rsidR="00014E1F" w:rsidRPr="00886B38" w:rsidRDefault="00014E1F" w:rsidP="00886B38">
      <w:pPr>
        <w:pStyle w:val="Heading3"/>
        <w:rPr>
          <w:lang w:val="en-ZA"/>
        </w:rPr>
      </w:pPr>
      <w:r w:rsidRPr="00886B38">
        <w:rPr>
          <w:lang w:val="en-ZA"/>
        </w:rPr>
        <w:t>4.3 Location Information</w:t>
      </w:r>
    </w:p>
    <w:p w14:paraId="2959649C" w14:textId="77777777" w:rsidR="00014E1F" w:rsidRPr="00014E1F" w:rsidRDefault="00014E1F" w:rsidP="00014E1F">
      <w:pPr>
        <w:rPr>
          <w:lang w:val="en-ZA"/>
        </w:rPr>
      </w:pPr>
      <w:r w:rsidRPr="00014E1F">
        <w:rPr>
          <w:lang w:val="en-ZA"/>
        </w:rPr>
        <w:t>Venturo may use location information to provide features such as:</w:t>
      </w:r>
    </w:p>
    <w:p w14:paraId="65756FB7" w14:textId="77777777" w:rsidR="00014E1F" w:rsidRPr="00014E1F" w:rsidRDefault="00014E1F" w:rsidP="00FF4DC6">
      <w:pPr>
        <w:numPr>
          <w:ilvl w:val="0"/>
          <w:numId w:val="5"/>
        </w:numPr>
        <w:rPr>
          <w:lang w:val="en-ZA"/>
        </w:rPr>
      </w:pPr>
      <w:r w:rsidRPr="00014E1F">
        <w:rPr>
          <w:lang w:val="en-ZA"/>
        </w:rPr>
        <w:t>nearby activities;</w:t>
      </w:r>
    </w:p>
    <w:p w14:paraId="654B9E6A" w14:textId="77777777" w:rsidR="00014E1F" w:rsidRPr="00014E1F" w:rsidRDefault="00014E1F" w:rsidP="00FF4DC6">
      <w:pPr>
        <w:numPr>
          <w:ilvl w:val="0"/>
          <w:numId w:val="5"/>
        </w:numPr>
        <w:rPr>
          <w:lang w:val="en-ZA"/>
        </w:rPr>
      </w:pPr>
      <w:r w:rsidRPr="00014E1F">
        <w:rPr>
          <w:lang w:val="en-ZA"/>
        </w:rPr>
        <w:t>distance information;</w:t>
      </w:r>
    </w:p>
    <w:p w14:paraId="210927AB" w14:textId="77777777" w:rsidR="00014E1F" w:rsidRPr="00014E1F" w:rsidRDefault="00014E1F" w:rsidP="00FF4DC6">
      <w:pPr>
        <w:numPr>
          <w:ilvl w:val="0"/>
          <w:numId w:val="5"/>
        </w:numPr>
        <w:rPr>
          <w:lang w:val="en-ZA"/>
        </w:rPr>
      </w:pPr>
      <w:r w:rsidRPr="00014E1F">
        <w:rPr>
          <w:lang w:val="en-ZA"/>
        </w:rPr>
        <w:t>location-based discovery;</w:t>
      </w:r>
    </w:p>
    <w:p w14:paraId="774398D2" w14:textId="77777777" w:rsidR="00014E1F" w:rsidRPr="00014E1F" w:rsidRDefault="00014E1F" w:rsidP="00FF4DC6">
      <w:pPr>
        <w:numPr>
          <w:ilvl w:val="0"/>
          <w:numId w:val="5"/>
        </w:numPr>
        <w:rPr>
          <w:lang w:val="en-ZA"/>
        </w:rPr>
      </w:pPr>
      <w:r w:rsidRPr="00014E1F">
        <w:rPr>
          <w:lang w:val="en-ZA"/>
        </w:rPr>
        <w:t>maps;</w:t>
      </w:r>
    </w:p>
    <w:p w14:paraId="774A97FD" w14:textId="77777777" w:rsidR="00014E1F" w:rsidRPr="00014E1F" w:rsidRDefault="00014E1F" w:rsidP="00FF4DC6">
      <w:pPr>
        <w:numPr>
          <w:ilvl w:val="0"/>
          <w:numId w:val="5"/>
        </w:numPr>
        <w:rPr>
          <w:lang w:val="en-ZA"/>
        </w:rPr>
      </w:pPr>
      <w:r w:rsidRPr="00014E1F">
        <w:rPr>
          <w:lang w:val="en-ZA"/>
        </w:rPr>
        <w:t>directions; and</w:t>
      </w:r>
    </w:p>
    <w:p w14:paraId="03B5ADBD" w14:textId="77777777" w:rsidR="00014E1F" w:rsidRDefault="00014E1F" w:rsidP="00FF4DC6">
      <w:pPr>
        <w:numPr>
          <w:ilvl w:val="0"/>
          <w:numId w:val="5"/>
        </w:numPr>
        <w:rPr>
          <w:lang w:val="en-ZA"/>
        </w:rPr>
      </w:pPr>
      <w:r w:rsidRPr="00014E1F">
        <w:rPr>
          <w:lang w:val="en-ZA"/>
        </w:rPr>
        <w:t>recommendations relevant to an area.</w:t>
      </w:r>
    </w:p>
    <w:p w14:paraId="35543C7D" w14:textId="77777777" w:rsidR="003E2177" w:rsidRPr="00014E1F" w:rsidRDefault="003E2177" w:rsidP="003E2177">
      <w:pPr>
        <w:rPr>
          <w:lang w:val="en-ZA"/>
        </w:rPr>
      </w:pPr>
    </w:p>
    <w:p w14:paraId="6BD6E3A1" w14:textId="77777777" w:rsidR="00014E1F" w:rsidRDefault="00014E1F" w:rsidP="00014E1F">
      <w:pPr>
        <w:rPr>
          <w:lang w:val="en-ZA"/>
        </w:rPr>
      </w:pPr>
      <w:r w:rsidRPr="00014E1F">
        <w:rPr>
          <w:lang w:val="en-ZA"/>
        </w:rPr>
        <w:t>Where device location permission is required, Venturo will request permission through the applicable device or operating-system process.</w:t>
      </w:r>
    </w:p>
    <w:p w14:paraId="55D12F41" w14:textId="77777777" w:rsidR="00B670F4" w:rsidRPr="00014E1F" w:rsidRDefault="00B670F4" w:rsidP="00014E1F">
      <w:pPr>
        <w:rPr>
          <w:lang w:val="en-ZA"/>
        </w:rPr>
      </w:pPr>
    </w:p>
    <w:p w14:paraId="2DE78BA1" w14:textId="77777777" w:rsidR="00014E1F" w:rsidRDefault="00014E1F" w:rsidP="00014E1F">
      <w:pPr>
        <w:rPr>
          <w:lang w:val="en-ZA"/>
        </w:rPr>
      </w:pPr>
      <w:r w:rsidRPr="00014E1F">
        <w:rPr>
          <w:lang w:val="en-ZA"/>
        </w:rPr>
        <w:t>You can control device location permission through your device settings.</w:t>
      </w:r>
    </w:p>
    <w:p w14:paraId="2DD09FC6" w14:textId="77777777" w:rsidR="00B670F4" w:rsidRPr="00014E1F" w:rsidRDefault="00B670F4" w:rsidP="00014E1F">
      <w:pPr>
        <w:rPr>
          <w:lang w:val="en-ZA"/>
        </w:rPr>
      </w:pPr>
    </w:p>
    <w:p w14:paraId="26E467F2" w14:textId="77777777" w:rsidR="00014E1F" w:rsidRDefault="00014E1F" w:rsidP="00014E1F">
      <w:pPr>
        <w:rPr>
          <w:lang w:val="en-ZA"/>
        </w:rPr>
      </w:pPr>
      <w:r w:rsidRPr="00014E1F">
        <w:rPr>
          <w:lang w:val="en-ZA"/>
        </w:rPr>
        <w:t>If you choose not to provide precise device location, you may still be able to search or select locations manually where this functionality is available.</w:t>
      </w:r>
    </w:p>
    <w:p w14:paraId="64491040" w14:textId="77777777" w:rsidR="00B670F4" w:rsidRPr="00014E1F" w:rsidRDefault="00B670F4" w:rsidP="00014E1F">
      <w:pPr>
        <w:rPr>
          <w:lang w:val="en-ZA"/>
        </w:rPr>
      </w:pPr>
    </w:p>
    <w:p w14:paraId="23747B31" w14:textId="77777777" w:rsidR="00014E1F" w:rsidRPr="00014E1F" w:rsidRDefault="00014E1F" w:rsidP="00014E1F">
      <w:pPr>
        <w:rPr>
          <w:lang w:val="en-ZA"/>
        </w:rPr>
      </w:pPr>
      <w:r w:rsidRPr="00014E1F">
        <w:rPr>
          <w:lang w:val="en-ZA"/>
        </w:rPr>
        <w:t>Venturo will only use location information for purposes reasonably connected to the functionality described to you.</w:t>
      </w:r>
    </w:p>
    <w:p w14:paraId="46A6DD31" w14:textId="733E0070" w:rsidR="00014E1F" w:rsidRPr="00014E1F" w:rsidRDefault="00014E1F" w:rsidP="00014E1F">
      <w:pPr>
        <w:rPr>
          <w:lang w:val="en-ZA"/>
        </w:rPr>
      </w:pPr>
    </w:p>
    <w:p w14:paraId="0A808B34" w14:textId="77777777" w:rsidR="00014E1F" w:rsidRPr="00886B38" w:rsidRDefault="00014E1F" w:rsidP="00886B38">
      <w:pPr>
        <w:pStyle w:val="Heading3"/>
        <w:rPr>
          <w:lang w:val="en-ZA"/>
        </w:rPr>
      </w:pPr>
      <w:r w:rsidRPr="00886B38">
        <w:rPr>
          <w:lang w:val="en-ZA"/>
        </w:rPr>
        <w:t>4.4 Membership Information</w:t>
      </w:r>
    </w:p>
    <w:p w14:paraId="0068FAAC" w14:textId="77777777" w:rsidR="00014E1F" w:rsidRPr="00014E1F" w:rsidRDefault="00014E1F" w:rsidP="00014E1F">
      <w:pPr>
        <w:rPr>
          <w:lang w:val="en-ZA"/>
        </w:rPr>
      </w:pPr>
      <w:r w:rsidRPr="00014E1F">
        <w:rPr>
          <w:lang w:val="en-ZA"/>
        </w:rPr>
        <w:t>If you subscribe to Venturo Membership, we may process information such as:</w:t>
      </w:r>
    </w:p>
    <w:p w14:paraId="5665557A" w14:textId="77777777" w:rsidR="00014E1F" w:rsidRPr="00014E1F" w:rsidRDefault="00014E1F" w:rsidP="00FF4DC6">
      <w:pPr>
        <w:numPr>
          <w:ilvl w:val="0"/>
          <w:numId w:val="6"/>
        </w:numPr>
        <w:rPr>
          <w:lang w:val="en-ZA"/>
        </w:rPr>
      </w:pPr>
      <w:r w:rsidRPr="00014E1F">
        <w:rPr>
          <w:lang w:val="en-ZA"/>
        </w:rPr>
        <w:t>your Venturo account identifier;</w:t>
      </w:r>
    </w:p>
    <w:p w14:paraId="088CFD9F" w14:textId="77777777" w:rsidR="00014E1F" w:rsidRPr="00014E1F" w:rsidRDefault="00014E1F" w:rsidP="00FF4DC6">
      <w:pPr>
        <w:numPr>
          <w:ilvl w:val="0"/>
          <w:numId w:val="6"/>
        </w:numPr>
        <w:rPr>
          <w:lang w:val="en-ZA"/>
        </w:rPr>
      </w:pPr>
      <w:r w:rsidRPr="00014E1F">
        <w:rPr>
          <w:lang w:val="en-ZA"/>
        </w:rPr>
        <w:t>membership status;</w:t>
      </w:r>
    </w:p>
    <w:p w14:paraId="23EA6586" w14:textId="77777777" w:rsidR="00014E1F" w:rsidRPr="00014E1F" w:rsidRDefault="00014E1F" w:rsidP="00FF4DC6">
      <w:pPr>
        <w:numPr>
          <w:ilvl w:val="0"/>
          <w:numId w:val="6"/>
        </w:numPr>
        <w:rPr>
          <w:lang w:val="en-ZA"/>
        </w:rPr>
      </w:pPr>
      <w:r w:rsidRPr="00014E1F">
        <w:rPr>
          <w:lang w:val="en-ZA"/>
        </w:rPr>
        <w:t>subscription status;</w:t>
      </w:r>
    </w:p>
    <w:p w14:paraId="72459853" w14:textId="77777777" w:rsidR="00014E1F" w:rsidRPr="00014E1F" w:rsidRDefault="00014E1F" w:rsidP="00FF4DC6">
      <w:pPr>
        <w:numPr>
          <w:ilvl w:val="0"/>
          <w:numId w:val="6"/>
        </w:numPr>
        <w:rPr>
          <w:lang w:val="en-ZA"/>
        </w:rPr>
      </w:pPr>
      <w:r w:rsidRPr="00014E1F">
        <w:rPr>
          <w:lang w:val="en-ZA"/>
        </w:rPr>
        <w:t>subscription start date;</w:t>
      </w:r>
    </w:p>
    <w:p w14:paraId="72F18F67" w14:textId="77777777" w:rsidR="00014E1F" w:rsidRPr="00014E1F" w:rsidRDefault="00014E1F" w:rsidP="00FF4DC6">
      <w:pPr>
        <w:numPr>
          <w:ilvl w:val="0"/>
          <w:numId w:val="6"/>
        </w:numPr>
        <w:rPr>
          <w:lang w:val="en-ZA"/>
        </w:rPr>
      </w:pPr>
      <w:r w:rsidRPr="00014E1F">
        <w:rPr>
          <w:lang w:val="en-ZA"/>
        </w:rPr>
        <w:t>renewal or expiry information;</w:t>
      </w:r>
    </w:p>
    <w:p w14:paraId="381747F2" w14:textId="77777777" w:rsidR="00014E1F" w:rsidRPr="00014E1F" w:rsidRDefault="00014E1F" w:rsidP="00FF4DC6">
      <w:pPr>
        <w:numPr>
          <w:ilvl w:val="0"/>
          <w:numId w:val="6"/>
        </w:numPr>
        <w:rPr>
          <w:lang w:val="en-ZA"/>
        </w:rPr>
      </w:pPr>
      <w:r w:rsidRPr="00014E1F">
        <w:rPr>
          <w:lang w:val="en-ZA"/>
        </w:rPr>
        <w:t>subscription source;</w:t>
      </w:r>
    </w:p>
    <w:p w14:paraId="702FED8C" w14:textId="77777777" w:rsidR="00014E1F" w:rsidRPr="00014E1F" w:rsidRDefault="00014E1F" w:rsidP="00FF4DC6">
      <w:pPr>
        <w:numPr>
          <w:ilvl w:val="0"/>
          <w:numId w:val="6"/>
        </w:numPr>
        <w:rPr>
          <w:lang w:val="en-ZA"/>
        </w:rPr>
      </w:pPr>
      <w:r w:rsidRPr="00014E1F">
        <w:rPr>
          <w:lang w:val="en-ZA"/>
        </w:rPr>
        <w:t>membership benefits used; and</w:t>
      </w:r>
    </w:p>
    <w:p w14:paraId="79B8FD81" w14:textId="77777777" w:rsidR="00014E1F" w:rsidRPr="00014E1F" w:rsidRDefault="00014E1F" w:rsidP="00FF4DC6">
      <w:pPr>
        <w:numPr>
          <w:ilvl w:val="0"/>
          <w:numId w:val="6"/>
        </w:numPr>
        <w:rPr>
          <w:lang w:val="en-ZA"/>
        </w:rPr>
      </w:pPr>
      <w:r w:rsidRPr="00014E1F">
        <w:rPr>
          <w:lang w:val="en-ZA"/>
        </w:rPr>
        <w:t>transaction or subscription references.</w:t>
      </w:r>
    </w:p>
    <w:p w14:paraId="48E24290" w14:textId="77777777" w:rsidR="00014E1F" w:rsidRPr="00014E1F" w:rsidRDefault="00014E1F" w:rsidP="00014E1F">
      <w:pPr>
        <w:rPr>
          <w:lang w:val="en-ZA"/>
        </w:rPr>
      </w:pPr>
      <w:r w:rsidRPr="00014E1F">
        <w:rPr>
          <w:lang w:val="en-ZA"/>
        </w:rPr>
        <w:lastRenderedPageBreak/>
        <w:t>Venturo may receive confirmation from third-party subscription or payment providers that a payment or subscription is valid.</w:t>
      </w:r>
    </w:p>
    <w:p w14:paraId="2B205C2A" w14:textId="2CA3AAD8" w:rsidR="00014E1F" w:rsidRPr="00014E1F" w:rsidRDefault="00014E1F" w:rsidP="00014E1F">
      <w:pPr>
        <w:rPr>
          <w:lang w:val="en-ZA"/>
        </w:rPr>
      </w:pPr>
    </w:p>
    <w:p w14:paraId="137C8689" w14:textId="77777777" w:rsidR="00014E1F" w:rsidRPr="00886B38" w:rsidRDefault="00014E1F" w:rsidP="00886B38">
      <w:pPr>
        <w:pStyle w:val="Heading3"/>
        <w:rPr>
          <w:lang w:val="en-ZA"/>
        </w:rPr>
      </w:pPr>
      <w:r w:rsidRPr="00886B38">
        <w:rPr>
          <w:lang w:val="en-ZA"/>
        </w:rPr>
        <w:t>4.5 Payment Information</w:t>
      </w:r>
    </w:p>
    <w:p w14:paraId="2B41EFFE" w14:textId="77777777" w:rsidR="00014E1F" w:rsidRPr="00014E1F" w:rsidRDefault="00014E1F" w:rsidP="00014E1F">
      <w:pPr>
        <w:rPr>
          <w:lang w:val="en-ZA"/>
        </w:rPr>
      </w:pPr>
      <w:r w:rsidRPr="00014E1F">
        <w:rPr>
          <w:lang w:val="en-ZA"/>
        </w:rPr>
        <w:t>Where you make a payment to Venturo, we may process:</w:t>
      </w:r>
    </w:p>
    <w:p w14:paraId="1BA09BEC" w14:textId="77777777" w:rsidR="00014E1F" w:rsidRPr="00014E1F" w:rsidRDefault="00014E1F" w:rsidP="00FF4DC6">
      <w:pPr>
        <w:numPr>
          <w:ilvl w:val="0"/>
          <w:numId w:val="7"/>
        </w:numPr>
        <w:rPr>
          <w:lang w:val="en-ZA"/>
        </w:rPr>
      </w:pPr>
      <w:r w:rsidRPr="00014E1F">
        <w:rPr>
          <w:lang w:val="en-ZA"/>
        </w:rPr>
        <w:t>transaction reference;</w:t>
      </w:r>
    </w:p>
    <w:p w14:paraId="7B8A6C7F" w14:textId="77777777" w:rsidR="00014E1F" w:rsidRPr="00014E1F" w:rsidRDefault="00014E1F" w:rsidP="00FF4DC6">
      <w:pPr>
        <w:numPr>
          <w:ilvl w:val="0"/>
          <w:numId w:val="7"/>
        </w:numPr>
        <w:rPr>
          <w:lang w:val="en-ZA"/>
        </w:rPr>
      </w:pPr>
      <w:r w:rsidRPr="00014E1F">
        <w:rPr>
          <w:lang w:val="en-ZA"/>
        </w:rPr>
        <w:t>amount paid;</w:t>
      </w:r>
    </w:p>
    <w:p w14:paraId="08713415" w14:textId="77777777" w:rsidR="00014E1F" w:rsidRPr="00014E1F" w:rsidRDefault="00014E1F" w:rsidP="00FF4DC6">
      <w:pPr>
        <w:numPr>
          <w:ilvl w:val="0"/>
          <w:numId w:val="7"/>
        </w:numPr>
        <w:rPr>
          <w:lang w:val="en-ZA"/>
        </w:rPr>
      </w:pPr>
      <w:r w:rsidRPr="00014E1F">
        <w:rPr>
          <w:lang w:val="en-ZA"/>
        </w:rPr>
        <w:t>date &amp; time of payment;</w:t>
      </w:r>
    </w:p>
    <w:p w14:paraId="79E7CB7D" w14:textId="77777777" w:rsidR="00014E1F" w:rsidRPr="00014E1F" w:rsidRDefault="00014E1F" w:rsidP="00FF4DC6">
      <w:pPr>
        <w:numPr>
          <w:ilvl w:val="0"/>
          <w:numId w:val="7"/>
        </w:numPr>
        <w:rPr>
          <w:lang w:val="en-ZA"/>
        </w:rPr>
      </w:pPr>
      <w:r w:rsidRPr="00014E1F">
        <w:rPr>
          <w:lang w:val="en-ZA"/>
        </w:rPr>
        <w:t>transaction status;</w:t>
      </w:r>
    </w:p>
    <w:p w14:paraId="4C766DA6" w14:textId="77777777" w:rsidR="00014E1F" w:rsidRPr="00014E1F" w:rsidRDefault="00014E1F" w:rsidP="00FF4DC6">
      <w:pPr>
        <w:numPr>
          <w:ilvl w:val="0"/>
          <w:numId w:val="7"/>
        </w:numPr>
        <w:rPr>
          <w:lang w:val="en-ZA"/>
        </w:rPr>
      </w:pPr>
      <w:r w:rsidRPr="00014E1F">
        <w:rPr>
          <w:lang w:val="en-ZA"/>
        </w:rPr>
        <w:t>payment method category;</w:t>
      </w:r>
    </w:p>
    <w:p w14:paraId="7659613A" w14:textId="77777777" w:rsidR="00014E1F" w:rsidRPr="00014E1F" w:rsidRDefault="00014E1F" w:rsidP="00FF4DC6">
      <w:pPr>
        <w:numPr>
          <w:ilvl w:val="0"/>
          <w:numId w:val="7"/>
        </w:numPr>
        <w:rPr>
          <w:lang w:val="en-ZA"/>
        </w:rPr>
      </w:pPr>
      <w:r w:rsidRPr="00014E1F">
        <w:rPr>
          <w:lang w:val="en-ZA"/>
        </w:rPr>
        <w:t>refund status; and</w:t>
      </w:r>
    </w:p>
    <w:p w14:paraId="5DF3EBCC" w14:textId="77777777" w:rsidR="00014E1F" w:rsidRDefault="00014E1F" w:rsidP="00FF4DC6">
      <w:pPr>
        <w:numPr>
          <w:ilvl w:val="0"/>
          <w:numId w:val="7"/>
        </w:numPr>
        <w:rPr>
          <w:lang w:val="en-ZA"/>
        </w:rPr>
      </w:pPr>
      <w:r w:rsidRPr="00014E1F">
        <w:rPr>
          <w:lang w:val="en-ZA"/>
        </w:rPr>
        <w:t>information required for accounting, fraud prevention or customer support.</w:t>
      </w:r>
    </w:p>
    <w:p w14:paraId="3DB1C4FD" w14:textId="77777777" w:rsidR="00540982" w:rsidRPr="00014E1F" w:rsidRDefault="00540982" w:rsidP="00540982">
      <w:pPr>
        <w:rPr>
          <w:lang w:val="en-ZA"/>
        </w:rPr>
      </w:pPr>
    </w:p>
    <w:p w14:paraId="71A9E984" w14:textId="77777777" w:rsidR="00014E1F" w:rsidRDefault="00014E1F" w:rsidP="00014E1F">
      <w:pPr>
        <w:rPr>
          <w:lang w:val="en-ZA"/>
        </w:rPr>
      </w:pPr>
      <w:r w:rsidRPr="00014E1F">
        <w:rPr>
          <w:lang w:val="en-ZA"/>
        </w:rPr>
        <w:t xml:space="preserve">Payments may be processed by third-party payment providers such as </w:t>
      </w:r>
      <w:proofErr w:type="spellStart"/>
      <w:r w:rsidRPr="00014E1F">
        <w:rPr>
          <w:lang w:val="en-ZA"/>
        </w:rPr>
        <w:t>PayFast</w:t>
      </w:r>
      <w:proofErr w:type="spellEnd"/>
      <w:r w:rsidRPr="00014E1F">
        <w:rPr>
          <w:lang w:val="en-ZA"/>
        </w:rPr>
        <w:t xml:space="preserve"> or, for applicable in-app subscriptions, through the relevant app marketplace.</w:t>
      </w:r>
    </w:p>
    <w:p w14:paraId="6F811ABA" w14:textId="77777777" w:rsidR="00E02AA0" w:rsidRPr="00014E1F" w:rsidRDefault="00E02AA0" w:rsidP="00014E1F">
      <w:pPr>
        <w:rPr>
          <w:lang w:val="en-ZA"/>
        </w:rPr>
      </w:pPr>
    </w:p>
    <w:p w14:paraId="1E706930" w14:textId="77777777" w:rsidR="00014E1F" w:rsidRDefault="00014E1F" w:rsidP="00014E1F">
      <w:pPr>
        <w:rPr>
          <w:lang w:val="en-ZA"/>
        </w:rPr>
      </w:pPr>
      <w:r w:rsidRPr="00014E1F">
        <w:rPr>
          <w:lang w:val="en-ZA"/>
        </w:rPr>
        <w:t>Venturo does not intend to store full payment-card numbers, card security codes or similar raw payment credentials where these are processed securely by the applicable payment provider.</w:t>
      </w:r>
    </w:p>
    <w:p w14:paraId="4C177167" w14:textId="77777777" w:rsidR="00E02AA0" w:rsidRPr="00014E1F" w:rsidRDefault="00E02AA0" w:rsidP="00014E1F">
      <w:pPr>
        <w:rPr>
          <w:lang w:val="en-ZA"/>
        </w:rPr>
      </w:pPr>
    </w:p>
    <w:p w14:paraId="59801035" w14:textId="77777777" w:rsidR="00014E1F" w:rsidRPr="00014E1F" w:rsidRDefault="00014E1F" w:rsidP="00014E1F">
      <w:pPr>
        <w:rPr>
          <w:lang w:val="en-ZA"/>
        </w:rPr>
      </w:pPr>
      <w:r w:rsidRPr="00014E1F">
        <w:rPr>
          <w:lang w:val="en-ZA"/>
        </w:rPr>
        <w:t>The payment provider may separately process personal information under its own privacy policy and terms.</w:t>
      </w:r>
    </w:p>
    <w:p w14:paraId="20FA9CD2" w14:textId="1DDDF883" w:rsidR="00014E1F" w:rsidRPr="00014E1F" w:rsidRDefault="00014E1F" w:rsidP="00014E1F">
      <w:pPr>
        <w:rPr>
          <w:lang w:val="en-ZA"/>
        </w:rPr>
      </w:pPr>
    </w:p>
    <w:p w14:paraId="495ED66A" w14:textId="77777777" w:rsidR="00014E1F" w:rsidRPr="00886B38" w:rsidRDefault="00014E1F" w:rsidP="00886B38">
      <w:pPr>
        <w:pStyle w:val="Heading3"/>
        <w:rPr>
          <w:lang w:val="en-ZA"/>
        </w:rPr>
      </w:pPr>
      <w:r w:rsidRPr="00886B38">
        <w:rPr>
          <w:lang w:val="en-ZA"/>
        </w:rPr>
        <w:t>5. App Store Subscriptions</w:t>
      </w:r>
    </w:p>
    <w:p w14:paraId="56548E34" w14:textId="77777777" w:rsidR="00014E1F" w:rsidRPr="00014E1F" w:rsidRDefault="00014E1F" w:rsidP="00014E1F">
      <w:pPr>
        <w:rPr>
          <w:lang w:val="en-ZA"/>
        </w:rPr>
      </w:pPr>
      <w:r w:rsidRPr="00014E1F">
        <w:rPr>
          <w:lang w:val="en-ZA"/>
        </w:rPr>
        <w:t>Where Venturo Membership is purchased through an app marketplace such as Apple, the marketplace processes the payment under its own systems.</w:t>
      </w:r>
    </w:p>
    <w:p w14:paraId="04E037BD" w14:textId="77777777" w:rsidR="00014E1F" w:rsidRDefault="00014E1F" w:rsidP="00014E1F">
      <w:pPr>
        <w:rPr>
          <w:lang w:val="en-ZA"/>
        </w:rPr>
      </w:pPr>
      <w:r w:rsidRPr="00014E1F">
        <w:rPr>
          <w:lang w:val="en-ZA"/>
        </w:rPr>
        <w:t>Venturo may receive information required to determine whether the Venturo account has an active subscription.</w:t>
      </w:r>
    </w:p>
    <w:p w14:paraId="27962DE6" w14:textId="77777777" w:rsidR="0093393D" w:rsidRPr="00014E1F" w:rsidRDefault="0093393D" w:rsidP="00014E1F">
      <w:pPr>
        <w:rPr>
          <w:lang w:val="en-ZA"/>
        </w:rPr>
      </w:pPr>
    </w:p>
    <w:p w14:paraId="28C6EEC8" w14:textId="77777777" w:rsidR="00014E1F" w:rsidRDefault="00014E1F" w:rsidP="00014E1F">
      <w:pPr>
        <w:rPr>
          <w:lang w:val="en-ZA"/>
        </w:rPr>
      </w:pPr>
      <w:r w:rsidRPr="00014E1F">
        <w:rPr>
          <w:lang w:val="en-ZA"/>
        </w:rPr>
        <w:t>Subscription-management technology may also be used to verify subscription status &amp; associate the entitlement with the correct Venturo account.</w:t>
      </w:r>
    </w:p>
    <w:p w14:paraId="03029517" w14:textId="77777777" w:rsidR="0093393D" w:rsidRPr="00014E1F" w:rsidRDefault="0093393D" w:rsidP="00014E1F">
      <w:pPr>
        <w:rPr>
          <w:lang w:val="en-ZA"/>
        </w:rPr>
      </w:pPr>
    </w:p>
    <w:p w14:paraId="72C32D12" w14:textId="77777777" w:rsidR="00014E1F" w:rsidRPr="00014E1F" w:rsidRDefault="00014E1F" w:rsidP="00014E1F">
      <w:pPr>
        <w:rPr>
          <w:lang w:val="en-ZA"/>
        </w:rPr>
      </w:pPr>
      <w:r w:rsidRPr="00014E1F">
        <w:rPr>
          <w:lang w:val="en-ZA"/>
        </w:rPr>
        <w:t>Venturo does not receive the User's full Apple payment credentials.</w:t>
      </w:r>
    </w:p>
    <w:p w14:paraId="44A4F124" w14:textId="67937D79" w:rsidR="00014E1F" w:rsidRPr="00014E1F" w:rsidRDefault="00014E1F" w:rsidP="00014E1F">
      <w:pPr>
        <w:rPr>
          <w:lang w:val="en-ZA"/>
        </w:rPr>
      </w:pPr>
    </w:p>
    <w:p w14:paraId="06C3D79C" w14:textId="77777777" w:rsidR="00014E1F" w:rsidRPr="00886B38" w:rsidRDefault="00014E1F" w:rsidP="00886B38">
      <w:pPr>
        <w:pStyle w:val="Heading3"/>
        <w:rPr>
          <w:lang w:val="en-ZA"/>
        </w:rPr>
      </w:pPr>
      <w:r w:rsidRPr="00886B38">
        <w:rPr>
          <w:lang w:val="en-ZA"/>
        </w:rPr>
        <w:lastRenderedPageBreak/>
        <w:t>6. Venturo Event Information</w:t>
      </w:r>
    </w:p>
    <w:p w14:paraId="223333DF" w14:textId="77777777" w:rsidR="00014E1F" w:rsidRPr="00014E1F" w:rsidRDefault="00014E1F" w:rsidP="00014E1F">
      <w:pPr>
        <w:rPr>
          <w:lang w:val="en-ZA"/>
        </w:rPr>
      </w:pPr>
      <w:r w:rsidRPr="00014E1F">
        <w:rPr>
          <w:lang w:val="en-ZA"/>
        </w:rPr>
        <w:t>If you register for or attend a Venturo-operated event, we may collect information reasonably necessary to administer the event, such as:</w:t>
      </w:r>
    </w:p>
    <w:p w14:paraId="2159AE55" w14:textId="77777777" w:rsidR="00014E1F" w:rsidRPr="00014E1F" w:rsidRDefault="00014E1F" w:rsidP="00FF4DC6">
      <w:pPr>
        <w:numPr>
          <w:ilvl w:val="0"/>
          <w:numId w:val="8"/>
        </w:numPr>
        <w:rPr>
          <w:lang w:val="en-ZA"/>
        </w:rPr>
      </w:pPr>
      <w:r w:rsidRPr="00014E1F">
        <w:rPr>
          <w:lang w:val="en-ZA"/>
        </w:rPr>
        <w:t>name;</w:t>
      </w:r>
    </w:p>
    <w:p w14:paraId="0881AED3" w14:textId="77777777" w:rsidR="00014E1F" w:rsidRPr="00014E1F" w:rsidRDefault="00014E1F" w:rsidP="00FF4DC6">
      <w:pPr>
        <w:numPr>
          <w:ilvl w:val="0"/>
          <w:numId w:val="8"/>
        </w:numPr>
        <w:rPr>
          <w:lang w:val="en-ZA"/>
        </w:rPr>
      </w:pPr>
      <w:r w:rsidRPr="00014E1F">
        <w:rPr>
          <w:lang w:val="en-ZA"/>
        </w:rPr>
        <w:t>email address;</w:t>
      </w:r>
    </w:p>
    <w:p w14:paraId="721C941D" w14:textId="77777777" w:rsidR="00014E1F" w:rsidRPr="00014E1F" w:rsidRDefault="00014E1F" w:rsidP="00FF4DC6">
      <w:pPr>
        <w:numPr>
          <w:ilvl w:val="0"/>
          <w:numId w:val="8"/>
        </w:numPr>
        <w:rPr>
          <w:lang w:val="en-ZA"/>
        </w:rPr>
      </w:pPr>
      <w:r w:rsidRPr="00014E1F">
        <w:rPr>
          <w:lang w:val="en-ZA"/>
        </w:rPr>
        <w:t>telephone number;</w:t>
      </w:r>
    </w:p>
    <w:p w14:paraId="4D6B16F8" w14:textId="77777777" w:rsidR="00014E1F" w:rsidRPr="00014E1F" w:rsidRDefault="00014E1F" w:rsidP="00FF4DC6">
      <w:pPr>
        <w:numPr>
          <w:ilvl w:val="0"/>
          <w:numId w:val="8"/>
        </w:numPr>
        <w:rPr>
          <w:lang w:val="en-ZA"/>
        </w:rPr>
      </w:pPr>
      <w:r w:rsidRPr="00014E1F">
        <w:rPr>
          <w:lang w:val="en-ZA"/>
        </w:rPr>
        <w:t>ticket or booking information;</w:t>
      </w:r>
    </w:p>
    <w:p w14:paraId="205CFA71" w14:textId="77777777" w:rsidR="00014E1F" w:rsidRPr="00014E1F" w:rsidRDefault="00014E1F" w:rsidP="00FF4DC6">
      <w:pPr>
        <w:numPr>
          <w:ilvl w:val="0"/>
          <w:numId w:val="8"/>
        </w:numPr>
        <w:rPr>
          <w:lang w:val="en-ZA"/>
        </w:rPr>
      </w:pPr>
      <w:r w:rsidRPr="00014E1F">
        <w:rPr>
          <w:lang w:val="en-ZA"/>
        </w:rPr>
        <w:t>attendance status;</w:t>
      </w:r>
    </w:p>
    <w:p w14:paraId="2A008C6E" w14:textId="77777777" w:rsidR="00014E1F" w:rsidRPr="00014E1F" w:rsidRDefault="00014E1F" w:rsidP="00FF4DC6">
      <w:pPr>
        <w:numPr>
          <w:ilvl w:val="0"/>
          <w:numId w:val="8"/>
        </w:numPr>
        <w:rPr>
          <w:lang w:val="en-ZA"/>
        </w:rPr>
      </w:pPr>
      <w:r w:rsidRPr="00014E1F">
        <w:rPr>
          <w:lang w:val="en-ZA"/>
        </w:rPr>
        <w:t>emergency contact information where appropriate;</w:t>
      </w:r>
    </w:p>
    <w:p w14:paraId="72182775" w14:textId="77777777" w:rsidR="00014E1F" w:rsidRPr="00014E1F" w:rsidRDefault="00014E1F" w:rsidP="00FF4DC6">
      <w:pPr>
        <w:numPr>
          <w:ilvl w:val="0"/>
          <w:numId w:val="8"/>
        </w:numPr>
        <w:rPr>
          <w:lang w:val="en-ZA"/>
        </w:rPr>
      </w:pPr>
      <w:r w:rsidRPr="00014E1F">
        <w:rPr>
          <w:lang w:val="en-ZA"/>
        </w:rPr>
        <w:t>participation requirements; and</w:t>
      </w:r>
    </w:p>
    <w:p w14:paraId="23AEA8FE" w14:textId="77777777" w:rsidR="00014E1F" w:rsidRDefault="00014E1F" w:rsidP="00FF4DC6">
      <w:pPr>
        <w:numPr>
          <w:ilvl w:val="0"/>
          <w:numId w:val="8"/>
        </w:numPr>
        <w:rPr>
          <w:lang w:val="en-ZA"/>
        </w:rPr>
      </w:pPr>
      <w:r w:rsidRPr="00014E1F">
        <w:rPr>
          <w:lang w:val="en-ZA"/>
        </w:rPr>
        <w:t>communications relating to the event.</w:t>
      </w:r>
    </w:p>
    <w:p w14:paraId="4611853C" w14:textId="77777777" w:rsidR="0093393D" w:rsidRPr="00014E1F" w:rsidRDefault="0093393D" w:rsidP="0093393D">
      <w:pPr>
        <w:rPr>
          <w:lang w:val="en-ZA"/>
        </w:rPr>
      </w:pPr>
    </w:p>
    <w:p w14:paraId="7E95EAEA" w14:textId="77777777" w:rsidR="00014E1F" w:rsidRDefault="00014E1F" w:rsidP="00014E1F">
      <w:pPr>
        <w:rPr>
          <w:lang w:val="en-ZA"/>
        </w:rPr>
      </w:pPr>
      <w:r w:rsidRPr="00014E1F">
        <w:rPr>
          <w:lang w:val="en-ZA"/>
        </w:rPr>
        <w:t>For certain activities, a User may voluntarily provide information relevant to safe participation.</w:t>
      </w:r>
    </w:p>
    <w:p w14:paraId="19AD977F" w14:textId="77777777" w:rsidR="00963C4D" w:rsidRPr="00014E1F" w:rsidRDefault="00963C4D" w:rsidP="00014E1F">
      <w:pPr>
        <w:rPr>
          <w:lang w:val="en-ZA"/>
        </w:rPr>
      </w:pPr>
    </w:p>
    <w:p w14:paraId="5862209F" w14:textId="77777777" w:rsidR="00014E1F" w:rsidRPr="00014E1F" w:rsidRDefault="00014E1F" w:rsidP="00014E1F">
      <w:pPr>
        <w:rPr>
          <w:lang w:val="en-ZA"/>
        </w:rPr>
      </w:pPr>
      <w:r w:rsidRPr="00014E1F">
        <w:rPr>
          <w:lang w:val="en-ZA"/>
        </w:rPr>
        <w:t>Where this information qualifies as special personal information, Venturo will process it only where there is an appropriate lawful basis and where it is reasonably necessary for the purpose for which it was provided.</w:t>
      </w:r>
    </w:p>
    <w:p w14:paraId="478A594A" w14:textId="20417A87" w:rsidR="00014E1F" w:rsidRPr="00014E1F" w:rsidRDefault="00014E1F" w:rsidP="00014E1F">
      <w:pPr>
        <w:rPr>
          <w:lang w:val="en-ZA"/>
        </w:rPr>
      </w:pPr>
    </w:p>
    <w:p w14:paraId="21904A72" w14:textId="77777777" w:rsidR="00014E1F" w:rsidRPr="00886B38" w:rsidRDefault="00014E1F" w:rsidP="00886B38">
      <w:pPr>
        <w:pStyle w:val="Heading3"/>
        <w:rPr>
          <w:lang w:val="en-ZA"/>
        </w:rPr>
      </w:pPr>
      <w:r w:rsidRPr="00886B38">
        <w:rPr>
          <w:lang w:val="en-ZA"/>
        </w:rPr>
        <w:t>7. User-Generated Content</w:t>
      </w:r>
    </w:p>
    <w:p w14:paraId="3784B3BB" w14:textId="77777777" w:rsidR="00014E1F" w:rsidRPr="00014E1F" w:rsidRDefault="00014E1F" w:rsidP="00014E1F">
      <w:pPr>
        <w:rPr>
          <w:lang w:val="en-ZA"/>
        </w:rPr>
      </w:pPr>
      <w:r w:rsidRPr="00014E1F">
        <w:rPr>
          <w:lang w:val="en-ZA"/>
        </w:rPr>
        <w:t>Venturo may allow Users to upload or publish content such as:</w:t>
      </w:r>
    </w:p>
    <w:p w14:paraId="78EFEF3D" w14:textId="77777777" w:rsidR="00014E1F" w:rsidRPr="00014E1F" w:rsidRDefault="00014E1F" w:rsidP="00FF4DC6">
      <w:pPr>
        <w:numPr>
          <w:ilvl w:val="0"/>
          <w:numId w:val="9"/>
        </w:numPr>
        <w:rPr>
          <w:lang w:val="en-ZA"/>
        </w:rPr>
      </w:pPr>
      <w:r w:rsidRPr="00014E1F">
        <w:rPr>
          <w:lang w:val="en-ZA"/>
        </w:rPr>
        <w:t>profile photographs;</w:t>
      </w:r>
    </w:p>
    <w:p w14:paraId="27B9DCFD" w14:textId="77777777" w:rsidR="00014E1F" w:rsidRPr="00014E1F" w:rsidRDefault="00014E1F" w:rsidP="00FF4DC6">
      <w:pPr>
        <w:numPr>
          <w:ilvl w:val="0"/>
          <w:numId w:val="9"/>
        </w:numPr>
        <w:rPr>
          <w:lang w:val="en-ZA"/>
        </w:rPr>
      </w:pPr>
      <w:r w:rsidRPr="00014E1F">
        <w:rPr>
          <w:lang w:val="en-ZA"/>
        </w:rPr>
        <w:t>reviews;</w:t>
      </w:r>
    </w:p>
    <w:p w14:paraId="205FAA0F" w14:textId="77777777" w:rsidR="00014E1F" w:rsidRPr="00014E1F" w:rsidRDefault="00014E1F" w:rsidP="00FF4DC6">
      <w:pPr>
        <w:numPr>
          <w:ilvl w:val="0"/>
          <w:numId w:val="9"/>
        </w:numPr>
        <w:rPr>
          <w:lang w:val="en-ZA"/>
        </w:rPr>
      </w:pPr>
      <w:r w:rsidRPr="00014E1F">
        <w:rPr>
          <w:lang w:val="en-ZA"/>
        </w:rPr>
        <w:t>ratings;</w:t>
      </w:r>
    </w:p>
    <w:p w14:paraId="110BB441" w14:textId="77777777" w:rsidR="00014E1F" w:rsidRPr="00014E1F" w:rsidRDefault="00014E1F" w:rsidP="00FF4DC6">
      <w:pPr>
        <w:numPr>
          <w:ilvl w:val="0"/>
          <w:numId w:val="9"/>
        </w:numPr>
        <w:rPr>
          <w:lang w:val="en-ZA"/>
        </w:rPr>
      </w:pPr>
      <w:r w:rsidRPr="00014E1F">
        <w:rPr>
          <w:lang w:val="en-ZA"/>
        </w:rPr>
        <w:t>comments;</w:t>
      </w:r>
    </w:p>
    <w:p w14:paraId="090EDAF0" w14:textId="77777777" w:rsidR="00014E1F" w:rsidRPr="00014E1F" w:rsidRDefault="00014E1F" w:rsidP="00FF4DC6">
      <w:pPr>
        <w:numPr>
          <w:ilvl w:val="0"/>
          <w:numId w:val="9"/>
        </w:numPr>
        <w:rPr>
          <w:lang w:val="en-ZA"/>
        </w:rPr>
      </w:pPr>
      <w:r w:rsidRPr="00014E1F">
        <w:rPr>
          <w:lang w:val="en-ZA"/>
        </w:rPr>
        <w:t>community posts;</w:t>
      </w:r>
    </w:p>
    <w:p w14:paraId="19F1DAF1" w14:textId="77777777" w:rsidR="00014E1F" w:rsidRPr="00014E1F" w:rsidRDefault="00014E1F" w:rsidP="00FF4DC6">
      <w:pPr>
        <w:numPr>
          <w:ilvl w:val="0"/>
          <w:numId w:val="9"/>
        </w:numPr>
        <w:rPr>
          <w:lang w:val="en-ZA"/>
        </w:rPr>
      </w:pPr>
      <w:r w:rsidRPr="00014E1F">
        <w:rPr>
          <w:lang w:val="en-ZA"/>
        </w:rPr>
        <w:t>photographs; and</w:t>
      </w:r>
    </w:p>
    <w:p w14:paraId="6E691A67" w14:textId="77777777" w:rsidR="00014E1F" w:rsidRDefault="00014E1F" w:rsidP="00FF4DC6">
      <w:pPr>
        <w:numPr>
          <w:ilvl w:val="0"/>
          <w:numId w:val="9"/>
        </w:numPr>
        <w:rPr>
          <w:lang w:val="en-ZA"/>
        </w:rPr>
      </w:pPr>
      <w:r w:rsidRPr="00014E1F">
        <w:rPr>
          <w:lang w:val="en-ZA"/>
        </w:rPr>
        <w:t>other contributions.</w:t>
      </w:r>
    </w:p>
    <w:p w14:paraId="2E082602" w14:textId="77777777" w:rsidR="00543873" w:rsidRPr="00014E1F" w:rsidRDefault="00543873" w:rsidP="00543873">
      <w:pPr>
        <w:rPr>
          <w:lang w:val="en-ZA"/>
        </w:rPr>
      </w:pPr>
    </w:p>
    <w:p w14:paraId="5126CCDD" w14:textId="77777777" w:rsidR="00014E1F" w:rsidRPr="00014E1F" w:rsidRDefault="00014E1F" w:rsidP="00014E1F">
      <w:pPr>
        <w:rPr>
          <w:lang w:val="en-ZA"/>
        </w:rPr>
      </w:pPr>
      <w:r w:rsidRPr="00014E1F">
        <w:rPr>
          <w:lang w:val="en-ZA"/>
        </w:rPr>
        <w:t>Some User-Generated Content may be visible to other Users or the public.</w:t>
      </w:r>
    </w:p>
    <w:p w14:paraId="588E2668" w14:textId="77777777" w:rsidR="00014E1F" w:rsidRPr="00014E1F" w:rsidRDefault="00014E1F" w:rsidP="00014E1F">
      <w:pPr>
        <w:rPr>
          <w:lang w:val="en-ZA"/>
        </w:rPr>
      </w:pPr>
      <w:r w:rsidRPr="00014E1F">
        <w:rPr>
          <w:lang w:val="en-ZA"/>
        </w:rPr>
        <w:t>Before publishing content, Users should avoid including personal information that they do not want others to see.</w:t>
      </w:r>
    </w:p>
    <w:p w14:paraId="606441BD" w14:textId="77777777" w:rsidR="00014E1F" w:rsidRPr="00014E1F" w:rsidRDefault="00014E1F" w:rsidP="00014E1F">
      <w:pPr>
        <w:rPr>
          <w:lang w:val="en-ZA"/>
        </w:rPr>
      </w:pPr>
      <w:r w:rsidRPr="00014E1F">
        <w:rPr>
          <w:lang w:val="en-ZA"/>
        </w:rPr>
        <w:t>Users should also avoid publishing another person's personal information without an appropriate reason or permission.</w:t>
      </w:r>
    </w:p>
    <w:p w14:paraId="013AE753" w14:textId="77777777" w:rsidR="00014E1F" w:rsidRPr="00014E1F" w:rsidRDefault="00014E1F" w:rsidP="00014E1F">
      <w:pPr>
        <w:rPr>
          <w:lang w:val="en-ZA"/>
        </w:rPr>
      </w:pPr>
      <w:r w:rsidRPr="00014E1F">
        <w:rPr>
          <w:lang w:val="en-ZA"/>
        </w:rPr>
        <w:lastRenderedPageBreak/>
        <w:t>Venturo may process User-Generated Content for moderation, platform operation, safety, support &amp; enforcement of the Venturo Terms &amp; Conditions.</w:t>
      </w:r>
    </w:p>
    <w:p w14:paraId="4BC911B3" w14:textId="0B065248" w:rsidR="00014E1F" w:rsidRPr="00014E1F" w:rsidRDefault="00014E1F" w:rsidP="00014E1F">
      <w:pPr>
        <w:rPr>
          <w:lang w:val="en-ZA"/>
        </w:rPr>
      </w:pPr>
    </w:p>
    <w:p w14:paraId="7BB8E2DB" w14:textId="77777777" w:rsidR="00014E1F" w:rsidRPr="00886B38" w:rsidRDefault="00014E1F" w:rsidP="00886B38">
      <w:pPr>
        <w:pStyle w:val="Heading3"/>
        <w:rPr>
          <w:lang w:val="en-ZA"/>
        </w:rPr>
      </w:pPr>
      <w:r w:rsidRPr="00886B38">
        <w:rPr>
          <w:lang w:val="en-ZA"/>
        </w:rPr>
        <w:t>8. Community Information</w:t>
      </w:r>
    </w:p>
    <w:p w14:paraId="7EE3E743" w14:textId="77777777" w:rsidR="00014E1F" w:rsidRPr="00014E1F" w:rsidRDefault="00014E1F" w:rsidP="00014E1F">
      <w:pPr>
        <w:rPr>
          <w:lang w:val="en-ZA"/>
        </w:rPr>
      </w:pPr>
      <w:r w:rsidRPr="00014E1F">
        <w:rPr>
          <w:lang w:val="en-ZA"/>
        </w:rPr>
        <w:t>If you join or participate in a Venturo community, we may process information including:</w:t>
      </w:r>
    </w:p>
    <w:p w14:paraId="082BF15A" w14:textId="77777777" w:rsidR="00014E1F" w:rsidRPr="00014E1F" w:rsidRDefault="00014E1F" w:rsidP="00FF4DC6">
      <w:pPr>
        <w:numPr>
          <w:ilvl w:val="0"/>
          <w:numId w:val="10"/>
        </w:numPr>
        <w:rPr>
          <w:lang w:val="en-ZA"/>
        </w:rPr>
      </w:pPr>
      <w:r w:rsidRPr="00014E1F">
        <w:rPr>
          <w:lang w:val="en-ZA"/>
        </w:rPr>
        <w:t>which communities you join;</w:t>
      </w:r>
    </w:p>
    <w:p w14:paraId="18D6AE7D" w14:textId="77777777" w:rsidR="00014E1F" w:rsidRPr="00014E1F" w:rsidRDefault="00014E1F" w:rsidP="00FF4DC6">
      <w:pPr>
        <w:numPr>
          <w:ilvl w:val="0"/>
          <w:numId w:val="10"/>
        </w:numPr>
        <w:rPr>
          <w:lang w:val="en-ZA"/>
        </w:rPr>
      </w:pPr>
      <w:r w:rsidRPr="00014E1F">
        <w:rPr>
          <w:lang w:val="en-ZA"/>
        </w:rPr>
        <w:t>community activity;</w:t>
      </w:r>
    </w:p>
    <w:p w14:paraId="7EF0AC00" w14:textId="77777777" w:rsidR="00014E1F" w:rsidRPr="00014E1F" w:rsidRDefault="00014E1F" w:rsidP="00FF4DC6">
      <w:pPr>
        <w:numPr>
          <w:ilvl w:val="0"/>
          <w:numId w:val="10"/>
        </w:numPr>
        <w:rPr>
          <w:lang w:val="en-ZA"/>
        </w:rPr>
      </w:pPr>
      <w:r w:rsidRPr="00014E1F">
        <w:rPr>
          <w:lang w:val="en-ZA"/>
        </w:rPr>
        <w:t>posts or comments;</w:t>
      </w:r>
    </w:p>
    <w:p w14:paraId="72037DD9" w14:textId="77777777" w:rsidR="00014E1F" w:rsidRPr="00014E1F" w:rsidRDefault="00014E1F" w:rsidP="00FF4DC6">
      <w:pPr>
        <w:numPr>
          <w:ilvl w:val="0"/>
          <w:numId w:val="10"/>
        </w:numPr>
        <w:rPr>
          <w:lang w:val="en-ZA"/>
        </w:rPr>
      </w:pPr>
      <w:r w:rsidRPr="00014E1F">
        <w:rPr>
          <w:lang w:val="en-ZA"/>
        </w:rPr>
        <w:t>interactions with community content; and</w:t>
      </w:r>
    </w:p>
    <w:p w14:paraId="0AFFE5CC" w14:textId="77777777" w:rsidR="00014E1F" w:rsidRDefault="00014E1F" w:rsidP="00FF4DC6">
      <w:pPr>
        <w:numPr>
          <w:ilvl w:val="0"/>
          <w:numId w:val="10"/>
        </w:numPr>
        <w:rPr>
          <w:lang w:val="en-ZA"/>
        </w:rPr>
      </w:pPr>
      <w:r w:rsidRPr="00014E1F">
        <w:rPr>
          <w:lang w:val="en-ZA"/>
        </w:rPr>
        <w:t>reports or moderation information.</w:t>
      </w:r>
    </w:p>
    <w:p w14:paraId="65714B4D" w14:textId="77777777" w:rsidR="00543873" w:rsidRPr="00014E1F" w:rsidRDefault="00543873" w:rsidP="00543873">
      <w:pPr>
        <w:rPr>
          <w:lang w:val="en-ZA"/>
        </w:rPr>
      </w:pPr>
    </w:p>
    <w:p w14:paraId="161F6F3F" w14:textId="77777777" w:rsidR="00014E1F" w:rsidRPr="00014E1F" w:rsidRDefault="00014E1F" w:rsidP="00014E1F">
      <w:pPr>
        <w:rPr>
          <w:lang w:val="en-ZA"/>
        </w:rPr>
      </w:pPr>
      <w:r w:rsidRPr="00014E1F">
        <w:rPr>
          <w:lang w:val="en-ZA"/>
        </w:rPr>
        <w:t>Depending on the community design, certain information about your participation may be visible to other community members.</w:t>
      </w:r>
    </w:p>
    <w:p w14:paraId="4EFB76D6" w14:textId="0C8F4157" w:rsidR="00014E1F" w:rsidRPr="00014E1F" w:rsidRDefault="00014E1F" w:rsidP="00014E1F">
      <w:pPr>
        <w:rPr>
          <w:lang w:val="en-ZA"/>
        </w:rPr>
      </w:pPr>
    </w:p>
    <w:p w14:paraId="200ADD5D" w14:textId="77777777" w:rsidR="00014E1F" w:rsidRPr="00886B38" w:rsidRDefault="00014E1F" w:rsidP="00886B38">
      <w:pPr>
        <w:pStyle w:val="Heading3"/>
        <w:rPr>
          <w:lang w:val="en-ZA"/>
        </w:rPr>
      </w:pPr>
      <w:r w:rsidRPr="00886B38">
        <w:rPr>
          <w:lang w:val="en-ZA"/>
        </w:rPr>
        <w:t>9. Business &amp; Activity Provider Information</w:t>
      </w:r>
    </w:p>
    <w:p w14:paraId="5BDB08A8" w14:textId="77777777" w:rsidR="00014E1F" w:rsidRPr="00014E1F" w:rsidRDefault="00014E1F" w:rsidP="00014E1F">
      <w:pPr>
        <w:rPr>
          <w:lang w:val="en-ZA"/>
        </w:rPr>
      </w:pPr>
      <w:r w:rsidRPr="00014E1F">
        <w:rPr>
          <w:lang w:val="en-ZA"/>
        </w:rPr>
        <w:t>Where a person represents an activity business, venue, event organiser or other business using Venturo, we may collect:</w:t>
      </w:r>
    </w:p>
    <w:p w14:paraId="7CE806FE" w14:textId="77777777" w:rsidR="00014E1F" w:rsidRPr="00014E1F" w:rsidRDefault="00014E1F" w:rsidP="00FF4DC6">
      <w:pPr>
        <w:numPr>
          <w:ilvl w:val="0"/>
          <w:numId w:val="11"/>
        </w:numPr>
        <w:rPr>
          <w:lang w:val="en-ZA"/>
        </w:rPr>
      </w:pPr>
      <w:r w:rsidRPr="00014E1F">
        <w:rPr>
          <w:lang w:val="en-ZA"/>
        </w:rPr>
        <w:t>representative name;</w:t>
      </w:r>
    </w:p>
    <w:p w14:paraId="6C61490A" w14:textId="77777777" w:rsidR="00014E1F" w:rsidRPr="00014E1F" w:rsidRDefault="00014E1F" w:rsidP="00FF4DC6">
      <w:pPr>
        <w:numPr>
          <w:ilvl w:val="0"/>
          <w:numId w:val="11"/>
        </w:numPr>
        <w:rPr>
          <w:lang w:val="en-ZA"/>
        </w:rPr>
      </w:pPr>
      <w:r w:rsidRPr="00014E1F">
        <w:rPr>
          <w:lang w:val="en-ZA"/>
        </w:rPr>
        <w:t>business role;</w:t>
      </w:r>
    </w:p>
    <w:p w14:paraId="6B3BEDC1" w14:textId="77777777" w:rsidR="00014E1F" w:rsidRPr="00014E1F" w:rsidRDefault="00014E1F" w:rsidP="00FF4DC6">
      <w:pPr>
        <w:numPr>
          <w:ilvl w:val="0"/>
          <w:numId w:val="11"/>
        </w:numPr>
        <w:rPr>
          <w:lang w:val="en-ZA"/>
        </w:rPr>
      </w:pPr>
      <w:r w:rsidRPr="00014E1F">
        <w:rPr>
          <w:lang w:val="en-ZA"/>
        </w:rPr>
        <w:t>work email address;</w:t>
      </w:r>
    </w:p>
    <w:p w14:paraId="751CFF52" w14:textId="77777777" w:rsidR="00014E1F" w:rsidRPr="00014E1F" w:rsidRDefault="00014E1F" w:rsidP="00FF4DC6">
      <w:pPr>
        <w:numPr>
          <w:ilvl w:val="0"/>
          <w:numId w:val="11"/>
        </w:numPr>
        <w:rPr>
          <w:lang w:val="en-ZA"/>
        </w:rPr>
      </w:pPr>
      <w:r w:rsidRPr="00014E1F">
        <w:rPr>
          <w:lang w:val="en-ZA"/>
        </w:rPr>
        <w:t>telephone number;</w:t>
      </w:r>
    </w:p>
    <w:p w14:paraId="747BD084" w14:textId="77777777" w:rsidR="00014E1F" w:rsidRPr="00014E1F" w:rsidRDefault="00014E1F" w:rsidP="00FF4DC6">
      <w:pPr>
        <w:numPr>
          <w:ilvl w:val="0"/>
          <w:numId w:val="11"/>
        </w:numPr>
        <w:rPr>
          <w:lang w:val="en-ZA"/>
        </w:rPr>
      </w:pPr>
      <w:r w:rsidRPr="00014E1F">
        <w:rPr>
          <w:lang w:val="en-ZA"/>
        </w:rPr>
        <w:t>business contact information;</w:t>
      </w:r>
    </w:p>
    <w:p w14:paraId="4CFB4F2A" w14:textId="77777777" w:rsidR="00014E1F" w:rsidRPr="00014E1F" w:rsidRDefault="00014E1F" w:rsidP="00FF4DC6">
      <w:pPr>
        <w:numPr>
          <w:ilvl w:val="0"/>
          <w:numId w:val="11"/>
        </w:numPr>
        <w:rPr>
          <w:lang w:val="en-ZA"/>
        </w:rPr>
      </w:pPr>
      <w:r w:rsidRPr="00014E1F">
        <w:rPr>
          <w:lang w:val="en-ZA"/>
        </w:rPr>
        <w:t>communications with Venturo;</w:t>
      </w:r>
    </w:p>
    <w:p w14:paraId="6018D7CC" w14:textId="77777777" w:rsidR="00014E1F" w:rsidRPr="00014E1F" w:rsidRDefault="00014E1F" w:rsidP="00FF4DC6">
      <w:pPr>
        <w:numPr>
          <w:ilvl w:val="0"/>
          <w:numId w:val="11"/>
        </w:numPr>
        <w:rPr>
          <w:lang w:val="en-ZA"/>
        </w:rPr>
      </w:pPr>
      <w:r w:rsidRPr="00014E1F">
        <w:rPr>
          <w:lang w:val="en-ZA"/>
        </w:rPr>
        <w:t>business account information;</w:t>
      </w:r>
    </w:p>
    <w:p w14:paraId="341B8946" w14:textId="77777777" w:rsidR="00014E1F" w:rsidRPr="00014E1F" w:rsidRDefault="00014E1F" w:rsidP="00FF4DC6">
      <w:pPr>
        <w:numPr>
          <w:ilvl w:val="0"/>
          <w:numId w:val="11"/>
        </w:numPr>
        <w:rPr>
          <w:lang w:val="en-ZA"/>
        </w:rPr>
      </w:pPr>
      <w:r w:rsidRPr="00014E1F">
        <w:rPr>
          <w:lang w:val="en-ZA"/>
        </w:rPr>
        <w:t>listing information;</w:t>
      </w:r>
    </w:p>
    <w:p w14:paraId="1F6E05F1" w14:textId="77777777" w:rsidR="00014E1F" w:rsidRPr="00014E1F" w:rsidRDefault="00014E1F" w:rsidP="00FF4DC6">
      <w:pPr>
        <w:numPr>
          <w:ilvl w:val="0"/>
          <w:numId w:val="11"/>
        </w:numPr>
        <w:rPr>
          <w:lang w:val="en-ZA"/>
        </w:rPr>
      </w:pPr>
      <w:r w:rsidRPr="00014E1F">
        <w:rPr>
          <w:lang w:val="en-ZA"/>
        </w:rPr>
        <w:t>photographs &amp; media submitted;</w:t>
      </w:r>
    </w:p>
    <w:p w14:paraId="5AE6BB47" w14:textId="77777777" w:rsidR="00014E1F" w:rsidRPr="00014E1F" w:rsidRDefault="00014E1F" w:rsidP="00FF4DC6">
      <w:pPr>
        <w:numPr>
          <w:ilvl w:val="0"/>
          <w:numId w:val="11"/>
        </w:numPr>
        <w:rPr>
          <w:lang w:val="en-ZA"/>
        </w:rPr>
      </w:pPr>
      <w:r w:rsidRPr="00014E1F">
        <w:rPr>
          <w:lang w:val="en-ZA"/>
        </w:rPr>
        <w:t>promotional arrangements;</w:t>
      </w:r>
    </w:p>
    <w:p w14:paraId="60AB6CA1" w14:textId="77777777" w:rsidR="00014E1F" w:rsidRPr="00014E1F" w:rsidRDefault="00014E1F" w:rsidP="00FF4DC6">
      <w:pPr>
        <w:numPr>
          <w:ilvl w:val="0"/>
          <w:numId w:val="11"/>
        </w:numPr>
        <w:rPr>
          <w:lang w:val="en-ZA"/>
        </w:rPr>
      </w:pPr>
      <w:r w:rsidRPr="00014E1F">
        <w:rPr>
          <w:lang w:val="en-ZA"/>
        </w:rPr>
        <w:t>Member Benefit information; and</w:t>
      </w:r>
    </w:p>
    <w:p w14:paraId="2B735486" w14:textId="77777777" w:rsidR="00014E1F" w:rsidRDefault="00014E1F" w:rsidP="00FF4DC6">
      <w:pPr>
        <w:numPr>
          <w:ilvl w:val="0"/>
          <w:numId w:val="11"/>
        </w:numPr>
        <w:rPr>
          <w:lang w:val="en-ZA"/>
        </w:rPr>
      </w:pPr>
      <w:r w:rsidRPr="00014E1F">
        <w:rPr>
          <w:lang w:val="en-ZA"/>
        </w:rPr>
        <w:t>transaction information relating to services purchased from Venturo.</w:t>
      </w:r>
    </w:p>
    <w:p w14:paraId="30E25FE0" w14:textId="77777777" w:rsidR="00212A1A" w:rsidRPr="00014E1F" w:rsidRDefault="00212A1A" w:rsidP="00212A1A">
      <w:pPr>
        <w:rPr>
          <w:lang w:val="en-ZA"/>
        </w:rPr>
      </w:pPr>
    </w:p>
    <w:p w14:paraId="027E7213" w14:textId="77777777" w:rsidR="00014E1F" w:rsidRPr="00014E1F" w:rsidRDefault="00014E1F" w:rsidP="00014E1F">
      <w:pPr>
        <w:rPr>
          <w:lang w:val="en-ZA"/>
        </w:rPr>
      </w:pPr>
      <w:r w:rsidRPr="00014E1F">
        <w:rPr>
          <w:lang w:val="en-ZA"/>
        </w:rPr>
        <w:t>Some business information may already be publicly available.</w:t>
      </w:r>
    </w:p>
    <w:p w14:paraId="47EAEAC4" w14:textId="77777777" w:rsidR="00014E1F" w:rsidRPr="00014E1F" w:rsidRDefault="00014E1F" w:rsidP="00014E1F">
      <w:pPr>
        <w:rPr>
          <w:lang w:val="en-ZA"/>
        </w:rPr>
      </w:pPr>
      <w:r w:rsidRPr="00014E1F">
        <w:rPr>
          <w:lang w:val="en-ZA"/>
        </w:rPr>
        <w:t>Venturo may use publicly available business information for legitimate directory, verification &amp; business-contact purposes, subject to applicable law.</w:t>
      </w:r>
    </w:p>
    <w:p w14:paraId="37F295FC" w14:textId="77777777" w:rsidR="00014E1F" w:rsidRPr="00886B38" w:rsidRDefault="00014E1F" w:rsidP="00886B38">
      <w:pPr>
        <w:pStyle w:val="Heading3"/>
        <w:rPr>
          <w:lang w:val="en-ZA"/>
        </w:rPr>
      </w:pPr>
      <w:r w:rsidRPr="00886B38">
        <w:rPr>
          <w:lang w:val="en-ZA"/>
        </w:rPr>
        <w:lastRenderedPageBreak/>
        <w:t>10. Information You Give Us Through Support</w:t>
      </w:r>
    </w:p>
    <w:p w14:paraId="7070BC5C" w14:textId="77777777" w:rsidR="00014E1F" w:rsidRPr="00014E1F" w:rsidRDefault="00014E1F" w:rsidP="00014E1F">
      <w:pPr>
        <w:rPr>
          <w:lang w:val="en-ZA"/>
        </w:rPr>
      </w:pPr>
      <w:r w:rsidRPr="00014E1F">
        <w:rPr>
          <w:lang w:val="en-ZA"/>
        </w:rPr>
        <w:t>When you contact Venturo, we may process:</w:t>
      </w:r>
    </w:p>
    <w:p w14:paraId="2FF71121" w14:textId="77777777" w:rsidR="00014E1F" w:rsidRPr="00014E1F" w:rsidRDefault="00014E1F" w:rsidP="00FF4DC6">
      <w:pPr>
        <w:numPr>
          <w:ilvl w:val="0"/>
          <w:numId w:val="12"/>
        </w:numPr>
        <w:rPr>
          <w:lang w:val="en-ZA"/>
        </w:rPr>
      </w:pPr>
      <w:r w:rsidRPr="00014E1F">
        <w:rPr>
          <w:lang w:val="en-ZA"/>
        </w:rPr>
        <w:t>your contact details;</w:t>
      </w:r>
    </w:p>
    <w:p w14:paraId="3458F4A2" w14:textId="77777777" w:rsidR="00014E1F" w:rsidRPr="00014E1F" w:rsidRDefault="00014E1F" w:rsidP="00FF4DC6">
      <w:pPr>
        <w:numPr>
          <w:ilvl w:val="0"/>
          <w:numId w:val="12"/>
        </w:numPr>
        <w:rPr>
          <w:lang w:val="en-ZA"/>
        </w:rPr>
      </w:pPr>
      <w:r w:rsidRPr="00014E1F">
        <w:rPr>
          <w:lang w:val="en-ZA"/>
        </w:rPr>
        <w:t>the content of your enquiry;</w:t>
      </w:r>
    </w:p>
    <w:p w14:paraId="53ADB5EE" w14:textId="77777777" w:rsidR="00014E1F" w:rsidRPr="00014E1F" w:rsidRDefault="00014E1F" w:rsidP="00FF4DC6">
      <w:pPr>
        <w:numPr>
          <w:ilvl w:val="0"/>
          <w:numId w:val="12"/>
        </w:numPr>
        <w:rPr>
          <w:lang w:val="en-ZA"/>
        </w:rPr>
      </w:pPr>
      <w:r w:rsidRPr="00014E1F">
        <w:rPr>
          <w:lang w:val="en-ZA"/>
        </w:rPr>
        <w:t>screenshots or files you provide;</w:t>
      </w:r>
    </w:p>
    <w:p w14:paraId="4A294573" w14:textId="77777777" w:rsidR="00014E1F" w:rsidRPr="00014E1F" w:rsidRDefault="00014E1F" w:rsidP="00FF4DC6">
      <w:pPr>
        <w:numPr>
          <w:ilvl w:val="0"/>
          <w:numId w:val="12"/>
        </w:numPr>
        <w:rPr>
          <w:lang w:val="en-ZA"/>
        </w:rPr>
      </w:pPr>
      <w:r w:rsidRPr="00014E1F">
        <w:rPr>
          <w:lang w:val="en-ZA"/>
        </w:rPr>
        <w:t>relevant account information;</w:t>
      </w:r>
    </w:p>
    <w:p w14:paraId="2C5A2C63" w14:textId="77777777" w:rsidR="00014E1F" w:rsidRPr="00014E1F" w:rsidRDefault="00014E1F" w:rsidP="00FF4DC6">
      <w:pPr>
        <w:numPr>
          <w:ilvl w:val="0"/>
          <w:numId w:val="12"/>
        </w:numPr>
        <w:rPr>
          <w:lang w:val="en-ZA"/>
        </w:rPr>
      </w:pPr>
      <w:r w:rsidRPr="00014E1F">
        <w:rPr>
          <w:lang w:val="en-ZA"/>
        </w:rPr>
        <w:t>transaction information;</w:t>
      </w:r>
    </w:p>
    <w:p w14:paraId="1A65A31D" w14:textId="77777777" w:rsidR="00014E1F" w:rsidRPr="00014E1F" w:rsidRDefault="00014E1F" w:rsidP="00FF4DC6">
      <w:pPr>
        <w:numPr>
          <w:ilvl w:val="0"/>
          <w:numId w:val="12"/>
        </w:numPr>
        <w:rPr>
          <w:lang w:val="en-ZA"/>
        </w:rPr>
      </w:pPr>
      <w:r w:rsidRPr="00014E1F">
        <w:rPr>
          <w:lang w:val="en-ZA"/>
        </w:rPr>
        <w:t>previous support communications; and</w:t>
      </w:r>
    </w:p>
    <w:p w14:paraId="482F5E82" w14:textId="77777777" w:rsidR="00014E1F" w:rsidRDefault="00014E1F" w:rsidP="00FF4DC6">
      <w:pPr>
        <w:numPr>
          <w:ilvl w:val="0"/>
          <w:numId w:val="12"/>
        </w:numPr>
        <w:rPr>
          <w:lang w:val="en-ZA"/>
        </w:rPr>
      </w:pPr>
      <w:r w:rsidRPr="00014E1F">
        <w:rPr>
          <w:lang w:val="en-ZA"/>
        </w:rPr>
        <w:t>information reasonably required to investigate the issue.</w:t>
      </w:r>
    </w:p>
    <w:p w14:paraId="317E9D7C" w14:textId="77777777" w:rsidR="00B11028" w:rsidRPr="00014E1F" w:rsidRDefault="00B11028" w:rsidP="00B11028">
      <w:pPr>
        <w:rPr>
          <w:lang w:val="en-ZA"/>
        </w:rPr>
      </w:pPr>
    </w:p>
    <w:p w14:paraId="5C498C4C" w14:textId="77777777" w:rsidR="00014E1F" w:rsidRPr="00014E1F" w:rsidRDefault="00014E1F" w:rsidP="00014E1F">
      <w:pPr>
        <w:rPr>
          <w:lang w:val="en-ZA"/>
        </w:rPr>
      </w:pPr>
      <w:r w:rsidRPr="00014E1F">
        <w:rPr>
          <w:lang w:val="en-ZA"/>
        </w:rPr>
        <w:t>Support records may be retained where necessary for customer service, dispute resolution, fraud prevention, security or legal purposes.</w:t>
      </w:r>
    </w:p>
    <w:p w14:paraId="0C982F1B" w14:textId="66F9A640" w:rsidR="00014E1F" w:rsidRPr="00014E1F" w:rsidRDefault="00014E1F" w:rsidP="00014E1F">
      <w:pPr>
        <w:rPr>
          <w:lang w:val="en-ZA"/>
        </w:rPr>
      </w:pPr>
    </w:p>
    <w:p w14:paraId="4553DD13" w14:textId="77777777" w:rsidR="00014E1F" w:rsidRPr="00886B38" w:rsidRDefault="00014E1F" w:rsidP="00886B38">
      <w:pPr>
        <w:pStyle w:val="Heading3"/>
        <w:rPr>
          <w:lang w:val="en-ZA"/>
        </w:rPr>
      </w:pPr>
      <w:r w:rsidRPr="00886B38">
        <w:rPr>
          <w:lang w:val="en-ZA"/>
        </w:rPr>
        <w:t>11. Technical &amp; Usage Information</w:t>
      </w:r>
    </w:p>
    <w:p w14:paraId="3D54F992" w14:textId="77777777" w:rsidR="00014E1F" w:rsidRPr="00014E1F" w:rsidRDefault="00014E1F" w:rsidP="00014E1F">
      <w:pPr>
        <w:rPr>
          <w:lang w:val="en-ZA"/>
        </w:rPr>
      </w:pPr>
      <w:r w:rsidRPr="00014E1F">
        <w:rPr>
          <w:lang w:val="en-ZA"/>
        </w:rPr>
        <w:t>When you use the Venturo Platform, certain technical information may be generated automatically.</w:t>
      </w:r>
    </w:p>
    <w:p w14:paraId="7FF71D71" w14:textId="77777777" w:rsidR="00014E1F" w:rsidRPr="00014E1F" w:rsidRDefault="00014E1F" w:rsidP="00014E1F">
      <w:pPr>
        <w:rPr>
          <w:lang w:val="en-ZA"/>
        </w:rPr>
      </w:pPr>
      <w:r w:rsidRPr="00014E1F">
        <w:rPr>
          <w:lang w:val="en-ZA"/>
        </w:rPr>
        <w:t>This may include:</w:t>
      </w:r>
    </w:p>
    <w:p w14:paraId="46317C39" w14:textId="77777777" w:rsidR="00014E1F" w:rsidRPr="00014E1F" w:rsidRDefault="00014E1F" w:rsidP="00FF4DC6">
      <w:pPr>
        <w:numPr>
          <w:ilvl w:val="0"/>
          <w:numId w:val="13"/>
        </w:numPr>
        <w:rPr>
          <w:lang w:val="en-ZA"/>
        </w:rPr>
      </w:pPr>
      <w:r w:rsidRPr="00014E1F">
        <w:rPr>
          <w:lang w:val="en-ZA"/>
        </w:rPr>
        <w:t>device type;</w:t>
      </w:r>
    </w:p>
    <w:p w14:paraId="7377806E" w14:textId="77777777" w:rsidR="00014E1F" w:rsidRPr="00014E1F" w:rsidRDefault="00014E1F" w:rsidP="00FF4DC6">
      <w:pPr>
        <w:numPr>
          <w:ilvl w:val="0"/>
          <w:numId w:val="13"/>
        </w:numPr>
        <w:rPr>
          <w:lang w:val="en-ZA"/>
        </w:rPr>
      </w:pPr>
      <w:r w:rsidRPr="00014E1F">
        <w:rPr>
          <w:lang w:val="en-ZA"/>
        </w:rPr>
        <w:t>operating system;</w:t>
      </w:r>
    </w:p>
    <w:p w14:paraId="4A86E11D" w14:textId="77777777" w:rsidR="00014E1F" w:rsidRPr="00014E1F" w:rsidRDefault="00014E1F" w:rsidP="00FF4DC6">
      <w:pPr>
        <w:numPr>
          <w:ilvl w:val="0"/>
          <w:numId w:val="13"/>
        </w:numPr>
        <w:rPr>
          <w:lang w:val="en-ZA"/>
        </w:rPr>
      </w:pPr>
      <w:r w:rsidRPr="00014E1F">
        <w:rPr>
          <w:lang w:val="en-ZA"/>
        </w:rPr>
        <w:t>app version;</w:t>
      </w:r>
    </w:p>
    <w:p w14:paraId="3376F7C4" w14:textId="77777777" w:rsidR="00014E1F" w:rsidRPr="00014E1F" w:rsidRDefault="00014E1F" w:rsidP="00FF4DC6">
      <w:pPr>
        <w:numPr>
          <w:ilvl w:val="0"/>
          <w:numId w:val="13"/>
        </w:numPr>
        <w:rPr>
          <w:lang w:val="en-ZA"/>
        </w:rPr>
      </w:pPr>
      <w:r w:rsidRPr="00014E1F">
        <w:rPr>
          <w:lang w:val="en-ZA"/>
        </w:rPr>
        <w:t>browser type;</w:t>
      </w:r>
    </w:p>
    <w:p w14:paraId="760BF90F" w14:textId="77777777" w:rsidR="00014E1F" w:rsidRPr="00014E1F" w:rsidRDefault="00014E1F" w:rsidP="00FF4DC6">
      <w:pPr>
        <w:numPr>
          <w:ilvl w:val="0"/>
          <w:numId w:val="13"/>
        </w:numPr>
        <w:rPr>
          <w:lang w:val="en-ZA"/>
        </w:rPr>
      </w:pPr>
      <w:r w:rsidRPr="00014E1F">
        <w:rPr>
          <w:lang w:val="en-ZA"/>
        </w:rPr>
        <w:t>IP address;</w:t>
      </w:r>
    </w:p>
    <w:p w14:paraId="445EB301" w14:textId="77777777" w:rsidR="00014E1F" w:rsidRPr="00014E1F" w:rsidRDefault="00014E1F" w:rsidP="00FF4DC6">
      <w:pPr>
        <w:numPr>
          <w:ilvl w:val="0"/>
          <w:numId w:val="13"/>
        </w:numPr>
        <w:rPr>
          <w:lang w:val="en-ZA"/>
        </w:rPr>
      </w:pPr>
      <w:r w:rsidRPr="00014E1F">
        <w:rPr>
          <w:lang w:val="en-ZA"/>
        </w:rPr>
        <w:t>device or session identifiers;</w:t>
      </w:r>
    </w:p>
    <w:p w14:paraId="0005FF44" w14:textId="77777777" w:rsidR="00014E1F" w:rsidRPr="00014E1F" w:rsidRDefault="00014E1F" w:rsidP="00FF4DC6">
      <w:pPr>
        <w:numPr>
          <w:ilvl w:val="0"/>
          <w:numId w:val="13"/>
        </w:numPr>
        <w:rPr>
          <w:lang w:val="en-ZA"/>
        </w:rPr>
      </w:pPr>
      <w:r w:rsidRPr="00014E1F">
        <w:rPr>
          <w:lang w:val="en-ZA"/>
        </w:rPr>
        <w:t>login events;</w:t>
      </w:r>
    </w:p>
    <w:p w14:paraId="011E7546" w14:textId="77777777" w:rsidR="00014E1F" w:rsidRPr="00014E1F" w:rsidRDefault="00014E1F" w:rsidP="00FF4DC6">
      <w:pPr>
        <w:numPr>
          <w:ilvl w:val="0"/>
          <w:numId w:val="13"/>
        </w:numPr>
        <w:rPr>
          <w:lang w:val="en-ZA"/>
        </w:rPr>
      </w:pPr>
      <w:r w:rsidRPr="00014E1F">
        <w:rPr>
          <w:lang w:val="en-ZA"/>
        </w:rPr>
        <w:t>error logs;</w:t>
      </w:r>
    </w:p>
    <w:p w14:paraId="0885C04C" w14:textId="77777777" w:rsidR="00014E1F" w:rsidRPr="00014E1F" w:rsidRDefault="00014E1F" w:rsidP="00FF4DC6">
      <w:pPr>
        <w:numPr>
          <w:ilvl w:val="0"/>
          <w:numId w:val="13"/>
        </w:numPr>
        <w:rPr>
          <w:lang w:val="en-ZA"/>
        </w:rPr>
      </w:pPr>
      <w:r w:rsidRPr="00014E1F">
        <w:rPr>
          <w:lang w:val="en-ZA"/>
        </w:rPr>
        <w:t>crash information;</w:t>
      </w:r>
    </w:p>
    <w:p w14:paraId="0E2ED7C8" w14:textId="77777777" w:rsidR="00014E1F" w:rsidRPr="00014E1F" w:rsidRDefault="00014E1F" w:rsidP="00FF4DC6">
      <w:pPr>
        <w:numPr>
          <w:ilvl w:val="0"/>
          <w:numId w:val="13"/>
        </w:numPr>
        <w:rPr>
          <w:lang w:val="en-ZA"/>
        </w:rPr>
      </w:pPr>
      <w:r w:rsidRPr="00014E1F">
        <w:rPr>
          <w:lang w:val="en-ZA"/>
        </w:rPr>
        <w:t>security events;</w:t>
      </w:r>
    </w:p>
    <w:p w14:paraId="3618C3F8" w14:textId="77777777" w:rsidR="00014E1F" w:rsidRPr="00014E1F" w:rsidRDefault="00014E1F" w:rsidP="00FF4DC6">
      <w:pPr>
        <w:numPr>
          <w:ilvl w:val="0"/>
          <w:numId w:val="13"/>
        </w:numPr>
        <w:rPr>
          <w:lang w:val="en-ZA"/>
        </w:rPr>
      </w:pPr>
      <w:r w:rsidRPr="00014E1F">
        <w:rPr>
          <w:lang w:val="en-ZA"/>
        </w:rPr>
        <w:t>pages or screens viewed;</w:t>
      </w:r>
    </w:p>
    <w:p w14:paraId="6F22C27C" w14:textId="77777777" w:rsidR="00014E1F" w:rsidRPr="00014E1F" w:rsidRDefault="00014E1F" w:rsidP="00FF4DC6">
      <w:pPr>
        <w:numPr>
          <w:ilvl w:val="0"/>
          <w:numId w:val="13"/>
        </w:numPr>
        <w:rPr>
          <w:lang w:val="en-ZA"/>
        </w:rPr>
      </w:pPr>
      <w:r w:rsidRPr="00014E1F">
        <w:rPr>
          <w:lang w:val="en-ZA"/>
        </w:rPr>
        <w:t>feature usage;</w:t>
      </w:r>
    </w:p>
    <w:p w14:paraId="238C06B6" w14:textId="77777777" w:rsidR="00014E1F" w:rsidRPr="00014E1F" w:rsidRDefault="00014E1F" w:rsidP="00FF4DC6">
      <w:pPr>
        <w:numPr>
          <w:ilvl w:val="0"/>
          <w:numId w:val="13"/>
        </w:numPr>
        <w:rPr>
          <w:lang w:val="en-ZA"/>
        </w:rPr>
      </w:pPr>
      <w:r w:rsidRPr="00014E1F">
        <w:rPr>
          <w:lang w:val="en-ZA"/>
        </w:rPr>
        <w:t>referral information; and</w:t>
      </w:r>
    </w:p>
    <w:p w14:paraId="4DEA2ABD" w14:textId="77777777" w:rsidR="00014E1F" w:rsidRDefault="00014E1F" w:rsidP="00FF4DC6">
      <w:pPr>
        <w:numPr>
          <w:ilvl w:val="0"/>
          <w:numId w:val="13"/>
        </w:numPr>
        <w:rPr>
          <w:lang w:val="en-ZA"/>
        </w:rPr>
      </w:pPr>
      <w:r w:rsidRPr="00014E1F">
        <w:rPr>
          <w:lang w:val="en-ZA"/>
        </w:rPr>
        <w:t>approximate technical location derived from network information where applicable.</w:t>
      </w:r>
    </w:p>
    <w:p w14:paraId="16634274" w14:textId="77777777" w:rsidR="00CB51FC" w:rsidRPr="00014E1F" w:rsidRDefault="00CB51FC" w:rsidP="00CB51FC">
      <w:pPr>
        <w:rPr>
          <w:lang w:val="en-ZA"/>
        </w:rPr>
      </w:pPr>
    </w:p>
    <w:p w14:paraId="2B767E76" w14:textId="77777777" w:rsidR="00014E1F" w:rsidRPr="00014E1F" w:rsidRDefault="00014E1F" w:rsidP="00014E1F">
      <w:pPr>
        <w:rPr>
          <w:lang w:val="en-ZA"/>
        </w:rPr>
      </w:pPr>
      <w:r w:rsidRPr="00014E1F">
        <w:rPr>
          <w:lang w:val="en-ZA"/>
        </w:rPr>
        <w:t>We use this information to operate, secure, troubleshoot &amp; improve the Platform.</w:t>
      </w:r>
    </w:p>
    <w:p w14:paraId="177BEA17" w14:textId="77777777" w:rsidR="00014E1F" w:rsidRPr="00886B38" w:rsidRDefault="00014E1F" w:rsidP="00886B38">
      <w:pPr>
        <w:pStyle w:val="Heading3"/>
        <w:rPr>
          <w:lang w:val="en-ZA"/>
        </w:rPr>
      </w:pPr>
      <w:r w:rsidRPr="00886B38">
        <w:rPr>
          <w:lang w:val="en-ZA"/>
        </w:rPr>
        <w:lastRenderedPageBreak/>
        <w:t>12. Cookies &amp; Similar Technologies</w:t>
      </w:r>
    </w:p>
    <w:p w14:paraId="07D01F71" w14:textId="77777777" w:rsidR="00014E1F" w:rsidRPr="00014E1F" w:rsidRDefault="00014E1F" w:rsidP="00014E1F">
      <w:pPr>
        <w:rPr>
          <w:lang w:val="en-ZA"/>
        </w:rPr>
      </w:pPr>
      <w:r w:rsidRPr="00014E1F">
        <w:rPr>
          <w:lang w:val="en-ZA"/>
        </w:rPr>
        <w:t>The Venturo website may use cookies or similar technologies.</w:t>
      </w:r>
    </w:p>
    <w:p w14:paraId="5652F689" w14:textId="77777777" w:rsidR="00014E1F" w:rsidRPr="00014E1F" w:rsidRDefault="00014E1F" w:rsidP="00014E1F">
      <w:pPr>
        <w:rPr>
          <w:lang w:val="en-ZA"/>
        </w:rPr>
      </w:pPr>
      <w:r w:rsidRPr="00014E1F">
        <w:rPr>
          <w:lang w:val="en-ZA"/>
        </w:rPr>
        <w:t>These may be used for:</w:t>
      </w:r>
    </w:p>
    <w:p w14:paraId="47C8C05C" w14:textId="77777777" w:rsidR="00014E1F" w:rsidRPr="00014E1F" w:rsidRDefault="00014E1F" w:rsidP="00FF4DC6">
      <w:pPr>
        <w:numPr>
          <w:ilvl w:val="0"/>
          <w:numId w:val="14"/>
        </w:numPr>
        <w:rPr>
          <w:lang w:val="en-ZA"/>
        </w:rPr>
      </w:pPr>
      <w:r w:rsidRPr="00014E1F">
        <w:rPr>
          <w:lang w:val="en-ZA"/>
        </w:rPr>
        <w:t>keeping Users signed in;</w:t>
      </w:r>
    </w:p>
    <w:p w14:paraId="7B88540C" w14:textId="77777777" w:rsidR="00014E1F" w:rsidRPr="00014E1F" w:rsidRDefault="00014E1F" w:rsidP="00FF4DC6">
      <w:pPr>
        <w:numPr>
          <w:ilvl w:val="0"/>
          <w:numId w:val="14"/>
        </w:numPr>
        <w:rPr>
          <w:lang w:val="en-ZA"/>
        </w:rPr>
      </w:pPr>
      <w:r w:rsidRPr="00014E1F">
        <w:rPr>
          <w:lang w:val="en-ZA"/>
        </w:rPr>
        <w:t>remembering preferences;</w:t>
      </w:r>
    </w:p>
    <w:p w14:paraId="380D4D44" w14:textId="77777777" w:rsidR="00014E1F" w:rsidRPr="00014E1F" w:rsidRDefault="00014E1F" w:rsidP="00FF4DC6">
      <w:pPr>
        <w:numPr>
          <w:ilvl w:val="0"/>
          <w:numId w:val="14"/>
        </w:numPr>
        <w:rPr>
          <w:lang w:val="en-ZA"/>
        </w:rPr>
      </w:pPr>
      <w:r w:rsidRPr="00014E1F">
        <w:rPr>
          <w:lang w:val="en-ZA"/>
        </w:rPr>
        <w:t>maintaining security;</w:t>
      </w:r>
    </w:p>
    <w:p w14:paraId="7159FBBF" w14:textId="77777777" w:rsidR="00014E1F" w:rsidRPr="00014E1F" w:rsidRDefault="00014E1F" w:rsidP="00FF4DC6">
      <w:pPr>
        <w:numPr>
          <w:ilvl w:val="0"/>
          <w:numId w:val="14"/>
        </w:numPr>
        <w:rPr>
          <w:lang w:val="en-ZA"/>
        </w:rPr>
      </w:pPr>
      <w:r w:rsidRPr="00014E1F">
        <w:rPr>
          <w:lang w:val="en-ZA"/>
        </w:rPr>
        <w:t>understanding website performance;</w:t>
      </w:r>
    </w:p>
    <w:p w14:paraId="241BCA9F" w14:textId="77777777" w:rsidR="00014E1F" w:rsidRPr="00014E1F" w:rsidRDefault="00014E1F" w:rsidP="00FF4DC6">
      <w:pPr>
        <w:numPr>
          <w:ilvl w:val="0"/>
          <w:numId w:val="14"/>
        </w:numPr>
        <w:rPr>
          <w:lang w:val="en-ZA"/>
        </w:rPr>
      </w:pPr>
      <w:r w:rsidRPr="00014E1F">
        <w:rPr>
          <w:lang w:val="en-ZA"/>
        </w:rPr>
        <w:t>measuring Platform usage; and</w:t>
      </w:r>
    </w:p>
    <w:p w14:paraId="5938EF88" w14:textId="77777777" w:rsidR="00014E1F" w:rsidRDefault="00014E1F" w:rsidP="00FF4DC6">
      <w:pPr>
        <w:numPr>
          <w:ilvl w:val="0"/>
          <w:numId w:val="14"/>
        </w:numPr>
        <w:rPr>
          <w:lang w:val="en-ZA"/>
        </w:rPr>
      </w:pPr>
      <w:r w:rsidRPr="00014E1F">
        <w:rPr>
          <w:lang w:val="en-ZA"/>
        </w:rPr>
        <w:t>supporting functionality.</w:t>
      </w:r>
    </w:p>
    <w:p w14:paraId="3B2E4727" w14:textId="77777777" w:rsidR="0044441E" w:rsidRPr="00014E1F" w:rsidRDefault="0044441E" w:rsidP="0044441E">
      <w:pPr>
        <w:rPr>
          <w:lang w:val="en-ZA"/>
        </w:rPr>
      </w:pPr>
    </w:p>
    <w:p w14:paraId="784A0FF7" w14:textId="77777777" w:rsidR="00014E1F" w:rsidRPr="00014E1F" w:rsidRDefault="00014E1F" w:rsidP="00014E1F">
      <w:pPr>
        <w:rPr>
          <w:lang w:val="en-ZA"/>
        </w:rPr>
      </w:pPr>
      <w:r w:rsidRPr="00014E1F">
        <w:rPr>
          <w:lang w:val="en-ZA"/>
        </w:rPr>
        <w:t>Where required, Venturo may provide Users with controls relating to optional cookies.</w:t>
      </w:r>
    </w:p>
    <w:p w14:paraId="4C537595" w14:textId="77777777" w:rsidR="00014E1F" w:rsidRDefault="00014E1F" w:rsidP="00014E1F">
      <w:pPr>
        <w:rPr>
          <w:lang w:val="en-ZA"/>
        </w:rPr>
      </w:pPr>
      <w:r w:rsidRPr="00014E1F">
        <w:rPr>
          <w:lang w:val="en-ZA"/>
        </w:rPr>
        <w:t>Essential cookies required for security, authentication or core website operation may operate without optional marketing-cookie consent where legally permitted.</w:t>
      </w:r>
    </w:p>
    <w:p w14:paraId="5368F75C" w14:textId="77777777" w:rsidR="0044441E" w:rsidRDefault="0044441E" w:rsidP="00014E1F">
      <w:pPr>
        <w:rPr>
          <w:lang w:val="en-ZA"/>
        </w:rPr>
      </w:pPr>
    </w:p>
    <w:p w14:paraId="3097D586" w14:textId="77777777" w:rsidR="0044441E" w:rsidRPr="00014E1F" w:rsidRDefault="0044441E" w:rsidP="00014E1F">
      <w:pPr>
        <w:rPr>
          <w:lang w:val="en-ZA"/>
        </w:rPr>
      </w:pPr>
    </w:p>
    <w:p w14:paraId="38D2C2E6" w14:textId="77777777" w:rsidR="00014E1F" w:rsidRPr="00014E1F" w:rsidRDefault="00014E1F" w:rsidP="00014E1F">
      <w:pPr>
        <w:rPr>
          <w:lang w:val="en-ZA"/>
        </w:rPr>
      </w:pPr>
      <w:r w:rsidRPr="00014E1F">
        <w:rPr>
          <w:lang w:val="en-ZA"/>
        </w:rPr>
        <w:t>If Venturo introduces advertising or marketing cookies, appropriate notices &amp; controls should be provided.</w:t>
      </w:r>
    </w:p>
    <w:p w14:paraId="088BCF5E" w14:textId="4F9C2CD4" w:rsidR="00014E1F" w:rsidRPr="00014E1F" w:rsidRDefault="00014E1F" w:rsidP="00014E1F">
      <w:pPr>
        <w:rPr>
          <w:lang w:val="en-ZA"/>
        </w:rPr>
      </w:pPr>
    </w:p>
    <w:p w14:paraId="769F0C82" w14:textId="77777777" w:rsidR="00014E1F" w:rsidRPr="00886B38" w:rsidRDefault="00014E1F" w:rsidP="00886B38">
      <w:pPr>
        <w:pStyle w:val="Heading3"/>
        <w:rPr>
          <w:lang w:val="en-ZA"/>
        </w:rPr>
      </w:pPr>
      <w:r w:rsidRPr="00886B38">
        <w:rPr>
          <w:lang w:val="en-ZA"/>
        </w:rPr>
        <w:t>13. Why We Process Personal Information</w:t>
      </w:r>
    </w:p>
    <w:p w14:paraId="4EAFBC61" w14:textId="77777777" w:rsidR="00014E1F" w:rsidRPr="00014E1F" w:rsidRDefault="00014E1F" w:rsidP="00014E1F">
      <w:pPr>
        <w:rPr>
          <w:lang w:val="en-ZA"/>
        </w:rPr>
      </w:pPr>
      <w:r w:rsidRPr="00014E1F">
        <w:rPr>
          <w:lang w:val="en-ZA"/>
        </w:rPr>
        <w:t>Venturo processes personal information for purposes including:</w:t>
      </w:r>
    </w:p>
    <w:p w14:paraId="46DAB778" w14:textId="77777777" w:rsidR="00014E1F" w:rsidRPr="00014E1F" w:rsidRDefault="00014E1F" w:rsidP="00FF4DC6">
      <w:pPr>
        <w:numPr>
          <w:ilvl w:val="0"/>
          <w:numId w:val="15"/>
        </w:numPr>
        <w:rPr>
          <w:lang w:val="en-ZA"/>
        </w:rPr>
      </w:pPr>
      <w:r w:rsidRPr="00014E1F">
        <w:rPr>
          <w:lang w:val="en-ZA"/>
        </w:rPr>
        <w:t>creating &amp; managing accounts;</w:t>
      </w:r>
    </w:p>
    <w:p w14:paraId="4FBD5574" w14:textId="77777777" w:rsidR="00014E1F" w:rsidRPr="00014E1F" w:rsidRDefault="00014E1F" w:rsidP="00FF4DC6">
      <w:pPr>
        <w:numPr>
          <w:ilvl w:val="0"/>
          <w:numId w:val="15"/>
        </w:numPr>
        <w:rPr>
          <w:lang w:val="en-ZA"/>
        </w:rPr>
      </w:pPr>
      <w:r w:rsidRPr="00014E1F">
        <w:rPr>
          <w:lang w:val="en-ZA"/>
        </w:rPr>
        <w:t>authenticating Users;</w:t>
      </w:r>
    </w:p>
    <w:p w14:paraId="2D841B55" w14:textId="77777777" w:rsidR="00014E1F" w:rsidRPr="00014E1F" w:rsidRDefault="00014E1F" w:rsidP="00FF4DC6">
      <w:pPr>
        <w:numPr>
          <w:ilvl w:val="0"/>
          <w:numId w:val="15"/>
        </w:numPr>
        <w:rPr>
          <w:lang w:val="en-ZA"/>
        </w:rPr>
      </w:pPr>
      <w:r w:rsidRPr="00014E1F">
        <w:rPr>
          <w:lang w:val="en-ZA"/>
        </w:rPr>
        <w:t>providing the Venturo Platform;</w:t>
      </w:r>
    </w:p>
    <w:p w14:paraId="40195DB3" w14:textId="77777777" w:rsidR="00014E1F" w:rsidRPr="00014E1F" w:rsidRDefault="00014E1F" w:rsidP="00FF4DC6">
      <w:pPr>
        <w:numPr>
          <w:ilvl w:val="0"/>
          <w:numId w:val="15"/>
        </w:numPr>
        <w:rPr>
          <w:lang w:val="en-ZA"/>
        </w:rPr>
      </w:pPr>
      <w:r w:rsidRPr="00014E1F">
        <w:rPr>
          <w:lang w:val="en-ZA"/>
        </w:rPr>
        <w:t>personalising recommendations;</w:t>
      </w:r>
    </w:p>
    <w:p w14:paraId="282C835B" w14:textId="77777777" w:rsidR="00014E1F" w:rsidRPr="00014E1F" w:rsidRDefault="00014E1F" w:rsidP="00FF4DC6">
      <w:pPr>
        <w:numPr>
          <w:ilvl w:val="0"/>
          <w:numId w:val="15"/>
        </w:numPr>
        <w:rPr>
          <w:lang w:val="en-ZA"/>
        </w:rPr>
      </w:pPr>
      <w:r w:rsidRPr="00014E1F">
        <w:rPr>
          <w:lang w:val="en-ZA"/>
        </w:rPr>
        <w:t>showing relevant activities, events &amp; communities;</w:t>
      </w:r>
    </w:p>
    <w:p w14:paraId="4EB8000B" w14:textId="77777777" w:rsidR="00014E1F" w:rsidRPr="00014E1F" w:rsidRDefault="00014E1F" w:rsidP="00FF4DC6">
      <w:pPr>
        <w:numPr>
          <w:ilvl w:val="0"/>
          <w:numId w:val="15"/>
        </w:numPr>
        <w:rPr>
          <w:lang w:val="en-ZA"/>
        </w:rPr>
      </w:pPr>
      <w:r w:rsidRPr="00014E1F">
        <w:rPr>
          <w:lang w:val="en-ZA"/>
        </w:rPr>
        <w:t>enabling location-based discovery;</w:t>
      </w:r>
    </w:p>
    <w:p w14:paraId="03E67280" w14:textId="77777777" w:rsidR="00014E1F" w:rsidRPr="00014E1F" w:rsidRDefault="00014E1F" w:rsidP="00FF4DC6">
      <w:pPr>
        <w:numPr>
          <w:ilvl w:val="0"/>
          <w:numId w:val="15"/>
        </w:numPr>
        <w:rPr>
          <w:lang w:val="en-ZA"/>
        </w:rPr>
      </w:pPr>
      <w:r w:rsidRPr="00014E1F">
        <w:rPr>
          <w:lang w:val="en-ZA"/>
        </w:rPr>
        <w:t>managing Membership;</w:t>
      </w:r>
    </w:p>
    <w:p w14:paraId="3AC35D6F" w14:textId="77777777" w:rsidR="00014E1F" w:rsidRPr="00014E1F" w:rsidRDefault="00014E1F" w:rsidP="00FF4DC6">
      <w:pPr>
        <w:numPr>
          <w:ilvl w:val="0"/>
          <w:numId w:val="15"/>
        </w:numPr>
        <w:rPr>
          <w:lang w:val="en-ZA"/>
        </w:rPr>
      </w:pPr>
      <w:r w:rsidRPr="00014E1F">
        <w:rPr>
          <w:lang w:val="en-ZA"/>
        </w:rPr>
        <w:t>confirming subscription status;</w:t>
      </w:r>
    </w:p>
    <w:p w14:paraId="73E4495B" w14:textId="77777777" w:rsidR="00014E1F" w:rsidRPr="00014E1F" w:rsidRDefault="00014E1F" w:rsidP="00FF4DC6">
      <w:pPr>
        <w:numPr>
          <w:ilvl w:val="0"/>
          <w:numId w:val="15"/>
        </w:numPr>
        <w:rPr>
          <w:lang w:val="en-ZA"/>
        </w:rPr>
      </w:pPr>
      <w:r w:rsidRPr="00014E1F">
        <w:rPr>
          <w:lang w:val="en-ZA"/>
        </w:rPr>
        <w:t>processing Venturo payments;</w:t>
      </w:r>
    </w:p>
    <w:p w14:paraId="17DF26B1" w14:textId="77777777" w:rsidR="00014E1F" w:rsidRPr="00014E1F" w:rsidRDefault="00014E1F" w:rsidP="00FF4DC6">
      <w:pPr>
        <w:numPr>
          <w:ilvl w:val="0"/>
          <w:numId w:val="15"/>
        </w:numPr>
        <w:rPr>
          <w:lang w:val="en-ZA"/>
        </w:rPr>
      </w:pPr>
      <w:r w:rsidRPr="00014E1F">
        <w:rPr>
          <w:lang w:val="en-ZA"/>
        </w:rPr>
        <w:t>administering Venturo-operated events;</w:t>
      </w:r>
    </w:p>
    <w:p w14:paraId="66DC06E0" w14:textId="77777777" w:rsidR="00014E1F" w:rsidRPr="00014E1F" w:rsidRDefault="00014E1F" w:rsidP="00FF4DC6">
      <w:pPr>
        <w:numPr>
          <w:ilvl w:val="0"/>
          <w:numId w:val="15"/>
        </w:numPr>
        <w:rPr>
          <w:lang w:val="en-ZA"/>
        </w:rPr>
      </w:pPr>
      <w:r w:rsidRPr="00014E1F">
        <w:rPr>
          <w:lang w:val="en-ZA"/>
        </w:rPr>
        <w:t>managing communities;</w:t>
      </w:r>
    </w:p>
    <w:p w14:paraId="2200B085" w14:textId="77777777" w:rsidR="00014E1F" w:rsidRPr="00014E1F" w:rsidRDefault="00014E1F" w:rsidP="00FF4DC6">
      <w:pPr>
        <w:numPr>
          <w:ilvl w:val="0"/>
          <w:numId w:val="15"/>
        </w:numPr>
        <w:rPr>
          <w:lang w:val="en-ZA"/>
        </w:rPr>
      </w:pPr>
      <w:r w:rsidRPr="00014E1F">
        <w:rPr>
          <w:lang w:val="en-ZA"/>
        </w:rPr>
        <w:t>enabling reviews &amp; other User-Generated Content;</w:t>
      </w:r>
    </w:p>
    <w:p w14:paraId="0F809C6F" w14:textId="77777777" w:rsidR="00014E1F" w:rsidRPr="00014E1F" w:rsidRDefault="00014E1F" w:rsidP="00FF4DC6">
      <w:pPr>
        <w:numPr>
          <w:ilvl w:val="0"/>
          <w:numId w:val="15"/>
        </w:numPr>
        <w:rPr>
          <w:lang w:val="en-ZA"/>
        </w:rPr>
      </w:pPr>
      <w:r w:rsidRPr="00014E1F">
        <w:rPr>
          <w:lang w:val="en-ZA"/>
        </w:rPr>
        <w:t>communicating with Users;</w:t>
      </w:r>
    </w:p>
    <w:p w14:paraId="53FE180E" w14:textId="77777777" w:rsidR="00014E1F" w:rsidRPr="00014E1F" w:rsidRDefault="00014E1F" w:rsidP="00FF4DC6">
      <w:pPr>
        <w:numPr>
          <w:ilvl w:val="0"/>
          <w:numId w:val="15"/>
        </w:numPr>
        <w:rPr>
          <w:lang w:val="en-ZA"/>
        </w:rPr>
      </w:pPr>
      <w:r w:rsidRPr="00014E1F">
        <w:rPr>
          <w:lang w:val="en-ZA"/>
        </w:rPr>
        <w:t>responding to support requests;</w:t>
      </w:r>
    </w:p>
    <w:p w14:paraId="55EDA0BC" w14:textId="77777777" w:rsidR="00014E1F" w:rsidRPr="00014E1F" w:rsidRDefault="00014E1F" w:rsidP="00FF4DC6">
      <w:pPr>
        <w:numPr>
          <w:ilvl w:val="0"/>
          <w:numId w:val="15"/>
        </w:numPr>
        <w:rPr>
          <w:lang w:val="en-ZA"/>
        </w:rPr>
      </w:pPr>
      <w:r w:rsidRPr="00014E1F">
        <w:rPr>
          <w:lang w:val="en-ZA"/>
        </w:rPr>
        <w:lastRenderedPageBreak/>
        <w:t>preventing fraud &amp; abuse;</w:t>
      </w:r>
    </w:p>
    <w:p w14:paraId="183C295C" w14:textId="77777777" w:rsidR="00014E1F" w:rsidRPr="00014E1F" w:rsidRDefault="00014E1F" w:rsidP="00FF4DC6">
      <w:pPr>
        <w:numPr>
          <w:ilvl w:val="0"/>
          <w:numId w:val="15"/>
        </w:numPr>
        <w:rPr>
          <w:lang w:val="en-ZA"/>
        </w:rPr>
      </w:pPr>
      <w:r w:rsidRPr="00014E1F">
        <w:rPr>
          <w:lang w:val="en-ZA"/>
        </w:rPr>
        <w:t>protecting the Platform;</w:t>
      </w:r>
    </w:p>
    <w:p w14:paraId="570B78D3" w14:textId="77777777" w:rsidR="00014E1F" w:rsidRPr="00014E1F" w:rsidRDefault="00014E1F" w:rsidP="00FF4DC6">
      <w:pPr>
        <w:numPr>
          <w:ilvl w:val="0"/>
          <w:numId w:val="15"/>
        </w:numPr>
        <w:rPr>
          <w:lang w:val="en-ZA"/>
        </w:rPr>
      </w:pPr>
      <w:r w:rsidRPr="00014E1F">
        <w:rPr>
          <w:lang w:val="en-ZA"/>
        </w:rPr>
        <w:t>investigating security incidents;</w:t>
      </w:r>
    </w:p>
    <w:p w14:paraId="6E271EA6" w14:textId="77777777" w:rsidR="00014E1F" w:rsidRPr="00014E1F" w:rsidRDefault="00014E1F" w:rsidP="00FF4DC6">
      <w:pPr>
        <w:numPr>
          <w:ilvl w:val="0"/>
          <w:numId w:val="15"/>
        </w:numPr>
        <w:rPr>
          <w:lang w:val="en-ZA"/>
        </w:rPr>
      </w:pPr>
      <w:r w:rsidRPr="00014E1F">
        <w:rPr>
          <w:lang w:val="en-ZA"/>
        </w:rPr>
        <w:t>improving features &amp; Platform performance;</w:t>
      </w:r>
    </w:p>
    <w:p w14:paraId="6DCFCB00" w14:textId="77777777" w:rsidR="00014E1F" w:rsidRPr="00014E1F" w:rsidRDefault="00014E1F" w:rsidP="00FF4DC6">
      <w:pPr>
        <w:numPr>
          <w:ilvl w:val="0"/>
          <w:numId w:val="15"/>
        </w:numPr>
        <w:rPr>
          <w:lang w:val="en-ZA"/>
        </w:rPr>
      </w:pPr>
      <w:r w:rsidRPr="00014E1F">
        <w:rPr>
          <w:lang w:val="en-ZA"/>
        </w:rPr>
        <w:t>maintaining accounting &amp; transaction records;</w:t>
      </w:r>
    </w:p>
    <w:p w14:paraId="57ABB336" w14:textId="77777777" w:rsidR="00014E1F" w:rsidRPr="00014E1F" w:rsidRDefault="00014E1F" w:rsidP="00FF4DC6">
      <w:pPr>
        <w:numPr>
          <w:ilvl w:val="0"/>
          <w:numId w:val="15"/>
        </w:numPr>
        <w:rPr>
          <w:lang w:val="en-ZA"/>
        </w:rPr>
      </w:pPr>
      <w:r w:rsidRPr="00014E1F">
        <w:rPr>
          <w:lang w:val="en-ZA"/>
        </w:rPr>
        <w:t>complying with legal obligations;</w:t>
      </w:r>
    </w:p>
    <w:p w14:paraId="71071454" w14:textId="77777777" w:rsidR="00014E1F" w:rsidRPr="00014E1F" w:rsidRDefault="00014E1F" w:rsidP="00FF4DC6">
      <w:pPr>
        <w:numPr>
          <w:ilvl w:val="0"/>
          <w:numId w:val="15"/>
        </w:numPr>
        <w:rPr>
          <w:lang w:val="en-ZA"/>
        </w:rPr>
      </w:pPr>
      <w:r w:rsidRPr="00014E1F">
        <w:rPr>
          <w:lang w:val="en-ZA"/>
        </w:rPr>
        <w:t>enforcing Venturo's Terms &amp; Conditions; and</w:t>
      </w:r>
    </w:p>
    <w:p w14:paraId="37A3C211" w14:textId="77777777" w:rsidR="00014E1F" w:rsidRDefault="00014E1F" w:rsidP="00FF4DC6">
      <w:pPr>
        <w:numPr>
          <w:ilvl w:val="0"/>
          <w:numId w:val="15"/>
        </w:numPr>
        <w:rPr>
          <w:lang w:val="en-ZA"/>
        </w:rPr>
      </w:pPr>
      <w:r w:rsidRPr="00014E1F">
        <w:rPr>
          <w:lang w:val="en-ZA"/>
        </w:rPr>
        <w:t>sending permitted marketing communications.</w:t>
      </w:r>
    </w:p>
    <w:p w14:paraId="041BF068" w14:textId="77777777" w:rsidR="0044441E" w:rsidRPr="00014E1F" w:rsidRDefault="0044441E" w:rsidP="0044441E">
      <w:pPr>
        <w:rPr>
          <w:lang w:val="en-ZA"/>
        </w:rPr>
      </w:pPr>
    </w:p>
    <w:p w14:paraId="2058E137" w14:textId="77777777" w:rsidR="00014E1F" w:rsidRPr="00014E1F" w:rsidRDefault="00014E1F" w:rsidP="00014E1F">
      <w:pPr>
        <w:rPr>
          <w:lang w:val="en-ZA"/>
        </w:rPr>
      </w:pPr>
      <w:r w:rsidRPr="00014E1F">
        <w:rPr>
          <w:lang w:val="en-ZA"/>
        </w:rPr>
        <w:t>Venturo will not process personal information in a way that is incompatible with the purpose for which it was collected unless there is an appropriate legal basis to do so.</w:t>
      </w:r>
    </w:p>
    <w:p w14:paraId="0CC4C90F" w14:textId="3570B3BB" w:rsidR="00014E1F" w:rsidRPr="00014E1F" w:rsidRDefault="00014E1F" w:rsidP="00014E1F">
      <w:pPr>
        <w:rPr>
          <w:lang w:val="en-ZA"/>
        </w:rPr>
      </w:pPr>
    </w:p>
    <w:p w14:paraId="74620243" w14:textId="77777777" w:rsidR="00014E1F" w:rsidRPr="00886B38" w:rsidRDefault="00014E1F" w:rsidP="00886B38">
      <w:pPr>
        <w:pStyle w:val="Heading3"/>
        <w:rPr>
          <w:lang w:val="en-ZA"/>
        </w:rPr>
      </w:pPr>
      <w:r w:rsidRPr="00886B38">
        <w:rPr>
          <w:lang w:val="en-ZA"/>
        </w:rPr>
        <w:t>14. Grounds for Processing</w:t>
      </w:r>
    </w:p>
    <w:p w14:paraId="6EFDBEEC" w14:textId="77777777" w:rsidR="00014E1F" w:rsidRPr="00014E1F" w:rsidRDefault="00014E1F" w:rsidP="00014E1F">
      <w:pPr>
        <w:rPr>
          <w:lang w:val="en-ZA"/>
        </w:rPr>
      </w:pPr>
      <w:r w:rsidRPr="00014E1F">
        <w:rPr>
          <w:lang w:val="en-ZA"/>
        </w:rPr>
        <w:t>Depending on the circumstances, Venturo may process personal information where:</w:t>
      </w:r>
    </w:p>
    <w:p w14:paraId="179243DF" w14:textId="77777777" w:rsidR="00014E1F" w:rsidRPr="00014E1F" w:rsidRDefault="00014E1F" w:rsidP="00FF4DC6">
      <w:pPr>
        <w:numPr>
          <w:ilvl w:val="0"/>
          <w:numId w:val="16"/>
        </w:numPr>
        <w:rPr>
          <w:lang w:val="en-ZA"/>
        </w:rPr>
      </w:pPr>
      <w:r w:rsidRPr="00014E1F">
        <w:rPr>
          <w:lang w:val="en-ZA"/>
        </w:rPr>
        <w:t>you have consented to the processing;</w:t>
      </w:r>
    </w:p>
    <w:p w14:paraId="61427749" w14:textId="77777777" w:rsidR="00014E1F" w:rsidRPr="00014E1F" w:rsidRDefault="00014E1F" w:rsidP="00FF4DC6">
      <w:pPr>
        <w:numPr>
          <w:ilvl w:val="0"/>
          <w:numId w:val="16"/>
        </w:numPr>
        <w:rPr>
          <w:lang w:val="en-ZA"/>
        </w:rPr>
      </w:pPr>
      <w:r w:rsidRPr="00014E1F">
        <w:rPr>
          <w:lang w:val="en-ZA"/>
        </w:rPr>
        <w:t>processing is necessary to perform an agreement with you;</w:t>
      </w:r>
    </w:p>
    <w:p w14:paraId="4DE70AFA" w14:textId="77777777" w:rsidR="00014E1F" w:rsidRPr="00014E1F" w:rsidRDefault="00014E1F" w:rsidP="00FF4DC6">
      <w:pPr>
        <w:numPr>
          <w:ilvl w:val="0"/>
          <w:numId w:val="16"/>
        </w:numPr>
        <w:rPr>
          <w:lang w:val="en-ZA"/>
        </w:rPr>
      </w:pPr>
      <w:r w:rsidRPr="00014E1F">
        <w:rPr>
          <w:lang w:val="en-ZA"/>
        </w:rPr>
        <w:t>processing is necessary to comply with a legal obligation;</w:t>
      </w:r>
    </w:p>
    <w:p w14:paraId="339D0265" w14:textId="77777777" w:rsidR="00014E1F" w:rsidRPr="00014E1F" w:rsidRDefault="00014E1F" w:rsidP="00FF4DC6">
      <w:pPr>
        <w:numPr>
          <w:ilvl w:val="0"/>
          <w:numId w:val="16"/>
        </w:numPr>
        <w:rPr>
          <w:lang w:val="en-ZA"/>
        </w:rPr>
      </w:pPr>
      <w:r w:rsidRPr="00014E1F">
        <w:rPr>
          <w:lang w:val="en-ZA"/>
        </w:rPr>
        <w:t>processing protects a legitimate interest of the User;</w:t>
      </w:r>
    </w:p>
    <w:p w14:paraId="2971B3E9" w14:textId="77777777" w:rsidR="00014E1F" w:rsidRPr="00014E1F" w:rsidRDefault="00014E1F" w:rsidP="00FF4DC6">
      <w:pPr>
        <w:numPr>
          <w:ilvl w:val="0"/>
          <w:numId w:val="16"/>
        </w:numPr>
        <w:rPr>
          <w:lang w:val="en-ZA"/>
        </w:rPr>
      </w:pPr>
      <w:r w:rsidRPr="00014E1F">
        <w:rPr>
          <w:lang w:val="en-ZA"/>
        </w:rPr>
        <w:t>processing is necessary to pursue Venturo's legitimate interests or those of a third party, subject to applicable law; or</w:t>
      </w:r>
    </w:p>
    <w:p w14:paraId="0A0FB59C" w14:textId="77777777" w:rsidR="00014E1F" w:rsidRDefault="00014E1F" w:rsidP="00FF4DC6">
      <w:pPr>
        <w:numPr>
          <w:ilvl w:val="0"/>
          <w:numId w:val="16"/>
        </w:numPr>
        <w:rPr>
          <w:lang w:val="en-ZA"/>
        </w:rPr>
      </w:pPr>
      <w:r w:rsidRPr="00014E1F">
        <w:rPr>
          <w:lang w:val="en-ZA"/>
        </w:rPr>
        <w:t xml:space="preserve">another lawful basis recognised under </w:t>
      </w:r>
      <w:proofErr w:type="spellStart"/>
      <w:r w:rsidRPr="000A61C8">
        <w:rPr>
          <w:lang w:val="en-ZA"/>
        </w:rPr>
        <w:t>POPIA</w:t>
      </w:r>
      <w:proofErr w:type="spellEnd"/>
      <w:r w:rsidRPr="000A61C8">
        <w:rPr>
          <w:lang w:val="en-ZA"/>
        </w:rPr>
        <w:t xml:space="preserve"> </w:t>
      </w:r>
      <w:r w:rsidRPr="00014E1F">
        <w:rPr>
          <w:lang w:val="en-ZA"/>
        </w:rPr>
        <w:t>applies.</w:t>
      </w:r>
    </w:p>
    <w:p w14:paraId="72E33128" w14:textId="77777777" w:rsidR="000A61C8" w:rsidRPr="00014E1F" w:rsidRDefault="000A61C8" w:rsidP="000A61C8">
      <w:pPr>
        <w:rPr>
          <w:lang w:val="en-ZA"/>
        </w:rPr>
      </w:pPr>
    </w:p>
    <w:p w14:paraId="17B6CB7C" w14:textId="77777777" w:rsidR="00014E1F" w:rsidRPr="00014E1F" w:rsidRDefault="00014E1F" w:rsidP="00014E1F">
      <w:pPr>
        <w:rPr>
          <w:lang w:val="en-ZA"/>
        </w:rPr>
      </w:pPr>
      <w:r w:rsidRPr="00014E1F">
        <w:rPr>
          <w:lang w:val="en-ZA"/>
        </w:rPr>
        <w:t>Venturo will use consent where consent is the appropriate legal basis.</w:t>
      </w:r>
    </w:p>
    <w:p w14:paraId="5AA91529" w14:textId="77777777" w:rsidR="00014E1F" w:rsidRPr="00014E1F" w:rsidRDefault="00014E1F" w:rsidP="00014E1F">
      <w:pPr>
        <w:rPr>
          <w:lang w:val="en-ZA"/>
        </w:rPr>
      </w:pPr>
      <w:r w:rsidRPr="00014E1F">
        <w:rPr>
          <w:lang w:val="en-ZA"/>
        </w:rPr>
        <w:t>Where processing is based on consent, you may withdraw that consent subject to applicable law and any processing that is independently permitted on another lawful basis.</w:t>
      </w:r>
    </w:p>
    <w:p w14:paraId="239D99D1" w14:textId="3FABEA4B" w:rsidR="00014E1F" w:rsidRPr="00014E1F" w:rsidRDefault="00014E1F" w:rsidP="00014E1F">
      <w:pPr>
        <w:rPr>
          <w:lang w:val="en-ZA"/>
        </w:rPr>
      </w:pPr>
    </w:p>
    <w:p w14:paraId="46E75E60" w14:textId="77777777" w:rsidR="002D43A2" w:rsidRDefault="002D43A2">
      <w:pPr>
        <w:rPr>
          <w:rFonts w:ascii="Social Gothic Rough" w:eastAsiaTheme="majorEastAsia" w:hAnsi="Social Gothic Rough" w:cstheme="majorBidi"/>
          <w:b/>
          <w:color w:val="292D34" w:themeColor="text1"/>
          <w:lang w:val="en-ZA"/>
        </w:rPr>
      </w:pPr>
      <w:r>
        <w:rPr>
          <w:lang w:val="en-ZA"/>
        </w:rPr>
        <w:br w:type="page"/>
      </w:r>
    </w:p>
    <w:p w14:paraId="7022AB2F" w14:textId="64F2850E" w:rsidR="00014E1F" w:rsidRPr="00886B38" w:rsidRDefault="00014E1F" w:rsidP="00886B38">
      <w:pPr>
        <w:pStyle w:val="Heading3"/>
        <w:rPr>
          <w:lang w:val="en-ZA"/>
        </w:rPr>
      </w:pPr>
      <w:r w:rsidRPr="00886B38">
        <w:rPr>
          <w:lang w:val="en-ZA"/>
        </w:rPr>
        <w:lastRenderedPageBreak/>
        <w:t>15. Personalised Recommendations</w:t>
      </w:r>
    </w:p>
    <w:p w14:paraId="7D0E161E" w14:textId="77777777" w:rsidR="00014E1F" w:rsidRPr="00014E1F" w:rsidRDefault="00014E1F" w:rsidP="00014E1F">
      <w:pPr>
        <w:rPr>
          <w:lang w:val="en-ZA"/>
        </w:rPr>
      </w:pPr>
      <w:r w:rsidRPr="00014E1F">
        <w:rPr>
          <w:lang w:val="en-ZA"/>
        </w:rPr>
        <w:t>Venturo uses information such as:</w:t>
      </w:r>
    </w:p>
    <w:p w14:paraId="20737A68" w14:textId="77777777" w:rsidR="00014E1F" w:rsidRPr="00014E1F" w:rsidRDefault="00014E1F" w:rsidP="00FF4DC6">
      <w:pPr>
        <w:numPr>
          <w:ilvl w:val="0"/>
          <w:numId w:val="17"/>
        </w:numPr>
        <w:rPr>
          <w:lang w:val="en-ZA"/>
        </w:rPr>
      </w:pPr>
      <w:r w:rsidRPr="00014E1F">
        <w:rPr>
          <w:lang w:val="en-ZA"/>
        </w:rPr>
        <w:t>your interests;</w:t>
      </w:r>
    </w:p>
    <w:p w14:paraId="092BA4DA" w14:textId="77777777" w:rsidR="00014E1F" w:rsidRPr="00014E1F" w:rsidRDefault="00014E1F" w:rsidP="00FF4DC6">
      <w:pPr>
        <w:numPr>
          <w:ilvl w:val="0"/>
          <w:numId w:val="17"/>
        </w:numPr>
        <w:rPr>
          <w:lang w:val="en-ZA"/>
        </w:rPr>
      </w:pPr>
      <w:r w:rsidRPr="00014E1F">
        <w:rPr>
          <w:lang w:val="en-ZA"/>
        </w:rPr>
        <w:t>selected preferences;</w:t>
      </w:r>
    </w:p>
    <w:p w14:paraId="6A5FF418" w14:textId="77777777" w:rsidR="00014E1F" w:rsidRPr="00014E1F" w:rsidRDefault="00014E1F" w:rsidP="00FF4DC6">
      <w:pPr>
        <w:numPr>
          <w:ilvl w:val="0"/>
          <w:numId w:val="17"/>
        </w:numPr>
        <w:rPr>
          <w:lang w:val="en-ZA"/>
        </w:rPr>
      </w:pPr>
      <w:r w:rsidRPr="00014E1F">
        <w:rPr>
          <w:lang w:val="en-ZA"/>
        </w:rPr>
        <w:t>saved activities;</w:t>
      </w:r>
    </w:p>
    <w:p w14:paraId="7E241FB2" w14:textId="77777777" w:rsidR="00014E1F" w:rsidRPr="00014E1F" w:rsidRDefault="00014E1F" w:rsidP="00FF4DC6">
      <w:pPr>
        <w:numPr>
          <w:ilvl w:val="0"/>
          <w:numId w:val="17"/>
        </w:numPr>
        <w:rPr>
          <w:lang w:val="en-ZA"/>
        </w:rPr>
      </w:pPr>
      <w:r w:rsidRPr="00014E1F">
        <w:rPr>
          <w:lang w:val="en-ZA"/>
        </w:rPr>
        <w:t>previous Platform interactions;</w:t>
      </w:r>
    </w:p>
    <w:p w14:paraId="4AE0EDD8" w14:textId="77777777" w:rsidR="00014E1F" w:rsidRPr="00014E1F" w:rsidRDefault="00014E1F" w:rsidP="00FF4DC6">
      <w:pPr>
        <w:numPr>
          <w:ilvl w:val="0"/>
          <w:numId w:val="17"/>
        </w:numPr>
        <w:rPr>
          <w:lang w:val="en-ZA"/>
        </w:rPr>
      </w:pPr>
      <w:r w:rsidRPr="00014E1F">
        <w:rPr>
          <w:lang w:val="en-ZA"/>
        </w:rPr>
        <w:t>location preferences; and</w:t>
      </w:r>
    </w:p>
    <w:p w14:paraId="1C79DE5D" w14:textId="76B2510A" w:rsidR="002D43A2" w:rsidRPr="00903DEC" w:rsidRDefault="00014E1F" w:rsidP="00FF4DC6">
      <w:pPr>
        <w:numPr>
          <w:ilvl w:val="0"/>
          <w:numId w:val="17"/>
        </w:numPr>
        <w:rPr>
          <w:lang w:val="en-ZA"/>
        </w:rPr>
      </w:pPr>
      <w:r w:rsidRPr="00014E1F">
        <w:rPr>
          <w:lang w:val="en-ZA"/>
        </w:rPr>
        <w:t>other discovery signals</w:t>
      </w:r>
    </w:p>
    <w:p w14:paraId="5CBC9D21" w14:textId="77777777" w:rsidR="00014E1F" w:rsidRDefault="00014E1F" w:rsidP="00014E1F">
      <w:pPr>
        <w:rPr>
          <w:lang w:val="en-ZA"/>
        </w:rPr>
      </w:pPr>
      <w:r w:rsidRPr="00014E1F">
        <w:rPr>
          <w:lang w:val="en-ZA"/>
        </w:rPr>
        <w:t>to personalise recommendations.</w:t>
      </w:r>
    </w:p>
    <w:p w14:paraId="5CBDA3A0" w14:textId="77777777" w:rsidR="00903DEC" w:rsidRPr="00014E1F" w:rsidRDefault="00903DEC" w:rsidP="00014E1F">
      <w:pPr>
        <w:rPr>
          <w:lang w:val="en-ZA"/>
        </w:rPr>
      </w:pPr>
    </w:p>
    <w:p w14:paraId="4AE4E576" w14:textId="77777777" w:rsidR="00014E1F" w:rsidRDefault="00014E1F" w:rsidP="00014E1F">
      <w:pPr>
        <w:rPr>
          <w:lang w:val="en-ZA"/>
        </w:rPr>
      </w:pPr>
      <w:r w:rsidRPr="00014E1F">
        <w:rPr>
          <w:lang w:val="en-ZA"/>
        </w:rPr>
        <w:t>For example, Venturo may use these signals to decide which activities, events or communities appear higher in your personalised discovery experience.</w:t>
      </w:r>
    </w:p>
    <w:p w14:paraId="619E6F2E" w14:textId="77777777" w:rsidR="00903DEC" w:rsidRPr="00014E1F" w:rsidRDefault="00903DEC" w:rsidP="00014E1F">
      <w:pPr>
        <w:rPr>
          <w:lang w:val="en-ZA"/>
        </w:rPr>
      </w:pPr>
    </w:p>
    <w:p w14:paraId="4A43BDFA" w14:textId="77777777" w:rsidR="00014E1F" w:rsidRPr="00014E1F" w:rsidRDefault="00014E1F" w:rsidP="00014E1F">
      <w:pPr>
        <w:rPr>
          <w:lang w:val="en-ZA"/>
        </w:rPr>
      </w:pPr>
      <w:r w:rsidRPr="00014E1F">
        <w:rPr>
          <w:lang w:val="en-ZA"/>
        </w:rPr>
        <w:t>These recommendations are intended to reduce irrelevant results &amp; improve discovery.</w:t>
      </w:r>
    </w:p>
    <w:p w14:paraId="23DBFF0E" w14:textId="77777777" w:rsidR="00014E1F" w:rsidRDefault="00014E1F" w:rsidP="00014E1F">
      <w:pPr>
        <w:rPr>
          <w:lang w:val="en-ZA"/>
        </w:rPr>
      </w:pPr>
      <w:r w:rsidRPr="00014E1F">
        <w:rPr>
          <w:lang w:val="en-ZA"/>
        </w:rPr>
        <w:t>Venturo's recommendation features are not intended to make automated decisions that produce legal or similarly significant effects on Users.</w:t>
      </w:r>
    </w:p>
    <w:p w14:paraId="5132B95B" w14:textId="77777777" w:rsidR="00903DEC" w:rsidRPr="00014E1F" w:rsidRDefault="00903DEC" w:rsidP="00014E1F">
      <w:pPr>
        <w:rPr>
          <w:lang w:val="en-ZA"/>
        </w:rPr>
      </w:pPr>
    </w:p>
    <w:p w14:paraId="49D490C1" w14:textId="77777777" w:rsidR="00014E1F" w:rsidRPr="00014E1F" w:rsidRDefault="00014E1F" w:rsidP="00014E1F">
      <w:pPr>
        <w:rPr>
          <w:lang w:val="en-ZA"/>
        </w:rPr>
      </w:pPr>
      <w:r w:rsidRPr="00014E1F">
        <w:rPr>
          <w:lang w:val="en-ZA"/>
        </w:rPr>
        <w:t>Personalisation does not guarantee that every recommendation will be suitable, available or of interest to the User.</w:t>
      </w:r>
    </w:p>
    <w:p w14:paraId="7AC21FB1" w14:textId="41482586" w:rsidR="00014E1F" w:rsidRPr="00014E1F" w:rsidRDefault="00014E1F" w:rsidP="00014E1F">
      <w:pPr>
        <w:rPr>
          <w:lang w:val="en-ZA"/>
        </w:rPr>
      </w:pPr>
    </w:p>
    <w:p w14:paraId="0446B281" w14:textId="77777777" w:rsidR="00014E1F" w:rsidRPr="00886B38" w:rsidRDefault="00014E1F" w:rsidP="00886B38">
      <w:pPr>
        <w:pStyle w:val="Heading3"/>
        <w:rPr>
          <w:lang w:val="en-ZA"/>
        </w:rPr>
      </w:pPr>
      <w:r w:rsidRPr="00886B38">
        <w:rPr>
          <w:lang w:val="en-ZA"/>
        </w:rPr>
        <w:t>16. Direct Marketing</w:t>
      </w:r>
    </w:p>
    <w:p w14:paraId="273AB33D" w14:textId="77777777" w:rsidR="00014E1F" w:rsidRDefault="00014E1F" w:rsidP="00014E1F">
      <w:pPr>
        <w:rPr>
          <w:lang w:val="en-ZA"/>
        </w:rPr>
      </w:pPr>
      <w:r w:rsidRPr="00014E1F">
        <w:rPr>
          <w:lang w:val="en-ZA"/>
        </w:rPr>
        <w:t xml:space="preserve">Venturo may send marketing communications about activities, events, membership offers, community updates, promotions or other Venturo news </w:t>
      </w:r>
      <w:proofErr w:type="gramStart"/>
      <w:r w:rsidRPr="00014E1F">
        <w:rPr>
          <w:lang w:val="en-ZA"/>
        </w:rPr>
        <w:t>where</w:t>
      </w:r>
      <w:proofErr w:type="gramEnd"/>
      <w:r w:rsidRPr="00014E1F">
        <w:rPr>
          <w:lang w:val="en-ZA"/>
        </w:rPr>
        <w:t xml:space="preserve"> permitted by law.</w:t>
      </w:r>
    </w:p>
    <w:p w14:paraId="1C7C17C8" w14:textId="77777777" w:rsidR="00903DEC" w:rsidRPr="00014E1F" w:rsidRDefault="00903DEC" w:rsidP="00014E1F">
      <w:pPr>
        <w:rPr>
          <w:lang w:val="en-ZA"/>
        </w:rPr>
      </w:pPr>
    </w:p>
    <w:p w14:paraId="11FB03BB" w14:textId="77777777" w:rsidR="00014E1F" w:rsidRPr="00014E1F" w:rsidRDefault="00014E1F" w:rsidP="00014E1F">
      <w:pPr>
        <w:rPr>
          <w:lang w:val="en-ZA"/>
        </w:rPr>
      </w:pPr>
      <w:r w:rsidRPr="00014E1F">
        <w:rPr>
          <w:lang w:val="en-ZA"/>
        </w:rPr>
        <w:t>Where consent is required, Venturo will request it separately.</w:t>
      </w:r>
    </w:p>
    <w:p w14:paraId="65CAC4DE" w14:textId="77777777" w:rsidR="00014E1F" w:rsidRPr="00014E1F" w:rsidRDefault="00014E1F" w:rsidP="00014E1F">
      <w:pPr>
        <w:rPr>
          <w:lang w:val="en-ZA"/>
        </w:rPr>
      </w:pPr>
      <w:r w:rsidRPr="00014E1F">
        <w:rPr>
          <w:lang w:val="en-ZA"/>
        </w:rPr>
        <w:t>Marketing consent is optional and is not required simply to create a Venturo account or make a purchase.</w:t>
      </w:r>
    </w:p>
    <w:p w14:paraId="2EEF71BC" w14:textId="77777777" w:rsidR="00014E1F" w:rsidRDefault="00014E1F" w:rsidP="00014E1F">
      <w:pPr>
        <w:rPr>
          <w:lang w:val="en-ZA"/>
        </w:rPr>
      </w:pPr>
      <w:r w:rsidRPr="00014E1F">
        <w:rPr>
          <w:lang w:val="en-ZA"/>
        </w:rPr>
        <w:t>Users may withdraw or change their marketing preference using the unsubscribe functionality provided or by contacting Venturo.</w:t>
      </w:r>
    </w:p>
    <w:p w14:paraId="09888B11" w14:textId="564BCD30" w:rsidR="003F3EFE" w:rsidRDefault="003F3EFE">
      <w:pPr>
        <w:rPr>
          <w:lang w:val="en-ZA"/>
        </w:rPr>
      </w:pPr>
      <w:r>
        <w:rPr>
          <w:lang w:val="en-ZA"/>
        </w:rPr>
        <w:br w:type="page"/>
      </w:r>
    </w:p>
    <w:p w14:paraId="32EB0127" w14:textId="77777777" w:rsidR="00014E1F" w:rsidRPr="00014E1F" w:rsidRDefault="00014E1F" w:rsidP="00014E1F">
      <w:pPr>
        <w:rPr>
          <w:lang w:val="en-ZA"/>
        </w:rPr>
      </w:pPr>
      <w:r w:rsidRPr="00014E1F">
        <w:rPr>
          <w:lang w:val="en-ZA"/>
        </w:rPr>
        <w:lastRenderedPageBreak/>
        <w:t>Opting out of marketing does not prevent Venturo from sending necessary service communications such as:</w:t>
      </w:r>
    </w:p>
    <w:p w14:paraId="7C98166C" w14:textId="77777777" w:rsidR="00014E1F" w:rsidRPr="00014E1F" w:rsidRDefault="00014E1F" w:rsidP="00FF4DC6">
      <w:pPr>
        <w:numPr>
          <w:ilvl w:val="0"/>
          <w:numId w:val="18"/>
        </w:numPr>
        <w:rPr>
          <w:lang w:val="en-ZA"/>
        </w:rPr>
      </w:pPr>
      <w:r w:rsidRPr="00014E1F">
        <w:rPr>
          <w:lang w:val="en-ZA"/>
        </w:rPr>
        <w:t>account-security messages;</w:t>
      </w:r>
    </w:p>
    <w:p w14:paraId="71A12498" w14:textId="77777777" w:rsidR="00014E1F" w:rsidRPr="00014E1F" w:rsidRDefault="00014E1F" w:rsidP="00FF4DC6">
      <w:pPr>
        <w:numPr>
          <w:ilvl w:val="0"/>
          <w:numId w:val="18"/>
        </w:numPr>
        <w:rPr>
          <w:lang w:val="en-ZA"/>
        </w:rPr>
      </w:pPr>
      <w:r w:rsidRPr="00014E1F">
        <w:rPr>
          <w:lang w:val="en-ZA"/>
        </w:rPr>
        <w:t>booking confirmations;</w:t>
      </w:r>
    </w:p>
    <w:p w14:paraId="4E05C2B2" w14:textId="77777777" w:rsidR="00014E1F" w:rsidRPr="00014E1F" w:rsidRDefault="00014E1F" w:rsidP="00FF4DC6">
      <w:pPr>
        <w:numPr>
          <w:ilvl w:val="0"/>
          <w:numId w:val="18"/>
        </w:numPr>
        <w:rPr>
          <w:lang w:val="en-ZA"/>
        </w:rPr>
      </w:pPr>
      <w:r w:rsidRPr="00014E1F">
        <w:rPr>
          <w:lang w:val="en-ZA"/>
        </w:rPr>
        <w:t>payment information;</w:t>
      </w:r>
    </w:p>
    <w:p w14:paraId="4E0AFAA8" w14:textId="77777777" w:rsidR="00014E1F" w:rsidRPr="00014E1F" w:rsidRDefault="00014E1F" w:rsidP="00FF4DC6">
      <w:pPr>
        <w:numPr>
          <w:ilvl w:val="0"/>
          <w:numId w:val="18"/>
        </w:numPr>
        <w:rPr>
          <w:lang w:val="en-ZA"/>
        </w:rPr>
      </w:pPr>
      <w:r w:rsidRPr="00014E1F">
        <w:rPr>
          <w:lang w:val="en-ZA"/>
        </w:rPr>
        <w:t>important subscription information;</w:t>
      </w:r>
    </w:p>
    <w:p w14:paraId="163EF0A0" w14:textId="77777777" w:rsidR="00014E1F" w:rsidRPr="00014E1F" w:rsidRDefault="00014E1F" w:rsidP="00FF4DC6">
      <w:pPr>
        <w:numPr>
          <w:ilvl w:val="0"/>
          <w:numId w:val="18"/>
        </w:numPr>
        <w:rPr>
          <w:lang w:val="en-ZA"/>
        </w:rPr>
      </w:pPr>
      <w:r w:rsidRPr="00014E1F">
        <w:rPr>
          <w:lang w:val="en-ZA"/>
        </w:rPr>
        <w:t>event changes;</w:t>
      </w:r>
    </w:p>
    <w:p w14:paraId="07A1EBB1" w14:textId="77777777" w:rsidR="00014E1F" w:rsidRPr="00014E1F" w:rsidRDefault="00014E1F" w:rsidP="00FF4DC6">
      <w:pPr>
        <w:numPr>
          <w:ilvl w:val="0"/>
          <w:numId w:val="18"/>
        </w:numPr>
        <w:rPr>
          <w:lang w:val="en-ZA"/>
        </w:rPr>
      </w:pPr>
      <w:r w:rsidRPr="00014E1F">
        <w:rPr>
          <w:lang w:val="en-ZA"/>
        </w:rPr>
        <w:t>password or authentication messages; and</w:t>
      </w:r>
    </w:p>
    <w:p w14:paraId="69DB964D" w14:textId="77777777" w:rsidR="00014E1F" w:rsidRPr="00014E1F" w:rsidRDefault="00014E1F" w:rsidP="00FF4DC6">
      <w:pPr>
        <w:numPr>
          <w:ilvl w:val="0"/>
          <w:numId w:val="18"/>
        </w:numPr>
        <w:rPr>
          <w:lang w:val="en-ZA"/>
        </w:rPr>
      </w:pPr>
      <w:r w:rsidRPr="00014E1F">
        <w:rPr>
          <w:lang w:val="en-ZA"/>
        </w:rPr>
        <w:t>other communications necessary to provide the service.</w:t>
      </w:r>
    </w:p>
    <w:p w14:paraId="2822003C" w14:textId="07D45D33" w:rsidR="00014E1F" w:rsidRPr="00014E1F" w:rsidRDefault="00014E1F" w:rsidP="00014E1F">
      <w:pPr>
        <w:rPr>
          <w:lang w:val="en-ZA"/>
        </w:rPr>
      </w:pPr>
    </w:p>
    <w:p w14:paraId="3B6FC5BB" w14:textId="77777777" w:rsidR="00014E1F" w:rsidRPr="00886B38" w:rsidRDefault="00014E1F" w:rsidP="00886B38">
      <w:pPr>
        <w:pStyle w:val="Heading3"/>
        <w:rPr>
          <w:lang w:val="en-ZA"/>
        </w:rPr>
      </w:pPr>
      <w:r w:rsidRPr="00886B38">
        <w:rPr>
          <w:lang w:val="en-ZA"/>
        </w:rPr>
        <w:t>17. Push Notifications</w:t>
      </w:r>
    </w:p>
    <w:p w14:paraId="4A0158CC" w14:textId="77777777" w:rsidR="00014E1F" w:rsidRPr="00014E1F" w:rsidRDefault="00014E1F" w:rsidP="00014E1F">
      <w:pPr>
        <w:rPr>
          <w:lang w:val="en-ZA"/>
        </w:rPr>
      </w:pPr>
      <w:r w:rsidRPr="00014E1F">
        <w:rPr>
          <w:lang w:val="en-ZA"/>
        </w:rPr>
        <w:t>If you allow push notifications, Venturo may send notifications relating to:</w:t>
      </w:r>
    </w:p>
    <w:p w14:paraId="30B856FD" w14:textId="77777777" w:rsidR="00014E1F" w:rsidRPr="00014E1F" w:rsidRDefault="00014E1F" w:rsidP="00FF4DC6">
      <w:pPr>
        <w:numPr>
          <w:ilvl w:val="0"/>
          <w:numId w:val="19"/>
        </w:numPr>
        <w:rPr>
          <w:lang w:val="en-ZA"/>
        </w:rPr>
      </w:pPr>
      <w:r w:rsidRPr="00014E1F">
        <w:rPr>
          <w:lang w:val="en-ZA"/>
        </w:rPr>
        <w:t>account activity;</w:t>
      </w:r>
    </w:p>
    <w:p w14:paraId="2AEDE953" w14:textId="77777777" w:rsidR="00014E1F" w:rsidRPr="00014E1F" w:rsidRDefault="00014E1F" w:rsidP="00FF4DC6">
      <w:pPr>
        <w:numPr>
          <w:ilvl w:val="0"/>
          <w:numId w:val="19"/>
        </w:numPr>
        <w:rPr>
          <w:lang w:val="en-ZA"/>
        </w:rPr>
      </w:pPr>
      <w:r w:rsidRPr="00014E1F">
        <w:rPr>
          <w:lang w:val="en-ZA"/>
        </w:rPr>
        <w:t>activities;</w:t>
      </w:r>
    </w:p>
    <w:p w14:paraId="041CDE96" w14:textId="77777777" w:rsidR="00014E1F" w:rsidRPr="00014E1F" w:rsidRDefault="00014E1F" w:rsidP="00FF4DC6">
      <w:pPr>
        <w:numPr>
          <w:ilvl w:val="0"/>
          <w:numId w:val="19"/>
        </w:numPr>
        <w:rPr>
          <w:lang w:val="en-ZA"/>
        </w:rPr>
      </w:pPr>
      <w:r w:rsidRPr="00014E1F">
        <w:rPr>
          <w:lang w:val="en-ZA"/>
        </w:rPr>
        <w:t>events;</w:t>
      </w:r>
    </w:p>
    <w:p w14:paraId="6293D444" w14:textId="77777777" w:rsidR="00014E1F" w:rsidRPr="00014E1F" w:rsidRDefault="00014E1F" w:rsidP="00FF4DC6">
      <w:pPr>
        <w:numPr>
          <w:ilvl w:val="0"/>
          <w:numId w:val="19"/>
        </w:numPr>
        <w:rPr>
          <w:lang w:val="en-ZA"/>
        </w:rPr>
      </w:pPr>
      <w:r w:rsidRPr="00014E1F">
        <w:rPr>
          <w:lang w:val="en-ZA"/>
        </w:rPr>
        <w:t>communities;</w:t>
      </w:r>
    </w:p>
    <w:p w14:paraId="5C43223F" w14:textId="77777777" w:rsidR="00014E1F" w:rsidRPr="00014E1F" w:rsidRDefault="00014E1F" w:rsidP="00FF4DC6">
      <w:pPr>
        <w:numPr>
          <w:ilvl w:val="0"/>
          <w:numId w:val="19"/>
        </w:numPr>
        <w:rPr>
          <w:lang w:val="en-ZA"/>
        </w:rPr>
      </w:pPr>
      <w:r w:rsidRPr="00014E1F">
        <w:rPr>
          <w:lang w:val="en-ZA"/>
        </w:rPr>
        <w:t>membership;</w:t>
      </w:r>
    </w:p>
    <w:p w14:paraId="1685BA28" w14:textId="77777777" w:rsidR="00014E1F" w:rsidRPr="00014E1F" w:rsidRDefault="00014E1F" w:rsidP="00FF4DC6">
      <w:pPr>
        <w:numPr>
          <w:ilvl w:val="0"/>
          <w:numId w:val="19"/>
        </w:numPr>
        <w:rPr>
          <w:lang w:val="en-ZA"/>
        </w:rPr>
      </w:pPr>
      <w:r w:rsidRPr="00014E1F">
        <w:rPr>
          <w:lang w:val="en-ZA"/>
        </w:rPr>
        <w:t>saved interests; and</w:t>
      </w:r>
    </w:p>
    <w:p w14:paraId="23436042" w14:textId="77777777" w:rsidR="00014E1F" w:rsidRDefault="00014E1F" w:rsidP="00FF4DC6">
      <w:pPr>
        <w:numPr>
          <w:ilvl w:val="0"/>
          <w:numId w:val="19"/>
        </w:numPr>
        <w:rPr>
          <w:lang w:val="en-ZA"/>
        </w:rPr>
      </w:pPr>
      <w:r w:rsidRPr="00014E1F">
        <w:rPr>
          <w:lang w:val="en-ZA"/>
        </w:rPr>
        <w:t>other relevant Platform features.</w:t>
      </w:r>
    </w:p>
    <w:p w14:paraId="3B7ECD76" w14:textId="77777777" w:rsidR="003F3EFE" w:rsidRPr="00014E1F" w:rsidRDefault="003F3EFE" w:rsidP="003F3EFE">
      <w:pPr>
        <w:rPr>
          <w:lang w:val="en-ZA"/>
        </w:rPr>
      </w:pPr>
    </w:p>
    <w:p w14:paraId="6AD081A4" w14:textId="77777777" w:rsidR="00014E1F" w:rsidRDefault="00014E1F" w:rsidP="00014E1F">
      <w:pPr>
        <w:rPr>
          <w:lang w:val="en-ZA"/>
        </w:rPr>
      </w:pPr>
      <w:r w:rsidRPr="00014E1F">
        <w:rPr>
          <w:lang w:val="en-ZA"/>
        </w:rPr>
        <w:t>Marketing push notifications will be handled in accordance with applicable marketing requirements.</w:t>
      </w:r>
    </w:p>
    <w:p w14:paraId="130A5448" w14:textId="77777777" w:rsidR="006862F9" w:rsidRPr="00014E1F" w:rsidRDefault="006862F9" w:rsidP="00014E1F">
      <w:pPr>
        <w:rPr>
          <w:lang w:val="en-ZA"/>
        </w:rPr>
      </w:pPr>
    </w:p>
    <w:p w14:paraId="5C0A5D39" w14:textId="77777777" w:rsidR="00014E1F" w:rsidRPr="00014E1F" w:rsidRDefault="00014E1F" w:rsidP="00014E1F">
      <w:pPr>
        <w:rPr>
          <w:lang w:val="en-ZA"/>
        </w:rPr>
      </w:pPr>
      <w:r w:rsidRPr="00014E1F">
        <w:rPr>
          <w:lang w:val="en-ZA"/>
        </w:rPr>
        <w:t>You can manage push-notification permissions through your device settings and, where available, Venturo settings.</w:t>
      </w:r>
    </w:p>
    <w:p w14:paraId="134B2337" w14:textId="77777777" w:rsidR="006862F9" w:rsidRDefault="006862F9">
      <w:pPr>
        <w:rPr>
          <w:rFonts w:ascii="Social Gothic Rough" w:eastAsiaTheme="majorEastAsia" w:hAnsi="Social Gothic Rough" w:cstheme="majorBidi"/>
          <w:b/>
          <w:color w:val="292D34" w:themeColor="text1"/>
          <w:lang w:val="en-ZA"/>
        </w:rPr>
      </w:pPr>
      <w:r>
        <w:rPr>
          <w:lang w:val="en-ZA"/>
        </w:rPr>
        <w:br w:type="page"/>
      </w:r>
    </w:p>
    <w:p w14:paraId="6EBE8C2E" w14:textId="5215397C" w:rsidR="00014E1F" w:rsidRPr="00886B38" w:rsidRDefault="00014E1F" w:rsidP="00886B38">
      <w:pPr>
        <w:pStyle w:val="Heading3"/>
        <w:rPr>
          <w:lang w:val="en-ZA"/>
        </w:rPr>
      </w:pPr>
      <w:r w:rsidRPr="00886B38">
        <w:rPr>
          <w:lang w:val="en-ZA"/>
        </w:rPr>
        <w:lastRenderedPageBreak/>
        <w:t>18. Who We Share Information With</w:t>
      </w:r>
    </w:p>
    <w:p w14:paraId="1F14BE5E" w14:textId="77777777" w:rsidR="00014E1F" w:rsidRDefault="00014E1F" w:rsidP="00014E1F">
      <w:pPr>
        <w:rPr>
          <w:lang w:val="en-ZA"/>
        </w:rPr>
      </w:pPr>
      <w:r w:rsidRPr="00014E1F">
        <w:rPr>
          <w:lang w:val="en-ZA"/>
        </w:rPr>
        <w:t>Venturo may share personal information with third parties where reasonably necessary to operate the Platform or comply with law.</w:t>
      </w:r>
    </w:p>
    <w:p w14:paraId="123ACA02" w14:textId="77777777" w:rsidR="006862F9" w:rsidRPr="00014E1F" w:rsidRDefault="006862F9" w:rsidP="00014E1F">
      <w:pPr>
        <w:rPr>
          <w:lang w:val="en-ZA"/>
        </w:rPr>
      </w:pPr>
    </w:p>
    <w:p w14:paraId="79D7E726" w14:textId="77777777" w:rsidR="00014E1F" w:rsidRDefault="00014E1F" w:rsidP="00014E1F">
      <w:pPr>
        <w:rPr>
          <w:lang w:val="en-ZA"/>
        </w:rPr>
      </w:pPr>
      <w:r w:rsidRPr="00014E1F">
        <w:rPr>
          <w:lang w:val="en-ZA"/>
        </w:rPr>
        <w:t>These categories may include:</w:t>
      </w:r>
    </w:p>
    <w:p w14:paraId="0D94D538" w14:textId="77777777" w:rsidR="006862F9" w:rsidRPr="00014E1F" w:rsidRDefault="006862F9" w:rsidP="00014E1F">
      <w:pPr>
        <w:rPr>
          <w:lang w:val="en-ZA"/>
        </w:rPr>
      </w:pPr>
    </w:p>
    <w:p w14:paraId="6ACB9630" w14:textId="77777777" w:rsidR="00014E1F" w:rsidRDefault="00014E1F" w:rsidP="00014E1F">
      <w:pPr>
        <w:rPr>
          <w:sz w:val="22"/>
          <w:szCs w:val="22"/>
          <w:lang w:val="en-ZA"/>
        </w:rPr>
      </w:pPr>
      <w:r w:rsidRPr="006862F9">
        <w:rPr>
          <w:rFonts w:ascii="Nunito SemiBold" w:hAnsi="Nunito SemiBold"/>
          <w:b/>
          <w:bCs/>
          <w:sz w:val="22"/>
          <w:szCs w:val="22"/>
          <w:lang w:val="en-ZA"/>
        </w:rPr>
        <w:t>Payment &amp; subscription providers</w:t>
      </w:r>
      <w:r w:rsidRPr="006862F9">
        <w:rPr>
          <w:sz w:val="22"/>
          <w:szCs w:val="22"/>
          <w:lang w:val="en-ZA"/>
        </w:rPr>
        <w:br/>
        <w:t>To process payments, verify subscriptions, manage refunds or confirm membership status.</w:t>
      </w:r>
    </w:p>
    <w:p w14:paraId="4C7F5AE3" w14:textId="77777777" w:rsidR="006862F9" w:rsidRPr="006862F9" w:rsidRDefault="006862F9" w:rsidP="00014E1F">
      <w:pPr>
        <w:rPr>
          <w:sz w:val="22"/>
          <w:szCs w:val="22"/>
          <w:lang w:val="en-ZA"/>
        </w:rPr>
      </w:pPr>
    </w:p>
    <w:p w14:paraId="1F4D932B" w14:textId="77777777" w:rsidR="00014E1F" w:rsidRDefault="00014E1F" w:rsidP="00014E1F">
      <w:pPr>
        <w:rPr>
          <w:sz w:val="22"/>
          <w:szCs w:val="22"/>
          <w:lang w:val="en-ZA"/>
        </w:rPr>
      </w:pPr>
      <w:r w:rsidRPr="006862F9">
        <w:rPr>
          <w:rFonts w:ascii="Nunito SemiBold" w:hAnsi="Nunito SemiBold"/>
          <w:b/>
          <w:bCs/>
          <w:sz w:val="22"/>
          <w:szCs w:val="22"/>
          <w:lang w:val="en-ZA"/>
        </w:rPr>
        <w:t>Hosting, database &amp; storage providers</w:t>
      </w:r>
      <w:r w:rsidRPr="006862F9">
        <w:rPr>
          <w:sz w:val="22"/>
          <w:szCs w:val="22"/>
          <w:lang w:val="en-ZA"/>
        </w:rPr>
        <w:br/>
        <w:t>To host Venturo systems, databases, files &amp; media.</w:t>
      </w:r>
    </w:p>
    <w:p w14:paraId="2B82D202" w14:textId="77777777" w:rsidR="006862F9" w:rsidRPr="006862F9" w:rsidRDefault="006862F9" w:rsidP="00014E1F">
      <w:pPr>
        <w:rPr>
          <w:sz w:val="22"/>
          <w:szCs w:val="22"/>
          <w:lang w:val="en-ZA"/>
        </w:rPr>
      </w:pPr>
    </w:p>
    <w:p w14:paraId="7E13A977" w14:textId="77777777" w:rsidR="00014E1F" w:rsidRDefault="00014E1F" w:rsidP="00014E1F">
      <w:pPr>
        <w:rPr>
          <w:sz w:val="22"/>
          <w:szCs w:val="22"/>
          <w:lang w:val="en-ZA"/>
        </w:rPr>
      </w:pPr>
      <w:r w:rsidRPr="006862F9">
        <w:rPr>
          <w:rFonts w:ascii="Nunito SemiBold" w:hAnsi="Nunito SemiBold"/>
          <w:b/>
          <w:bCs/>
          <w:sz w:val="22"/>
          <w:szCs w:val="22"/>
          <w:lang w:val="en-ZA"/>
        </w:rPr>
        <w:t>Authentication &amp; security providers</w:t>
      </w:r>
      <w:r w:rsidRPr="006862F9">
        <w:rPr>
          <w:sz w:val="22"/>
          <w:szCs w:val="22"/>
          <w:lang w:val="en-ZA"/>
        </w:rPr>
        <w:br/>
        <w:t>To manage accounts, login functionality, security &amp; fraud prevention.</w:t>
      </w:r>
    </w:p>
    <w:p w14:paraId="4F3CFD1F" w14:textId="77777777" w:rsidR="006862F9" w:rsidRPr="006862F9" w:rsidRDefault="006862F9" w:rsidP="00014E1F">
      <w:pPr>
        <w:rPr>
          <w:sz w:val="22"/>
          <w:szCs w:val="22"/>
          <w:lang w:val="en-ZA"/>
        </w:rPr>
      </w:pPr>
    </w:p>
    <w:p w14:paraId="53593A0F" w14:textId="77777777" w:rsidR="00014E1F" w:rsidRDefault="00014E1F" w:rsidP="00014E1F">
      <w:pPr>
        <w:rPr>
          <w:sz w:val="22"/>
          <w:szCs w:val="22"/>
          <w:lang w:val="en-ZA"/>
        </w:rPr>
      </w:pPr>
      <w:r w:rsidRPr="006862F9">
        <w:rPr>
          <w:rFonts w:ascii="Nunito SemiBold" w:hAnsi="Nunito SemiBold"/>
          <w:b/>
          <w:bCs/>
          <w:sz w:val="22"/>
          <w:szCs w:val="22"/>
          <w:lang w:val="en-ZA"/>
        </w:rPr>
        <w:t>Analytics &amp; technical service providers</w:t>
      </w:r>
      <w:r w:rsidRPr="006862F9">
        <w:rPr>
          <w:sz w:val="22"/>
          <w:szCs w:val="22"/>
          <w:lang w:val="en-ZA"/>
        </w:rPr>
        <w:br/>
        <w:t>To understand performance, diagnose errors &amp; improve the Platform.</w:t>
      </w:r>
    </w:p>
    <w:p w14:paraId="0A6FD58D" w14:textId="77777777" w:rsidR="006862F9" w:rsidRPr="006862F9" w:rsidRDefault="006862F9" w:rsidP="00014E1F">
      <w:pPr>
        <w:rPr>
          <w:sz w:val="22"/>
          <w:szCs w:val="22"/>
          <w:lang w:val="en-ZA"/>
        </w:rPr>
      </w:pPr>
    </w:p>
    <w:p w14:paraId="211526CB" w14:textId="77777777" w:rsidR="00014E1F" w:rsidRDefault="00014E1F" w:rsidP="00014E1F">
      <w:pPr>
        <w:rPr>
          <w:sz w:val="22"/>
          <w:szCs w:val="22"/>
          <w:lang w:val="en-ZA"/>
        </w:rPr>
      </w:pPr>
      <w:r w:rsidRPr="006862F9">
        <w:rPr>
          <w:rFonts w:ascii="Nunito SemiBold" w:hAnsi="Nunito SemiBold"/>
          <w:b/>
          <w:bCs/>
          <w:sz w:val="22"/>
          <w:szCs w:val="22"/>
          <w:lang w:val="en-ZA"/>
        </w:rPr>
        <w:t>Mapping &amp; location service providers</w:t>
      </w:r>
      <w:r w:rsidRPr="006862F9">
        <w:rPr>
          <w:sz w:val="22"/>
          <w:szCs w:val="22"/>
          <w:lang w:val="en-ZA"/>
        </w:rPr>
        <w:br/>
        <w:t>To support maps, location search, distance information &amp; related functionality.</w:t>
      </w:r>
    </w:p>
    <w:p w14:paraId="271BBB2B" w14:textId="77777777" w:rsidR="006862F9" w:rsidRPr="006862F9" w:rsidRDefault="006862F9" w:rsidP="00014E1F">
      <w:pPr>
        <w:rPr>
          <w:sz w:val="22"/>
          <w:szCs w:val="22"/>
          <w:lang w:val="en-ZA"/>
        </w:rPr>
      </w:pPr>
    </w:p>
    <w:p w14:paraId="437E0F50" w14:textId="77777777" w:rsidR="00014E1F" w:rsidRDefault="00014E1F" w:rsidP="00014E1F">
      <w:pPr>
        <w:rPr>
          <w:sz w:val="22"/>
          <w:szCs w:val="22"/>
          <w:lang w:val="en-ZA"/>
        </w:rPr>
      </w:pPr>
      <w:r w:rsidRPr="006862F9">
        <w:rPr>
          <w:rFonts w:ascii="Nunito SemiBold" w:hAnsi="Nunito SemiBold"/>
          <w:b/>
          <w:bCs/>
          <w:sz w:val="22"/>
          <w:szCs w:val="22"/>
          <w:lang w:val="en-ZA"/>
        </w:rPr>
        <w:t>Communication providers</w:t>
      </w:r>
      <w:r w:rsidRPr="006862F9">
        <w:rPr>
          <w:sz w:val="22"/>
          <w:szCs w:val="22"/>
          <w:lang w:val="en-ZA"/>
        </w:rPr>
        <w:br/>
        <w:t>To deliver email, notifications or other service communications.</w:t>
      </w:r>
    </w:p>
    <w:p w14:paraId="000F1E71" w14:textId="77777777" w:rsidR="006862F9" w:rsidRPr="006862F9" w:rsidRDefault="006862F9" w:rsidP="00014E1F">
      <w:pPr>
        <w:rPr>
          <w:sz w:val="22"/>
          <w:szCs w:val="22"/>
          <w:lang w:val="en-ZA"/>
        </w:rPr>
      </w:pPr>
    </w:p>
    <w:p w14:paraId="561E5A89" w14:textId="77777777" w:rsidR="00014E1F" w:rsidRDefault="00014E1F" w:rsidP="00014E1F">
      <w:pPr>
        <w:rPr>
          <w:sz w:val="22"/>
          <w:szCs w:val="22"/>
          <w:lang w:val="en-ZA"/>
        </w:rPr>
      </w:pPr>
      <w:r w:rsidRPr="006862F9">
        <w:rPr>
          <w:rFonts w:ascii="Nunito SemiBold" w:hAnsi="Nunito SemiBold"/>
          <w:b/>
          <w:bCs/>
          <w:sz w:val="22"/>
          <w:szCs w:val="22"/>
          <w:lang w:val="en-ZA"/>
        </w:rPr>
        <w:t>Professional advisers</w:t>
      </w:r>
      <w:r w:rsidRPr="006862F9">
        <w:rPr>
          <w:sz w:val="22"/>
          <w:szCs w:val="22"/>
          <w:lang w:val="en-ZA"/>
        </w:rPr>
        <w:br/>
        <w:t xml:space="preserve">Such as accountants, auditors, attorneys or other professional advisers </w:t>
      </w:r>
      <w:proofErr w:type="gramStart"/>
      <w:r w:rsidRPr="006862F9">
        <w:rPr>
          <w:sz w:val="22"/>
          <w:szCs w:val="22"/>
          <w:lang w:val="en-ZA"/>
        </w:rPr>
        <w:t>where</w:t>
      </w:r>
      <w:proofErr w:type="gramEnd"/>
      <w:r w:rsidRPr="006862F9">
        <w:rPr>
          <w:sz w:val="22"/>
          <w:szCs w:val="22"/>
          <w:lang w:val="en-ZA"/>
        </w:rPr>
        <w:t xml:space="preserve"> reasonably necessary.</w:t>
      </w:r>
    </w:p>
    <w:p w14:paraId="713D7CFE" w14:textId="77777777" w:rsidR="006862F9" w:rsidRPr="006862F9" w:rsidRDefault="006862F9" w:rsidP="00014E1F">
      <w:pPr>
        <w:rPr>
          <w:sz w:val="22"/>
          <w:szCs w:val="22"/>
          <w:lang w:val="en-ZA"/>
        </w:rPr>
      </w:pPr>
    </w:p>
    <w:p w14:paraId="658417E1" w14:textId="77777777" w:rsidR="00014E1F" w:rsidRDefault="00014E1F" w:rsidP="00014E1F">
      <w:pPr>
        <w:rPr>
          <w:sz w:val="22"/>
          <w:szCs w:val="22"/>
          <w:lang w:val="en-ZA"/>
        </w:rPr>
      </w:pPr>
      <w:r w:rsidRPr="006862F9">
        <w:rPr>
          <w:rFonts w:ascii="Nunito SemiBold" w:hAnsi="Nunito SemiBold"/>
          <w:b/>
          <w:bCs/>
          <w:sz w:val="22"/>
          <w:szCs w:val="22"/>
          <w:lang w:val="en-ZA"/>
        </w:rPr>
        <w:t>Regulators, authorities or law-enforcement bodies</w:t>
      </w:r>
      <w:r w:rsidRPr="006862F9">
        <w:rPr>
          <w:sz w:val="22"/>
          <w:szCs w:val="22"/>
          <w:lang w:val="en-ZA"/>
        </w:rPr>
        <w:br/>
        <w:t>Where disclosure is required or permitted by law.</w:t>
      </w:r>
    </w:p>
    <w:p w14:paraId="51C988E1" w14:textId="77777777" w:rsidR="001D18B5" w:rsidRPr="006862F9" w:rsidRDefault="001D18B5" w:rsidP="00014E1F">
      <w:pPr>
        <w:rPr>
          <w:sz w:val="22"/>
          <w:szCs w:val="22"/>
          <w:lang w:val="en-ZA"/>
        </w:rPr>
      </w:pPr>
    </w:p>
    <w:p w14:paraId="1794F1FA" w14:textId="77777777" w:rsidR="00014E1F" w:rsidRPr="006862F9" w:rsidRDefault="00014E1F" w:rsidP="00014E1F">
      <w:pPr>
        <w:rPr>
          <w:sz w:val="22"/>
          <w:szCs w:val="22"/>
          <w:lang w:val="en-ZA"/>
        </w:rPr>
      </w:pPr>
      <w:r w:rsidRPr="006862F9">
        <w:rPr>
          <w:rFonts w:ascii="Nunito SemiBold" w:hAnsi="Nunito SemiBold"/>
          <w:b/>
          <w:bCs/>
          <w:sz w:val="22"/>
          <w:szCs w:val="22"/>
          <w:lang w:val="en-ZA"/>
        </w:rPr>
        <w:t>Activity Providers</w:t>
      </w:r>
      <w:r w:rsidRPr="006862F9">
        <w:rPr>
          <w:sz w:val="22"/>
          <w:szCs w:val="22"/>
          <w:lang w:val="en-ZA"/>
        </w:rPr>
        <w:br/>
        <w:t>Where information needs to be shared to fulfil a transaction, benefit or request and where the User has been appropriately informed.</w:t>
      </w:r>
    </w:p>
    <w:p w14:paraId="50863806" w14:textId="77777777" w:rsidR="006862F9" w:rsidRPr="00014E1F" w:rsidRDefault="006862F9" w:rsidP="00014E1F">
      <w:pPr>
        <w:rPr>
          <w:lang w:val="en-ZA"/>
        </w:rPr>
      </w:pPr>
    </w:p>
    <w:p w14:paraId="4813B220" w14:textId="77777777" w:rsidR="00014E1F" w:rsidRPr="00014E1F" w:rsidRDefault="00014E1F" w:rsidP="00014E1F">
      <w:pPr>
        <w:rPr>
          <w:lang w:val="en-ZA"/>
        </w:rPr>
      </w:pPr>
      <w:r w:rsidRPr="00014E1F">
        <w:rPr>
          <w:lang w:val="en-ZA"/>
        </w:rPr>
        <w:t>Venturo does not sell personal information to advertisers.</w:t>
      </w:r>
    </w:p>
    <w:p w14:paraId="16555DB4" w14:textId="77777777" w:rsidR="006862F9" w:rsidRDefault="006862F9">
      <w:pPr>
        <w:rPr>
          <w:rFonts w:ascii="Social Gothic Rough" w:eastAsiaTheme="majorEastAsia" w:hAnsi="Social Gothic Rough" w:cstheme="majorBidi"/>
          <w:b/>
          <w:color w:val="292D34" w:themeColor="text1"/>
          <w:lang w:val="en-ZA"/>
        </w:rPr>
      </w:pPr>
      <w:r>
        <w:rPr>
          <w:lang w:val="en-ZA"/>
        </w:rPr>
        <w:br w:type="page"/>
      </w:r>
    </w:p>
    <w:p w14:paraId="005C0918" w14:textId="05187536" w:rsidR="00014E1F" w:rsidRPr="00886B38" w:rsidRDefault="00014E1F" w:rsidP="00886B38">
      <w:pPr>
        <w:pStyle w:val="Heading3"/>
        <w:rPr>
          <w:lang w:val="en-ZA"/>
        </w:rPr>
      </w:pPr>
      <w:r w:rsidRPr="00886B38">
        <w:rPr>
          <w:lang w:val="en-ZA"/>
        </w:rPr>
        <w:lastRenderedPageBreak/>
        <w:t>19. Service Providers &amp; Operators</w:t>
      </w:r>
    </w:p>
    <w:p w14:paraId="65D59217" w14:textId="77777777" w:rsidR="00014E1F" w:rsidRDefault="00014E1F" w:rsidP="00014E1F">
      <w:pPr>
        <w:rPr>
          <w:lang w:val="en-ZA"/>
        </w:rPr>
      </w:pPr>
      <w:r w:rsidRPr="00014E1F">
        <w:rPr>
          <w:lang w:val="en-ZA"/>
        </w:rPr>
        <w:t xml:space="preserve">Third parties that process personal information on Venturo's behalf may act as operators for purposes of </w:t>
      </w:r>
      <w:proofErr w:type="spellStart"/>
      <w:r w:rsidRPr="00014E1F">
        <w:rPr>
          <w:lang w:val="en-ZA"/>
        </w:rPr>
        <w:t>POPIA</w:t>
      </w:r>
      <w:proofErr w:type="spellEnd"/>
      <w:r w:rsidRPr="00014E1F">
        <w:rPr>
          <w:lang w:val="en-ZA"/>
        </w:rPr>
        <w:t>.</w:t>
      </w:r>
    </w:p>
    <w:p w14:paraId="5D65725E" w14:textId="77777777" w:rsidR="001D18B5" w:rsidRPr="00014E1F" w:rsidRDefault="001D18B5" w:rsidP="00014E1F">
      <w:pPr>
        <w:rPr>
          <w:lang w:val="en-ZA"/>
        </w:rPr>
      </w:pPr>
    </w:p>
    <w:p w14:paraId="4D527B49" w14:textId="77777777" w:rsidR="00014E1F" w:rsidRDefault="00014E1F" w:rsidP="00014E1F">
      <w:pPr>
        <w:rPr>
          <w:lang w:val="en-ZA"/>
        </w:rPr>
      </w:pPr>
      <w:r w:rsidRPr="00014E1F">
        <w:rPr>
          <w:lang w:val="en-ZA"/>
        </w:rPr>
        <w:t>Venturo expects operators handling personal information on its behalf to process that information appropriately, maintain reasonable safeguards &amp; use the information only for authorised purposes.</w:t>
      </w:r>
    </w:p>
    <w:p w14:paraId="3CD2BEBC" w14:textId="77777777" w:rsidR="001D18B5" w:rsidRPr="00014E1F" w:rsidRDefault="001D18B5" w:rsidP="00014E1F">
      <w:pPr>
        <w:rPr>
          <w:lang w:val="en-ZA"/>
        </w:rPr>
      </w:pPr>
    </w:p>
    <w:p w14:paraId="70507C34" w14:textId="77777777" w:rsidR="00014E1F" w:rsidRDefault="00014E1F" w:rsidP="00014E1F">
      <w:pPr>
        <w:rPr>
          <w:lang w:val="en-ZA"/>
        </w:rPr>
      </w:pPr>
      <w:r w:rsidRPr="00014E1F">
        <w:rPr>
          <w:lang w:val="en-ZA"/>
        </w:rPr>
        <w:t>Key technologies used by Venturo may include third-party payment, subscription, mapping, authentication, database, hosting, storage, analytics &amp; communication services.</w:t>
      </w:r>
    </w:p>
    <w:p w14:paraId="2A8BE186" w14:textId="77777777" w:rsidR="001D18B5" w:rsidRPr="00014E1F" w:rsidRDefault="001D18B5" w:rsidP="00014E1F">
      <w:pPr>
        <w:rPr>
          <w:lang w:val="en-ZA"/>
        </w:rPr>
      </w:pPr>
    </w:p>
    <w:p w14:paraId="5AB9CB2E" w14:textId="77777777" w:rsidR="00014E1F" w:rsidRPr="00014E1F" w:rsidRDefault="00014E1F" w:rsidP="00014E1F">
      <w:pPr>
        <w:rPr>
          <w:lang w:val="en-ZA"/>
        </w:rPr>
      </w:pPr>
      <w:r w:rsidRPr="00014E1F">
        <w:rPr>
          <w:lang w:val="en-ZA"/>
        </w:rPr>
        <w:t>These providers may maintain their own privacy notices describing how they process information in their respective roles.</w:t>
      </w:r>
    </w:p>
    <w:p w14:paraId="24B479F5" w14:textId="78544B0F" w:rsidR="00014E1F" w:rsidRPr="00014E1F" w:rsidRDefault="00014E1F" w:rsidP="00014E1F">
      <w:pPr>
        <w:rPr>
          <w:lang w:val="en-ZA"/>
        </w:rPr>
      </w:pPr>
    </w:p>
    <w:p w14:paraId="3AB7621A" w14:textId="77777777" w:rsidR="00014E1F" w:rsidRPr="00886B38" w:rsidRDefault="00014E1F" w:rsidP="00886B38">
      <w:pPr>
        <w:pStyle w:val="Heading3"/>
        <w:rPr>
          <w:lang w:val="en-ZA"/>
        </w:rPr>
      </w:pPr>
      <w:r w:rsidRPr="00886B38">
        <w:rPr>
          <w:lang w:val="en-ZA"/>
        </w:rPr>
        <w:t>20. International Processing</w:t>
      </w:r>
    </w:p>
    <w:p w14:paraId="283B5ED5" w14:textId="77777777" w:rsidR="00014E1F" w:rsidRDefault="00014E1F" w:rsidP="00014E1F">
      <w:pPr>
        <w:rPr>
          <w:lang w:val="en-ZA"/>
        </w:rPr>
      </w:pPr>
      <w:r w:rsidRPr="00014E1F">
        <w:rPr>
          <w:lang w:val="en-ZA"/>
        </w:rPr>
        <w:t>Some of Venturo's technology or service providers may store or process information outside South Africa.</w:t>
      </w:r>
    </w:p>
    <w:p w14:paraId="652DE10E" w14:textId="77777777" w:rsidR="001D18B5" w:rsidRPr="00014E1F" w:rsidRDefault="001D18B5" w:rsidP="00014E1F">
      <w:pPr>
        <w:rPr>
          <w:lang w:val="en-ZA"/>
        </w:rPr>
      </w:pPr>
    </w:p>
    <w:p w14:paraId="08B1CDA0" w14:textId="77777777" w:rsidR="00014E1F" w:rsidRDefault="00014E1F" w:rsidP="00014E1F">
      <w:pPr>
        <w:rPr>
          <w:lang w:val="en-ZA"/>
        </w:rPr>
      </w:pPr>
      <w:r w:rsidRPr="00014E1F">
        <w:rPr>
          <w:lang w:val="en-ZA"/>
        </w:rPr>
        <w:t xml:space="preserve">Where personal information is transferred outside South Africa, Venturo will take reasonable steps to ensure that the transfer complies with applicable requirements under </w:t>
      </w:r>
      <w:proofErr w:type="spellStart"/>
      <w:r w:rsidRPr="00014E1F">
        <w:rPr>
          <w:lang w:val="en-ZA"/>
        </w:rPr>
        <w:t>POPIA</w:t>
      </w:r>
      <w:proofErr w:type="spellEnd"/>
      <w:r w:rsidRPr="00014E1F">
        <w:rPr>
          <w:lang w:val="en-ZA"/>
        </w:rPr>
        <w:t>.</w:t>
      </w:r>
    </w:p>
    <w:p w14:paraId="5ABD79F4" w14:textId="77777777" w:rsidR="001D18B5" w:rsidRPr="00014E1F" w:rsidRDefault="001D18B5" w:rsidP="00014E1F">
      <w:pPr>
        <w:rPr>
          <w:lang w:val="en-ZA"/>
        </w:rPr>
      </w:pPr>
    </w:p>
    <w:p w14:paraId="282A281A" w14:textId="77777777" w:rsidR="00014E1F" w:rsidRPr="00014E1F" w:rsidRDefault="00014E1F" w:rsidP="00014E1F">
      <w:pPr>
        <w:rPr>
          <w:lang w:val="en-ZA"/>
        </w:rPr>
      </w:pPr>
      <w:r w:rsidRPr="00014E1F">
        <w:rPr>
          <w:lang w:val="en-ZA"/>
        </w:rPr>
        <w:t>This may include relying on appropriate contractual protections, applicable legal protections, consent where appropriate or another lawful basis for the transfer.</w:t>
      </w:r>
    </w:p>
    <w:p w14:paraId="74513107" w14:textId="24D311CB" w:rsidR="00014E1F" w:rsidRPr="00014E1F" w:rsidRDefault="00014E1F" w:rsidP="00014E1F">
      <w:pPr>
        <w:rPr>
          <w:lang w:val="en-ZA"/>
        </w:rPr>
      </w:pPr>
    </w:p>
    <w:p w14:paraId="69D2D399" w14:textId="77777777" w:rsidR="00014E1F" w:rsidRPr="00886B38" w:rsidRDefault="00014E1F" w:rsidP="00886B38">
      <w:pPr>
        <w:pStyle w:val="Heading3"/>
        <w:rPr>
          <w:lang w:val="en-ZA"/>
        </w:rPr>
      </w:pPr>
      <w:r w:rsidRPr="00886B38">
        <w:rPr>
          <w:lang w:val="en-ZA"/>
        </w:rPr>
        <w:t>21. Information Security</w:t>
      </w:r>
    </w:p>
    <w:p w14:paraId="580C90BD" w14:textId="77777777" w:rsidR="00014E1F" w:rsidRPr="00014E1F" w:rsidRDefault="00014E1F" w:rsidP="00014E1F">
      <w:pPr>
        <w:rPr>
          <w:lang w:val="en-ZA"/>
        </w:rPr>
      </w:pPr>
      <w:r w:rsidRPr="00014E1F">
        <w:rPr>
          <w:lang w:val="en-ZA"/>
        </w:rPr>
        <w:t>Venturo takes reasonable technical &amp; organisational measures to protect personal information against:</w:t>
      </w:r>
    </w:p>
    <w:p w14:paraId="75197BAC" w14:textId="77777777" w:rsidR="00014E1F" w:rsidRPr="00014E1F" w:rsidRDefault="00014E1F" w:rsidP="00FF4DC6">
      <w:pPr>
        <w:numPr>
          <w:ilvl w:val="0"/>
          <w:numId w:val="20"/>
        </w:numPr>
        <w:rPr>
          <w:lang w:val="en-ZA"/>
        </w:rPr>
      </w:pPr>
      <w:r w:rsidRPr="00014E1F">
        <w:rPr>
          <w:lang w:val="en-ZA"/>
        </w:rPr>
        <w:t>loss;</w:t>
      </w:r>
    </w:p>
    <w:p w14:paraId="6DAA6D98" w14:textId="77777777" w:rsidR="00014E1F" w:rsidRPr="00014E1F" w:rsidRDefault="00014E1F" w:rsidP="00FF4DC6">
      <w:pPr>
        <w:numPr>
          <w:ilvl w:val="0"/>
          <w:numId w:val="20"/>
        </w:numPr>
        <w:rPr>
          <w:lang w:val="en-ZA"/>
        </w:rPr>
      </w:pPr>
      <w:r w:rsidRPr="00014E1F">
        <w:rPr>
          <w:lang w:val="en-ZA"/>
        </w:rPr>
        <w:t>damage;</w:t>
      </w:r>
    </w:p>
    <w:p w14:paraId="3E3B40A7" w14:textId="77777777" w:rsidR="00014E1F" w:rsidRPr="00014E1F" w:rsidRDefault="00014E1F" w:rsidP="00FF4DC6">
      <w:pPr>
        <w:numPr>
          <w:ilvl w:val="0"/>
          <w:numId w:val="20"/>
        </w:numPr>
        <w:rPr>
          <w:lang w:val="en-ZA"/>
        </w:rPr>
      </w:pPr>
      <w:r w:rsidRPr="00014E1F">
        <w:rPr>
          <w:lang w:val="en-ZA"/>
        </w:rPr>
        <w:t>unauthorised destruction;</w:t>
      </w:r>
    </w:p>
    <w:p w14:paraId="022C17D2" w14:textId="77777777" w:rsidR="00014E1F" w:rsidRPr="00014E1F" w:rsidRDefault="00014E1F" w:rsidP="00FF4DC6">
      <w:pPr>
        <w:numPr>
          <w:ilvl w:val="0"/>
          <w:numId w:val="20"/>
        </w:numPr>
        <w:rPr>
          <w:lang w:val="en-ZA"/>
        </w:rPr>
      </w:pPr>
      <w:r w:rsidRPr="00014E1F">
        <w:rPr>
          <w:lang w:val="en-ZA"/>
        </w:rPr>
        <w:t>unlawful access;</w:t>
      </w:r>
    </w:p>
    <w:p w14:paraId="709A7BE6" w14:textId="77777777" w:rsidR="00014E1F" w:rsidRPr="00014E1F" w:rsidRDefault="00014E1F" w:rsidP="00FF4DC6">
      <w:pPr>
        <w:numPr>
          <w:ilvl w:val="0"/>
          <w:numId w:val="20"/>
        </w:numPr>
        <w:rPr>
          <w:lang w:val="en-ZA"/>
        </w:rPr>
      </w:pPr>
      <w:r w:rsidRPr="00014E1F">
        <w:rPr>
          <w:lang w:val="en-ZA"/>
        </w:rPr>
        <w:t>unauthorised disclosure;</w:t>
      </w:r>
    </w:p>
    <w:p w14:paraId="719011A0" w14:textId="77777777" w:rsidR="00014E1F" w:rsidRPr="00014E1F" w:rsidRDefault="00014E1F" w:rsidP="00FF4DC6">
      <w:pPr>
        <w:numPr>
          <w:ilvl w:val="0"/>
          <w:numId w:val="20"/>
        </w:numPr>
        <w:rPr>
          <w:lang w:val="en-ZA"/>
        </w:rPr>
      </w:pPr>
      <w:r w:rsidRPr="00014E1F">
        <w:rPr>
          <w:lang w:val="en-ZA"/>
        </w:rPr>
        <w:lastRenderedPageBreak/>
        <w:t>alteration; and</w:t>
      </w:r>
    </w:p>
    <w:p w14:paraId="3F012D9F" w14:textId="77777777" w:rsidR="00014E1F" w:rsidRDefault="00014E1F" w:rsidP="00FF4DC6">
      <w:pPr>
        <w:numPr>
          <w:ilvl w:val="0"/>
          <w:numId w:val="20"/>
        </w:numPr>
        <w:rPr>
          <w:lang w:val="en-ZA"/>
        </w:rPr>
      </w:pPr>
      <w:r w:rsidRPr="00014E1F">
        <w:rPr>
          <w:lang w:val="en-ZA"/>
        </w:rPr>
        <w:t>other unlawful processing.</w:t>
      </w:r>
    </w:p>
    <w:p w14:paraId="2FEA18CE" w14:textId="77777777" w:rsidR="00C83D84" w:rsidRPr="00014E1F" w:rsidRDefault="00C83D84" w:rsidP="00C83D84">
      <w:pPr>
        <w:rPr>
          <w:lang w:val="en-ZA"/>
        </w:rPr>
      </w:pPr>
    </w:p>
    <w:p w14:paraId="2B400867" w14:textId="77777777" w:rsidR="00014E1F" w:rsidRDefault="00014E1F" w:rsidP="00014E1F">
      <w:pPr>
        <w:rPr>
          <w:lang w:val="en-ZA"/>
        </w:rPr>
      </w:pPr>
      <w:r w:rsidRPr="00014E1F">
        <w:rPr>
          <w:lang w:val="en-ZA"/>
        </w:rPr>
        <w:t>These measures may include appropriate authentication, access controls, security monitoring, encryption, restricted administrative access, backups &amp; security procedures.</w:t>
      </w:r>
    </w:p>
    <w:p w14:paraId="52C923EA" w14:textId="77777777" w:rsidR="00C83D84" w:rsidRPr="00014E1F" w:rsidRDefault="00C83D84" w:rsidP="00014E1F">
      <w:pPr>
        <w:rPr>
          <w:lang w:val="en-ZA"/>
        </w:rPr>
      </w:pPr>
    </w:p>
    <w:p w14:paraId="528F1083" w14:textId="77777777" w:rsidR="00014E1F" w:rsidRPr="00014E1F" w:rsidRDefault="00014E1F" w:rsidP="00014E1F">
      <w:pPr>
        <w:rPr>
          <w:lang w:val="en-ZA"/>
        </w:rPr>
      </w:pPr>
      <w:r w:rsidRPr="00014E1F">
        <w:rPr>
          <w:lang w:val="en-ZA"/>
        </w:rPr>
        <w:t>No online system can be guaranteed to be completely secure.</w:t>
      </w:r>
    </w:p>
    <w:p w14:paraId="55795B2A" w14:textId="77777777" w:rsidR="00014E1F" w:rsidRDefault="00014E1F" w:rsidP="00014E1F">
      <w:pPr>
        <w:rPr>
          <w:lang w:val="en-ZA"/>
        </w:rPr>
      </w:pPr>
      <w:r w:rsidRPr="00014E1F">
        <w:rPr>
          <w:lang w:val="en-ZA"/>
        </w:rPr>
        <w:t>Venturo therefore reviews security risks &amp; safeguards as its systems develop.</w:t>
      </w:r>
    </w:p>
    <w:p w14:paraId="351D479B" w14:textId="77777777" w:rsidR="00C83D84" w:rsidRPr="00014E1F" w:rsidRDefault="00C83D84" w:rsidP="00014E1F">
      <w:pPr>
        <w:rPr>
          <w:lang w:val="en-ZA"/>
        </w:rPr>
      </w:pPr>
    </w:p>
    <w:p w14:paraId="2BAB317A" w14:textId="77777777" w:rsidR="00014E1F" w:rsidRPr="00014E1F" w:rsidRDefault="00014E1F" w:rsidP="00014E1F">
      <w:pPr>
        <w:rPr>
          <w:lang w:val="en-ZA"/>
        </w:rPr>
      </w:pPr>
      <w:r w:rsidRPr="00014E1F">
        <w:rPr>
          <w:lang w:val="en-ZA"/>
        </w:rPr>
        <w:t>Users also play an important role in account security and should protect their login credentials &amp; notify Venturo if they suspect unauthorised account access.</w:t>
      </w:r>
    </w:p>
    <w:p w14:paraId="6195D947" w14:textId="505E6C4A" w:rsidR="00014E1F" w:rsidRPr="00014E1F" w:rsidRDefault="00014E1F" w:rsidP="00014E1F">
      <w:pPr>
        <w:rPr>
          <w:lang w:val="en-ZA"/>
        </w:rPr>
      </w:pPr>
    </w:p>
    <w:p w14:paraId="4CBD6F54" w14:textId="77777777" w:rsidR="00014E1F" w:rsidRPr="00886B38" w:rsidRDefault="00014E1F" w:rsidP="00886B38">
      <w:pPr>
        <w:pStyle w:val="Heading3"/>
        <w:rPr>
          <w:lang w:val="en-ZA"/>
        </w:rPr>
      </w:pPr>
      <w:r w:rsidRPr="00886B38">
        <w:rPr>
          <w:lang w:val="en-ZA"/>
        </w:rPr>
        <w:t>22. Personal Information Security Compromises</w:t>
      </w:r>
    </w:p>
    <w:p w14:paraId="1A64D0FF" w14:textId="77777777" w:rsidR="00014E1F" w:rsidRDefault="00014E1F" w:rsidP="00014E1F">
      <w:pPr>
        <w:rPr>
          <w:lang w:val="en-ZA"/>
        </w:rPr>
      </w:pPr>
      <w:r w:rsidRPr="00014E1F">
        <w:rPr>
          <w:lang w:val="en-ZA"/>
        </w:rPr>
        <w:t>If Venturo becomes aware of a security compromise involving personal information, Venturo will investigate the incident and take appropriate steps to contain &amp; remediate it.</w:t>
      </w:r>
    </w:p>
    <w:p w14:paraId="1D28BF7F" w14:textId="77777777" w:rsidR="00C83D84" w:rsidRPr="00014E1F" w:rsidRDefault="00C83D84" w:rsidP="00014E1F">
      <w:pPr>
        <w:rPr>
          <w:lang w:val="en-ZA"/>
        </w:rPr>
      </w:pPr>
    </w:p>
    <w:p w14:paraId="28B27432" w14:textId="77777777" w:rsidR="00014E1F" w:rsidRDefault="00014E1F" w:rsidP="00014E1F">
      <w:pPr>
        <w:rPr>
          <w:lang w:val="en-ZA"/>
        </w:rPr>
      </w:pPr>
      <w:r w:rsidRPr="00014E1F">
        <w:rPr>
          <w:lang w:val="en-ZA"/>
        </w:rPr>
        <w:t>Where notification is required under applicable law, Venturo will notify the Information Regulator and affected data subjects as required.</w:t>
      </w:r>
    </w:p>
    <w:p w14:paraId="2782324B" w14:textId="77777777" w:rsidR="00C83D84" w:rsidRPr="00014E1F" w:rsidRDefault="00C83D84" w:rsidP="00014E1F">
      <w:pPr>
        <w:rPr>
          <w:lang w:val="en-ZA"/>
        </w:rPr>
      </w:pPr>
    </w:p>
    <w:p w14:paraId="6120666C" w14:textId="77777777" w:rsidR="00014E1F" w:rsidRPr="00014E1F" w:rsidRDefault="00014E1F" w:rsidP="00014E1F">
      <w:pPr>
        <w:rPr>
          <w:lang w:val="en-ZA"/>
        </w:rPr>
      </w:pPr>
      <w:r w:rsidRPr="00014E1F">
        <w:rPr>
          <w:lang w:val="en-ZA"/>
        </w:rPr>
        <w:t>Notifications may include information about:</w:t>
      </w:r>
    </w:p>
    <w:p w14:paraId="33062948" w14:textId="77777777" w:rsidR="00014E1F" w:rsidRPr="00014E1F" w:rsidRDefault="00014E1F" w:rsidP="00FF4DC6">
      <w:pPr>
        <w:numPr>
          <w:ilvl w:val="0"/>
          <w:numId w:val="21"/>
        </w:numPr>
        <w:rPr>
          <w:lang w:val="en-ZA"/>
        </w:rPr>
      </w:pPr>
      <w:r w:rsidRPr="00014E1F">
        <w:rPr>
          <w:lang w:val="en-ZA"/>
        </w:rPr>
        <w:t>what happened;</w:t>
      </w:r>
    </w:p>
    <w:p w14:paraId="0E6A8627" w14:textId="77777777" w:rsidR="00014E1F" w:rsidRPr="00014E1F" w:rsidRDefault="00014E1F" w:rsidP="00FF4DC6">
      <w:pPr>
        <w:numPr>
          <w:ilvl w:val="0"/>
          <w:numId w:val="21"/>
        </w:numPr>
        <w:rPr>
          <w:lang w:val="en-ZA"/>
        </w:rPr>
      </w:pPr>
      <w:r w:rsidRPr="00014E1F">
        <w:rPr>
          <w:lang w:val="en-ZA"/>
        </w:rPr>
        <w:t>the information affected;</w:t>
      </w:r>
    </w:p>
    <w:p w14:paraId="27A9353A" w14:textId="77777777" w:rsidR="00014E1F" w:rsidRPr="00014E1F" w:rsidRDefault="00014E1F" w:rsidP="00FF4DC6">
      <w:pPr>
        <w:numPr>
          <w:ilvl w:val="0"/>
          <w:numId w:val="21"/>
        </w:numPr>
        <w:rPr>
          <w:lang w:val="en-ZA"/>
        </w:rPr>
      </w:pPr>
      <w:r w:rsidRPr="00014E1F">
        <w:rPr>
          <w:lang w:val="en-ZA"/>
        </w:rPr>
        <w:t>measures taken by Venturo;</w:t>
      </w:r>
    </w:p>
    <w:p w14:paraId="216BA83F" w14:textId="77777777" w:rsidR="00014E1F" w:rsidRPr="00014E1F" w:rsidRDefault="00014E1F" w:rsidP="00FF4DC6">
      <w:pPr>
        <w:numPr>
          <w:ilvl w:val="0"/>
          <w:numId w:val="21"/>
        </w:numPr>
        <w:rPr>
          <w:lang w:val="en-ZA"/>
        </w:rPr>
      </w:pPr>
      <w:r w:rsidRPr="00014E1F">
        <w:rPr>
          <w:lang w:val="en-ZA"/>
        </w:rPr>
        <w:t>steps Users may take to protect themselves; and</w:t>
      </w:r>
    </w:p>
    <w:p w14:paraId="3A2238E0" w14:textId="77777777" w:rsidR="00014E1F" w:rsidRPr="00014E1F" w:rsidRDefault="00014E1F" w:rsidP="00FF4DC6">
      <w:pPr>
        <w:numPr>
          <w:ilvl w:val="0"/>
          <w:numId w:val="21"/>
        </w:numPr>
        <w:rPr>
          <w:lang w:val="en-ZA"/>
        </w:rPr>
      </w:pPr>
      <w:r w:rsidRPr="00014E1F">
        <w:rPr>
          <w:lang w:val="en-ZA"/>
        </w:rPr>
        <w:t>relevant contact information.</w:t>
      </w:r>
    </w:p>
    <w:p w14:paraId="4DECC7DC" w14:textId="516D4107" w:rsidR="00014E1F" w:rsidRPr="00014E1F" w:rsidRDefault="00014E1F" w:rsidP="00014E1F">
      <w:pPr>
        <w:rPr>
          <w:lang w:val="en-ZA"/>
        </w:rPr>
      </w:pPr>
    </w:p>
    <w:p w14:paraId="0FBC1EA3" w14:textId="77777777" w:rsidR="00014E1F" w:rsidRPr="00886B38" w:rsidRDefault="00014E1F" w:rsidP="00886B38">
      <w:pPr>
        <w:pStyle w:val="Heading3"/>
        <w:rPr>
          <w:lang w:val="en-ZA"/>
        </w:rPr>
      </w:pPr>
      <w:r w:rsidRPr="00886B38">
        <w:rPr>
          <w:lang w:val="en-ZA"/>
        </w:rPr>
        <w:t>23. How Long We Keep Information</w:t>
      </w:r>
    </w:p>
    <w:p w14:paraId="3EF01347" w14:textId="77777777" w:rsidR="00014E1F" w:rsidRDefault="00014E1F" w:rsidP="00014E1F">
      <w:pPr>
        <w:rPr>
          <w:lang w:val="en-ZA"/>
        </w:rPr>
      </w:pPr>
      <w:r w:rsidRPr="00014E1F">
        <w:rPr>
          <w:lang w:val="en-ZA"/>
        </w:rPr>
        <w:t>Venturo keeps personal information only for as long as reasonably necessary for the purpose for which it was collected or as required or permitted by law.</w:t>
      </w:r>
    </w:p>
    <w:p w14:paraId="46DE2387" w14:textId="5305CDAE" w:rsidR="00BF3F34" w:rsidRDefault="00BF3F34">
      <w:pPr>
        <w:rPr>
          <w:lang w:val="en-ZA"/>
        </w:rPr>
      </w:pPr>
      <w:r>
        <w:rPr>
          <w:lang w:val="en-ZA"/>
        </w:rPr>
        <w:br w:type="page"/>
      </w:r>
    </w:p>
    <w:p w14:paraId="1B207040" w14:textId="77777777" w:rsidR="00014E1F" w:rsidRPr="00014E1F" w:rsidRDefault="00014E1F" w:rsidP="00014E1F">
      <w:pPr>
        <w:rPr>
          <w:lang w:val="en-ZA"/>
        </w:rPr>
      </w:pPr>
      <w:r w:rsidRPr="00014E1F">
        <w:rPr>
          <w:lang w:val="en-ZA"/>
        </w:rPr>
        <w:lastRenderedPageBreak/>
        <w:t>Retention periods may depend on:</w:t>
      </w:r>
    </w:p>
    <w:p w14:paraId="467EF87A" w14:textId="77777777" w:rsidR="00014E1F" w:rsidRPr="00014E1F" w:rsidRDefault="00014E1F" w:rsidP="00FF4DC6">
      <w:pPr>
        <w:numPr>
          <w:ilvl w:val="0"/>
          <w:numId w:val="22"/>
        </w:numPr>
        <w:rPr>
          <w:lang w:val="en-ZA"/>
        </w:rPr>
      </w:pPr>
      <w:r w:rsidRPr="00014E1F">
        <w:rPr>
          <w:lang w:val="en-ZA"/>
        </w:rPr>
        <w:t>whether the User has an active account;</w:t>
      </w:r>
    </w:p>
    <w:p w14:paraId="100F4720" w14:textId="77777777" w:rsidR="00014E1F" w:rsidRPr="00014E1F" w:rsidRDefault="00014E1F" w:rsidP="00FF4DC6">
      <w:pPr>
        <w:numPr>
          <w:ilvl w:val="0"/>
          <w:numId w:val="22"/>
        </w:numPr>
        <w:rPr>
          <w:lang w:val="en-ZA"/>
        </w:rPr>
      </w:pPr>
      <w:r w:rsidRPr="00014E1F">
        <w:rPr>
          <w:lang w:val="en-ZA"/>
        </w:rPr>
        <w:t>whether information is required to provide a service;</w:t>
      </w:r>
    </w:p>
    <w:p w14:paraId="35285232" w14:textId="77777777" w:rsidR="00014E1F" w:rsidRPr="00014E1F" w:rsidRDefault="00014E1F" w:rsidP="00FF4DC6">
      <w:pPr>
        <w:numPr>
          <w:ilvl w:val="0"/>
          <w:numId w:val="22"/>
        </w:numPr>
        <w:rPr>
          <w:lang w:val="en-ZA"/>
        </w:rPr>
      </w:pPr>
      <w:r w:rsidRPr="00014E1F">
        <w:rPr>
          <w:lang w:val="en-ZA"/>
        </w:rPr>
        <w:t>transaction &amp; accounting requirements;</w:t>
      </w:r>
    </w:p>
    <w:p w14:paraId="66E60B26" w14:textId="77777777" w:rsidR="00014E1F" w:rsidRPr="00014E1F" w:rsidRDefault="00014E1F" w:rsidP="00FF4DC6">
      <w:pPr>
        <w:numPr>
          <w:ilvl w:val="0"/>
          <w:numId w:val="22"/>
        </w:numPr>
        <w:rPr>
          <w:lang w:val="en-ZA"/>
        </w:rPr>
      </w:pPr>
      <w:r w:rsidRPr="00014E1F">
        <w:rPr>
          <w:lang w:val="en-ZA"/>
        </w:rPr>
        <w:t>tax or financial-record obligations;</w:t>
      </w:r>
    </w:p>
    <w:p w14:paraId="2246997B" w14:textId="77777777" w:rsidR="00014E1F" w:rsidRPr="00014E1F" w:rsidRDefault="00014E1F" w:rsidP="00FF4DC6">
      <w:pPr>
        <w:numPr>
          <w:ilvl w:val="0"/>
          <w:numId w:val="22"/>
        </w:numPr>
        <w:rPr>
          <w:lang w:val="en-ZA"/>
        </w:rPr>
      </w:pPr>
      <w:r w:rsidRPr="00014E1F">
        <w:rPr>
          <w:lang w:val="en-ZA"/>
        </w:rPr>
        <w:t>legal claims;</w:t>
      </w:r>
    </w:p>
    <w:p w14:paraId="097AD403" w14:textId="77777777" w:rsidR="00014E1F" w:rsidRPr="00014E1F" w:rsidRDefault="00014E1F" w:rsidP="00FF4DC6">
      <w:pPr>
        <w:numPr>
          <w:ilvl w:val="0"/>
          <w:numId w:val="22"/>
        </w:numPr>
        <w:rPr>
          <w:lang w:val="en-ZA"/>
        </w:rPr>
      </w:pPr>
      <w:r w:rsidRPr="00014E1F">
        <w:rPr>
          <w:lang w:val="en-ZA"/>
        </w:rPr>
        <w:t>fraud or security investigations;</w:t>
      </w:r>
    </w:p>
    <w:p w14:paraId="48241FC7" w14:textId="77777777" w:rsidR="00014E1F" w:rsidRPr="00014E1F" w:rsidRDefault="00014E1F" w:rsidP="00FF4DC6">
      <w:pPr>
        <w:numPr>
          <w:ilvl w:val="0"/>
          <w:numId w:val="22"/>
        </w:numPr>
        <w:rPr>
          <w:lang w:val="en-ZA"/>
        </w:rPr>
      </w:pPr>
      <w:r w:rsidRPr="00014E1F">
        <w:rPr>
          <w:lang w:val="en-ZA"/>
        </w:rPr>
        <w:t>regulatory requirements; and</w:t>
      </w:r>
    </w:p>
    <w:p w14:paraId="2CE3E0F9" w14:textId="77777777" w:rsidR="00014E1F" w:rsidRDefault="00014E1F" w:rsidP="00FF4DC6">
      <w:pPr>
        <w:numPr>
          <w:ilvl w:val="0"/>
          <w:numId w:val="22"/>
        </w:numPr>
        <w:rPr>
          <w:lang w:val="en-ZA"/>
        </w:rPr>
      </w:pPr>
      <w:r w:rsidRPr="00014E1F">
        <w:rPr>
          <w:lang w:val="en-ZA"/>
        </w:rPr>
        <w:t>legitimate operational requirements.</w:t>
      </w:r>
    </w:p>
    <w:p w14:paraId="4C47B6BA" w14:textId="77777777" w:rsidR="00DF6B60" w:rsidRPr="00014E1F" w:rsidRDefault="00DF6B60" w:rsidP="00DF6B60">
      <w:pPr>
        <w:rPr>
          <w:lang w:val="en-ZA"/>
        </w:rPr>
      </w:pPr>
    </w:p>
    <w:p w14:paraId="3D3A7577" w14:textId="77777777" w:rsidR="00014E1F" w:rsidRPr="00014E1F" w:rsidRDefault="00014E1F" w:rsidP="00014E1F">
      <w:pPr>
        <w:rPr>
          <w:lang w:val="en-ZA"/>
        </w:rPr>
      </w:pPr>
      <w:r w:rsidRPr="00014E1F">
        <w:rPr>
          <w:lang w:val="en-ZA"/>
        </w:rPr>
        <w:t>When information is no longer required, Venturo will delete, destroy, de-identify or otherwise handle it in accordance with applicable law &amp; operational requirements.</w:t>
      </w:r>
    </w:p>
    <w:p w14:paraId="06B93B3D" w14:textId="676483D4" w:rsidR="00014E1F" w:rsidRPr="00014E1F" w:rsidRDefault="00014E1F" w:rsidP="00014E1F">
      <w:pPr>
        <w:rPr>
          <w:lang w:val="en-ZA"/>
        </w:rPr>
      </w:pPr>
    </w:p>
    <w:p w14:paraId="0B2240F2" w14:textId="77777777" w:rsidR="00014E1F" w:rsidRPr="00886B38" w:rsidRDefault="00014E1F" w:rsidP="00886B38">
      <w:pPr>
        <w:pStyle w:val="Heading3"/>
        <w:rPr>
          <w:lang w:val="en-ZA"/>
        </w:rPr>
      </w:pPr>
      <w:r w:rsidRPr="00886B38">
        <w:rPr>
          <w:lang w:val="en-ZA"/>
        </w:rPr>
        <w:t>24. Account Deletion</w:t>
      </w:r>
    </w:p>
    <w:p w14:paraId="3C2236B7" w14:textId="77777777" w:rsidR="00014E1F" w:rsidRDefault="00014E1F" w:rsidP="00014E1F">
      <w:pPr>
        <w:rPr>
          <w:lang w:val="en-ZA"/>
        </w:rPr>
      </w:pPr>
      <w:r w:rsidRPr="00014E1F">
        <w:rPr>
          <w:lang w:val="en-ZA"/>
        </w:rPr>
        <w:t>Users may request deletion of their Venturo account using the available in-app functionality or by contacting Venturo.</w:t>
      </w:r>
    </w:p>
    <w:p w14:paraId="26C14985" w14:textId="77777777" w:rsidR="00DF6B60" w:rsidRPr="00014E1F" w:rsidRDefault="00DF6B60" w:rsidP="00014E1F">
      <w:pPr>
        <w:rPr>
          <w:lang w:val="en-ZA"/>
        </w:rPr>
      </w:pPr>
    </w:p>
    <w:p w14:paraId="0799EA2B" w14:textId="77777777" w:rsidR="00014E1F" w:rsidRPr="00014E1F" w:rsidRDefault="00014E1F" w:rsidP="00014E1F">
      <w:pPr>
        <w:rPr>
          <w:lang w:val="en-ZA"/>
        </w:rPr>
      </w:pPr>
      <w:r w:rsidRPr="00014E1F">
        <w:rPr>
          <w:lang w:val="en-ZA"/>
        </w:rPr>
        <w:t>Deleting an account may remove or disable access to information including:</w:t>
      </w:r>
    </w:p>
    <w:p w14:paraId="36B92560" w14:textId="77777777" w:rsidR="00014E1F" w:rsidRPr="00014E1F" w:rsidRDefault="00014E1F" w:rsidP="00FF4DC6">
      <w:pPr>
        <w:numPr>
          <w:ilvl w:val="0"/>
          <w:numId w:val="23"/>
        </w:numPr>
        <w:rPr>
          <w:lang w:val="en-ZA"/>
        </w:rPr>
      </w:pPr>
      <w:r w:rsidRPr="00014E1F">
        <w:rPr>
          <w:lang w:val="en-ZA"/>
        </w:rPr>
        <w:t>profile details;</w:t>
      </w:r>
    </w:p>
    <w:p w14:paraId="77DB9EBA" w14:textId="77777777" w:rsidR="00014E1F" w:rsidRPr="00014E1F" w:rsidRDefault="00014E1F" w:rsidP="00FF4DC6">
      <w:pPr>
        <w:numPr>
          <w:ilvl w:val="0"/>
          <w:numId w:val="23"/>
        </w:numPr>
        <w:rPr>
          <w:lang w:val="en-ZA"/>
        </w:rPr>
      </w:pPr>
      <w:r w:rsidRPr="00014E1F">
        <w:rPr>
          <w:lang w:val="en-ZA"/>
        </w:rPr>
        <w:t>personal preferences;</w:t>
      </w:r>
    </w:p>
    <w:p w14:paraId="3F653105" w14:textId="77777777" w:rsidR="00014E1F" w:rsidRPr="00014E1F" w:rsidRDefault="00014E1F" w:rsidP="00FF4DC6">
      <w:pPr>
        <w:numPr>
          <w:ilvl w:val="0"/>
          <w:numId w:val="23"/>
        </w:numPr>
        <w:rPr>
          <w:lang w:val="en-ZA"/>
        </w:rPr>
      </w:pPr>
      <w:r w:rsidRPr="00014E1F">
        <w:rPr>
          <w:lang w:val="en-ZA"/>
        </w:rPr>
        <w:t>saved activities;</w:t>
      </w:r>
    </w:p>
    <w:p w14:paraId="28165294" w14:textId="77777777" w:rsidR="00014E1F" w:rsidRPr="00014E1F" w:rsidRDefault="00014E1F" w:rsidP="00FF4DC6">
      <w:pPr>
        <w:numPr>
          <w:ilvl w:val="0"/>
          <w:numId w:val="23"/>
        </w:numPr>
        <w:rPr>
          <w:lang w:val="en-ZA"/>
        </w:rPr>
      </w:pPr>
      <w:r w:rsidRPr="00014E1F">
        <w:rPr>
          <w:lang w:val="en-ZA"/>
        </w:rPr>
        <w:t>bucket-list items;</w:t>
      </w:r>
    </w:p>
    <w:p w14:paraId="7B6AAF5C" w14:textId="77777777" w:rsidR="00014E1F" w:rsidRPr="00014E1F" w:rsidRDefault="00014E1F" w:rsidP="00FF4DC6">
      <w:pPr>
        <w:numPr>
          <w:ilvl w:val="0"/>
          <w:numId w:val="23"/>
        </w:numPr>
        <w:rPr>
          <w:lang w:val="en-ZA"/>
        </w:rPr>
      </w:pPr>
      <w:r w:rsidRPr="00014E1F">
        <w:rPr>
          <w:lang w:val="en-ZA"/>
        </w:rPr>
        <w:t>community participation;</w:t>
      </w:r>
    </w:p>
    <w:p w14:paraId="46D65415" w14:textId="77777777" w:rsidR="00014E1F" w:rsidRPr="00014E1F" w:rsidRDefault="00014E1F" w:rsidP="00FF4DC6">
      <w:pPr>
        <w:numPr>
          <w:ilvl w:val="0"/>
          <w:numId w:val="23"/>
        </w:numPr>
        <w:rPr>
          <w:lang w:val="en-ZA"/>
        </w:rPr>
      </w:pPr>
      <w:r w:rsidRPr="00014E1F">
        <w:rPr>
          <w:lang w:val="en-ZA"/>
        </w:rPr>
        <w:t>personalised settings; and</w:t>
      </w:r>
    </w:p>
    <w:p w14:paraId="2764869E" w14:textId="77777777" w:rsidR="00014E1F" w:rsidRDefault="00014E1F" w:rsidP="00FF4DC6">
      <w:pPr>
        <w:numPr>
          <w:ilvl w:val="0"/>
          <w:numId w:val="23"/>
        </w:numPr>
        <w:rPr>
          <w:lang w:val="en-ZA"/>
        </w:rPr>
      </w:pPr>
      <w:r w:rsidRPr="00014E1F">
        <w:rPr>
          <w:lang w:val="en-ZA"/>
        </w:rPr>
        <w:t>other account-linked functionality.</w:t>
      </w:r>
    </w:p>
    <w:p w14:paraId="568D1ED5" w14:textId="77777777" w:rsidR="00014E1F" w:rsidRPr="00014E1F" w:rsidRDefault="00014E1F" w:rsidP="00014E1F">
      <w:pPr>
        <w:rPr>
          <w:lang w:val="en-ZA"/>
        </w:rPr>
      </w:pPr>
      <w:r w:rsidRPr="00014E1F">
        <w:rPr>
          <w:lang w:val="en-ZA"/>
        </w:rPr>
        <w:t>Account deletion does not necessarily require immediate deletion of every record.</w:t>
      </w:r>
    </w:p>
    <w:p w14:paraId="7EE4BD7F" w14:textId="77777777" w:rsidR="00014E1F" w:rsidRPr="00014E1F" w:rsidRDefault="00014E1F" w:rsidP="00014E1F">
      <w:pPr>
        <w:rPr>
          <w:lang w:val="en-ZA"/>
        </w:rPr>
      </w:pPr>
      <w:r w:rsidRPr="00014E1F">
        <w:rPr>
          <w:lang w:val="en-ZA"/>
        </w:rPr>
        <w:t>Venturo may retain information where required or permitted for purposes such as:</w:t>
      </w:r>
    </w:p>
    <w:p w14:paraId="2846B576" w14:textId="77777777" w:rsidR="00014E1F" w:rsidRPr="00014E1F" w:rsidRDefault="00014E1F" w:rsidP="00FF4DC6">
      <w:pPr>
        <w:numPr>
          <w:ilvl w:val="0"/>
          <w:numId w:val="24"/>
        </w:numPr>
        <w:rPr>
          <w:lang w:val="en-ZA"/>
        </w:rPr>
      </w:pPr>
      <w:r w:rsidRPr="00014E1F">
        <w:rPr>
          <w:lang w:val="en-ZA"/>
        </w:rPr>
        <w:t>financial records;</w:t>
      </w:r>
    </w:p>
    <w:p w14:paraId="3BAC4151" w14:textId="77777777" w:rsidR="00014E1F" w:rsidRPr="00014E1F" w:rsidRDefault="00014E1F" w:rsidP="00FF4DC6">
      <w:pPr>
        <w:numPr>
          <w:ilvl w:val="0"/>
          <w:numId w:val="24"/>
        </w:numPr>
        <w:rPr>
          <w:lang w:val="en-ZA"/>
        </w:rPr>
      </w:pPr>
      <w:r w:rsidRPr="00014E1F">
        <w:rPr>
          <w:lang w:val="en-ZA"/>
        </w:rPr>
        <w:t>completed transactions;</w:t>
      </w:r>
    </w:p>
    <w:p w14:paraId="5A5284E9" w14:textId="77777777" w:rsidR="00014E1F" w:rsidRPr="00014E1F" w:rsidRDefault="00014E1F" w:rsidP="00FF4DC6">
      <w:pPr>
        <w:numPr>
          <w:ilvl w:val="0"/>
          <w:numId w:val="24"/>
        </w:numPr>
        <w:rPr>
          <w:lang w:val="en-ZA"/>
        </w:rPr>
      </w:pPr>
      <w:r w:rsidRPr="00014E1F">
        <w:rPr>
          <w:lang w:val="en-ZA"/>
        </w:rPr>
        <w:t>refunds;</w:t>
      </w:r>
    </w:p>
    <w:p w14:paraId="2AC1B93C" w14:textId="77777777" w:rsidR="00014E1F" w:rsidRPr="00014E1F" w:rsidRDefault="00014E1F" w:rsidP="00FF4DC6">
      <w:pPr>
        <w:numPr>
          <w:ilvl w:val="0"/>
          <w:numId w:val="24"/>
        </w:numPr>
        <w:rPr>
          <w:lang w:val="en-ZA"/>
        </w:rPr>
      </w:pPr>
      <w:r w:rsidRPr="00014E1F">
        <w:rPr>
          <w:lang w:val="en-ZA"/>
        </w:rPr>
        <w:t>fraud prevention;</w:t>
      </w:r>
    </w:p>
    <w:p w14:paraId="64EBFD6C" w14:textId="77777777" w:rsidR="00014E1F" w:rsidRPr="00014E1F" w:rsidRDefault="00014E1F" w:rsidP="00FF4DC6">
      <w:pPr>
        <w:numPr>
          <w:ilvl w:val="0"/>
          <w:numId w:val="24"/>
        </w:numPr>
        <w:rPr>
          <w:lang w:val="en-ZA"/>
        </w:rPr>
      </w:pPr>
      <w:r w:rsidRPr="00014E1F">
        <w:rPr>
          <w:lang w:val="en-ZA"/>
        </w:rPr>
        <w:t>legal obligations;</w:t>
      </w:r>
    </w:p>
    <w:p w14:paraId="4C661524" w14:textId="77777777" w:rsidR="00014E1F" w:rsidRPr="00014E1F" w:rsidRDefault="00014E1F" w:rsidP="00FF4DC6">
      <w:pPr>
        <w:numPr>
          <w:ilvl w:val="0"/>
          <w:numId w:val="24"/>
        </w:numPr>
        <w:rPr>
          <w:lang w:val="en-ZA"/>
        </w:rPr>
      </w:pPr>
      <w:r w:rsidRPr="00014E1F">
        <w:rPr>
          <w:lang w:val="en-ZA"/>
        </w:rPr>
        <w:t>disputes;</w:t>
      </w:r>
    </w:p>
    <w:p w14:paraId="0345D80E" w14:textId="77777777" w:rsidR="00014E1F" w:rsidRPr="00014E1F" w:rsidRDefault="00014E1F" w:rsidP="00FF4DC6">
      <w:pPr>
        <w:numPr>
          <w:ilvl w:val="0"/>
          <w:numId w:val="24"/>
        </w:numPr>
        <w:rPr>
          <w:lang w:val="en-ZA"/>
        </w:rPr>
      </w:pPr>
      <w:r w:rsidRPr="00014E1F">
        <w:rPr>
          <w:lang w:val="en-ZA"/>
        </w:rPr>
        <w:t>security records; or</w:t>
      </w:r>
    </w:p>
    <w:p w14:paraId="297E39A0" w14:textId="77777777" w:rsidR="00014E1F" w:rsidRPr="00014E1F" w:rsidRDefault="00014E1F" w:rsidP="00FF4DC6">
      <w:pPr>
        <w:numPr>
          <w:ilvl w:val="0"/>
          <w:numId w:val="24"/>
        </w:numPr>
        <w:rPr>
          <w:lang w:val="en-ZA"/>
        </w:rPr>
      </w:pPr>
      <w:r w:rsidRPr="00014E1F">
        <w:rPr>
          <w:lang w:val="en-ZA"/>
        </w:rPr>
        <w:t>legal claims.</w:t>
      </w:r>
    </w:p>
    <w:p w14:paraId="6A756CDE" w14:textId="77777777" w:rsidR="00014E1F" w:rsidRPr="00014E1F" w:rsidRDefault="00014E1F" w:rsidP="00014E1F">
      <w:pPr>
        <w:rPr>
          <w:lang w:val="en-ZA"/>
        </w:rPr>
      </w:pPr>
      <w:r w:rsidRPr="00014E1F">
        <w:rPr>
          <w:lang w:val="en-ZA"/>
        </w:rPr>
        <w:lastRenderedPageBreak/>
        <w:t>Information retained after account deletion will no longer be used for ordinary personalisation or marketing where such use is no longer appropriate.</w:t>
      </w:r>
    </w:p>
    <w:p w14:paraId="35DE64E7" w14:textId="16225780" w:rsidR="00014E1F" w:rsidRPr="00014E1F" w:rsidRDefault="00014E1F" w:rsidP="00014E1F">
      <w:pPr>
        <w:rPr>
          <w:lang w:val="en-ZA"/>
        </w:rPr>
      </w:pPr>
    </w:p>
    <w:p w14:paraId="2FD1CD1B" w14:textId="77777777" w:rsidR="00014E1F" w:rsidRPr="00886B38" w:rsidRDefault="00014E1F" w:rsidP="00886B38">
      <w:pPr>
        <w:pStyle w:val="Heading3"/>
        <w:rPr>
          <w:lang w:val="en-ZA"/>
        </w:rPr>
      </w:pPr>
      <w:r w:rsidRPr="00886B38">
        <w:rPr>
          <w:lang w:val="en-ZA"/>
        </w:rPr>
        <w:t>25. Your Rights</w:t>
      </w:r>
    </w:p>
    <w:p w14:paraId="1EB660D3" w14:textId="77777777" w:rsidR="00014E1F" w:rsidRPr="00014E1F" w:rsidRDefault="00014E1F" w:rsidP="00014E1F">
      <w:pPr>
        <w:rPr>
          <w:lang w:val="en-ZA"/>
        </w:rPr>
      </w:pPr>
      <w:r w:rsidRPr="00014E1F">
        <w:rPr>
          <w:lang w:val="en-ZA"/>
        </w:rPr>
        <w:t>Subject to applicable law, you may have the right to:</w:t>
      </w:r>
    </w:p>
    <w:p w14:paraId="55AD343A" w14:textId="77777777" w:rsidR="00014E1F" w:rsidRPr="00014E1F" w:rsidRDefault="00014E1F" w:rsidP="00FF4DC6">
      <w:pPr>
        <w:numPr>
          <w:ilvl w:val="0"/>
          <w:numId w:val="25"/>
        </w:numPr>
        <w:rPr>
          <w:lang w:val="en-ZA"/>
        </w:rPr>
      </w:pPr>
      <w:r w:rsidRPr="00014E1F">
        <w:rPr>
          <w:lang w:val="en-ZA"/>
        </w:rPr>
        <w:t>ask whether Venturo holds personal information about you;</w:t>
      </w:r>
    </w:p>
    <w:p w14:paraId="70B96A09" w14:textId="77777777" w:rsidR="00014E1F" w:rsidRPr="00014E1F" w:rsidRDefault="00014E1F" w:rsidP="00FF4DC6">
      <w:pPr>
        <w:numPr>
          <w:ilvl w:val="0"/>
          <w:numId w:val="25"/>
        </w:numPr>
        <w:rPr>
          <w:lang w:val="en-ZA"/>
        </w:rPr>
      </w:pPr>
      <w:r w:rsidRPr="00014E1F">
        <w:rPr>
          <w:lang w:val="en-ZA"/>
        </w:rPr>
        <w:t>request access to your personal information;</w:t>
      </w:r>
    </w:p>
    <w:p w14:paraId="1425DABA" w14:textId="77777777" w:rsidR="00014E1F" w:rsidRPr="00014E1F" w:rsidRDefault="00014E1F" w:rsidP="00FF4DC6">
      <w:pPr>
        <w:numPr>
          <w:ilvl w:val="0"/>
          <w:numId w:val="25"/>
        </w:numPr>
        <w:rPr>
          <w:lang w:val="en-ZA"/>
        </w:rPr>
      </w:pPr>
      <w:r w:rsidRPr="00014E1F">
        <w:rPr>
          <w:lang w:val="en-ZA"/>
        </w:rPr>
        <w:t>request correction of inaccurate information;</w:t>
      </w:r>
    </w:p>
    <w:p w14:paraId="0B44C400" w14:textId="77777777" w:rsidR="00014E1F" w:rsidRPr="00014E1F" w:rsidRDefault="00014E1F" w:rsidP="00FF4DC6">
      <w:pPr>
        <w:numPr>
          <w:ilvl w:val="0"/>
          <w:numId w:val="25"/>
        </w:numPr>
        <w:rPr>
          <w:lang w:val="en-ZA"/>
        </w:rPr>
      </w:pPr>
      <w:r w:rsidRPr="00014E1F">
        <w:rPr>
          <w:lang w:val="en-ZA"/>
        </w:rPr>
        <w:t>request deletion or destruction of information where appropriate;</w:t>
      </w:r>
    </w:p>
    <w:p w14:paraId="681FF0D7" w14:textId="77777777" w:rsidR="00014E1F" w:rsidRPr="00014E1F" w:rsidRDefault="00014E1F" w:rsidP="00FF4DC6">
      <w:pPr>
        <w:numPr>
          <w:ilvl w:val="0"/>
          <w:numId w:val="25"/>
        </w:numPr>
        <w:rPr>
          <w:lang w:val="en-ZA"/>
        </w:rPr>
      </w:pPr>
      <w:r w:rsidRPr="00014E1F">
        <w:rPr>
          <w:lang w:val="en-ZA"/>
        </w:rPr>
        <w:t>object to certain processing;</w:t>
      </w:r>
    </w:p>
    <w:p w14:paraId="2C6754D4" w14:textId="77777777" w:rsidR="00014E1F" w:rsidRPr="00014E1F" w:rsidRDefault="00014E1F" w:rsidP="00FF4DC6">
      <w:pPr>
        <w:numPr>
          <w:ilvl w:val="0"/>
          <w:numId w:val="25"/>
        </w:numPr>
        <w:rPr>
          <w:lang w:val="en-ZA"/>
        </w:rPr>
      </w:pPr>
      <w:r w:rsidRPr="00014E1F">
        <w:rPr>
          <w:lang w:val="en-ZA"/>
        </w:rPr>
        <w:t>withdraw consent where processing relies on consent;</w:t>
      </w:r>
    </w:p>
    <w:p w14:paraId="132E1200" w14:textId="77777777" w:rsidR="00014E1F" w:rsidRPr="00014E1F" w:rsidRDefault="00014E1F" w:rsidP="00FF4DC6">
      <w:pPr>
        <w:numPr>
          <w:ilvl w:val="0"/>
          <w:numId w:val="25"/>
        </w:numPr>
        <w:rPr>
          <w:lang w:val="en-ZA"/>
        </w:rPr>
      </w:pPr>
      <w:r w:rsidRPr="00014E1F">
        <w:rPr>
          <w:lang w:val="en-ZA"/>
        </w:rPr>
        <w:t>object to direct marketing;</w:t>
      </w:r>
    </w:p>
    <w:p w14:paraId="69753A54" w14:textId="77777777" w:rsidR="00014E1F" w:rsidRPr="00014E1F" w:rsidRDefault="00014E1F" w:rsidP="00FF4DC6">
      <w:pPr>
        <w:numPr>
          <w:ilvl w:val="0"/>
          <w:numId w:val="25"/>
        </w:numPr>
        <w:rPr>
          <w:lang w:val="en-ZA"/>
        </w:rPr>
      </w:pPr>
      <w:r w:rsidRPr="00014E1F">
        <w:rPr>
          <w:lang w:val="en-ZA"/>
        </w:rPr>
        <w:t>request information about how your information is processed; and</w:t>
      </w:r>
    </w:p>
    <w:p w14:paraId="514B886C" w14:textId="77777777" w:rsidR="00014E1F" w:rsidRDefault="00014E1F" w:rsidP="00FF4DC6">
      <w:pPr>
        <w:numPr>
          <w:ilvl w:val="0"/>
          <w:numId w:val="25"/>
        </w:numPr>
        <w:rPr>
          <w:lang w:val="en-ZA"/>
        </w:rPr>
      </w:pPr>
      <w:r w:rsidRPr="00014E1F">
        <w:rPr>
          <w:lang w:val="en-ZA"/>
        </w:rPr>
        <w:t>lodge a complaint with the Information Regulator.</w:t>
      </w:r>
    </w:p>
    <w:p w14:paraId="7DF06563" w14:textId="77777777" w:rsidR="00F24A4D" w:rsidRPr="00014E1F" w:rsidRDefault="00F24A4D" w:rsidP="00F24A4D">
      <w:pPr>
        <w:rPr>
          <w:lang w:val="en-ZA"/>
        </w:rPr>
      </w:pPr>
    </w:p>
    <w:p w14:paraId="59BD8441" w14:textId="77777777" w:rsidR="00014E1F" w:rsidRPr="00014E1F" w:rsidRDefault="00014E1F" w:rsidP="00014E1F">
      <w:pPr>
        <w:rPr>
          <w:lang w:val="en-ZA"/>
        </w:rPr>
      </w:pPr>
      <w:r w:rsidRPr="00014E1F">
        <w:rPr>
          <w:lang w:val="en-ZA"/>
        </w:rPr>
        <w:t>Venturo may need to verify your identity before acting on certain privacy requests.</w:t>
      </w:r>
    </w:p>
    <w:p w14:paraId="56879677" w14:textId="77777777" w:rsidR="00014E1F" w:rsidRPr="00014E1F" w:rsidRDefault="00014E1F" w:rsidP="00014E1F">
      <w:pPr>
        <w:rPr>
          <w:lang w:val="en-ZA"/>
        </w:rPr>
      </w:pPr>
      <w:r w:rsidRPr="00014E1F">
        <w:rPr>
          <w:lang w:val="en-ZA"/>
        </w:rPr>
        <w:t>This protects personal information from being disclosed or altered at the request of an unauthorised person.</w:t>
      </w:r>
    </w:p>
    <w:p w14:paraId="2AA43FCE" w14:textId="3E838A2A" w:rsidR="00014E1F" w:rsidRPr="00014E1F" w:rsidRDefault="00014E1F" w:rsidP="00014E1F">
      <w:pPr>
        <w:rPr>
          <w:lang w:val="en-ZA"/>
        </w:rPr>
      </w:pPr>
    </w:p>
    <w:p w14:paraId="7A307CE0" w14:textId="77777777" w:rsidR="00014E1F" w:rsidRPr="00886B38" w:rsidRDefault="00014E1F" w:rsidP="00886B38">
      <w:pPr>
        <w:pStyle w:val="Heading3"/>
        <w:rPr>
          <w:lang w:val="en-ZA"/>
        </w:rPr>
      </w:pPr>
      <w:r w:rsidRPr="00886B38">
        <w:rPr>
          <w:lang w:val="en-ZA"/>
        </w:rPr>
        <w:t>26. Correcting Your Information</w:t>
      </w:r>
    </w:p>
    <w:p w14:paraId="3133A2AC" w14:textId="77777777" w:rsidR="00014E1F" w:rsidRDefault="00014E1F" w:rsidP="00014E1F">
      <w:pPr>
        <w:rPr>
          <w:lang w:val="en-ZA"/>
        </w:rPr>
      </w:pPr>
      <w:r w:rsidRPr="00014E1F">
        <w:rPr>
          <w:lang w:val="en-ZA"/>
        </w:rPr>
        <w:t>Certain information may be updated directly through your Venturo profile or account settings.</w:t>
      </w:r>
    </w:p>
    <w:p w14:paraId="4F04BA31" w14:textId="77777777" w:rsidR="00F24A4D" w:rsidRPr="00014E1F" w:rsidRDefault="00F24A4D" w:rsidP="00014E1F">
      <w:pPr>
        <w:rPr>
          <w:lang w:val="en-ZA"/>
        </w:rPr>
      </w:pPr>
    </w:p>
    <w:p w14:paraId="24F47FB8" w14:textId="77777777" w:rsidR="00014E1F" w:rsidRDefault="00014E1F" w:rsidP="00014E1F">
      <w:pPr>
        <w:rPr>
          <w:lang w:val="en-ZA"/>
        </w:rPr>
      </w:pPr>
      <w:r w:rsidRPr="00014E1F">
        <w:rPr>
          <w:lang w:val="en-ZA"/>
        </w:rPr>
        <w:t>If information cannot be changed directly, you may contact Venturo to request correction.</w:t>
      </w:r>
    </w:p>
    <w:p w14:paraId="4127C0F6" w14:textId="77777777" w:rsidR="00F24A4D" w:rsidRPr="00014E1F" w:rsidRDefault="00F24A4D" w:rsidP="00014E1F">
      <w:pPr>
        <w:rPr>
          <w:lang w:val="en-ZA"/>
        </w:rPr>
      </w:pPr>
    </w:p>
    <w:p w14:paraId="52D48A83" w14:textId="77777777" w:rsidR="00014E1F" w:rsidRPr="00014E1F" w:rsidRDefault="00014E1F" w:rsidP="00014E1F">
      <w:pPr>
        <w:rPr>
          <w:lang w:val="en-ZA"/>
        </w:rPr>
      </w:pPr>
      <w:r w:rsidRPr="00014E1F">
        <w:rPr>
          <w:lang w:val="en-ZA"/>
        </w:rPr>
        <w:t>Venturo may retain a record of previous information where required for legal, transaction, fraud-prevention or audit purposes.</w:t>
      </w:r>
    </w:p>
    <w:p w14:paraId="3ED2A72C" w14:textId="57583DBB" w:rsidR="00014E1F" w:rsidRPr="00014E1F" w:rsidRDefault="00014E1F" w:rsidP="00014E1F">
      <w:pPr>
        <w:rPr>
          <w:lang w:val="en-ZA"/>
        </w:rPr>
      </w:pPr>
    </w:p>
    <w:p w14:paraId="326405D2" w14:textId="77777777" w:rsidR="00014E1F" w:rsidRPr="00886B38" w:rsidRDefault="00014E1F" w:rsidP="00886B38">
      <w:pPr>
        <w:pStyle w:val="Heading3"/>
        <w:rPr>
          <w:lang w:val="en-ZA"/>
        </w:rPr>
      </w:pPr>
      <w:r w:rsidRPr="00886B38">
        <w:rPr>
          <w:lang w:val="en-ZA"/>
        </w:rPr>
        <w:t>27. Children</w:t>
      </w:r>
    </w:p>
    <w:p w14:paraId="42402407" w14:textId="77777777" w:rsidR="00014E1F" w:rsidRDefault="00014E1F" w:rsidP="00014E1F">
      <w:pPr>
        <w:rPr>
          <w:lang w:val="en-ZA"/>
        </w:rPr>
      </w:pPr>
      <w:r w:rsidRPr="00014E1F">
        <w:rPr>
          <w:lang w:val="en-ZA"/>
        </w:rPr>
        <w:t>Venturo is primarily designed for adults discovering activities, events &amp; communities for themselves, their families or others.</w:t>
      </w:r>
    </w:p>
    <w:p w14:paraId="201E4897" w14:textId="77777777" w:rsidR="00F24A4D" w:rsidRPr="00014E1F" w:rsidRDefault="00F24A4D" w:rsidP="00014E1F">
      <w:pPr>
        <w:rPr>
          <w:lang w:val="en-ZA"/>
        </w:rPr>
      </w:pPr>
    </w:p>
    <w:p w14:paraId="31B2F91C" w14:textId="77777777" w:rsidR="00014E1F" w:rsidRDefault="00014E1F" w:rsidP="00014E1F">
      <w:pPr>
        <w:rPr>
          <w:lang w:val="en-ZA"/>
        </w:rPr>
      </w:pPr>
      <w:r w:rsidRPr="00014E1F">
        <w:rPr>
          <w:lang w:val="en-ZA"/>
        </w:rPr>
        <w:lastRenderedPageBreak/>
        <w:t>Adults may use Venturo to discover activities suitable for children.</w:t>
      </w:r>
    </w:p>
    <w:p w14:paraId="01D9A919" w14:textId="77777777" w:rsidR="00F24A4D" w:rsidRPr="00014E1F" w:rsidRDefault="00F24A4D" w:rsidP="00014E1F">
      <w:pPr>
        <w:rPr>
          <w:lang w:val="en-ZA"/>
        </w:rPr>
      </w:pPr>
    </w:p>
    <w:p w14:paraId="3A0B7579" w14:textId="77777777" w:rsidR="00014E1F" w:rsidRDefault="00014E1F" w:rsidP="00014E1F">
      <w:pPr>
        <w:rPr>
          <w:lang w:val="en-ZA"/>
        </w:rPr>
      </w:pPr>
      <w:r w:rsidRPr="00014E1F">
        <w:rPr>
          <w:lang w:val="en-ZA"/>
        </w:rPr>
        <w:t>Venturo does not intentionally seek to create behavioural or marketing profiles directly from children where this would not be lawful.</w:t>
      </w:r>
    </w:p>
    <w:p w14:paraId="1ABE5CA4" w14:textId="77777777" w:rsidR="00F24A4D" w:rsidRPr="00014E1F" w:rsidRDefault="00F24A4D" w:rsidP="00014E1F">
      <w:pPr>
        <w:rPr>
          <w:lang w:val="en-ZA"/>
        </w:rPr>
      </w:pPr>
    </w:p>
    <w:p w14:paraId="64A675AD" w14:textId="77777777" w:rsidR="00014E1F" w:rsidRDefault="00014E1F" w:rsidP="00014E1F">
      <w:pPr>
        <w:rPr>
          <w:lang w:val="en-ZA"/>
        </w:rPr>
      </w:pPr>
      <w:r w:rsidRPr="00014E1F">
        <w:rPr>
          <w:lang w:val="en-ZA"/>
        </w:rPr>
        <w:t>Where Venturo introduces functionality specifically involving the personal information of children, appropriate parental or guardian involvement and additional safeguards will be implemented where required by law.</w:t>
      </w:r>
    </w:p>
    <w:p w14:paraId="7BF74893" w14:textId="77777777" w:rsidR="00AA5E57" w:rsidRPr="00014E1F" w:rsidRDefault="00AA5E57" w:rsidP="00014E1F">
      <w:pPr>
        <w:rPr>
          <w:lang w:val="en-ZA"/>
        </w:rPr>
      </w:pPr>
    </w:p>
    <w:p w14:paraId="60FD5C11" w14:textId="77777777" w:rsidR="00014E1F" w:rsidRPr="00014E1F" w:rsidRDefault="00014E1F" w:rsidP="00014E1F">
      <w:pPr>
        <w:rPr>
          <w:lang w:val="en-ZA"/>
        </w:rPr>
      </w:pPr>
      <w:r w:rsidRPr="00014E1F">
        <w:rPr>
          <w:lang w:val="en-ZA"/>
        </w:rPr>
        <w:t>If you believe a child has provided personal information to Venturo inappropriately, please contact us.</w:t>
      </w:r>
    </w:p>
    <w:p w14:paraId="72C1D96E" w14:textId="6F450BEB" w:rsidR="00014E1F" w:rsidRPr="00014E1F" w:rsidRDefault="00014E1F" w:rsidP="00014E1F">
      <w:pPr>
        <w:rPr>
          <w:lang w:val="en-ZA"/>
        </w:rPr>
      </w:pPr>
    </w:p>
    <w:p w14:paraId="11BF4853" w14:textId="77777777" w:rsidR="00014E1F" w:rsidRPr="00886B38" w:rsidRDefault="00014E1F" w:rsidP="00886B38">
      <w:pPr>
        <w:pStyle w:val="Heading3"/>
        <w:rPr>
          <w:lang w:val="en-ZA"/>
        </w:rPr>
      </w:pPr>
      <w:r w:rsidRPr="00886B38">
        <w:rPr>
          <w:lang w:val="en-ZA"/>
        </w:rPr>
        <w:t>28. Photographs &amp; Event Media</w:t>
      </w:r>
    </w:p>
    <w:p w14:paraId="72465943" w14:textId="77777777" w:rsidR="00014E1F" w:rsidRDefault="00014E1F" w:rsidP="00014E1F">
      <w:pPr>
        <w:rPr>
          <w:lang w:val="en-ZA"/>
        </w:rPr>
      </w:pPr>
      <w:r w:rsidRPr="00014E1F">
        <w:rPr>
          <w:lang w:val="en-ZA"/>
        </w:rPr>
        <w:t>Venturo-operated events may sometimes involve photography or video.</w:t>
      </w:r>
    </w:p>
    <w:p w14:paraId="47485E47" w14:textId="77777777" w:rsidR="00AA5E57" w:rsidRPr="00014E1F" w:rsidRDefault="00AA5E57" w:rsidP="00014E1F">
      <w:pPr>
        <w:rPr>
          <w:lang w:val="en-ZA"/>
        </w:rPr>
      </w:pPr>
    </w:p>
    <w:p w14:paraId="0FDB59A0" w14:textId="77777777" w:rsidR="00014E1F" w:rsidRDefault="00014E1F" w:rsidP="00014E1F">
      <w:pPr>
        <w:rPr>
          <w:lang w:val="en-ZA"/>
        </w:rPr>
      </w:pPr>
      <w:r w:rsidRPr="00014E1F">
        <w:rPr>
          <w:lang w:val="en-ZA"/>
        </w:rPr>
        <w:t>Where event photography is planned, Venturo may notify attendees through event information, signage, event communications or another appropriate method.</w:t>
      </w:r>
    </w:p>
    <w:p w14:paraId="79788CBB" w14:textId="77777777" w:rsidR="00AA5E57" w:rsidRPr="00014E1F" w:rsidRDefault="00AA5E57" w:rsidP="00014E1F">
      <w:pPr>
        <w:rPr>
          <w:lang w:val="en-ZA"/>
        </w:rPr>
      </w:pPr>
    </w:p>
    <w:p w14:paraId="6D0A1362" w14:textId="77777777" w:rsidR="00014E1F" w:rsidRDefault="00014E1F" w:rsidP="00014E1F">
      <w:pPr>
        <w:rPr>
          <w:lang w:val="en-ZA"/>
        </w:rPr>
      </w:pPr>
      <w:r w:rsidRPr="00014E1F">
        <w:rPr>
          <w:lang w:val="en-ZA"/>
        </w:rPr>
        <w:t>Where identifiable photographs or video are intended for marketing purposes, Venturo will consider the nature of the event, the context in which the media was captured &amp; any consent or other lawful basis required.</w:t>
      </w:r>
    </w:p>
    <w:p w14:paraId="63664475" w14:textId="77777777" w:rsidR="00AA5E57" w:rsidRPr="00014E1F" w:rsidRDefault="00AA5E57" w:rsidP="00014E1F">
      <w:pPr>
        <w:rPr>
          <w:lang w:val="en-ZA"/>
        </w:rPr>
      </w:pPr>
    </w:p>
    <w:p w14:paraId="369682A6" w14:textId="77777777" w:rsidR="00014E1F" w:rsidRDefault="00014E1F" w:rsidP="00014E1F">
      <w:pPr>
        <w:rPr>
          <w:lang w:val="en-ZA"/>
        </w:rPr>
      </w:pPr>
      <w:r w:rsidRPr="00014E1F">
        <w:rPr>
          <w:lang w:val="en-ZA"/>
        </w:rPr>
        <w:t>Attendees who have concerns about photography should contact Venturo or the event representative.</w:t>
      </w:r>
    </w:p>
    <w:p w14:paraId="40EC8B98" w14:textId="77777777" w:rsidR="00AA5E57" w:rsidRPr="00014E1F" w:rsidRDefault="00AA5E57" w:rsidP="00014E1F">
      <w:pPr>
        <w:rPr>
          <w:lang w:val="en-ZA"/>
        </w:rPr>
      </w:pPr>
    </w:p>
    <w:p w14:paraId="471EF172" w14:textId="77777777" w:rsidR="00014E1F" w:rsidRPr="00014E1F" w:rsidRDefault="00014E1F" w:rsidP="00014E1F">
      <w:pPr>
        <w:rPr>
          <w:lang w:val="en-ZA"/>
        </w:rPr>
      </w:pPr>
      <w:r w:rsidRPr="00014E1F">
        <w:rPr>
          <w:lang w:val="en-ZA"/>
        </w:rPr>
        <w:t>Venturo will take reasonable steps to respect legitimate privacy concerns.</w:t>
      </w:r>
    </w:p>
    <w:p w14:paraId="092185C6" w14:textId="46E7202B" w:rsidR="00014E1F" w:rsidRPr="00014E1F" w:rsidRDefault="00014E1F" w:rsidP="00014E1F">
      <w:pPr>
        <w:rPr>
          <w:lang w:val="en-ZA"/>
        </w:rPr>
      </w:pPr>
    </w:p>
    <w:p w14:paraId="6615AADC" w14:textId="77777777" w:rsidR="00014E1F" w:rsidRPr="00886B38" w:rsidRDefault="00014E1F" w:rsidP="00886B38">
      <w:pPr>
        <w:pStyle w:val="Heading3"/>
        <w:rPr>
          <w:lang w:val="en-ZA"/>
        </w:rPr>
      </w:pPr>
      <w:r w:rsidRPr="00886B38">
        <w:rPr>
          <w:lang w:val="en-ZA"/>
        </w:rPr>
        <w:t>29. Public Reviews &amp; Profiles</w:t>
      </w:r>
    </w:p>
    <w:p w14:paraId="6848A105" w14:textId="77777777" w:rsidR="00014E1F" w:rsidRDefault="00014E1F" w:rsidP="00014E1F">
      <w:pPr>
        <w:rPr>
          <w:lang w:val="en-ZA"/>
        </w:rPr>
      </w:pPr>
      <w:r w:rsidRPr="00014E1F">
        <w:rPr>
          <w:lang w:val="en-ZA"/>
        </w:rPr>
        <w:t>Certain information Users choose to publish may be visible to other Users.</w:t>
      </w:r>
    </w:p>
    <w:p w14:paraId="142FFAC0" w14:textId="77777777" w:rsidR="00AA5E57" w:rsidRPr="00014E1F" w:rsidRDefault="00AA5E57" w:rsidP="00014E1F">
      <w:pPr>
        <w:rPr>
          <w:lang w:val="en-ZA"/>
        </w:rPr>
      </w:pPr>
    </w:p>
    <w:p w14:paraId="45563A9F" w14:textId="77777777" w:rsidR="00014E1F" w:rsidRPr="00014E1F" w:rsidRDefault="00014E1F" w:rsidP="00014E1F">
      <w:pPr>
        <w:rPr>
          <w:lang w:val="en-ZA"/>
        </w:rPr>
      </w:pPr>
      <w:r w:rsidRPr="00014E1F">
        <w:rPr>
          <w:lang w:val="en-ZA"/>
        </w:rPr>
        <w:t>This may include:</w:t>
      </w:r>
    </w:p>
    <w:p w14:paraId="1813BEA1" w14:textId="77777777" w:rsidR="00014E1F" w:rsidRPr="00014E1F" w:rsidRDefault="00014E1F" w:rsidP="00FF4DC6">
      <w:pPr>
        <w:numPr>
          <w:ilvl w:val="0"/>
          <w:numId w:val="26"/>
        </w:numPr>
        <w:rPr>
          <w:lang w:val="en-ZA"/>
        </w:rPr>
      </w:pPr>
      <w:r w:rsidRPr="00014E1F">
        <w:rPr>
          <w:lang w:val="en-ZA"/>
        </w:rPr>
        <w:t>display name;</w:t>
      </w:r>
    </w:p>
    <w:p w14:paraId="4884EA4C" w14:textId="77777777" w:rsidR="00014E1F" w:rsidRPr="00014E1F" w:rsidRDefault="00014E1F" w:rsidP="00FF4DC6">
      <w:pPr>
        <w:numPr>
          <w:ilvl w:val="0"/>
          <w:numId w:val="26"/>
        </w:numPr>
        <w:rPr>
          <w:lang w:val="en-ZA"/>
        </w:rPr>
      </w:pPr>
      <w:r w:rsidRPr="00014E1F">
        <w:rPr>
          <w:lang w:val="en-ZA"/>
        </w:rPr>
        <w:t>profile photograph;</w:t>
      </w:r>
    </w:p>
    <w:p w14:paraId="2E1D4E36" w14:textId="77777777" w:rsidR="00014E1F" w:rsidRPr="00014E1F" w:rsidRDefault="00014E1F" w:rsidP="00FF4DC6">
      <w:pPr>
        <w:numPr>
          <w:ilvl w:val="0"/>
          <w:numId w:val="26"/>
        </w:numPr>
        <w:rPr>
          <w:lang w:val="en-ZA"/>
        </w:rPr>
      </w:pPr>
      <w:r w:rsidRPr="00014E1F">
        <w:rPr>
          <w:lang w:val="en-ZA"/>
        </w:rPr>
        <w:t>reviews;</w:t>
      </w:r>
    </w:p>
    <w:p w14:paraId="354E36F9" w14:textId="77777777" w:rsidR="00014E1F" w:rsidRPr="00014E1F" w:rsidRDefault="00014E1F" w:rsidP="00FF4DC6">
      <w:pPr>
        <w:numPr>
          <w:ilvl w:val="0"/>
          <w:numId w:val="26"/>
        </w:numPr>
        <w:rPr>
          <w:lang w:val="en-ZA"/>
        </w:rPr>
      </w:pPr>
      <w:r w:rsidRPr="00014E1F">
        <w:rPr>
          <w:lang w:val="en-ZA"/>
        </w:rPr>
        <w:lastRenderedPageBreak/>
        <w:t>ratings;</w:t>
      </w:r>
    </w:p>
    <w:p w14:paraId="149FC1A1" w14:textId="77777777" w:rsidR="00014E1F" w:rsidRPr="00014E1F" w:rsidRDefault="00014E1F" w:rsidP="00FF4DC6">
      <w:pPr>
        <w:numPr>
          <w:ilvl w:val="0"/>
          <w:numId w:val="26"/>
        </w:numPr>
        <w:rPr>
          <w:lang w:val="en-ZA"/>
        </w:rPr>
      </w:pPr>
      <w:r w:rsidRPr="00014E1F">
        <w:rPr>
          <w:lang w:val="en-ZA"/>
        </w:rPr>
        <w:t>community posts; and</w:t>
      </w:r>
    </w:p>
    <w:p w14:paraId="4FD408CA" w14:textId="77777777" w:rsidR="00014E1F" w:rsidRDefault="00014E1F" w:rsidP="00FF4DC6">
      <w:pPr>
        <w:numPr>
          <w:ilvl w:val="0"/>
          <w:numId w:val="26"/>
        </w:numPr>
        <w:rPr>
          <w:lang w:val="en-ZA"/>
        </w:rPr>
      </w:pPr>
      <w:r w:rsidRPr="00014E1F">
        <w:rPr>
          <w:lang w:val="en-ZA"/>
        </w:rPr>
        <w:t>other information deliberately shared through public or community-facing features.</w:t>
      </w:r>
    </w:p>
    <w:p w14:paraId="6EACC6F8" w14:textId="77777777" w:rsidR="00AA5E57" w:rsidRPr="00014E1F" w:rsidRDefault="00AA5E57" w:rsidP="00FF4DC6">
      <w:pPr>
        <w:numPr>
          <w:ilvl w:val="0"/>
          <w:numId w:val="26"/>
        </w:numPr>
        <w:rPr>
          <w:lang w:val="en-ZA"/>
        </w:rPr>
      </w:pPr>
    </w:p>
    <w:p w14:paraId="14621C48" w14:textId="77777777" w:rsidR="00014E1F" w:rsidRPr="00014E1F" w:rsidRDefault="00014E1F" w:rsidP="00014E1F">
      <w:pPr>
        <w:rPr>
          <w:lang w:val="en-ZA"/>
        </w:rPr>
      </w:pPr>
      <w:r w:rsidRPr="00014E1F">
        <w:rPr>
          <w:lang w:val="en-ZA"/>
        </w:rPr>
        <w:t>Users should consider this before publishing information.</w:t>
      </w:r>
    </w:p>
    <w:p w14:paraId="12E3A30B" w14:textId="77777777" w:rsidR="00014E1F" w:rsidRPr="00014E1F" w:rsidRDefault="00014E1F" w:rsidP="00014E1F">
      <w:pPr>
        <w:rPr>
          <w:lang w:val="en-ZA"/>
        </w:rPr>
      </w:pPr>
      <w:r w:rsidRPr="00014E1F">
        <w:rPr>
          <w:lang w:val="en-ZA"/>
        </w:rPr>
        <w:t>Where possible, privacy settings or visibility controls may be provided for relevant features.</w:t>
      </w:r>
    </w:p>
    <w:p w14:paraId="41F288E7" w14:textId="2BC9FDBF" w:rsidR="00014E1F" w:rsidRPr="00014E1F" w:rsidRDefault="00014E1F" w:rsidP="00014E1F">
      <w:pPr>
        <w:rPr>
          <w:lang w:val="en-ZA"/>
        </w:rPr>
      </w:pPr>
    </w:p>
    <w:p w14:paraId="107AF0B2" w14:textId="77777777" w:rsidR="00014E1F" w:rsidRPr="00886B38" w:rsidRDefault="00014E1F" w:rsidP="00886B38">
      <w:pPr>
        <w:pStyle w:val="Heading3"/>
        <w:rPr>
          <w:lang w:val="en-ZA"/>
        </w:rPr>
      </w:pPr>
      <w:r w:rsidRPr="00886B38">
        <w:rPr>
          <w:lang w:val="en-ZA"/>
        </w:rPr>
        <w:t>30. Third-Party Websites &amp; Services</w:t>
      </w:r>
    </w:p>
    <w:p w14:paraId="577089EB" w14:textId="77777777" w:rsidR="00014E1F" w:rsidRDefault="00014E1F" w:rsidP="00014E1F">
      <w:pPr>
        <w:rPr>
          <w:lang w:val="en-ZA"/>
        </w:rPr>
      </w:pPr>
      <w:r w:rsidRPr="00014E1F">
        <w:rPr>
          <w:lang w:val="en-ZA"/>
        </w:rPr>
        <w:t>Venturo may provide links to third-party websites, booking platforms, businesses, maps or social-media services.</w:t>
      </w:r>
    </w:p>
    <w:p w14:paraId="1AF5DDB5" w14:textId="77777777" w:rsidR="00AA5E57" w:rsidRPr="00014E1F" w:rsidRDefault="00AA5E57" w:rsidP="00014E1F">
      <w:pPr>
        <w:rPr>
          <w:lang w:val="en-ZA"/>
        </w:rPr>
      </w:pPr>
    </w:p>
    <w:p w14:paraId="1367F17D" w14:textId="77777777" w:rsidR="00014E1F" w:rsidRDefault="00014E1F" w:rsidP="00014E1F">
      <w:pPr>
        <w:rPr>
          <w:lang w:val="en-ZA"/>
        </w:rPr>
      </w:pPr>
      <w:r w:rsidRPr="00014E1F">
        <w:rPr>
          <w:lang w:val="en-ZA"/>
        </w:rPr>
        <w:t>When you leave the Venturo Platform and interact with another organisation, that organisation's privacy practices may apply.</w:t>
      </w:r>
    </w:p>
    <w:p w14:paraId="77B62B33" w14:textId="77777777" w:rsidR="00AA5E57" w:rsidRPr="00014E1F" w:rsidRDefault="00AA5E57" w:rsidP="00014E1F">
      <w:pPr>
        <w:rPr>
          <w:lang w:val="en-ZA"/>
        </w:rPr>
      </w:pPr>
    </w:p>
    <w:p w14:paraId="15A7F838" w14:textId="77777777" w:rsidR="00014E1F" w:rsidRPr="00014E1F" w:rsidRDefault="00014E1F" w:rsidP="00014E1F">
      <w:pPr>
        <w:rPr>
          <w:lang w:val="en-ZA"/>
        </w:rPr>
      </w:pPr>
      <w:r w:rsidRPr="00014E1F">
        <w:rPr>
          <w:lang w:val="en-ZA"/>
        </w:rPr>
        <w:t>Venturo does not control the privacy practices of independent third parties.</w:t>
      </w:r>
    </w:p>
    <w:p w14:paraId="67EA2B79" w14:textId="77777777" w:rsidR="00014E1F" w:rsidRPr="00014E1F" w:rsidRDefault="00014E1F" w:rsidP="00014E1F">
      <w:pPr>
        <w:rPr>
          <w:lang w:val="en-ZA"/>
        </w:rPr>
      </w:pPr>
      <w:r w:rsidRPr="00014E1F">
        <w:rPr>
          <w:lang w:val="en-ZA"/>
        </w:rPr>
        <w:t>Users should review the relevant privacy information before providing personal information directly to another organisation.</w:t>
      </w:r>
    </w:p>
    <w:p w14:paraId="1D92A477" w14:textId="7F183FFB" w:rsidR="00014E1F" w:rsidRPr="00014E1F" w:rsidRDefault="00014E1F" w:rsidP="00014E1F">
      <w:pPr>
        <w:rPr>
          <w:lang w:val="en-ZA"/>
        </w:rPr>
      </w:pPr>
    </w:p>
    <w:p w14:paraId="1DBC251A" w14:textId="77777777" w:rsidR="00014E1F" w:rsidRPr="00886B38" w:rsidRDefault="00014E1F" w:rsidP="00886B38">
      <w:pPr>
        <w:pStyle w:val="Heading3"/>
        <w:rPr>
          <w:lang w:val="en-ZA"/>
        </w:rPr>
      </w:pPr>
      <w:r w:rsidRPr="00886B38">
        <w:rPr>
          <w:lang w:val="en-ZA"/>
        </w:rPr>
        <w:t>31. Business Listings &amp; Public Information</w:t>
      </w:r>
    </w:p>
    <w:p w14:paraId="55E80EF1" w14:textId="77777777" w:rsidR="00014E1F" w:rsidRPr="00014E1F" w:rsidRDefault="00014E1F" w:rsidP="00014E1F">
      <w:pPr>
        <w:rPr>
          <w:lang w:val="en-ZA"/>
        </w:rPr>
      </w:pPr>
      <w:r w:rsidRPr="00014E1F">
        <w:rPr>
          <w:lang w:val="en-ZA"/>
        </w:rPr>
        <w:t xml:space="preserve">Venturo may collect </w:t>
      </w:r>
      <w:proofErr w:type="gramStart"/>
      <w:r w:rsidRPr="00014E1F">
        <w:rPr>
          <w:lang w:val="en-ZA"/>
        </w:rPr>
        <w:t>factual information</w:t>
      </w:r>
      <w:proofErr w:type="gramEnd"/>
      <w:r w:rsidRPr="00014E1F">
        <w:rPr>
          <w:lang w:val="en-ZA"/>
        </w:rPr>
        <w:t xml:space="preserve"> about businesses, activities &amp; events from:</w:t>
      </w:r>
    </w:p>
    <w:p w14:paraId="42920BBE" w14:textId="77777777" w:rsidR="00014E1F" w:rsidRPr="00014E1F" w:rsidRDefault="00014E1F" w:rsidP="00FF4DC6">
      <w:pPr>
        <w:numPr>
          <w:ilvl w:val="0"/>
          <w:numId w:val="27"/>
        </w:numPr>
        <w:rPr>
          <w:lang w:val="en-ZA"/>
        </w:rPr>
      </w:pPr>
      <w:r w:rsidRPr="00014E1F">
        <w:rPr>
          <w:lang w:val="en-ZA"/>
        </w:rPr>
        <w:t>information supplied by the business;</w:t>
      </w:r>
    </w:p>
    <w:p w14:paraId="77D949D8" w14:textId="77777777" w:rsidR="00014E1F" w:rsidRPr="00014E1F" w:rsidRDefault="00014E1F" w:rsidP="00FF4DC6">
      <w:pPr>
        <w:numPr>
          <w:ilvl w:val="0"/>
          <w:numId w:val="27"/>
        </w:numPr>
        <w:rPr>
          <w:lang w:val="en-ZA"/>
        </w:rPr>
      </w:pPr>
      <w:r w:rsidRPr="00014E1F">
        <w:rPr>
          <w:lang w:val="en-ZA"/>
        </w:rPr>
        <w:t>publicly available business sources;</w:t>
      </w:r>
    </w:p>
    <w:p w14:paraId="65F2CACB" w14:textId="77777777" w:rsidR="00014E1F" w:rsidRPr="00014E1F" w:rsidRDefault="00014E1F" w:rsidP="00FF4DC6">
      <w:pPr>
        <w:numPr>
          <w:ilvl w:val="0"/>
          <w:numId w:val="27"/>
        </w:numPr>
        <w:rPr>
          <w:lang w:val="en-ZA"/>
        </w:rPr>
      </w:pPr>
      <w:r w:rsidRPr="00014E1F">
        <w:rPr>
          <w:lang w:val="en-ZA"/>
        </w:rPr>
        <w:t>official websites;</w:t>
      </w:r>
    </w:p>
    <w:p w14:paraId="2E5ABA2B" w14:textId="77777777" w:rsidR="00014E1F" w:rsidRPr="00014E1F" w:rsidRDefault="00014E1F" w:rsidP="00FF4DC6">
      <w:pPr>
        <w:numPr>
          <w:ilvl w:val="0"/>
          <w:numId w:val="27"/>
        </w:numPr>
        <w:rPr>
          <w:lang w:val="en-ZA"/>
        </w:rPr>
      </w:pPr>
      <w:r w:rsidRPr="00014E1F">
        <w:rPr>
          <w:lang w:val="en-ZA"/>
        </w:rPr>
        <w:t>publicly available contact information;</w:t>
      </w:r>
    </w:p>
    <w:p w14:paraId="69A4D717" w14:textId="77777777" w:rsidR="00014E1F" w:rsidRPr="00014E1F" w:rsidRDefault="00014E1F" w:rsidP="00FF4DC6">
      <w:pPr>
        <w:numPr>
          <w:ilvl w:val="0"/>
          <w:numId w:val="27"/>
        </w:numPr>
        <w:rPr>
          <w:lang w:val="en-ZA"/>
        </w:rPr>
      </w:pPr>
      <w:r w:rsidRPr="00014E1F">
        <w:rPr>
          <w:lang w:val="en-ZA"/>
        </w:rPr>
        <w:t>communications with the provider; and</w:t>
      </w:r>
    </w:p>
    <w:p w14:paraId="73DC7487" w14:textId="77777777" w:rsidR="00014E1F" w:rsidRDefault="00014E1F" w:rsidP="00FF4DC6">
      <w:pPr>
        <w:numPr>
          <w:ilvl w:val="0"/>
          <w:numId w:val="27"/>
        </w:numPr>
        <w:rPr>
          <w:lang w:val="en-ZA"/>
        </w:rPr>
      </w:pPr>
      <w:r w:rsidRPr="00014E1F">
        <w:rPr>
          <w:lang w:val="en-ZA"/>
        </w:rPr>
        <w:t>other lawful sources.</w:t>
      </w:r>
    </w:p>
    <w:p w14:paraId="13D56287" w14:textId="77777777" w:rsidR="00AA5E57" w:rsidRPr="00014E1F" w:rsidRDefault="00AA5E57" w:rsidP="00AA5E57">
      <w:pPr>
        <w:rPr>
          <w:lang w:val="en-ZA"/>
        </w:rPr>
      </w:pPr>
    </w:p>
    <w:p w14:paraId="6B6F63D0" w14:textId="77777777" w:rsidR="00014E1F" w:rsidRDefault="00014E1F" w:rsidP="00014E1F">
      <w:pPr>
        <w:rPr>
          <w:lang w:val="en-ZA"/>
        </w:rPr>
      </w:pPr>
      <w:r w:rsidRPr="00014E1F">
        <w:rPr>
          <w:lang w:val="en-ZA"/>
        </w:rPr>
        <w:t>Venturo uses this information for directory, discovery, verification &amp; business-contact purposes.</w:t>
      </w:r>
    </w:p>
    <w:p w14:paraId="3BECABAA" w14:textId="77777777" w:rsidR="00862521" w:rsidRPr="00014E1F" w:rsidRDefault="00862521" w:rsidP="00014E1F">
      <w:pPr>
        <w:rPr>
          <w:lang w:val="en-ZA"/>
        </w:rPr>
      </w:pPr>
    </w:p>
    <w:p w14:paraId="2B551DAC" w14:textId="77777777" w:rsidR="00014E1F" w:rsidRPr="00014E1F" w:rsidRDefault="00014E1F" w:rsidP="00014E1F">
      <w:pPr>
        <w:rPr>
          <w:lang w:val="en-ZA"/>
        </w:rPr>
      </w:pPr>
      <w:r w:rsidRPr="00014E1F">
        <w:rPr>
          <w:lang w:val="en-ZA"/>
        </w:rPr>
        <w:t>Where the information identifies an individual rather than only a business, Venturo will process it in accordance with applicable privacy requirements.</w:t>
      </w:r>
    </w:p>
    <w:p w14:paraId="2FE24C12" w14:textId="77777777" w:rsidR="00014E1F" w:rsidRPr="00886B38" w:rsidRDefault="00014E1F" w:rsidP="00886B38">
      <w:pPr>
        <w:pStyle w:val="Heading3"/>
        <w:rPr>
          <w:lang w:val="en-ZA"/>
        </w:rPr>
      </w:pPr>
      <w:r w:rsidRPr="00886B38">
        <w:rPr>
          <w:lang w:val="en-ZA"/>
        </w:rPr>
        <w:lastRenderedPageBreak/>
        <w:t>32. Changes to this Privacy Policy</w:t>
      </w:r>
    </w:p>
    <w:p w14:paraId="178D25AF" w14:textId="77777777" w:rsidR="00014E1F" w:rsidRDefault="00014E1F" w:rsidP="00014E1F">
      <w:pPr>
        <w:rPr>
          <w:lang w:val="en-ZA"/>
        </w:rPr>
      </w:pPr>
      <w:r w:rsidRPr="00014E1F">
        <w:rPr>
          <w:lang w:val="en-ZA"/>
        </w:rPr>
        <w:t>Venturo may update this Privacy Policy as its Platform, business, technology or legal obligations develop.</w:t>
      </w:r>
    </w:p>
    <w:p w14:paraId="427461F2" w14:textId="77777777" w:rsidR="00862521" w:rsidRPr="00014E1F" w:rsidRDefault="00862521" w:rsidP="00014E1F">
      <w:pPr>
        <w:rPr>
          <w:lang w:val="en-ZA"/>
        </w:rPr>
      </w:pPr>
    </w:p>
    <w:p w14:paraId="1CEB6791" w14:textId="77777777" w:rsidR="00014E1F" w:rsidRDefault="00014E1F" w:rsidP="00014E1F">
      <w:pPr>
        <w:rPr>
          <w:lang w:val="en-ZA"/>
        </w:rPr>
      </w:pPr>
      <w:r w:rsidRPr="00014E1F">
        <w:rPr>
          <w:lang w:val="en-ZA"/>
        </w:rPr>
        <w:t>The latest version will be made available through the Venturo website and, where appropriate, the mobile application.</w:t>
      </w:r>
    </w:p>
    <w:p w14:paraId="40A254E3" w14:textId="77777777" w:rsidR="00862521" w:rsidRPr="00014E1F" w:rsidRDefault="00862521" w:rsidP="00014E1F">
      <w:pPr>
        <w:rPr>
          <w:lang w:val="en-ZA"/>
        </w:rPr>
      </w:pPr>
    </w:p>
    <w:p w14:paraId="0DF0F9F9" w14:textId="77777777" w:rsidR="00014E1F" w:rsidRDefault="00014E1F" w:rsidP="00014E1F">
      <w:pPr>
        <w:rPr>
          <w:lang w:val="en-ZA"/>
        </w:rPr>
      </w:pPr>
      <w:r w:rsidRPr="00014E1F">
        <w:rPr>
          <w:lang w:val="en-ZA"/>
        </w:rPr>
        <w:t>The date of the latest update will appear at the top of this Policy.</w:t>
      </w:r>
    </w:p>
    <w:p w14:paraId="317FF38C" w14:textId="77777777" w:rsidR="00862521" w:rsidRPr="00014E1F" w:rsidRDefault="00862521" w:rsidP="00014E1F">
      <w:pPr>
        <w:rPr>
          <w:lang w:val="en-ZA"/>
        </w:rPr>
      </w:pPr>
    </w:p>
    <w:p w14:paraId="70B28631" w14:textId="77777777" w:rsidR="00014E1F" w:rsidRPr="00014E1F" w:rsidRDefault="00014E1F" w:rsidP="00014E1F">
      <w:pPr>
        <w:rPr>
          <w:lang w:val="en-ZA"/>
        </w:rPr>
      </w:pPr>
      <w:r w:rsidRPr="00014E1F">
        <w:rPr>
          <w:lang w:val="en-ZA"/>
        </w:rPr>
        <w:t>Where a change materially affects how existing personal information is processed, Venturo will provide additional notice where appropriate or required.</w:t>
      </w:r>
    </w:p>
    <w:p w14:paraId="0BD3039C" w14:textId="30117675" w:rsidR="00014E1F" w:rsidRPr="00014E1F" w:rsidRDefault="00014E1F" w:rsidP="00014E1F">
      <w:pPr>
        <w:rPr>
          <w:lang w:val="en-ZA"/>
        </w:rPr>
      </w:pPr>
    </w:p>
    <w:p w14:paraId="393E2A40" w14:textId="77777777" w:rsidR="00014E1F" w:rsidRPr="00886B38" w:rsidRDefault="00014E1F" w:rsidP="00886B38">
      <w:pPr>
        <w:pStyle w:val="Heading3"/>
        <w:rPr>
          <w:lang w:val="en-ZA"/>
        </w:rPr>
      </w:pPr>
      <w:r w:rsidRPr="00886B38">
        <w:rPr>
          <w:lang w:val="en-ZA"/>
        </w:rPr>
        <w:t>33. Information Officer &amp; Privacy Contact</w:t>
      </w:r>
    </w:p>
    <w:p w14:paraId="20E7A408" w14:textId="77777777" w:rsidR="00014E1F" w:rsidRPr="00014E1F" w:rsidRDefault="00014E1F" w:rsidP="00014E1F">
      <w:pPr>
        <w:rPr>
          <w:lang w:val="en-ZA"/>
        </w:rPr>
      </w:pPr>
      <w:r w:rsidRPr="00014E1F">
        <w:rPr>
          <w:lang w:val="en-ZA"/>
        </w:rPr>
        <w:t>Privacy enquiries, requests or objections may be directed to:</w:t>
      </w:r>
    </w:p>
    <w:p w14:paraId="718C8505" w14:textId="77777777" w:rsidR="00014E1F" w:rsidRPr="00014E1F" w:rsidRDefault="00014E1F" w:rsidP="00014E1F">
      <w:pPr>
        <w:rPr>
          <w:lang w:val="en-ZA"/>
        </w:rPr>
      </w:pPr>
      <w:r w:rsidRPr="0074085B">
        <w:rPr>
          <w:rFonts w:ascii="Nunito SemiBold" w:hAnsi="Nunito SemiBold"/>
          <w:b/>
          <w:bCs/>
          <w:lang w:val="en-ZA"/>
        </w:rPr>
        <w:t>Information Officer / Privacy Contact</w:t>
      </w:r>
      <w:r w:rsidRPr="00014E1F">
        <w:rPr>
          <w:lang w:val="en-ZA"/>
        </w:rPr>
        <w:br/>
      </w:r>
      <w:r w:rsidRPr="0074085B">
        <w:rPr>
          <w:rFonts w:ascii="Nunito SemiBold" w:hAnsi="Nunito SemiBold"/>
          <w:b/>
          <w:bCs/>
          <w:lang w:val="en-ZA"/>
        </w:rPr>
        <w:t>Viatori Ventures (Pty) Ltd</w:t>
      </w:r>
      <w:r w:rsidRPr="00014E1F">
        <w:rPr>
          <w:lang w:val="en-ZA"/>
        </w:rPr>
        <w:t xml:space="preserve"> trading as </w:t>
      </w:r>
      <w:r w:rsidRPr="0074085B">
        <w:rPr>
          <w:rFonts w:ascii="Nunito SemiBold" w:hAnsi="Nunito SemiBold"/>
          <w:b/>
          <w:bCs/>
          <w:lang w:val="en-ZA"/>
        </w:rPr>
        <w:t>Venturo</w:t>
      </w:r>
    </w:p>
    <w:p w14:paraId="36D800E9" w14:textId="2DA28700" w:rsidR="00014E1F" w:rsidRPr="00014E1F" w:rsidRDefault="00014E1F" w:rsidP="00014E1F">
      <w:pPr>
        <w:rPr>
          <w:lang w:val="en-ZA"/>
        </w:rPr>
      </w:pPr>
      <w:r w:rsidRPr="0074085B">
        <w:rPr>
          <w:rFonts w:ascii="Nunito SemiBold" w:hAnsi="Nunito SemiBold"/>
          <w:b/>
          <w:bCs/>
          <w:lang w:val="en-ZA"/>
        </w:rPr>
        <w:t>Name:</w:t>
      </w:r>
      <w:r w:rsidRPr="00014E1F">
        <w:rPr>
          <w:lang w:val="en-ZA"/>
        </w:rPr>
        <w:t xml:space="preserve"> </w:t>
      </w:r>
      <w:r w:rsidR="00862521">
        <w:rPr>
          <w:lang w:val="en-ZA"/>
        </w:rPr>
        <w:t>Herbert Smith (Founder)</w:t>
      </w:r>
      <w:r w:rsidRPr="00014E1F">
        <w:rPr>
          <w:lang w:val="en-ZA"/>
        </w:rPr>
        <w:br/>
      </w:r>
      <w:r w:rsidRPr="0074085B">
        <w:rPr>
          <w:rFonts w:ascii="Nunito SemiBold" w:hAnsi="Nunito SemiBold"/>
          <w:b/>
          <w:bCs/>
          <w:lang w:val="en-ZA"/>
        </w:rPr>
        <w:t>Email:</w:t>
      </w:r>
      <w:r w:rsidRPr="00014E1F">
        <w:rPr>
          <w:lang w:val="en-ZA"/>
        </w:rPr>
        <w:t xml:space="preserve"> </w:t>
      </w:r>
      <w:r w:rsidR="00862521">
        <w:rPr>
          <w:lang w:val="en-ZA"/>
        </w:rPr>
        <w:t>herb@venturo.co.za</w:t>
      </w:r>
      <w:r w:rsidRPr="00014E1F">
        <w:rPr>
          <w:lang w:val="en-ZA"/>
        </w:rPr>
        <w:br/>
      </w:r>
      <w:r w:rsidRPr="0074085B">
        <w:rPr>
          <w:rFonts w:ascii="Nunito SemiBold" w:hAnsi="Nunito SemiBold"/>
          <w:b/>
          <w:bCs/>
          <w:lang w:val="en-ZA"/>
        </w:rPr>
        <w:t>Telephone:</w:t>
      </w:r>
      <w:r w:rsidRPr="00014E1F">
        <w:rPr>
          <w:lang w:val="en-ZA"/>
        </w:rPr>
        <w:t xml:space="preserve"> </w:t>
      </w:r>
      <w:r w:rsidR="00862521">
        <w:rPr>
          <w:lang w:val="en-ZA"/>
        </w:rPr>
        <w:t>063 401 9080</w:t>
      </w:r>
      <w:r w:rsidRPr="00014E1F">
        <w:rPr>
          <w:lang w:val="en-ZA"/>
        </w:rPr>
        <w:br/>
      </w:r>
      <w:r w:rsidRPr="0074085B">
        <w:rPr>
          <w:rFonts w:ascii="Nunito SemiBold" w:hAnsi="Nunito SemiBold"/>
          <w:b/>
          <w:bCs/>
          <w:lang w:val="en-ZA"/>
        </w:rPr>
        <w:t>Address:</w:t>
      </w:r>
      <w:r w:rsidRPr="00014E1F">
        <w:rPr>
          <w:lang w:val="en-ZA"/>
        </w:rPr>
        <w:t xml:space="preserve"> </w:t>
      </w:r>
      <w:r w:rsidR="00862521">
        <w:rPr>
          <w:lang w:val="en-ZA"/>
        </w:rPr>
        <w:t xml:space="preserve">20 </w:t>
      </w:r>
      <w:proofErr w:type="spellStart"/>
      <w:r w:rsidR="00862521">
        <w:rPr>
          <w:lang w:val="en-ZA"/>
        </w:rPr>
        <w:t>Lingerett</w:t>
      </w:r>
      <w:proofErr w:type="spellEnd"/>
      <w:r w:rsidR="00862521">
        <w:rPr>
          <w:lang w:val="en-ZA"/>
        </w:rPr>
        <w:t xml:space="preserve"> Ave, Sunninghill, 2191</w:t>
      </w:r>
    </w:p>
    <w:p w14:paraId="17A7BA4C" w14:textId="28FA29F1" w:rsidR="00014E1F" w:rsidRPr="00014E1F" w:rsidRDefault="00014E1F" w:rsidP="00014E1F">
      <w:pPr>
        <w:rPr>
          <w:lang w:val="en-ZA"/>
        </w:rPr>
      </w:pPr>
    </w:p>
    <w:p w14:paraId="18A2AC4F" w14:textId="77777777" w:rsidR="00014E1F" w:rsidRPr="00886B38" w:rsidRDefault="00014E1F" w:rsidP="00886B38">
      <w:pPr>
        <w:pStyle w:val="Heading3"/>
        <w:rPr>
          <w:lang w:val="en-ZA"/>
        </w:rPr>
      </w:pPr>
      <w:r w:rsidRPr="00886B38">
        <w:rPr>
          <w:lang w:val="en-ZA"/>
        </w:rPr>
        <w:t>34. Complaints</w:t>
      </w:r>
    </w:p>
    <w:p w14:paraId="33B91D1B" w14:textId="77777777" w:rsidR="00014E1F" w:rsidRDefault="00014E1F" w:rsidP="00014E1F">
      <w:pPr>
        <w:rPr>
          <w:lang w:val="en-ZA"/>
        </w:rPr>
      </w:pPr>
      <w:r w:rsidRPr="00014E1F">
        <w:rPr>
          <w:lang w:val="en-ZA"/>
        </w:rPr>
        <w:t>If you have a concern about how Venturo handles your personal information, please contact Venturo first so that we can investigate the matter.</w:t>
      </w:r>
    </w:p>
    <w:p w14:paraId="5EF68493" w14:textId="77777777" w:rsidR="00862521" w:rsidRPr="00014E1F" w:rsidRDefault="00862521" w:rsidP="00014E1F">
      <w:pPr>
        <w:rPr>
          <w:lang w:val="en-ZA"/>
        </w:rPr>
      </w:pPr>
    </w:p>
    <w:p w14:paraId="5F9E5672" w14:textId="77777777" w:rsidR="00014E1F" w:rsidRPr="00014E1F" w:rsidRDefault="00014E1F" w:rsidP="00014E1F">
      <w:pPr>
        <w:rPr>
          <w:lang w:val="en-ZA"/>
        </w:rPr>
      </w:pPr>
      <w:r w:rsidRPr="00014E1F">
        <w:rPr>
          <w:lang w:val="en-ZA"/>
        </w:rPr>
        <w:t>You also have the right to lodge a complaint with the South African Information Regulator.</w:t>
      </w:r>
    </w:p>
    <w:p w14:paraId="586731BF" w14:textId="77777777" w:rsidR="00014E1F" w:rsidRPr="0074085B" w:rsidRDefault="00014E1F" w:rsidP="00014E1F">
      <w:pPr>
        <w:rPr>
          <w:rFonts w:ascii="Nunito SemiBold" w:hAnsi="Nunito SemiBold"/>
          <w:b/>
          <w:bCs/>
          <w:lang w:val="en-ZA"/>
        </w:rPr>
      </w:pPr>
      <w:r w:rsidRPr="0074085B">
        <w:rPr>
          <w:rFonts w:ascii="Nunito SemiBold" w:hAnsi="Nunito SemiBold"/>
          <w:b/>
          <w:bCs/>
          <w:lang w:val="en-ZA"/>
        </w:rPr>
        <w:t>Information Regulator South Africa</w:t>
      </w:r>
    </w:p>
    <w:p w14:paraId="09EC6087" w14:textId="77777777" w:rsidR="00014E1F" w:rsidRPr="00014E1F" w:rsidRDefault="00014E1F" w:rsidP="00014E1F">
      <w:pPr>
        <w:rPr>
          <w:lang w:val="en-ZA"/>
        </w:rPr>
      </w:pPr>
      <w:r w:rsidRPr="0074085B">
        <w:rPr>
          <w:rFonts w:ascii="Nunito SemiBold" w:hAnsi="Nunito SemiBold"/>
          <w:b/>
          <w:bCs/>
          <w:lang w:val="en-ZA"/>
        </w:rPr>
        <w:t>Website:</w:t>
      </w:r>
      <w:r w:rsidRPr="00014E1F">
        <w:rPr>
          <w:lang w:val="en-ZA"/>
        </w:rPr>
        <w:t xml:space="preserve"> inforegulator.org.za</w:t>
      </w:r>
      <w:r w:rsidRPr="00014E1F">
        <w:rPr>
          <w:lang w:val="en-ZA"/>
        </w:rPr>
        <w:br/>
      </w:r>
      <w:r w:rsidRPr="0074085B">
        <w:rPr>
          <w:rFonts w:ascii="Nunito SemiBold" w:hAnsi="Nunito SemiBold"/>
          <w:b/>
          <w:bCs/>
          <w:lang w:val="en-ZA"/>
        </w:rPr>
        <w:t>Telephone:</w:t>
      </w:r>
      <w:r w:rsidRPr="00014E1F">
        <w:rPr>
          <w:lang w:val="en-ZA"/>
        </w:rPr>
        <w:t xml:space="preserve"> 010 023 5200</w:t>
      </w:r>
      <w:r w:rsidRPr="00014E1F">
        <w:rPr>
          <w:lang w:val="en-ZA"/>
        </w:rPr>
        <w:br/>
      </w:r>
      <w:r w:rsidRPr="0074085B">
        <w:rPr>
          <w:rFonts w:ascii="Nunito SemiBold" w:hAnsi="Nunito SemiBold"/>
          <w:b/>
          <w:bCs/>
          <w:lang w:val="en-ZA"/>
        </w:rPr>
        <w:t>Email:</w:t>
      </w:r>
      <w:r w:rsidRPr="00014E1F">
        <w:rPr>
          <w:lang w:val="en-ZA"/>
        </w:rPr>
        <w:t xml:space="preserve"> </w:t>
      </w:r>
      <w:hyperlink r:id="rId13" w:history="1">
        <w:r w:rsidRPr="00014E1F">
          <w:rPr>
            <w:rStyle w:val="Hyperlink"/>
            <w:lang w:val="en-ZA"/>
          </w:rPr>
          <w:t>enquiries@inforegulator.org.za</w:t>
        </w:r>
      </w:hyperlink>
    </w:p>
    <w:p w14:paraId="4C3FE359" w14:textId="77777777" w:rsidR="00014E1F" w:rsidRPr="00014E1F" w:rsidRDefault="00014E1F" w:rsidP="00014E1F">
      <w:pPr>
        <w:rPr>
          <w:lang w:val="en-ZA"/>
        </w:rPr>
      </w:pPr>
      <w:r w:rsidRPr="00014E1F">
        <w:rPr>
          <w:lang w:val="en-ZA"/>
        </w:rPr>
        <w:t>The Information Regulator's contact information may change from time to time. Current information can be obtained directly from the Information Regulator.</w:t>
      </w:r>
    </w:p>
    <w:p w14:paraId="4A01B209" w14:textId="2027C850" w:rsidR="00014E1F" w:rsidRPr="00014E1F" w:rsidRDefault="00014E1F" w:rsidP="00014E1F">
      <w:pPr>
        <w:rPr>
          <w:lang w:val="en-ZA"/>
        </w:rPr>
      </w:pPr>
    </w:p>
    <w:p w14:paraId="3E17E1E8" w14:textId="77777777" w:rsidR="00014E1F" w:rsidRPr="00886B38" w:rsidRDefault="00014E1F" w:rsidP="00886B38">
      <w:pPr>
        <w:pStyle w:val="Heading3"/>
        <w:rPr>
          <w:lang w:val="en-ZA"/>
        </w:rPr>
      </w:pPr>
      <w:r w:rsidRPr="00886B38">
        <w:rPr>
          <w:lang w:val="en-ZA"/>
        </w:rPr>
        <w:lastRenderedPageBreak/>
        <w:t>35. Related Policies</w:t>
      </w:r>
    </w:p>
    <w:p w14:paraId="35424491" w14:textId="77777777" w:rsidR="00014E1F" w:rsidRPr="00014E1F" w:rsidRDefault="00014E1F" w:rsidP="00014E1F">
      <w:pPr>
        <w:rPr>
          <w:lang w:val="en-ZA"/>
        </w:rPr>
      </w:pPr>
      <w:r w:rsidRPr="00014E1F">
        <w:rPr>
          <w:lang w:val="en-ZA"/>
        </w:rPr>
        <w:t>This Privacy Policy should be read together with:</w:t>
      </w:r>
    </w:p>
    <w:p w14:paraId="4A4D4CDC" w14:textId="77777777" w:rsidR="00014E1F" w:rsidRPr="00014E1F" w:rsidRDefault="00014E1F" w:rsidP="00FF4DC6">
      <w:pPr>
        <w:numPr>
          <w:ilvl w:val="0"/>
          <w:numId w:val="28"/>
        </w:numPr>
        <w:rPr>
          <w:lang w:val="en-ZA"/>
        </w:rPr>
      </w:pPr>
      <w:r w:rsidRPr="00014E1F">
        <w:rPr>
          <w:lang w:val="en-ZA"/>
        </w:rPr>
        <w:t>Venturo Terms &amp; Conditions;</w:t>
      </w:r>
    </w:p>
    <w:p w14:paraId="128A7A21" w14:textId="77777777" w:rsidR="00014E1F" w:rsidRPr="00014E1F" w:rsidRDefault="00014E1F" w:rsidP="00FF4DC6">
      <w:pPr>
        <w:numPr>
          <w:ilvl w:val="0"/>
          <w:numId w:val="28"/>
        </w:numPr>
        <w:rPr>
          <w:lang w:val="en-ZA"/>
        </w:rPr>
      </w:pPr>
      <w:r w:rsidRPr="00014E1F">
        <w:rPr>
          <w:lang w:val="en-ZA"/>
        </w:rPr>
        <w:t>Venturo Refund &amp; Cancellation Policy;</w:t>
      </w:r>
    </w:p>
    <w:p w14:paraId="657BEE2C" w14:textId="77777777" w:rsidR="00014E1F" w:rsidRPr="00014E1F" w:rsidRDefault="00014E1F" w:rsidP="00FF4DC6">
      <w:pPr>
        <w:numPr>
          <w:ilvl w:val="0"/>
          <w:numId w:val="28"/>
        </w:numPr>
        <w:rPr>
          <w:lang w:val="en-ZA"/>
        </w:rPr>
      </w:pPr>
      <w:r w:rsidRPr="00014E1F">
        <w:rPr>
          <w:lang w:val="en-ZA"/>
        </w:rPr>
        <w:t>User-Generated Content / Community Guidelines;</w:t>
      </w:r>
    </w:p>
    <w:p w14:paraId="5E6CF1F0" w14:textId="77777777" w:rsidR="00014E1F" w:rsidRPr="00014E1F" w:rsidRDefault="00014E1F" w:rsidP="00FF4DC6">
      <w:pPr>
        <w:numPr>
          <w:ilvl w:val="0"/>
          <w:numId w:val="28"/>
        </w:numPr>
        <w:rPr>
          <w:lang w:val="en-ZA"/>
        </w:rPr>
      </w:pPr>
      <w:r w:rsidRPr="00014E1F">
        <w:rPr>
          <w:lang w:val="en-ZA"/>
        </w:rPr>
        <w:t>Copyright &amp; Intellectual Property Policy; and</w:t>
      </w:r>
    </w:p>
    <w:p w14:paraId="148A69DE" w14:textId="77777777" w:rsidR="00014E1F" w:rsidRPr="00014E1F" w:rsidRDefault="00014E1F" w:rsidP="00FF4DC6">
      <w:pPr>
        <w:numPr>
          <w:ilvl w:val="0"/>
          <w:numId w:val="28"/>
        </w:numPr>
        <w:rPr>
          <w:lang w:val="en-ZA"/>
        </w:rPr>
      </w:pPr>
      <w:r w:rsidRPr="00014E1F">
        <w:rPr>
          <w:lang w:val="en-ZA"/>
        </w:rPr>
        <w:t>any additional privacy notice presented for a specific feature or service.</w:t>
      </w:r>
    </w:p>
    <w:p w14:paraId="177306F9" w14:textId="77777777" w:rsidR="00014E1F" w:rsidRDefault="00014E1F" w:rsidP="007E4DB9">
      <w:pPr>
        <w:rPr>
          <w:lang w:val="en-ZA"/>
        </w:rPr>
      </w:pPr>
    </w:p>
    <w:sectPr w:rsidR="00014E1F" w:rsidSect="00B621E6">
      <w:headerReference w:type="default" r:id="rId14"/>
      <w:footerReference w:type="even" r:id="rId15"/>
      <w:footerReference w:type="default" r:id="rId16"/>
      <w:headerReference w:type="first" r:id="rId17"/>
      <w:footerReference w:type="first" r:id="rId18"/>
      <w:pgSz w:w="11906" w:h="16838"/>
      <w:pgMar w:top="720" w:right="720" w:bottom="720" w:left="720" w:header="1701"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FA18B8" w14:textId="77777777" w:rsidR="00FF4DC6" w:rsidRDefault="00FF4DC6" w:rsidP="003B6DA8">
      <w:r>
        <w:separator/>
      </w:r>
    </w:p>
  </w:endnote>
  <w:endnote w:type="continuationSeparator" w:id="0">
    <w:p w14:paraId="686F67B9" w14:textId="77777777" w:rsidR="00FF4DC6" w:rsidRDefault="00FF4DC6" w:rsidP="003B6D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nito ExtraLight">
    <w:panose1 w:val="00000000000000000000"/>
    <w:charset w:val="00"/>
    <w:family w:val="auto"/>
    <w:pitch w:val="variable"/>
    <w:sig w:usb0="A00002FF" w:usb1="5000204B" w:usb2="00000000" w:usb3="00000000" w:csb0="00000197" w:csb1="00000000"/>
  </w:font>
  <w:font w:name="Social Gothic Rough">
    <w:panose1 w:val="02000506000000020004"/>
    <w:charset w:val="00"/>
    <w:family w:val="modern"/>
    <w:notTrueType/>
    <w:pitch w:val="variable"/>
    <w:sig w:usb0="A00002AF" w:usb1="5000004A" w:usb2="00000000" w:usb3="00000000" w:csb0="0000009F" w:csb1="00000000"/>
  </w:font>
  <w:font w:name="Nunito Black">
    <w:charset w:val="00"/>
    <w:family w:val="auto"/>
    <w:pitch w:val="variable"/>
    <w:sig w:usb0="A00002FF" w:usb1="5000204B" w:usb2="00000000" w:usb3="00000000" w:csb0="00000197" w:csb1="00000000"/>
  </w:font>
  <w:font w:name="Lato">
    <w:charset w:val="00"/>
    <w:family w:val="swiss"/>
    <w:pitch w:val="variable"/>
    <w:sig w:usb0="E10002FF" w:usb1="5000ECFF" w:usb2="00000021" w:usb3="00000000" w:csb0="0000019F" w:csb1="00000000"/>
  </w:font>
  <w:font w:name="Nunito ExtraBold">
    <w:charset w:val="00"/>
    <w:family w:val="auto"/>
    <w:pitch w:val="variable"/>
    <w:sig w:usb0="A00002FF" w:usb1="5000204B" w:usb2="00000000" w:usb3="00000000" w:csb0="00000197" w:csb1="00000000"/>
  </w:font>
  <w:font w:name="Nunito SemiBold">
    <w:panose1 w:val="00000000000000000000"/>
    <w:charset w:val="00"/>
    <w:family w:val="auto"/>
    <w:pitch w:val="variable"/>
    <w:sig w:usb0="A00002FF" w:usb1="5000204B"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68943462"/>
      <w:docPartObj>
        <w:docPartGallery w:val="Page Numbers (Bottom of Page)"/>
        <w:docPartUnique/>
      </w:docPartObj>
    </w:sdtPr>
    <w:sdtEndPr>
      <w:rPr>
        <w:rStyle w:val="PageNumber"/>
      </w:rPr>
    </w:sdtEndPr>
    <w:sdtContent>
      <w:p w14:paraId="223100C5" w14:textId="77777777" w:rsidR="006B4958" w:rsidRDefault="006B4958" w:rsidP="00F90EA0">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CF750A5" w14:textId="77777777" w:rsidR="001E241A" w:rsidRDefault="001E241A" w:rsidP="006B4958">
    <w:pPr>
      <w:pStyle w:val="Footer"/>
      <w:ind w:firstLine="360"/>
      <w:rPr>
        <w:rStyle w:val="PageNumber"/>
      </w:rPr>
    </w:pPr>
  </w:p>
  <w:p w14:paraId="46DDA3EE" w14:textId="77777777" w:rsidR="001E241A" w:rsidRDefault="001E241A" w:rsidP="003B6DA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color w:val="EBE9F4" w:themeColor="background2"/>
        <w:sz w:val="24"/>
        <w:szCs w:val="24"/>
      </w:rPr>
      <w:id w:val="-1603342083"/>
      <w:docPartObj>
        <w:docPartGallery w:val="Page Numbers (Bottom of Page)"/>
        <w:docPartUnique/>
      </w:docPartObj>
    </w:sdtPr>
    <w:sdtEndPr>
      <w:rPr>
        <w:rStyle w:val="PageNumber"/>
      </w:rPr>
    </w:sdtEndPr>
    <w:sdtContent>
      <w:p w14:paraId="1289A0B1" w14:textId="77777777" w:rsidR="00F90EA0" w:rsidRPr="00F90EA0" w:rsidRDefault="00F90EA0" w:rsidP="00F90EA0">
        <w:pPr>
          <w:pStyle w:val="Footer"/>
          <w:framePr w:wrap="none" w:vAnchor="text" w:hAnchor="page" w:x="766" w:y="430"/>
          <w:rPr>
            <w:rStyle w:val="PageNumber"/>
            <w:color w:val="EBE9F4" w:themeColor="background2"/>
            <w:sz w:val="24"/>
            <w:szCs w:val="24"/>
          </w:rPr>
        </w:pPr>
        <w:r w:rsidRPr="00F90EA0">
          <w:rPr>
            <w:rStyle w:val="PageNumber"/>
            <w:color w:val="EBE9F4" w:themeColor="background2"/>
            <w:sz w:val="24"/>
            <w:szCs w:val="24"/>
          </w:rPr>
          <w:fldChar w:fldCharType="begin"/>
        </w:r>
        <w:r w:rsidRPr="00F90EA0">
          <w:rPr>
            <w:rStyle w:val="PageNumber"/>
            <w:color w:val="EBE9F4" w:themeColor="background2"/>
            <w:sz w:val="24"/>
            <w:szCs w:val="24"/>
          </w:rPr>
          <w:instrText xml:space="preserve"> PAGE </w:instrText>
        </w:r>
        <w:r w:rsidRPr="00F90EA0">
          <w:rPr>
            <w:rStyle w:val="PageNumber"/>
            <w:color w:val="EBE9F4" w:themeColor="background2"/>
            <w:sz w:val="24"/>
            <w:szCs w:val="24"/>
          </w:rPr>
          <w:fldChar w:fldCharType="separate"/>
        </w:r>
        <w:r w:rsidRPr="00F90EA0">
          <w:rPr>
            <w:rStyle w:val="PageNumber"/>
            <w:noProof/>
            <w:color w:val="EBE9F4" w:themeColor="background2"/>
            <w:sz w:val="24"/>
            <w:szCs w:val="24"/>
          </w:rPr>
          <w:t>2</w:t>
        </w:r>
        <w:r w:rsidRPr="00F90EA0">
          <w:rPr>
            <w:rStyle w:val="PageNumber"/>
            <w:color w:val="EBE9F4" w:themeColor="background2"/>
            <w:sz w:val="24"/>
            <w:szCs w:val="24"/>
          </w:rPr>
          <w:fldChar w:fldCharType="end"/>
        </w:r>
      </w:p>
    </w:sdtContent>
  </w:sdt>
  <w:p w14:paraId="44E64EE9" w14:textId="77777777" w:rsidR="00DF1B07" w:rsidRPr="00F95F91" w:rsidRDefault="00F90EA0" w:rsidP="00F90EA0">
    <w:pPr>
      <w:pStyle w:val="Footer"/>
      <w:ind w:firstLine="360"/>
      <w:rPr>
        <w:color w:val="F3BF49"/>
      </w:rPr>
    </w:pPr>
    <w:r>
      <w:rPr>
        <w:noProof/>
        <w:color w:val="F3BF49"/>
      </w:rPr>
      <mc:AlternateContent>
        <mc:Choice Requires="wps">
          <w:drawing>
            <wp:anchor distT="0" distB="0" distL="114300" distR="114300" simplePos="0" relativeHeight="251689984" behindDoc="0" locked="0" layoutInCell="1" allowOverlap="1" wp14:anchorId="580C39EA" wp14:editId="54A356B4">
              <wp:simplePos x="0" y="0"/>
              <wp:positionH relativeFrom="column">
                <wp:posOffset>3420713</wp:posOffset>
              </wp:positionH>
              <wp:positionV relativeFrom="paragraph">
                <wp:posOffset>227965</wp:posOffset>
              </wp:positionV>
              <wp:extent cx="3380288" cy="340962"/>
              <wp:effectExtent l="0" t="0" r="0" b="0"/>
              <wp:wrapNone/>
              <wp:docPr id="1364520710" name="Text Box 1"/>
              <wp:cNvGraphicFramePr/>
              <a:graphic xmlns:a="http://schemas.openxmlformats.org/drawingml/2006/main">
                <a:graphicData uri="http://schemas.microsoft.com/office/word/2010/wordprocessingShape">
                  <wps:wsp>
                    <wps:cNvSpPr txBox="1"/>
                    <wps:spPr>
                      <a:xfrm>
                        <a:off x="0" y="0"/>
                        <a:ext cx="3380288" cy="340962"/>
                      </a:xfrm>
                      <a:prstGeom prst="rect">
                        <a:avLst/>
                      </a:prstGeom>
                      <a:noFill/>
                      <a:ln w="6350">
                        <a:noFill/>
                      </a:ln>
                    </wps:spPr>
                    <wps:txbx>
                      <w:txbxContent>
                        <w:p w14:paraId="483481E9" w14:textId="77777777" w:rsidR="00474A46" w:rsidRPr="0002742B" w:rsidRDefault="00474A46" w:rsidP="00474A46">
                          <w:pPr>
                            <w:jc w:val="right"/>
                            <w:rPr>
                              <w:color w:val="EBE9F4" w:themeColor="background2"/>
                              <w:sz w:val="22"/>
                              <w:szCs w:val="22"/>
                            </w:rPr>
                          </w:pPr>
                          <w:r w:rsidRPr="0002742B">
                            <w:rPr>
                              <w:color w:val="EBE9F4" w:themeColor="background2"/>
                              <w:sz w:val="22"/>
                              <w:szCs w:val="22"/>
                            </w:rPr>
                            <w:t>venturo.co.za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80C39EA" id="_x0000_t202" coordsize="21600,21600" o:spt="202" path="m,l,21600r21600,l21600,xe">
              <v:stroke joinstyle="miter"/>
              <v:path gradientshapeok="t" o:connecttype="rect"/>
            </v:shapetype>
            <v:shape id="Text Box 1" o:spid="_x0000_s1026" type="#_x0000_t202" style="position:absolute;left:0;text-align:left;margin-left:269.35pt;margin-top:17.95pt;width:266.15pt;height:26.85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" filled="f" stroked="f" strokeweight=".5pt">
              <v:textbox>
                <w:txbxContent>
                  <w:p w14:paraId="483481E9" w14:textId="77777777" w:rsidR="00474A46" w:rsidRPr="0002742B" w:rsidRDefault="00474A46" w:rsidP="00474A46">
                    <w:pPr>
                      <w:jc w:val="right"/>
                      <w:rPr>
                        <w:color w:val="EBE9F4" w:themeColor="background2"/>
                        <w:sz w:val="22"/>
                        <w:szCs w:val="22"/>
                      </w:rPr>
                    </w:pPr>
                    <w:r w:rsidRPr="0002742B">
                      <w:rPr>
                        <w:color w:val="EBE9F4" w:themeColor="background2"/>
                        <w:sz w:val="22"/>
                        <w:szCs w:val="22"/>
                      </w:rPr>
                      <w:t>venturo.co.za</w:t>
                    </w:r>
                  </w:p>
                </w:txbxContent>
              </v:textbox>
            </v:shape>
          </w:pict>
        </mc:Fallback>
      </mc:AlternateContent>
    </w:r>
    <w:r w:rsidRPr="001E241A">
      <w:rPr>
        <w:noProof/>
      </w:rPr>
      <mc:AlternateContent>
        <mc:Choice Requires="wps">
          <w:drawing>
            <wp:anchor distT="0" distB="0" distL="114300" distR="114300" simplePos="0" relativeHeight="251695104" behindDoc="1" locked="0" layoutInCell="1" allowOverlap="1" wp14:anchorId="09A36D42" wp14:editId="311BEBA5">
              <wp:simplePos x="0" y="0"/>
              <wp:positionH relativeFrom="column">
                <wp:posOffset>-1273175</wp:posOffset>
              </wp:positionH>
              <wp:positionV relativeFrom="page">
                <wp:posOffset>9899826</wp:posOffset>
              </wp:positionV>
              <wp:extent cx="9262745" cy="998220"/>
              <wp:effectExtent l="0" t="0" r="0" b="5080"/>
              <wp:wrapNone/>
              <wp:docPr id="708270447" name="Freeform 2"/>
              <wp:cNvGraphicFramePr/>
              <a:graphic xmlns:a="http://schemas.openxmlformats.org/drawingml/2006/main">
                <a:graphicData uri="http://schemas.microsoft.com/office/word/2010/wordprocessingShape">
                  <wps:wsp>
                    <wps:cNvSpPr/>
                    <wps:spPr>
                      <a:xfrm>
                        <a:off x="0" y="0"/>
                        <a:ext cx="9262745" cy="998220"/>
                      </a:xfrm>
                      <a:custGeom>
                        <a:avLst/>
                        <a:gdLst>
                          <a:gd name="connsiteX0" fmla="*/ 906505 w 9259314"/>
                          <a:gd name="connsiteY0" fmla="*/ 583686 h 1511710"/>
                          <a:gd name="connsiteX1" fmla="*/ 2735305 w 9259314"/>
                          <a:gd name="connsiteY1" fmla="*/ 211 h 1511710"/>
                          <a:gd name="connsiteX2" fmla="*/ 5252082 w 9259314"/>
                          <a:gd name="connsiteY2" fmla="*/ 644646 h 1511710"/>
                          <a:gd name="connsiteX3" fmla="*/ 6410322 w 9259314"/>
                          <a:gd name="connsiteY3" fmla="*/ 601103 h 1511710"/>
                          <a:gd name="connsiteX4" fmla="*/ 7028631 w 9259314"/>
                          <a:gd name="connsiteY4" fmla="*/ 714314 h 1511710"/>
                          <a:gd name="connsiteX5" fmla="*/ 8448128 w 9259314"/>
                          <a:gd name="connsiteY5" fmla="*/ 217926 h 1511710"/>
                          <a:gd name="connsiteX6" fmla="*/ 8700677 w 9259314"/>
                          <a:gd name="connsiteY6" fmla="*/ 540143 h 1511710"/>
                          <a:gd name="connsiteX7" fmla="*/ 8631008 w 9259314"/>
                          <a:gd name="connsiteY7" fmla="*/ 1402291 h 1511710"/>
                          <a:gd name="connsiteX8" fmla="*/ 566871 w 9259314"/>
                          <a:gd name="connsiteY8" fmla="*/ 1411000 h 1511710"/>
                          <a:gd name="connsiteX9" fmla="*/ 906505 w 9259314"/>
                          <a:gd name="connsiteY9" fmla="*/ 583686 h 1511710"/>
                          <a:gd name="connsiteX0" fmla="*/ 892934 w 9245743"/>
                          <a:gd name="connsiteY0" fmla="*/ 369289 h 1297313"/>
                          <a:gd name="connsiteX1" fmla="*/ 2329832 w 9245743"/>
                          <a:gd name="connsiteY1" fmla="*/ 99407 h 1297313"/>
                          <a:gd name="connsiteX2" fmla="*/ 5238511 w 9245743"/>
                          <a:gd name="connsiteY2" fmla="*/ 430249 h 1297313"/>
                          <a:gd name="connsiteX3" fmla="*/ 6396751 w 9245743"/>
                          <a:gd name="connsiteY3" fmla="*/ 386706 h 1297313"/>
                          <a:gd name="connsiteX4" fmla="*/ 7015060 w 9245743"/>
                          <a:gd name="connsiteY4" fmla="*/ 499917 h 1297313"/>
                          <a:gd name="connsiteX5" fmla="*/ 8434557 w 9245743"/>
                          <a:gd name="connsiteY5" fmla="*/ 3529 h 1297313"/>
                          <a:gd name="connsiteX6" fmla="*/ 8687106 w 9245743"/>
                          <a:gd name="connsiteY6" fmla="*/ 325746 h 1297313"/>
                          <a:gd name="connsiteX7" fmla="*/ 8617437 w 9245743"/>
                          <a:gd name="connsiteY7" fmla="*/ 1187894 h 1297313"/>
                          <a:gd name="connsiteX8" fmla="*/ 553300 w 9245743"/>
                          <a:gd name="connsiteY8" fmla="*/ 1196603 h 1297313"/>
                          <a:gd name="connsiteX9" fmla="*/ 892934 w 9245743"/>
                          <a:gd name="connsiteY9" fmla="*/ 369289 h 1297313"/>
                          <a:gd name="connsiteX0" fmla="*/ 892934 w 9245743"/>
                          <a:gd name="connsiteY0" fmla="*/ 369289 h 1297313"/>
                          <a:gd name="connsiteX1" fmla="*/ 2329832 w 9245743"/>
                          <a:gd name="connsiteY1" fmla="*/ 99407 h 1297313"/>
                          <a:gd name="connsiteX2" fmla="*/ 4916289 w 9245743"/>
                          <a:gd name="connsiteY2" fmla="*/ 465083 h 1297313"/>
                          <a:gd name="connsiteX3" fmla="*/ 6396751 w 9245743"/>
                          <a:gd name="connsiteY3" fmla="*/ 386706 h 1297313"/>
                          <a:gd name="connsiteX4" fmla="*/ 7015060 w 9245743"/>
                          <a:gd name="connsiteY4" fmla="*/ 499917 h 1297313"/>
                          <a:gd name="connsiteX5" fmla="*/ 8434557 w 9245743"/>
                          <a:gd name="connsiteY5" fmla="*/ 3529 h 1297313"/>
                          <a:gd name="connsiteX6" fmla="*/ 8687106 w 9245743"/>
                          <a:gd name="connsiteY6" fmla="*/ 325746 h 1297313"/>
                          <a:gd name="connsiteX7" fmla="*/ 8617437 w 9245743"/>
                          <a:gd name="connsiteY7" fmla="*/ 1187894 h 1297313"/>
                          <a:gd name="connsiteX8" fmla="*/ 553300 w 9245743"/>
                          <a:gd name="connsiteY8" fmla="*/ 1196603 h 1297313"/>
                          <a:gd name="connsiteX9" fmla="*/ 892934 w 9245743"/>
                          <a:gd name="connsiteY9" fmla="*/ 369289 h 1297313"/>
                          <a:gd name="connsiteX0" fmla="*/ 892934 w 9245743"/>
                          <a:gd name="connsiteY0" fmla="*/ 271502 h 1199526"/>
                          <a:gd name="connsiteX1" fmla="*/ 2329832 w 9245743"/>
                          <a:gd name="connsiteY1" fmla="*/ 1620 h 1199526"/>
                          <a:gd name="connsiteX2" fmla="*/ 4916289 w 9245743"/>
                          <a:gd name="connsiteY2" fmla="*/ 367296 h 1199526"/>
                          <a:gd name="connsiteX3" fmla="*/ 6396751 w 9245743"/>
                          <a:gd name="connsiteY3" fmla="*/ 288919 h 1199526"/>
                          <a:gd name="connsiteX4" fmla="*/ 7015060 w 9245743"/>
                          <a:gd name="connsiteY4" fmla="*/ 402130 h 1199526"/>
                          <a:gd name="connsiteX5" fmla="*/ 8434557 w 9245743"/>
                          <a:gd name="connsiteY5" fmla="*/ 97331 h 1199526"/>
                          <a:gd name="connsiteX6" fmla="*/ 8687106 w 9245743"/>
                          <a:gd name="connsiteY6" fmla="*/ 227959 h 1199526"/>
                          <a:gd name="connsiteX7" fmla="*/ 8617437 w 9245743"/>
                          <a:gd name="connsiteY7" fmla="*/ 1090107 h 1199526"/>
                          <a:gd name="connsiteX8" fmla="*/ 553300 w 9245743"/>
                          <a:gd name="connsiteY8" fmla="*/ 1098816 h 1199526"/>
                          <a:gd name="connsiteX9" fmla="*/ 892934 w 9245743"/>
                          <a:gd name="connsiteY9" fmla="*/ 271502 h 1199526"/>
                          <a:gd name="connsiteX0" fmla="*/ 903751 w 9256560"/>
                          <a:gd name="connsiteY0" fmla="*/ 190064 h 1118088"/>
                          <a:gd name="connsiteX1" fmla="*/ 2654163 w 9256560"/>
                          <a:gd name="connsiteY1" fmla="*/ 307256 h 1118088"/>
                          <a:gd name="connsiteX2" fmla="*/ 4927106 w 9256560"/>
                          <a:gd name="connsiteY2" fmla="*/ 285858 h 1118088"/>
                          <a:gd name="connsiteX3" fmla="*/ 6407568 w 9256560"/>
                          <a:gd name="connsiteY3" fmla="*/ 207481 h 1118088"/>
                          <a:gd name="connsiteX4" fmla="*/ 7025877 w 9256560"/>
                          <a:gd name="connsiteY4" fmla="*/ 320692 h 1118088"/>
                          <a:gd name="connsiteX5" fmla="*/ 8445374 w 9256560"/>
                          <a:gd name="connsiteY5" fmla="*/ 15893 h 1118088"/>
                          <a:gd name="connsiteX6" fmla="*/ 8697923 w 9256560"/>
                          <a:gd name="connsiteY6" fmla="*/ 146521 h 1118088"/>
                          <a:gd name="connsiteX7" fmla="*/ 8628254 w 9256560"/>
                          <a:gd name="connsiteY7" fmla="*/ 1008669 h 1118088"/>
                          <a:gd name="connsiteX8" fmla="*/ 564117 w 9256560"/>
                          <a:gd name="connsiteY8" fmla="*/ 1017378 h 1118088"/>
                          <a:gd name="connsiteX9" fmla="*/ 903751 w 9256560"/>
                          <a:gd name="connsiteY9" fmla="*/ 190064 h 1118088"/>
                          <a:gd name="connsiteX0" fmla="*/ 903751 w 9256560"/>
                          <a:gd name="connsiteY0" fmla="*/ 190064 h 1118088"/>
                          <a:gd name="connsiteX1" fmla="*/ 2654163 w 9256560"/>
                          <a:gd name="connsiteY1" fmla="*/ 307256 h 1118088"/>
                          <a:gd name="connsiteX2" fmla="*/ 4500378 w 9256560"/>
                          <a:gd name="connsiteY2" fmla="*/ 208414 h 1118088"/>
                          <a:gd name="connsiteX3" fmla="*/ 6407568 w 9256560"/>
                          <a:gd name="connsiteY3" fmla="*/ 207481 h 1118088"/>
                          <a:gd name="connsiteX4" fmla="*/ 7025877 w 9256560"/>
                          <a:gd name="connsiteY4" fmla="*/ 320692 h 1118088"/>
                          <a:gd name="connsiteX5" fmla="*/ 8445374 w 9256560"/>
                          <a:gd name="connsiteY5" fmla="*/ 15893 h 1118088"/>
                          <a:gd name="connsiteX6" fmla="*/ 8697923 w 9256560"/>
                          <a:gd name="connsiteY6" fmla="*/ 146521 h 1118088"/>
                          <a:gd name="connsiteX7" fmla="*/ 8628254 w 9256560"/>
                          <a:gd name="connsiteY7" fmla="*/ 1008669 h 1118088"/>
                          <a:gd name="connsiteX8" fmla="*/ 564117 w 9256560"/>
                          <a:gd name="connsiteY8" fmla="*/ 1017378 h 1118088"/>
                          <a:gd name="connsiteX9" fmla="*/ 903751 w 9256560"/>
                          <a:gd name="connsiteY9" fmla="*/ 190064 h 1118088"/>
                          <a:gd name="connsiteX0" fmla="*/ 903751 w 9256560"/>
                          <a:gd name="connsiteY0" fmla="*/ 190064 h 1118088"/>
                          <a:gd name="connsiteX1" fmla="*/ 2654163 w 9256560"/>
                          <a:gd name="connsiteY1" fmla="*/ 307256 h 1118088"/>
                          <a:gd name="connsiteX2" fmla="*/ 4500378 w 9256560"/>
                          <a:gd name="connsiteY2" fmla="*/ 208414 h 1118088"/>
                          <a:gd name="connsiteX3" fmla="*/ 6224685 w 9256560"/>
                          <a:gd name="connsiteY3" fmla="*/ 333325 h 1118088"/>
                          <a:gd name="connsiteX4" fmla="*/ 7025877 w 9256560"/>
                          <a:gd name="connsiteY4" fmla="*/ 320692 h 1118088"/>
                          <a:gd name="connsiteX5" fmla="*/ 8445374 w 9256560"/>
                          <a:gd name="connsiteY5" fmla="*/ 15893 h 1118088"/>
                          <a:gd name="connsiteX6" fmla="*/ 8697923 w 9256560"/>
                          <a:gd name="connsiteY6" fmla="*/ 146521 h 1118088"/>
                          <a:gd name="connsiteX7" fmla="*/ 8628254 w 9256560"/>
                          <a:gd name="connsiteY7" fmla="*/ 1008669 h 1118088"/>
                          <a:gd name="connsiteX8" fmla="*/ 564117 w 9256560"/>
                          <a:gd name="connsiteY8" fmla="*/ 1017378 h 1118088"/>
                          <a:gd name="connsiteX9" fmla="*/ 903751 w 9256560"/>
                          <a:gd name="connsiteY9" fmla="*/ 190064 h 1118088"/>
                          <a:gd name="connsiteX0" fmla="*/ 903751 w 9256560"/>
                          <a:gd name="connsiteY0" fmla="*/ 185776 h 1113800"/>
                          <a:gd name="connsiteX1" fmla="*/ 2654163 w 9256560"/>
                          <a:gd name="connsiteY1" fmla="*/ 302968 h 1113800"/>
                          <a:gd name="connsiteX2" fmla="*/ 4500378 w 9256560"/>
                          <a:gd name="connsiteY2" fmla="*/ 204126 h 1113800"/>
                          <a:gd name="connsiteX3" fmla="*/ 6224685 w 9256560"/>
                          <a:gd name="connsiteY3" fmla="*/ 329037 h 1113800"/>
                          <a:gd name="connsiteX4" fmla="*/ 7200051 w 9256560"/>
                          <a:gd name="connsiteY4" fmla="*/ 258321 h 1113800"/>
                          <a:gd name="connsiteX5" fmla="*/ 8445374 w 9256560"/>
                          <a:gd name="connsiteY5" fmla="*/ 11605 h 1113800"/>
                          <a:gd name="connsiteX6" fmla="*/ 8697923 w 9256560"/>
                          <a:gd name="connsiteY6" fmla="*/ 142233 h 1113800"/>
                          <a:gd name="connsiteX7" fmla="*/ 8628254 w 9256560"/>
                          <a:gd name="connsiteY7" fmla="*/ 1004381 h 1113800"/>
                          <a:gd name="connsiteX8" fmla="*/ 564117 w 9256560"/>
                          <a:gd name="connsiteY8" fmla="*/ 1013090 h 1113800"/>
                          <a:gd name="connsiteX9" fmla="*/ 903751 w 9256560"/>
                          <a:gd name="connsiteY9" fmla="*/ 185776 h 1113800"/>
                          <a:gd name="connsiteX0" fmla="*/ 903751 w 9256560"/>
                          <a:gd name="connsiteY0" fmla="*/ 178869 h 1106893"/>
                          <a:gd name="connsiteX1" fmla="*/ 2654163 w 9256560"/>
                          <a:gd name="connsiteY1" fmla="*/ 296061 h 1106893"/>
                          <a:gd name="connsiteX2" fmla="*/ 4500378 w 9256560"/>
                          <a:gd name="connsiteY2" fmla="*/ 197219 h 1106893"/>
                          <a:gd name="connsiteX3" fmla="*/ 6224685 w 9256560"/>
                          <a:gd name="connsiteY3" fmla="*/ 322130 h 1106893"/>
                          <a:gd name="connsiteX4" fmla="*/ 7200051 w 9256560"/>
                          <a:gd name="connsiteY4" fmla="*/ 251414 h 1106893"/>
                          <a:gd name="connsiteX5" fmla="*/ 8403921 w 9256560"/>
                          <a:gd name="connsiteY5" fmla="*/ 157651 h 1106893"/>
                          <a:gd name="connsiteX6" fmla="*/ 8445374 w 9256560"/>
                          <a:gd name="connsiteY6" fmla="*/ 4698 h 1106893"/>
                          <a:gd name="connsiteX7" fmla="*/ 8697923 w 9256560"/>
                          <a:gd name="connsiteY7" fmla="*/ 135326 h 1106893"/>
                          <a:gd name="connsiteX8" fmla="*/ 8628254 w 9256560"/>
                          <a:gd name="connsiteY8" fmla="*/ 997474 h 1106893"/>
                          <a:gd name="connsiteX9" fmla="*/ 564117 w 9256560"/>
                          <a:gd name="connsiteY9" fmla="*/ 1006183 h 1106893"/>
                          <a:gd name="connsiteX10" fmla="*/ 903751 w 9256560"/>
                          <a:gd name="connsiteY10" fmla="*/ 178869 h 1106893"/>
                          <a:gd name="connsiteX0" fmla="*/ 903751 w 9256560"/>
                          <a:gd name="connsiteY0" fmla="*/ 178869 h 1106893"/>
                          <a:gd name="connsiteX1" fmla="*/ 2654163 w 9256560"/>
                          <a:gd name="connsiteY1" fmla="*/ 296061 h 1106893"/>
                          <a:gd name="connsiteX2" fmla="*/ 4500378 w 9256560"/>
                          <a:gd name="connsiteY2" fmla="*/ 197219 h 1106893"/>
                          <a:gd name="connsiteX3" fmla="*/ 6224685 w 9256560"/>
                          <a:gd name="connsiteY3" fmla="*/ 322130 h 1106893"/>
                          <a:gd name="connsiteX4" fmla="*/ 7234887 w 9256560"/>
                          <a:gd name="connsiteY4" fmla="*/ 193326 h 1106893"/>
                          <a:gd name="connsiteX5" fmla="*/ 8403921 w 9256560"/>
                          <a:gd name="connsiteY5" fmla="*/ 157651 h 1106893"/>
                          <a:gd name="connsiteX6" fmla="*/ 8445374 w 9256560"/>
                          <a:gd name="connsiteY6" fmla="*/ 4698 h 1106893"/>
                          <a:gd name="connsiteX7" fmla="*/ 8697923 w 9256560"/>
                          <a:gd name="connsiteY7" fmla="*/ 135326 h 1106893"/>
                          <a:gd name="connsiteX8" fmla="*/ 8628254 w 9256560"/>
                          <a:gd name="connsiteY8" fmla="*/ 997474 h 1106893"/>
                          <a:gd name="connsiteX9" fmla="*/ 564117 w 9256560"/>
                          <a:gd name="connsiteY9" fmla="*/ 1006183 h 1106893"/>
                          <a:gd name="connsiteX10" fmla="*/ 903751 w 9256560"/>
                          <a:gd name="connsiteY10" fmla="*/ 178869 h 1106893"/>
                          <a:gd name="connsiteX0" fmla="*/ 903751 w 9256560"/>
                          <a:gd name="connsiteY0" fmla="*/ 178869 h 1106893"/>
                          <a:gd name="connsiteX1" fmla="*/ 2654163 w 9256560"/>
                          <a:gd name="connsiteY1" fmla="*/ 296061 h 1106893"/>
                          <a:gd name="connsiteX2" fmla="*/ 4369748 w 9256560"/>
                          <a:gd name="connsiteY2" fmla="*/ 119770 h 1106893"/>
                          <a:gd name="connsiteX3" fmla="*/ 6224685 w 9256560"/>
                          <a:gd name="connsiteY3" fmla="*/ 322130 h 1106893"/>
                          <a:gd name="connsiteX4" fmla="*/ 7234887 w 9256560"/>
                          <a:gd name="connsiteY4" fmla="*/ 193326 h 1106893"/>
                          <a:gd name="connsiteX5" fmla="*/ 8403921 w 9256560"/>
                          <a:gd name="connsiteY5" fmla="*/ 157651 h 1106893"/>
                          <a:gd name="connsiteX6" fmla="*/ 8445374 w 9256560"/>
                          <a:gd name="connsiteY6" fmla="*/ 4698 h 1106893"/>
                          <a:gd name="connsiteX7" fmla="*/ 8697923 w 9256560"/>
                          <a:gd name="connsiteY7" fmla="*/ 135326 h 1106893"/>
                          <a:gd name="connsiteX8" fmla="*/ 8628254 w 9256560"/>
                          <a:gd name="connsiteY8" fmla="*/ 997474 h 1106893"/>
                          <a:gd name="connsiteX9" fmla="*/ 564117 w 9256560"/>
                          <a:gd name="connsiteY9" fmla="*/ 1006183 h 1106893"/>
                          <a:gd name="connsiteX10" fmla="*/ 903751 w 9256560"/>
                          <a:gd name="connsiteY10" fmla="*/ 178869 h 1106893"/>
                          <a:gd name="connsiteX0" fmla="*/ 903751 w 9256560"/>
                          <a:gd name="connsiteY0" fmla="*/ 178869 h 1106893"/>
                          <a:gd name="connsiteX1" fmla="*/ 2654163 w 9256560"/>
                          <a:gd name="connsiteY1" fmla="*/ 296061 h 1106893"/>
                          <a:gd name="connsiteX2" fmla="*/ 4369748 w 9256560"/>
                          <a:gd name="connsiteY2" fmla="*/ 119770 h 1106893"/>
                          <a:gd name="connsiteX3" fmla="*/ 6224685 w 9256560"/>
                          <a:gd name="connsiteY3" fmla="*/ 322130 h 1106893"/>
                          <a:gd name="connsiteX4" fmla="*/ 7382936 w 9256560"/>
                          <a:gd name="connsiteY4" fmla="*/ 135239 h 1106893"/>
                          <a:gd name="connsiteX5" fmla="*/ 8403921 w 9256560"/>
                          <a:gd name="connsiteY5" fmla="*/ 157651 h 1106893"/>
                          <a:gd name="connsiteX6" fmla="*/ 8445374 w 9256560"/>
                          <a:gd name="connsiteY6" fmla="*/ 4698 h 1106893"/>
                          <a:gd name="connsiteX7" fmla="*/ 8697923 w 9256560"/>
                          <a:gd name="connsiteY7" fmla="*/ 135326 h 1106893"/>
                          <a:gd name="connsiteX8" fmla="*/ 8628254 w 9256560"/>
                          <a:gd name="connsiteY8" fmla="*/ 997474 h 1106893"/>
                          <a:gd name="connsiteX9" fmla="*/ 564117 w 9256560"/>
                          <a:gd name="connsiteY9" fmla="*/ 1006183 h 1106893"/>
                          <a:gd name="connsiteX10" fmla="*/ 903751 w 9256560"/>
                          <a:gd name="connsiteY10" fmla="*/ 178869 h 1106893"/>
                          <a:gd name="connsiteX0" fmla="*/ 884045 w 9262980"/>
                          <a:gd name="connsiteY0" fmla="*/ 149825 h 1109295"/>
                          <a:gd name="connsiteX1" fmla="*/ 2660583 w 9262980"/>
                          <a:gd name="connsiteY1" fmla="*/ 296061 h 1109295"/>
                          <a:gd name="connsiteX2" fmla="*/ 4376168 w 9262980"/>
                          <a:gd name="connsiteY2" fmla="*/ 119770 h 1109295"/>
                          <a:gd name="connsiteX3" fmla="*/ 6231105 w 9262980"/>
                          <a:gd name="connsiteY3" fmla="*/ 322130 h 1109295"/>
                          <a:gd name="connsiteX4" fmla="*/ 7389356 w 9262980"/>
                          <a:gd name="connsiteY4" fmla="*/ 135239 h 1109295"/>
                          <a:gd name="connsiteX5" fmla="*/ 8410341 w 9262980"/>
                          <a:gd name="connsiteY5" fmla="*/ 157651 h 1109295"/>
                          <a:gd name="connsiteX6" fmla="*/ 8451794 w 9262980"/>
                          <a:gd name="connsiteY6" fmla="*/ 4698 h 1109295"/>
                          <a:gd name="connsiteX7" fmla="*/ 8704343 w 9262980"/>
                          <a:gd name="connsiteY7" fmla="*/ 135326 h 1109295"/>
                          <a:gd name="connsiteX8" fmla="*/ 8634674 w 9262980"/>
                          <a:gd name="connsiteY8" fmla="*/ 997474 h 1109295"/>
                          <a:gd name="connsiteX9" fmla="*/ 570537 w 9262980"/>
                          <a:gd name="connsiteY9" fmla="*/ 1006183 h 1109295"/>
                          <a:gd name="connsiteX10" fmla="*/ 884045 w 9262980"/>
                          <a:gd name="connsiteY10" fmla="*/ 149825 h 11092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9262980" h="1109295">
                            <a:moveTo>
                              <a:pt x="884045" y="149825"/>
                            </a:moveTo>
                            <a:cubicBezTo>
                              <a:pt x="1232386" y="31471"/>
                              <a:pt x="2078563" y="301070"/>
                              <a:pt x="2660583" y="296061"/>
                            </a:cubicBezTo>
                            <a:cubicBezTo>
                              <a:pt x="3242603" y="291052"/>
                              <a:pt x="3781081" y="115425"/>
                              <a:pt x="4376168" y="119770"/>
                            </a:cubicBezTo>
                            <a:cubicBezTo>
                              <a:pt x="4971255" y="124115"/>
                              <a:pt x="5728907" y="319552"/>
                              <a:pt x="6231105" y="322130"/>
                            </a:cubicBezTo>
                            <a:cubicBezTo>
                              <a:pt x="6733303" y="324708"/>
                              <a:pt x="7026150" y="162652"/>
                              <a:pt x="7389356" y="135239"/>
                            </a:cubicBezTo>
                            <a:cubicBezTo>
                              <a:pt x="7752562" y="107826"/>
                              <a:pt x="8233268" y="179408"/>
                              <a:pt x="8410341" y="157651"/>
                            </a:cubicBezTo>
                            <a:cubicBezTo>
                              <a:pt x="8587414" y="135894"/>
                              <a:pt x="8402794" y="8419"/>
                              <a:pt x="8451794" y="4698"/>
                            </a:cubicBezTo>
                            <a:cubicBezTo>
                              <a:pt x="8500794" y="977"/>
                              <a:pt x="8673863" y="-30137"/>
                              <a:pt x="8704343" y="135326"/>
                            </a:cubicBezTo>
                            <a:cubicBezTo>
                              <a:pt x="8734823" y="300789"/>
                              <a:pt x="9990308" y="852331"/>
                              <a:pt x="8634674" y="997474"/>
                            </a:cubicBezTo>
                            <a:cubicBezTo>
                              <a:pt x="7279040" y="1142617"/>
                              <a:pt x="1862308" y="1147458"/>
                              <a:pt x="570537" y="1006183"/>
                            </a:cubicBezTo>
                            <a:cubicBezTo>
                              <a:pt x="-721234" y="864908"/>
                              <a:pt x="535704" y="268179"/>
                              <a:pt x="884045" y="149825"/>
                            </a:cubicBezTo>
                            <a:close/>
                          </a:path>
                        </a:pathLst>
                      </a:custGeom>
                      <a:solidFill>
                        <a:srgbClr val="2A2D35"/>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sdt>
                          <w:sdtPr>
                            <w:rPr>
                              <w:rStyle w:val="Heading3Char"/>
                              <w:b w:val="0"/>
                              <w:bCs/>
                              <w:color w:val="FFC000"/>
                              <w:sz w:val="22"/>
                              <w:szCs w:val="22"/>
                            </w:rPr>
                            <w:id w:val="63308500"/>
                            <w:docPartObj>
                              <w:docPartGallery w:val="Page Numbers (Bottom of Page)"/>
                              <w:docPartUnique/>
                            </w:docPartObj>
                          </w:sdtPr>
                          <w:sdtEndPr>
                            <w:rPr>
                              <w:rStyle w:val="Heading3Char"/>
                            </w:rPr>
                          </w:sdtEndPr>
                          <w:sdtContent>
                            <w:p w14:paraId="44B1D31C" w14:textId="77777777" w:rsidR="00ED2C6B" w:rsidRPr="0002742B" w:rsidRDefault="00ED2C6B" w:rsidP="00365C33">
                              <w:pPr>
                                <w:rPr>
                                  <w:rStyle w:val="Heading3Char"/>
                                  <w:b w:val="0"/>
                                  <w:bCs/>
                                  <w:color w:val="FFC000"/>
                                  <w:sz w:val="22"/>
                                  <w:szCs w:val="22"/>
                                </w:rPr>
                              </w:pPr>
                              <w:r w:rsidRPr="0002742B">
                                <w:rPr>
                                  <w:rStyle w:val="Heading3Char"/>
                                  <w:b w:val="0"/>
                                  <w:bCs/>
                                  <w:color w:val="FFC000"/>
                                  <w:sz w:val="22"/>
                                  <w:szCs w:val="22"/>
                                </w:rPr>
                                <w:fldChar w:fldCharType="begin"/>
                              </w:r>
                              <w:r w:rsidRPr="0002742B">
                                <w:rPr>
                                  <w:rStyle w:val="Heading3Char"/>
                                  <w:b w:val="0"/>
                                  <w:bCs/>
                                  <w:color w:val="FFC000"/>
                                  <w:sz w:val="22"/>
                                  <w:szCs w:val="22"/>
                                </w:rPr>
                                <w:instrText xml:space="preserve"> PAGE </w:instrText>
                              </w:r>
                              <w:r w:rsidRPr="0002742B">
                                <w:rPr>
                                  <w:rStyle w:val="Heading3Char"/>
                                  <w:b w:val="0"/>
                                  <w:bCs/>
                                  <w:color w:val="FFC000"/>
                                  <w:sz w:val="22"/>
                                  <w:szCs w:val="22"/>
                                </w:rPr>
                                <w:fldChar w:fldCharType="separate"/>
                              </w:r>
                              <w:r>
                                <w:rPr>
                                  <w:rStyle w:val="Heading3Char"/>
                                  <w:b w:val="0"/>
                                  <w:bCs/>
                                  <w:color w:val="FFC000"/>
                                  <w:sz w:val="22"/>
                                  <w:szCs w:val="22"/>
                                </w:rPr>
                                <w:t>2</w:t>
                              </w:r>
                              <w:r w:rsidRPr="0002742B">
                                <w:rPr>
                                  <w:rStyle w:val="Heading3Char"/>
                                  <w:b w:val="0"/>
                                  <w:bCs/>
                                  <w:color w:val="FFC000"/>
                                  <w:sz w:val="22"/>
                                  <w:szCs w:val="22"/>
                                </w:rPr>
                                <w:fldChar w:fldCharType="end"/>
                              </w:r>
                            </w:p>
                          </w:sdtContent>
                        </w:sdt>
                        <w:p w14:paraId="74FCAA3E" w14:textId="77777777" w:rsidR="00ED2C6B" w:rsidRDefault="00ED2C6B" w:rsidP="00474A46"/>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A36D42" id="Freeform 2" o:spid="_x0000_s1027" style="position:absolute;left:0;text-align:left;margin-left:-100.25pt;margin-top:779.5pt;width:729.35pt;height:78.6pt;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coordsize="9262980,110929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" adj="-11796480,,5400" path="m884045,149825c1232386,31471,2078563,301070,2660583,296061,3242603,291052,3781081,115425,4376168,119770v595087,4345,1352739,199782,1854937,202360c6733303,324708,7026150,162652,7389356,135239v363206,-27413,843912,44169,1020985,22412c8587414,135894,8402794,8419,8451794,4698v49000,-3721,222069,-34835,252549,130628c8734823,300789,9990308,852331,8634674,997474v-1355634,145143,-6772366,149984,-8064137,8709c-721234,864908,535704,268179,884045,149825xe" fillcolor="#2a2d35" stroked="f" strokeweight="1pt">
              <v:stroke joinstyle="miter"/>
              <v:formulas/>
              <v:path arrowok="t" o:connecttype="custom" o:connectlocs="884023,134823;2660516,266416;4376057,107777;6230947,289875;7389169,121697;8410128,141865;8451580,4228;8704122,121776;8634455,897596;570523,905433;884023,134823" o:connectangles="0,0,0,0,0,0,0,0,0,0,0" textboxrect="0,0,9262980,1109295"/>
              <v:textbox>
                <w:txbxContent>
                  <w:sdt>
                    <w:sdtPr>
                      <w:rPr>
                        <w:rStyle w:val="Heading3Char"/>
                        <w:b w:val="0"/>
                        <w:bCs/>
                        <w:color w:val="FFC000"/>
                        <w:sz w:val="22"/>
                        <w:szCs w:val="22"/>
                      </w:rPr>
                      <w:id w:val="63308500"/>
                      <w:docPartObj>
                        <w:docPartGallery w:val="Page Numbers (Bottom of Page)"/>
                        <w:docPartUnique/>
                      </w:docPartObj>
                    </w:sdtPr>
                    <w:sdtEndPr>
                      <w:rPr>
                        <w:rStyle w:val="Heading3Char"/>
                      </w:rPr>
                    </w:sdtEndPr>
                    <w:sdtContent>
                      <w:p w14:paraId="44B1D31C" w14:textId="77777777" w:rsidR="00ED2C6B" w:rsidRPr="0002742B" w:rsidRDefault="00ED2C6B" w:rsidP="00365C33">
                        <w:pPr>
                          <w:rPr>
                            <w:rStyle w:val="Heading3Char"/>
                            <w:b w:val="0"/>
                            <w:bCs/>
                            <w:color w:val="FFC000"/>
                            <w:sz w:val="22"/>
                            <w:szCs w:val="22"/>
                          </w:rPr>
                        </w:pPr>
                        <w:r w:rsidRPr="0002742B">
                          <w:rPr>
                            <w:rStyle w:val="Heading3Char"/>
                            <w:b w:val="0"/>
                            <w:bCs/>
                            <w:color w:val="FFC000"/>
                            <w:sz w:val="22"/>
                            <w:szCs w:val="22"/>
                          </w:rPr>
                          <w:fldChar w:fldCharType="begin"/>
                        </w:r>
                        <w:r w:rsidRPr="0002742B">
                          <w:rPr>
                            <w:rStyle w:val="Heading3Char"/>
                            <w:b w:val="0"/>
                            <w:bCs/>
                            <w:color w:val="FFC000"/>
                            <w:sz w:val="22"/>
                            <w:szCs w:val="22"/>
                          </w:rPr>
                          <w:instrText xml:space="preserve"> PAGE </w:instrText>
                        </w:r>
                        <w:r w:rsidRPr="0002742B">
                          <w:rPr>
                            <w:rStyle w:val="Heading3Char"/>
                            <w:b w:val="0"/>
                            <w:bCs/>
                            <w:color w:val="FFC000"/>
                            <w:sz w:val="22"/>
                            <w:szCs w:val="22"/>
                          </w:rPr>
                          <w:fldChar w:fldCharType="separate"/>
                        </w:r>
                        <w:r>
                          <w:rPr>
                            <w:rStyle w:val="Heading3Char"/>
                            <w:b w:val="0"/>
                            <w:bCs/>
                            <w:color w:val="FFC000"/>
                            <w:sz w:val="22"/>
                            <w:szCs w:val="22"/>
                          </w:rPr>
                          <w:t>2</w:t>
                        </w:r>
                        <w:r w:rsidRPr="0002742B">
                          <w:rPr>
                            <w:rStyle w:val="Heading3Char"/>
                            <w:b w:val="0"/>
                            <w:bCs/>
                            <w:color w:val="FFC000"/>
                            <w:sz w:val="22"/>
                            <w:szCs w:val="22"/>
                          </w:rPr>
                          <w:fldChar w:fldCharType="end"/>
                        </w:r>
                      </w:p>
                    </w:sdtContent>
                  </w:sdt>
                  <w:p w14:paraId="74FCAA3E" w14:textId="77777777" w:rsidR="00ED2C6B" w:rsidRDefault="00ED2C6B" w:rsidP="00474A46"/>
                </w:txbxContent>
              </v:textbox>
              <w10:wrap anchory="page"/>
            </v:shape>
          </w:pict>
        </mc:Fallback>
      </mc:AlternateContent>
    </w:r>
    <w:r w:rsidR="00ED2C6B" w:rsidRPr="001E241A">
      <w:rPr>
        <w:noProof/>
      </w:rPr>
      <mc:AlternateContent>
        <mc:Choice Requires="wps">
          <w:drawing>
            <wp:anchor distT="0" distB="0" distL="114300" distR="114300" simplePos="0" relativeHeight="251694080" behindDoc="1" locked="0" layoutInCell="1" allowOverlap="1" wp14:anchorId="1D7AAC8D" wp14:editId="4EFD8EDC">
              <wp:simplePos x="0" y="0"/>
              <wp:positionH relativeFrom="column">
                <wp:posOffset>-1256665</wp:posOffset>
              </wp:positionH>
              <wp:positionV relativeFrom="page">
                <wp:posOffset>9819640</wp:posOffset>
              </wp:positionV>
              <wp:extent cx="9246235" cy="983615"/>
              <wp:effectExtent l="0" t="0" r="0" b="0"/>
              <wp:wrapNone/>
              <wp:docPr id="1959460458" name="Freeform 2"/>
              <wp:cNvGraphicFramePr/>
              <a:graphic xmlns:a="http://schemas.openxmlformats.org/drawingml/2006/main">
                <a:graphicData uri="http://schemas.microsoft.com/office/word/2010/wordprocessingShape">
                  <wps:wsp>
                    <wps:cNvSpPr/>
                    <wps:spPr>
                      <a:xfrm>
                        <a:off x="0" y="0"/>
                        <a:ext cx="9246235" cy="983615"/>
                      </a:xfrm>
                      <a:custGeom>
                        <a:avLst/>
                        <a:gdLst>
                          <a:gd name="connsiteX0" fmla="*/ 906505 w 9259314"/>
                          <a:gd name="connsiteY0" fmla="*/ 583686 h 1511710"/>
                          <a:gd name="connsiteX1" fmla="*/ 2735305 w 9259314"/>
                          <a:gd name="connsiteY1" fmla="*/ 211 h 1511710"/>
                          <a:gd name="connsiteX2" fmla="*/ 5252082 w 9259314"/>
                          <a:gd name="connsiteY2" fmla="*/ 644646 h 1511710"/>
                          <a:gd name="connsiteX3" fmla="*/ 6410322 w 9259314"/>
                          <a:gd name="connsiteY3" fmla="*/ 601103 h 1511710"/>
                          <a:gd name="connsiteX4" fmla="*/ 7028631 w 9259314"/>
                          <a:gd name="connsiteY4" fmla="*/ 714314 h 1511710"/>
                          <a:gd name="connsiteX5" fmla="*/ 8448128 w 9259314"/>
                          <a:gd name="connsiteY5" fmla="*/ 217926 h 1511710"/>
                          <a:gd name="connsiteX6" fmla="*/ 8700677 w 9259314"/>
                          <a:gd name="connsiteY6" fmla="*/ 540143 h 1511710"/>
                          <a:gd name="connsiteX7" fmla="*/ 8631008 w 9259314"/>
                          <a:gd name="connsiteY7" fmla="*/ 1402291 h 1511710"/>
                          <a:gd name="connsiteX8" fmla="*/ 566871 w 9259314"/>
                          <a:gd name="connsiteY8" fmla="*/ 1411000 h 1511710"/>
                          <a:gd name="connsiteX9" fmla="*/ 906505 w 9259314"/>
                          <a:gd name="connsiteY9" fmla="*/ 583686 h 1511710"/>
                          <a:gd name="connsiteX0" fmla="*/ 892934 w 9245743"/>
                          <a:gd name="connsiteY0" fmla="*/ 369289 h 1297313"/>
                          <a:gd name="connsiteX1" fmla="*/ 2329832 w 9245743"/>
                          <a:gd name="connsiteY1" fmla="*/ 99407 h 1297313"/>
                          <a:gd name="connsiteX2" fmla="*/ 5238511 w 9245743"/>
                          <a:gd name="connsiteY2" fmla="*/ 430249 h 1297313"/>
                          <a:gd name="connsiteX3" fmla="*/ 6396751 w 9245743"/>
                          <a:gd name="connsiteY3" fmla="*/ 386706 h 1297313"/>
                          <a:gd name="connsiteX4" fmla="*/ 7015060 w 9245743"/>
                          <a:gd name="connsiteY4" fmla="*/ 499917 h 1297313"/>
                          <a:gd name="connsiteX5" fmla="*/ 8434557 w 9245743"/>
                          <a:gd name="connsiteY5" fmla="*/ 3529 h 1297313"/>
                          <a:gd name="connsiteX6" fmla="*/ 8687106 w 9245743"/>
                          <a:gd name="connsiteY6" fmla="*/ 325746 h 1297313"/>
                          <a:gd name="connsiteX7" fmla="*/ 8617437 w 9245743"/>
                          <a:gd name="connsiteY7" fmla="*/ 1187894 h 1297313"/>
                          <a:gd name="connsiteX8" fmla="*/ 553300 w 9245743"/>
                          <a:gd name="connsiteY8" fmla="*/ 1196603 h 1297313"/>
                          <a:gd name="connsiteX9" fmla="*/ 892934 w 9245743"/>
                          <a:gd name="connsiteY9" fmla="*/ 369289 h 1297313"/>
                          <a:gd name="connsiteX0" fmla="*/ 892934 w 9245743"/>
                          <a:gd name="connsiteY0" fmla="*/ 369289 h 1297313"/>
                          <a:gd name="connsiteX1" fmla="*/ 2329832 w 9245743"/>
                          <a:gd name="connsiteY1" fmla="*/ 99407 h 1297313"/>
                          <a:gd name="connsiteX2" fmla="*/ 4916289 w 9245743"/>
                          <a:gd name="connsiteY2" fmla="*/ 465083 h 1297313"/>
                          <a:gd name="connsiteX3" fmla="*/ 6396751 w 9245743"/>
                          <a:gd name="connsiteY3" fmla="*/ 386706 h 1297313"/>
                          <a:gd name="connsiteX4" fmla="*/ 7015060 w 9245743"/>
                          <a:gd name="connsiteY4" fmla="*/ 499917 h 1297313"/>
                          <a:gd name="connsiteX5" fmla="*/ 8434557 w 9245743"/>
                          <a:gd name="connsiteY5" fmla="*/ 3529 h 1297313"/>
                          <a:gd name="connsiteX6" fmla="*/ 8687106 w 9245743"/>
                          <a:gd name="connsiteY6" fmla="*/ 325746 h 1297313"/>
                          <a:gd name="connsiteX7" fmla="*/ 8617437 w 9245743"/>
                          <a:gd name="connsiteY7" fmla="*/ 1187894 h 1297313"/>
                          <a:gd name="connsiteX8" fmla="*/ 553300 w 9245743"/>
                          <a:gd name="connsiteY8" fmla="*/ 1196603 h 1297313"/>
                          <a:gd name="connsiteX9" fmla="*/ 892934 w 9245743"/>
                          <a:gd name="connsiteY9" fmla="*/ 369289 h 1297313"/>
                          <a:gd name="connsiteX0" fmla="*/ 892934 w 9245743"/>
                          <a:gd name="connsiteY0" fmla="*/ 271502 h 1199526"/>
                          <a:gd name="connsiteX1" fmla="*/ 2329832 w 9245743"/>
                          <a:gd name="connsiteY1" fmla="*/ 1620 h 1199526"/>
                          <a:gd name="connsiteX2" fmla="*/ 4916289 w 9245743"/>
                          <a:gd name="connsiteY2" fmla="*/ 367296 h 1199526"/>
                          <a:gd name="connsiteX3" fmla="*/ 6396751 w 9245743"/>
                          <a:gd name="connsiteY3" fmla="*/ 288919 h 1199526"/>
                          <a:gd name="connsiteX4" fmla="*/ 7015060 w 9245743"/>
                          <a:gd name="connsiteY4" fmla="*/ 402130 h 1199526"/>
                          <a:gd name="connsiteX5" fmla="*/ 8434557 w 9245743"/>
                          <a:gd name="connsiteY5" fmla="*/ 97331 h 1199526"/>
                          <a:gd name="connsiteX6" fmla="*/ 8687106 w 9245743"/>
                          <a:gd name="connsiteY6" fmla="*/ 227959 h 1199526"/>
                          <a:gd name="connsiteX7" fmla="*/ 8617437 w 9245743"/>
                          <a:gd name="connsiteY7" fmla="*/ 1090107 h 1199526"/>
                          <a:gd name="connsiteX8" fmla="*/ 553300 w 9245743"/>
                          <a:gd name="connsiteY8" fmla="*/ 1098816 h 1199526"/>
                          <a:gd name="connsiteX9" fmla="*/ 892934 w 9245743"/>
                          <a:gd name="connsiteY9" fmla="*/ 271502 h 1199526"/>
                          <a:gd name="connsiteX0" fmla="*/ 903751 w 9256560"/>
                          <a:gd name="connsiteY0" fmla="*/ 190064 h 1118088"/>
                          <a:gd name="connsiteX1" fmla="*/ 2654163 w 9256560"/>
                          <a:gd name="connsiteY1" fmla="*/ 307256 h 1118088"/>
                          <a:gd name="connsiteX2" fmla="*/ 4927106 w 9256560"/>
                          <a:gd name="connsiteY2" fmla="*/ 285858 h 1118088"/>
                          <a:gd name="connsiteX3" fmla="*/ 6407568 w 9256560"/>
                          <a:gd name="connsiteY3" fmla="*/ 207481 h 1118088"/>
                          <a:gd name="connsiteX4" fmla="*/ 7025877 w 9256560"/>
                          <a:gd name="connsiteY4" fmla="*/ 320692 h 1118088"/>
                          <a:gd name="connsiteX5" fmla="*/ 8445374 w 9256560"/>
                          <a:gd name="connsiteY5" fmla="*/ 15893 h 1118088"/>
                          <a:gd name="connsiteX6" fmla="*/ 8697923 w 9256560"/>
                          <a:gd name="connsiteY6" fmla="*/ 146521 h 1118088"/>
                          <a:gd name="connsiteX7" fmla="*/ 8628254 w 9256560"/>
                          <a:gd name="connsiteY7" fmla="*/ 1008669 h 1118088"/>
                          <a:gd name="connsiteX8" fmla="*/ 564117 w 9256560"/>
                          <a:gd name="connsiteY8" fmla="*/ 1017378 h 1118088"/>
                          <a:gd name="connsiteX9" fmla="*/ 903751 w 9256560"/>
                          <a:gd name="connsiteY9" fmla="*/ 190064 h 1118088"/>
                          <a:gd name="connsiteX0" fmla="*/ 903751 w 9256560"/>
                          <a:gd name="connsiteY0" fmla="*/ 190064 h 1118088"/>
                          <a:gd name="connsiteX1" fmla="*/ 2654163 w 9256560"/>
                          <a:gd name="connsiteY1" fmla="*/ 307256 h 1118088"/>
                          <a:gd name="connsiteX2" fmla="*/ 4500378 w 9256560"/>
                          <a:gd name="connsiteY2" fmla="*/ 208414 h 1118088"/>
                          <a:gd name="connsiteX3" fmla="*/ 6407568 w 9256560"/>
                          <a:gd name="connsiteY3" fmla="*/ 207481 h 1118088"/>
                          <a:gd name="connsiteX4" fmla="*/ 7025877 w 9256560"/>
                          <a:gd name="connsiteY4" fmla="*/ 320692 h 1118088"/>
                          <a:gd name="connsiteX5" fmla="*/ 8445374 w 9256560"/>
                          <a:gd name="connsiteY5" fmla="*/ 15893 h 1118088"/>
                          <a:gd name="connsiteX6" fmla="*/ 8697923 w 9256560"/>
                          <a:gd name="connsiteY6" fmla="*/ 146521 h 1118088"/>
                          <a:gd name="connsiteX7" fmla="*/ 8628254 w 9256560"/>
                          <a:gd name="connsiteY7" fmla="*/ 1008669 h 1118088"/>
                          <a:gd name="connsiteX8" fmla="*/ 564117 w 9256560"/>
                          <a:gd name="connsiteY8" fmla="*/ 1017378 h 1118088"/>
                          <a:gd name="connsiteX9" fmla="*/ 903751 w 9256560"/>
                          <a:gd name="connsiteY9" fmla="*/ 190064 h 1118088"/>
                          <a:gd name="connsiteX0" fmla="*/ 903751 w 9256560"/>
                          <a:gd name="connsiteY0" fmla="*/ 190064 h 1118088"/>
                          <a:gd name="connsiteX1" fmla="*/ 2654163 w 9256560"/>
                          <a:gd name="connsiteY1" fmla="*/ 307256 h 1118088"/>
                          <a:gd name="connsiteX2" fmla="*/ 4500378 w 9256560"/>
                          <a:gd name="connsiteY2" fmla="*/ 208414 h 1118088"/>
                          <a:gd name="connsiteX3" fmla="*/ 6224685 w 9256560"/>
                          <a:gd name="connsiteY3" fmla="*/ 333325 h 1118088"/>
                          <a:gd name="connsiteX4" fmla="*/ 7025877 w 9256560"/>
                          <a:gd name="connsiteY4" fmla="*/ 320692 h 1118088"/>
                          <a:gd name="connsiteX5" fmla="*/ 8445374 w 9256560"/>
                          <a:gd name="connsiteY5" fmla="*/ 15893 h 1118088"/>
                          <a:gd name="connsiteX6" fmla="*/ 8697923 w 9256560"/>
                          <a:gd name="connsiteY6" fmla="*/ 146521 h 1118088"/>
                          <a:gd name="connsiteX7" fmla="*/ 8628254 w 9256560"/>
                          <a:gd name="connsiteY7" fmla="*/ 1008669 h 1118088"/>
                          <a:gd name="connsiteX8" fmla="*/ 564117 w 9256560"/>
                          <a:gd name="connsiteY8" fmla="*/ 1017378 h 1118088"/>
                          <a:gd name="connsiteX9" fmla="*/ 903751 w 9256560"/>
                          <a:gd name="connsiteY9" fmla="*/ 190064 h 1118088"/>
                          <a:gd name="connsiteX0" fmla="*/ 903751 w 9256560"/>
                          <a:gd name="connsiteY0" fmla="*/ 185776 h 1113800"/>
                          <a:gd name="connsiteX1" fmla="*/ 2654163 w 9256560"/>
                          <a:gd name="connsiteY1" fmla="*/ 302968 h 1113800"/>
                          <a:gd name="connsiteX2" fmla="*/ 4500378 w 9256560"/>
                          <a:gd name="connsiteY2" fmla="*/ 204126 h 1113800"/>
                          <a:gd name="connsiteX3" fmla="*/ 6224685 w 9256560"/>
                          <a:gd name="connsiteY3" fmla="*/ 329037 h 1113800"/>
                          <a:gd name="connsiteX4" fmla="*/ 7200051 w 9256560"/>
                          <a:gd name="connsiteY4" fmla="*/ 258321 h 1113800"/>
                          <a:gd name="connsiteX5" fmla="*/ 8445374 w 9256560"/>
                          <a:gd name="connsiteY5" fmla="*/ 11605 h 1113800"/>
                          <a:gd name="connsiteX6" fmla="*/ 8697923 w 9256560"/>
                          <a:gd name="connsiteY6" fmla="*/ 142233 h 1113800"/>
                          <a:gd name="connsiteX7" fmla="*/ 8628254 w 9256560"/>
                          <a:gd name="connsiteY7" fmla="*/ 1004381 h 1113800"/>
                          <a:gd name="connsiteX8" fmla="*/ 564117 w 9256560"/>
                          <a:gd name="connsiteY8" fmla="*/ 1013090 h 1113800"/>
                          <a:gd name="connsiteX9" fmla="*/ 903751 w 9256560"/>
                          <a:gd name="connsiteY9" fmla="*/ 185776 h 1113800"/>
                          <a:gd name="connsiteX0" fmla="*/ 903751 w 9256560"/>
                          <a:gd name="connsiteY0" fmla="*/ 178869 h 1106893"/>
                          <a:gd name="connsiteX1" fmla="*/ 2654163 w 9256560"/>
                          <a:gd name="connsiteY1" fmla="*/ 296061 h 1106893"/>
                          <a:gd name="connsiteX2" fmla="*/ 4500378 w 9256560"/>
                          <a:gd name="connsiteY2" fmla="*/ 197219 h 1106893"/>
                          <a:gd name="connsiteX3" fmla="*/ 6224685 w 9256560"/>
                          <a:gd name="connsiteY3" fmla="*/ 322130 h 1106893"/>
                          <a:gd name="connsiteX4" fmla="*/ 7200051 w 9256560"/>
                          <a:gd name="connsiteY4" fmla="*/ 251414 h 1106893"/>
                          <a:gd name="connsiteX5" fmla="*/ 8403921 w 9256560"/>
                          <a:gd name="connsiteY5" fmla="*/ 157651 h 1106893"/>
                          <a:gd name="connsiteX6" fmla="*/ 8445374 w 9256560"/>
                          <a:gd name="connsiteY6" fmla="*/ 4698 h 1106893"/>
                          <a:gd name="connsiteX7" fmla="*/ 8697923 w 9256560"/>
                          <a:gd name="connsiteY7" fmla="*/ 135326 h 1106893"/>
                          <a:gd name="connsiteX8" fmla="*/ 8628254 w 9256560"/>
                          <a:gd name="connsiteY8" fmla="*/ 997474 h 1106893"/>
                          <a:gd name="connsiteX9" fmla="*/ 564117 w 9256560"/>
                          <a:gd name="connsiteY9" fmla="*/ 1006183 h 1106893"/>
                          <a:gd name="connsiteX10" fmla="*/ 903751 w 9256560"/>
                          <a:gd name="connsiteY10" fmla="*/ 178869 h 1106893"/>
                          <a:gd name="connsiteX0" fmla="*/ 903751 w 9256560"/>
                          <a:gd name="connsiteY0" fmla="*/ 178869 h 1106893"/>
                          <a:gd name="connsiteX1" fmla="*/ 2654163 w 9256560"/>
                          <a:gd name="connsiteY1" fmla="*/ 296061 h 1106893"/>
                          <a:gd name="connsiteX2" fmla="*/ 4500378 w 9256560"/>
                          <a:gd name="connsiteY2" fmla="*/ 197219 h 1106893"/>
                          <a:gd name="connsiteX3" fmla="*/ 6224685 w 9256560"/>
                          <a:gd name="connsiteY3" fmla="*/ 322130 h 1106893"/>
                          <a:gd name="connsiteX4" fmla="*/ 7234887 w 9256560"/>
                          <a:gd name="connsiteY4" fmla="*/ 193326 h 1106893"/>
                          <a:gd name="connsiteX5" fmla="*/ 8403921 w 9256560"/>
                          <a:gd name="connsiteY5" fmla="*/ 157651 h 1106893"/>
                          <a:gd name="connsiteX6" fmla="*/ 8445374 w 9256560"/>
                          <a:gd name="connsiteY6" fmla="*/ 4698 h 1106893"/>
                          <a:gd name="connsiteX7" fmla="*/ 8697923 w 9256560"/>
                          <a:gd name="connsiteY7" fmla="*/ 135326 h 1106893"/>
                          <a:gd name="connsiteX8" fmla="*/ 8628254 w 9256560"/>
                          <a:gd name="connsiteY8" fmla="*/ 997474 h 1106893"/>
                          <a:gd name="connsiteX9" fmla="*/ 564117 w 9256560"/>
                          <a:gd name="connsiteY9" fmla="*/ 1006183 h 1106893"/>
                          <a:gd name="connsiteX10" fmla="*/ 903751 w 9256560"/>
                          <a:gd name="connsiteY10" fmla="*/ 178869 h 1106893"/>
                          <a:gd name="connsiteX0" fmla="*/ 903751 w 9256560"/>
                          <a:gd name="connsiteY0" fmla="*/ 178869 h 1106893"/>
                          <a:gd name="connsiteX1" fmla="*/ 2654163 w 9256560"/>
                          <a:gd name="connsiteY1" fmla="*/ 296061 h 1106893"/>
                          <a:gd name="connsiteX2" fmla="*/ 4369748 w 9256560"/>
                          <a:gd name="connsiteY2" fmla="*/ 119770 h 1106893"/>
                          <a:gd name="connsiteX3" fmla="*/ 6224685 w 9256560"/>
                          <a:gd name="connsiteY3" fmla="*/ 322130 h 1106893"/>
                          <a:gd name="connsiteX4" fmla="*/ 7234887 w 9256560"/>
                          <a:gd name="connsiteY4" fmla="*/ 193326 h 1106893"/>
                          <a:gd name="connsiteX5" fmla="*/ 8403921 w 9256560"/>
                          <a:gd name="connsiteY5" fmla="*/ 157651 h 1106893"/>
                          <a:gd name="connsiteX6" fmla="*/ 8445374 w 9256560"/>
                          <a:gd name="connsiteY6" fmla="*/ 4698 h 1106893"/>
                          <a:gd name="connsiteX7" fmla="*/ 8697923 w 9256560"/>
                          <a:gd name="connsiteY7" fmla="*/ 135326 h 1106893"/>
                          <a:gd name="connsiteX8" fmla="*/ 8628254 w 9256560"/>
                          <a:gd name="connsiteY8" fmla="*/ 997474 h 1106893"/>
                          <a:gd name="connsiteX9" fmla="*/ 564117 w 9256560"/>
                          <a:gd name="connsiteY9" fmla="*/ 1006183 h 1106893"/>
                          <a:gd name="connsiteX10" fmla="*/ 903751 w 9256560"/>
                          <a:gd name="connsiteY10" fmla="*/ 178869 h 1106893"/>
                          <a:gd name="connsiteX0" fmla="*/ 903751 w 9256560"/>
                          <a:gd name="connsiteY0" fmla="*/ 178869 h 1106893"/>
                          <a:gd name="connsiteX1" fmla="*/ 2654163 w 9256560"/>
                          <a:gd name="connsiteY1" fmla="*/ 296061 h 1106893"/>
                          <a:gd name="connsiteX2" fmla="*/ 4369748 w 9256560"/>
                          <a:gd name="connsiteY2" fmla="*/ 119770 h 1106893"/>
                          <a:gd name="connsiteX3" fmla="*/ 6224685 w 9256560"/>
                          <a:gd name="connsiteY3" fmla="*/ 322130 h 1106893"/>
                          <a:gd name="connsiteX4" fmla="*/ 7382936 w 9256560"/>
                          <a:gd name="connsiteY4" fmla="*/ 135239 h 1106893"/>
                          <a:gd name="connsiteX5" fmla="*/ 8403921 w 9256560"/>
                          <a:gd name="connsiteY5" fmla="*/ 157651 h 1106893"/>
                          <a:gd name="connsiteX6" fmla="*/ 8445374 w 9256560"/>
                          <a:gd name="connsiteY6" fmla="*/ 4698 h 1106893"/>
                          <a:gd name="connsiteX7" fmla="*/ 8697923 w 9256560"/>
                          <a:gd name="connsiteY7" fmla="*/ 135326 h 1106893"/>
                          <a:gd name="connsiteX8" fmla="*/ 8628254 w 9256560"/>
                          <a:gd name="connsiteY8" fmla="*/ 997474 h 1106893"/>
                          <a:gd name="connsiteX9" fmla="*/ 564117 w 9256560"/>
                          <a:gd name="connsiteY9" fmla="*/ 1006183 h 1106893"/>
                          <a:gd name="connsiteX10" fmla="*/ 903751 w 9256560"/>
                          <a:gd name="connsiteY10" fmla="*/ 178869 h 1106893"/>
                          <a:gd name="connsiteX0" fmla="*/ 884045 w 9262980"/>
                          <a:gd name="connsiteY0" fmla="*/ 149825 h 1109295"/>
                          <a:gd name="connsiteX1" fmla="*/ 2660583 w 9262980"/>
                          <a:gd name="connsiteY1" fmla="*/ 296061 h 1109295"/>
                          <a:gd name="connsiteX2" fmla="*/ 4376168 w 9262980"/>
                          <a:gd name="connsiteY2" fmla="*/ 119770 h 1109295"/>
                          <a:gd name="connsiteX3" fmla="*/ 6231105 w 9262980"/>
                          <a:gd name="connsiteY3" fmla="*/ 322130 h 1109295"/>
                          <a:gd name="connsiteX4" fmla="*/ 7389356 w 9262980"/>
                          <a:gd name="connsiteY4" fmla="*/ 135239 h 1109295"/>
                          <a:gd name="connsiteX5" fmla="*/ 8410341 w 9262980"/>
                          <a:gd name="connsiteY5" fmla="*/ 157651 h 1109295"/>
                          <a:gd name="connsiteX6" fmla="*/ 8451794 w 9262980"/>
                          <a:gd name="connsiteY6" fmla="*/ 4698 h 1109295"/>
                          <a:gd name="connsiteX7" fmla="*/ 8704343 w 9262980"/>
                          <a:gd name="connsiteY7" fmla="*/ 135326 h 1109295"/>
                          <a:gd name="connsiteX8" fmla="*/ 8634674 w 9262980"/>
                          <a:gd name="connsiteY8" fmla="*/ 997474 h 1109295"/>
                          <a:gd name="connsiteX9" fmla="*/ 570537 w 9262980"/>
                          <a:gd name="connsiteY9" fmla="*/ 1006183 h 1109295"/>
                          <a:gd name="connsiteX10" fmla="*/ 884045 w 9262980"/>
                          <a:gd name="connsiteY10" fmla="*/ 149825 h 1109295"/>
                          <a:gd name="connsiteX0" fmla="*/ 884045 w 9262980"/>
                          <a:gd name="connsiteY0" fmla="*/ 149825 h 1109295"/>
                          <a:gd name="connsiteX1" fmla="*/ 2660583 w 9262980"/>
                          <a:gd name="connsiteY1" fmla="*/ 296061 h 1109295"/>
                          <a:gd name="connsiteX2" fmla="*/ 4393585 w 9262980"/>
                          <a:gd name="connsiteY2" fmla="*/ 487519 h 1109295"/>
                          <a:gd name="connsiteX3" fmla="*/ 6231105 w 9262980"/>
                          <a:gd name="connsiteY3" fmla="*/ 322130 h 1109295"/>
                          <a:gd name="connsiteX4" fmla="*/ 7389356 w 9262980"/>
                          <a:gd name="connsiteY4" fmla="*/ 135239 h 1109295"/>
                          <a:gd name="connsiteX5" fmla="*/ 8410341 w 9262980"/>
                          <a:gd name="connsiteY5" fmla="*/ 157651 h 1109295"/>
                          <a:gd name="connsiteX6" fmla="*/ 8451794 w 9262980"/>
                          <a:gd name="connsiteY6" fmla="*/ 4698 h 1109295"/>
                          <a:gd name="connsiteX7" fmla="*/ 8704343 w 9262980"/>
                          <a:gd name="connsiteY7" fmla="*/ 135326 h 1109295"/>
                          <a:gd name="connsiteX8" fmla="*/ 8634674 w 9262980"/>
                          <a:gd name="connsiteY8" fmla="*/ 997474 h 1109295"/>
                          <a:gd name="connsiteX9" fmla="*/ 570537 w 9262980"/>
                          <a:gd name="connsiteY9" fmla="*/ 1006183 h 1109295"/>
                          <a:gd name="connsiteX10" fmla="*/ 884045 w 9262980"/>
                          <a:gd name="connsiteY10" fmla="*/ 149825 h 1109295"/>
                          <a:gd name="connsiteX0" fmla="*/ 884356 w 9263291"/>
                          <a:gd name="connsiteY0" fmla="*/ 149825 h 1109295"/>
                          <a:gd name="connsiteX1" fmla="*/ 2669603 w 9263291"/>
                          <a:gd name="connsiteY1" fmla="*/ 150896 h 1109295"/>
                          <a:gd name="connsiteX2" fmla="*/ 4393896 w 9263291"/>
                          <a:gd name="connsiteY2" fmla="*/ 487519 h 1109295"/>
                          <a:gd name="connsiteX3" fmla="*/ 6231416 w 9263291"/>
                          <a:gd name="connsiteY3" fmla="*/ 322130 h 1109295"/>
                          <a:gd name="connsiteX4" fmla="*/ 7389667 w 9263291"/>
                          <a:gd name="connsiteY4" fmla="*/ 135239 h 1109295"/>
                          <a:gd name="connsiteX5" fmla="*/ 8410652 w 9263291"/>
                          <a:gd name="connsiteY5" fmla="*/ 157651 h 1109295"/>
                          <a:gd name="connsiteX6" fmla="*/ 8452105 w 9263291"/>
                          <a:gd name="connsiteY6" fmla="*/ 4698 h 1109295"/>
                          <a:gd name="connsiteX7" fmla="*/ 8704654 w 9263291"/>
                          <a:gd name="connsiteY7" fmla="*/ 135326 h 1109295"/>
                          <a:gd name="connsiteX8" fmla="*/ 8634985 w 9263291"/>
                          <a:gd name="connsiteY8" fmla="*/ 997474 h 1109295"/>
                          <a:gd name="connsiteX9" fmla="*/ 570848 w 9263291"/>
                          <a:gd name="connsiteY9" fmla="*/ 1006183 h 1109295"/>
                          <a:gd name="connsiteX10" fmla="*/ 884356 w 9263291"/>
                          <a:gd name="connsiteY10" fmla="*/ 149825 h 1109295"/>
                          <a:gd name="connsiteX0" fmla="*/ 920030 w 9246710"/>
                          <a:gd name="connsiteY0" fmla="*/ 411121 h 1093248"/>
                          <a:gd name="connsiteX1" fmla="*/ 2653022 w 9246710"/>
                          <a:gd name="connsiteY1" fmla="*/ 150896 h 1093248"/>
                          <a:gd name="connsiteX2" fmla="*/ 4377315 w 9246710"/>
                          <a:gd name="connsiteY2" fmla="*/ 487519 h 1093248"/>
                          <a:gd name="connsiteX3" fmla="*/ 6214835 w 9246710"/>
                          <a:gd name="connsiteY3" fmla="*/ 322130 h 1093248"/>
                          <a:gd name="connsiteX4" fmla="*/ 7373086 w 9246710"/>
                          <a:gd name="connsiteY4" fmla="*/ 135239 h 1093248"/>
                          <a:gd name="connsiteX5" fmla="*/ 8394071 w 9246710"/>
                          <a:gd name="connsiteY5" fmla="*/ 157651 h 1093248"/>
                          <a:gd name="connsiteX6" fmla="*/ 8435524 w 9246710"/>
                          <a:gd name="connsiteY6" fmla="*/ 4698 h 1093248"/>
                          <a:gd name="connsiteX7" fmla="*/ 8688073 w 9246710"/>
                          <a:gd name="connsiteY7" fmla="*/ 135326 h 1093248"/>
                          <a:gd name="connsiteX8" fmla="*/ 8618404 w 9246710"/>
                          <a:gd name="connsiteY8" fmla="*/ 997474 h 1093248"/>
                          <a:gd name="connsiteX9" fmla="*/ 554267 w 9246710"/>
                          <a:gd name="connsiteY9" fmla="*/ 1006183 h 1093248"/>
                          <a:gd name="connsiteX10" fmla="*/ 920030 w 9246710"/>
                          <a:gd name="connsiteY10" fmla="*/ 411121 h 1093248"/>
                          <a:gd name="connsiteX0" fmla="*/ 920030 w 9246710"/>
                          <a:gd name="connsiteY0" fmla="*/ 411121 h 1093247"/>
                          <a:gd name="connsiteX1" fmla="*/ 2653022 w 9246710"/>
                          <a:gd name="connsiteY1" fmla="*/ 150896 h 1093247"/>
                          <a:gd name="connsiteX2" fmla="*/ 4377315 w 9246710"/>
                          <a:gd name="connsiteY2" fmla="*/ 487519 h 1093247"/>
                          <a:gd name="connsiteX3" fmla="*/ 6075491 w 9246710"/>
                          <a:gd name="connsiteY3" fmla="*/ 573790 h 1093247"/>
                          <a:gd name="connsiteX4" fmla="*/ 7373086 w 9246710"/>
                          <a:gd name="connsiteY4" fmla="*/ 135239 h 1093247"/>
                          <a:gd name="connsiteX5" fmla="*/ 8394071 w 9246710"/>
                          <a:gd name="connsiteY5" fmla="*/ 157651 h 1093247"/>
                          <a:gd name="connsiteX6" fmla="*/ 8435524 w 9246710"/>
                          <a:gd name="connsiteY6" fmla="*/ 4698 h 1093247"/>
                          <a:gd name="connsiteX7" fmla="*/ 8688073 w 9246710"/>
                          <a:gd name="connsiteY7" fmla="*/ 135326 h 1093247"/>
                          <a:gd name="connsiteX8" fmla="*/ 8618404 w 9246710"/>
                          <a:gd name="connsiteY8" fmla="*/ 997474 h 1093247"/>
                          <a:gd name="connsiteX9" fmla="*/ 554267 w 9246710"/>
                          <a:gd name="connsiteY9" fmla="*/ 1006183 h 1093247"/>
                          <a:gd name="connsiteX10" fmla="*/ 920030 w 9246710"/>
                          <a:gd name="connsiteY10" fmla="*/ 411121 h 1093247"/>
                          <a:gd name="connsiteX0" fmla="*/ 920030 w 9246710"/>
                          <a:gd name="connsiteY0" fmla="*/ 411121 h 1093247"/>
                          <a:gd name="connsiteX1" fmla="*/ 2653022 w 9246710"/>
                          <a:gd name="connsiteY1" fmla="*/ 150896 h 1093247"/>
                          <a:gd name="connsiteX2" fmla="*/ 4377315 w 9246710"/>
                          <a:gd name="connsiteY2" fmla="*/ 487519 h 1093247"/>
                          <a:gd name="connsiteX3" fmla="*/ 6075491 w 9246710"/>
                          <a:gd name="connsiteY3" fmla="*/ 573790 h 1093247"/>
                          <a:gd name="connsiteX4" fmla="*/ 6972470 w 9246710"/>
                          <a:gd name="connsiteY4" fmla="*/ 319143 h 1093247"/>
                          <a:gd name="connsiteX5" fmla="*/ 8394071 w 9246710"/>
                          <a:gd name="connsiteY5" fmla="*/ 157651 h 1093247"/>
                          <a:gd name="connsiteX6" fmla="*/ 8435524 w 9246710"/>
                          <a:gd name="connsiteY6" fmla="*/ 4698 h 1093247"/>
                          <a:gd name="connsiteX7" fmla="*/ 8688073 w 9246710"/>
                          <a:gd name="connsiteY7" fmla="*/ 135326 h 1093247"/>
                          <a:gd name="connsiteX8" fmla="*/ 8618404 w 9246710"/>
                          <a:gd name="connsiteY8" fmla="*/ 997474 h 1093247"/>
                          <a:gd name="connsiteX9" fmla="*/ 554267 w 9246710"/>
                          <a:gd name="connsiteY9" fmla="*/ 1006183 h 1093247"/>
                          <a:gd name="connsiteX10" fmla="*/ 920030 w 9246710"/>
                          <a:gd name="connsiteY10" fmla="*/ 411121 h 1093247"/>
                          <a:gd name="connsiteX0" fmla="*/ 920030 w 9246710"/>
                          <a:gd name="connsiteY0" fmla="*/ 411121 h 1093247"/>
                          <a:gd name="connsiteX1" fmla="*/ 2653022 w 9246710"/>
                          <a:gd name="connsiteY1" fmla="*/ 150896 h 1093247"/>
                          <a:gd name="connsiteX2" fmla="*/ 4377315 w 9246710"/>
                          <a:gd name="connsiteY2" fmla="*/ 487519 h 1093247"/>
                          <a:gd name="connsiteX3" fmla="*/ 6075491 w 9246710"/>
                          <a:gd name="connsiteY3" fmla="*/ 573790 h 1093247"/>
                          <a:gd name="connsiteX4" fmla="*/ 6754744 w 9246710"/>
                          <a:gd name="connsiteY4" fmla="*/ 270747 h 1093247"/>
                          <a:gd name="connsiteX5" fmla="*/ 8394071 w 9246710"/>
                          <a:gd name="connsiteY5" fmla="*/ 157651 h 1093247"/>
                          <a:gd name="connsiteX6" fmla="*/ 8435524 w 9246710"/>
                          <a:gd name="connsiteY6" fmla="*/ 4698 h 1093247"/>
                          <a:gd name="connsiteX7" fmla="*/ 8688073 w 9246710"/>
                          <a:gd name="connsiteY7" fmla="*/ 135326 h 1093247"/>
                          <a:gd name="connsiteX8" fmla="*/ 8618404 w 9246710"/>
                          <a:gd name="connsiteY8" fmla="*/ 997474 h 1093247"/>
                          <a:gd name="connsiteX9" fmla="*/ 554267 w 9246710"/>
                          <a:gd name="connsiteY9" fmla="*/ 1006183 h 1093247"/>
                          <a:gd name="connsiteX10" fmla="*/ 920030 w 9246710"/>
                          <a:gd name="connsiteY10" fmla="*/ 411121 h 1093247"/>
                          <a:gd name="connsiteX0" fmla="*/ 920030 w 9246710"/>
                          <a:gd name="connsiteY0" fmla="*/ 411121 h 1093247"/>
                          <a:gd name="connsiteX1" fmla="*/ 2653022 w 9246710"/>
                          <a:gd name="connsiteY1" fmla="*/ 150896 h 1093247"/>
                          <a:gd name="connsiteX2" fmla="*/ 4377315 w 9246710"/>
                          <a:gd name="connsiteY2" fmla="*/ 487519 h 1093247"/>
                          <a:gd name="connsiteX3" fmla="*/ 5326516 w 9246710"/>
                          <a:gd name="connsiteY3" fmla="*/ 680261 h 1093247"/>
                          <a:gd name="connsiteX4" fmla="*/ 6754744 w 9246710"/>
                          <a:gd name="connsiteY4" fmla="*/ 270747 h 1093247"/>
                          <a:gd name="connsiteX5" fmla="*/ 8394071 w 9246710"/>
                          <a:gd name="connsiteY5" fmla="*/ 157651 h 1093247"/>
                          <a:gd name="connsiteX6" fmla="*/ 8435524 w 9246710"/>
                          <a:gd name="connsiteY6" fmla="*/ 4698 h 1093247"/>
                          <a:gd name="connsiteX7" fmla="*/ 8688073 w 9246710"/>
                          <a:gd name="connsiteY7" fmla="*/ 135326 h 1093247"/>
                          <a:gd name="connsiteX8" fmla="*/ 8618404 w 9246710"/>
                          <a:gd name="connsiteY8" fmla="*/ 997474 h 1093247"/>
                          <a:gd name="connsiteX9" fmla="*/ 554267 w 9246710"/>
                          <a:gd name="connsiteY9" fmla="*/ 1006183 h 1093247"/>
                          <a:gd name="connsiteX10" fmla="*/ 920030 w 9246710"/>
                          <a:gd name="connsiteY10" fmla="*/ 411121 h 1093247"/>
                          <a:gd name="connsiteX0" fmla="*/ 920030 w 9246710"/>
                          <a:gd name="connsiteY0" fmla="*/ 411121 h 1093247"/>
                          <a:gd name="connsiteX1" fmla="*/ 2653022 w 9246710"/>
                          <a:gd name="connsiteY1" fmla="*/ 150896 h 1093247"/>
                          <a:gd name="connsiteX2" fmla="*/ 4377315 w 9246710"/>
                          <a:gd name="connsiteY2" fmla="*/ 487519 h 1093247"/>
                          <a:gd name="connsiteX3" fmla="*/ 5326516 w 9246710"/>
                          <a:gd name="connsiteY3" fmla="*/ 680261 h 1093247"/>
                          <a:gd name="connsiteX4" fmla="*/ 6589272 w 9246710"/>
                          <a:gd name="connsiteY4" fmla="*/ 241709 h 1093247"/>
                          <a:gd name="connsiteX5" fmla="*/ 8394071 w 9246710"/>
                          <a:gd name="connsiteY5" fmla="*/ 157651 h 1093247"/>
                          <a:gd name="connsiteX6" fmla="*/ 8435524 w 9246710"/>
                          <a:gd name="connsiteY6" fmla="*/ 4698 h 1093247"/>
                          <a:gd name="connsiteX7" fmla="*/ 8688073 w 9246710"/>
                          <a:gd name="connsiteY7" fmla="*/ 135326 h 1093247"/>
                          <a:gd name="connsiteX8" fmla="*/ 8618404 w 9246710"/>
                          <a:gd name="connsiteY8" fmla="*/ 997474 h 1093247"/>
                          <a:gd name="connsiteX9" fmla="*/ 554267 w 9246710"/>
                          <a:gd name="connsiteY9" fmla="*/ 1006183 h 1093247"/>
                          <a:gd name="connsiteX10" fmla="*/ 920030 w 9246710"/>
                          <a:gd name="connsiteY10" fmla="*/ 411121 h 1093247"/>
                          <a:gd name="connsiteX0" fmla="*/ 920030 w 9246710"/>
                          <a:gd name="connsiteY0" fmla="*/ 411121 h 1093247"/>
                          <a:gd name="connsiteX1" fmla="*/ 2653022 w 9246710"/>
                          <a:gd name="connsiteY1" fmla="*/ 150896 h 1093247"/>
                          <a:gd name="connsiteX2" fmla="*/ 4377315 w 9246710"/>
                          <a:gd name="connsiteY2" fmla="*/ 487519 h 1093247"/>
                          <a:gd name="connsiteX3" fmla="*/ 5326516 w 9246710"/>
                          <a:gd name="connsiteY3" fmla="*/ 680261 h 1093247"/>
                          <a:gd name="connsiteX4" fmla="*/ 6702490 w 9246710"/>
                          <a:gd name="connsiteY4" fmla="*/ 144916 h 1093247"/>
                          <a:gd name="connsiteX5" fmla="*/ 8394071 w 9246710"/>
                          <a:gd name="connsiteY5" fmla="*/ 157651 h 1093247"/>
                          <a:gd name="connsiteX6" fmla="*/ 8435524 w 9246710"/>
                          <a:gd name="connsiteY6" fmla="*/ 4698 h 1093247"/>
                          <a:gd name="connsiteX7" fmla="*/ 8688073 w 9246710"/>
                          <a:gd name="connsiteY7" fmla="*/ 135326 h 1093247"/>
                          <a:gd name="connsiteX8" fmla="*/ 8618404 w 9246710"/>
                          <a:gd name="connsiteY8" fmla="*/ 997474 h 1093247"/>
                          <a:gd name="connsiteX9" fmla="*/ 554267 w 9246710"/>
                          <a:gd name="connsiteY9" fmla="*/ 1006183 h 1093247"/>
                          <a:gd name="connsiteX10" fmla="*/ 920030 w 9246710"/>
                          <a:gd name="connsiteY10" fmla="*/ 411121 h 1093247"/>
                          <a:gd name="connsiteX0" fmla="*/ 920030 w 9246710"/>
                          <a:gd name="connsiteY0" fmla="*/ 411121 h 1093247"/>
                          <a:gd name="connsiteX1" fmla="*/ 2653022 w 9246710"/>
                          <a:gd name="connsiteY1" fmla="*/ 150896 h 1093247"/>
                          <a:gd name="connsiteX2" fmla="*/ 4377315 w 9246710"/>
                          <a:gd name="connsiteY2" fmla="*/ 487519 h 1093247"/>
                          <a:gd name="connsiteX3" fmla="*/ 5326516 w 9246710"/>
                          <a:gd name="connsiteY3" fmla="*/ 680261 h 1093247"/>
                          <a:gd name="connsiteX4" fmla="*/ 6702490 w 9246710"/>
                          <a:gd name="connsiteY4" fmla="*/ 144916 h 1093247"/>
                          <a:gd name="connsiteX5" fmla="*/ 8360657 w 9246710"/>
                          <a:gd name="connsiteY5" fmla="*/ 522677 h 1093247"/>
                          <a:gd name="connsiteX6" fmla="*/ 8394071 w 9246710"/>
                          <a:gd name="connsiteY6" fmla="*/ 157651 h 1093247"/>
                          <a:gd name="connsiteX7" fmla="*/ 8435524 w 9246710"/>
                          <a:gd name="connsiteY7" fmla="*/ 4698 h 1093247"/>
                          <a:gd name="connsiteX8" fmla="*/ 8688073 w 9246710"/>
                          <a:gd name="connsiteY8" fmla="*/ 135326 h 1093247"/>
                          <a:gd name="connsiteX9" fmla="*/ 8618404 w 9246710"/>
                          <a:gd name="connsiteY9" fmla="*/ 997474 h 1093247"/>
                          <a:gd name="connsiteX10" fmla="*/ 554267 w 9246710"/>
                          <a:gd name="connsiteY10" fmla="*/ 1006183 h 1093247"/>
                          <a:gd name="connsiteX11" fmla="*/ 920030 w 9246710"/>
                          <a:gd name="connsiteY11" fmla="*/ 411121 h 1093247"/>
                          <a:gd name="connsiteX0" fmla="*/ 920030 w 9246710"/>
                          <a:gd name="connsiteY0" fmla="*/ 411121 h 1093247"/>
                          <a:gd name="connsiteX1" fmla="*/ 2653022 w 9246710"/>
                          <a:gd name="connsiteY1" fmla="*/ 150896 h 1093247"/>
                          <a:gd name="connsiteX2" fmla="*/ 4377315 w 9246710"/>
                          <a:gd name="connsiteY2" fmla="*/ 487519 h 1093247"/>
                          <a:gd name="connsiteX3" fmla="*/ 5326516 w 9246710"/>
                          <a:gd name="connsiteY3" fmla="*/ 680261 h 1093247"/>
                          <a:gd name="connsiteX4" fmla="*/ 6441220 w 9246710"/>
                          <a:gd name="connsiteY4" fmla="*/ 241708 h 1093247"/>
                          <a:gd name="connsiteX5" fmla="*/ 8360657 w 9246710"/>
                          <a:gd name="connsiteY5" fmla="*/ 522677 h 1093247"/>
                          <a:gd name="connsiteX6" fmla="*/ 8394071 w 9246710"/>
                          <a:gd name="connsiteY6" fmla="*/ 157651 h 1093247"/>
                          <a:gd name="connsiteX7" fmla="*/ 8435524 w 9246710"/>
                          <a:gd name="connsiteY7" fmla="*/ 4698 h 1093247"/>
                          <a:gd name="connsiteX8" fmla="*/ 8688073 w 9246710"/>
                          <a:gd name="connsiteY8" fmla="*/ 135326 h 1093247"/>
                          <a:gd name="connsiteX9" fmla="*/ 8618404 w 9246710"/>
                          <a:gd name="connsiteY9" fmla="*/ 997474 h 1093247"/>
                          <a:gd name="connsiteX10" fmla="*/ 554267 w 9246710"/>
                          <a:gd name="connsiteY10" fmla="*/ 1006183 h 1093247"/>
                          <a:gd name="connsiteX11" fmla="*/ 920030 w 9246710"/>
                          <a:gd name="connsiteY11" fmla="*/ 411121 h 1093247"/>
                          <a:gd name="connsiteX0" fmla="*/ 920030 w 9246710"/>
                          <a:gd name="connsiteY0" fmla="*/ 411121 h 1093247"/>
                          <a:gd name="connsiteX1" fmla="*/ 2653022 w 9246710"/>
                          <a:gd name="connsiteY1" fmla="*/ 150896 h 1093247"/>
                          <a:gd name="connsiteX2" fmla="*/ 4377315 w 9246710"/>
                          <a:gd name="connsiteY2" fmla="*/ 487519 h 1093247"/>
                          <a:gd name="connsiteX3" fmla="*/ 4812684 w 9246710"/>
                          <a:gd name="connsiteY3" fmla="*/ 525394 h 1093247"/>
                          <a:gd name="connsiteX4" fmla="*/ 6441220 w 9246710"/>
                          <a:gd name="connsiteY4" fmla="*/ 241708 h 1093247"/>
                          <a:gd name="connsiteX5" fmla="*/ 8360657 w 9246710"/>
                          <a:gd name="connsiteY5" fmla="*/ 522677 h 1093247"/>
                          <a:gd name="connsiteX6" fmla="*/ 8394071 w 9246710"/>
                          <a:gd name="connsiteY6" fmla="*/ 157651 h 1093247"/>
                          <a:gd name="connsiteX7" fmla="*/ 8435524 w 9246710"/>
                          <a:gd name="connsiteY7" fmla="*/ 4698 h 1093247"/>
                          <a:gd name="connsiteX8" fmla="*/ 8688073 w 9246710"/>
                          <a:gd name="connsiteY8" fmla="*/ 135326 h 1093247"/>
                          <a:gd name="connsiteX9" fmla="*/ 8618404 w 9246710"/>
                          <a:gd name="connsiteY9" fmla="*/ 997474 h 1093247"/>
                          <a:gd name="connsiteX10" fmla="*/ 554267 w 9246710"/>
                          <a:gd name="connsiteY10" fmla="*/ 1006183 h 1093247"/>
                          <a:gd name="connsiteX11" fmla="*/ 920030 w 9246710"/>
                          <a:gd name="connsiteY11" fmla="*/ 411121 h 10932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9246710" h="1093247">
                            <a:moveTo>
                              <a:pt x="920030" y="411121"/>
                            </a:moveTo>
                            <a:cubicBezTo>
                              <a:pt x="1269823" y="268573"/>
                              <a:pt x="2076808" y="138163"/>
                              <a:pt x="2653022" y="150896"/>
                            </a:cubicBezTo>
                            <a:cubicBezTo>
                              <a:pt x="3229236" y="163629"/>
                              <a:pt x="4017371" y="425103"/>
                              <a:pt x="4377315" y="487519"/>
                            </a:cubicBezTo>
                            <a:cubicBezTo>
                              <a:pt x="4737259" y="549935"/>
                              <a:pt x="4468700" y="566362"/>
                              <a:pt x="4812684" y="525394"/>
                            </a:cubicBezTo>
                            <a:cubicBezTo>
                              <a:pt x="5156668" y="484426"/>
                              <a:pt x="5849891" y="242161"/>
                              <a:pt x="6441220" y="241708"/>
                            </a:cubicBezTo>
                            <a:cubicBezTo>
                              <a:pt x="7032549" y="241255"/>
                              <a:pt x="8078727" y="520555"/>
                              <a:pt x="8360657" y="522677"/>
                            </a:cubicBezTo>
                            <a:cubicBezTo>
                              <a:pt x="8642587" y="524799"/>
                              <a:pt x="8381593" y="243981"/>
                              <a:pt x="8394071" y="157651"/>
                            </a:cubicBezTo>
                            <a:cubicBezTo>
                              <a:pt x="8406549" y="71321"/>
                              <a:pt x="8386524" y="8419"/>
                              <a:pt x="8435524" y="4698"/>
                            </a:cubicBezTo>
                            <a:cubicBezTo>
                              <a:pt x="8484524" y="977"/>
                              <a:pt x="8657593" y="-30137"/>
                              <a:pt x="8688073" y="135326"/>
                            </a:cubicBezTo>
                            <a:cubicBezTo>
                              <a:pt x="8718553" y="300789"/>
                              <a:pt x="9974038" y="852331"/>
                              <a:pt x="8618404" y="997474"/>
                            </a:cubicBezTo>
                            <a:cubicBezTo>
                              <a:pt x="7262770" y="1142617"/>
                              <a:pt x="1837329" y="1103908"/>
                              <a:pt x="554267" y="1006183"/>
                            </a:cubicBezTo>
                            <a:cubicBezTo>
                              <a:pt x="-728795" y="908458"/>
                              <a:pt x="570237" y="553669"/>
                              <a:pt x="920030" y="411121"/>
                            </a:cubicBezTo>
                            <a:close/>
                          </a:path>
                        </a:pathLst>
                      </a:custGeom>
                      <a:gradFill>
                        <a:gsLst>
                          <a:gs pos="0">
                            <a:schemeClr val="accent1"/>
                          </a:gs>
                          <a:gs pos="100000">
                            <a:schemeClr val="accent4"/>
                          </a:gs>
                        </a:gsLst>
                        <a:lin ang="10800000" scaled="0"/>
                      </a:gra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874EC18" w14:textId="77777777" w:rsidR="00ED2C6B" w:rsidRPr="00B1203C" w:rsidRDefault="00ED2C6B" w:rsidP="00474A46">
                          <w:pPr>
                            <w:rPr>
                              <w: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7AAC8D" id="_x0000_s1028" style="position:absolute;left:0;text-align:left;margin-left:-98.95pt;margin-top:773.2pt;width:728.05pt;height:77.45pt;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coordsize="9246710,1093247"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" adj="-11796480,,5400" path="m920030,411121c1269823,268573,2076808,138163,2653022,150896v576214,12733,1364349,274207,1724293,336623c4737259,549935,4468700,566362,4812684,525394,5156668,484426,5849891,242161,6441220,241708v591329,-453,1637507,278847,1919437,280969c8642587,524799,8381593,243981,8394071,157651,8406549,71321,8386524,8419,8435524,4698v49000,-3721,222069,-34835,252549,130628c8718553,300789,9974038,852331,8618404,997474v-1355634,145143,-6781075,106434,-8064137,8709c-728795,908458,570237,553669,920030,411121xe" fillcolor="#ffc000 [3204]" stroked="f" strokeweight="1pt">
              <v:fill color2="#d64632 [3207]" angle="270" focus="100%" type="gradient">
                <o:fill v:ext="view" type="gradientUnscaled"/>
              </v:fill>
              <v:stroke joinstyle="miter"/>
              <v:formulas/>
              <v:path arrowok="t" o:connecttype="custom" o:connectlocs="919983,369893;2652886,135764;4377090,438630;4812437,472707;6440889,217469;8360228,470262;8393640,141842;8435091,4227;8687627,121755;8617961,897446;554239,905282;919983,369893" o:connectangles="0,0,0,0,0,0,0,0,0,0,0,0" textboxrect="0,0,9246710,1093247"/>
              <v:textbox>
                <w:txbxContent>
                  <w:p w14:paraId="7874EC18" w14:textId="77777777" w:rsidR="00ED2C6B" w:rsidRPr="00B1203C" w:rsidRDefault="00ED2C6B" w:rsidP="00474A46">
                    <w:pPr>
                      <w:rPr>
                        <w:b/>
                      </w:rPr>
                    </w:pPr>
                  </w:p>
                </w:txbxContent>
              </v:textbox>
              <w10:wrap anchory="page"/>
            </v:shape>
          </w:pict>
        </mc:Fallback>
      </mc:AlternateContent>
    </w:r>
    <w:r w:rsidR="00E81BBE">
      <w:rPr>
        <w:noProof/>
      </w:rPr>
      <mc:AlternateContent>
        <mc:Choice Requires="wps">
          <w:drawing>
            <wp:anchor distT="0" distB="0" distL="114300" distR="114300" simplePos="0" relativeHeight="251674624" behindDoc="1" locked="0" layoutInCell="1" allowOverlap="1" wp14:anchorId="5F3EEAB6" wp14:editId="550FA3AA">
              <wp:simplePos x="0" y="0"/>
              <wp:positionH relativeFrom="column">
                <wp:posOffset>-529841</wp:posOffset>
              </wp:positionH>
              <wp:positionV relativeFrom="paragraph">
                <wp:posOffset>-2363470</wp:posOffset>
              </wp:positionV>
              <wp:extent cx="812364" cy="2034032"/>
              <wp:effectExtent l="12700" t="12700" r="38735" b="10795"/>
              <wp:wrapNone/>
              <wp:docPr id="827166579" name="Freeform 4"/>
              <wp:cNvGraphicFramePr/>
              <a:graphic xmlns:a="http://schemas.openxmlformats.org/drawingml/2006/main">
                <a:graphicData uri="http://schemas.microsoft.com/office/word/2010/wordprocessingShape">
                  <wps:wsp>
                    <wps:cNvSpPr/>
                    <wps:spPr>
                      <a:xfrm>
                        <a:off x="0" y="0"/>
                        <a:ext cx="812364" cy="2034032"/>
                      </a:xfrm>
                      <a:custGeom>
                        <a:avLst/>
                        <a:gdLst>
                          <a:gd name="connsiteX0" fmla="*/ 0 w 3997235"/>
                          <a:gd name="connsiteY0" fmla="*/ 4267200 h 4267200"/>
                          <a:gd name="connsiteX1" fmla="*/ 627018 w 3997235"/>
                          <a:gd name="connsiteY1" fmla="*/ 2934789 h 4267200"/>
                          <a:gd name="connsiteX2" fmla="*/ 2804160 w 3997235"/>
                          <a:gd name="connsiteY2" fmla="*/ 2055223 h 4267200"/>
                          <a:gd name="connsiteX3" fmla="*/ 3274423 w 3997235"/>
                          <a:gd name="connsiteY3" fmla="*/ 600892 h 4267200"/>
                          <a:gd name="connsiteX4" fmla="*/ 3997235 w 3997235"/>
                          <a:gd name="connsiteY4" fmla="*/ 0 h 4267200"/>
                          <a:gd name="connsiteX0" fmla="*/ 0 w 3997235"/>
                          <a:gd name="connsiteY0" fmla="*/ 4267200 h 4267200"/>
                          <a:gd name="connsiteX1" fmla="*/ 627018 w 3997235"/>
                          <a:gd name="connsiteY1" fmla="*/ 2934789 h 4267200"/>
                          <a:gd name="connsiteX2" fmla="*/ 2804160 w 3997235"/>
                          <a:gd name="connsiteY2" fmla="*/ 2055223 h 4267200"/>
                          <a:gd name="connsiteX3" fmla="*/ 2986837 w 3997235"/>
                          <a:gd name="connsiteY3" fmla="*/ 290341 h 4267200"/>
                          <a:gd name="connsiteX4" fmla="*/ 3997235 w 3997235"/>
                          <a:gd name="connsiteY4" fmla="*/ 0 h 4267200"/>
                          <a:gd name="connsiteX0" fmla="*/ 0 w 3997235"/>
                          <a:gd name="connsiteY0" fmla="*/ 4348184 h 4348184"/>
                          <a:gd name="connsiteX1" fmla="*/ 627018 w 3997235"/>
                          <a:gd name="connsiteY1" fmla="*/ 3015773 h 4348184"/>
                          <a:gd name="connsiteX2" fmla="*/ 2804160 w 3997235"/>
                          <a:gd name="connsiteY2" fmla="*/ 2136207 h 4348184"/>
                          <a:gd name="connsiteX3" fmla="*/ 2986837 w 3997235"/>
                          <a:gd name="connsiteY3" fmla="*/ 371325 h 4348184"/>
                          <a:gd name="connsiteX4" fmla="*/ 3997235 w 3997235"/>
                          <a:gd name="connsiteY4" fmla="*/ 80984 h 4348184"/>
                          <a:gd name="connsiteX0" fmla="*/ 0 w 3997235"/>
                          <a:gd name="connsiteY0" fmla="*/ 4348184 h 4348184"/>
                          <a:gd name="connsiteX1" fmla="*/ 627018 w 3997235"/>
                          <a:gd name="connsiteY1" fmla="*/ 3015773 h 4348184"/>
                          <a:gd name="connsiteX2" fmla="*/ 2712132 w 3997235"/>
                          <a:gd name="connsiteY2" fmla="*/ 1739364 h 4348184"/>
                          <a:gd name="connsiteX3" fmla="*/ 2986837 w 3997235"/>
                          <a:gd name="connsiteY3" fmla="*/ 371325 h 4348184"/>
                          <a:gd name="connsiteX4" fmla="*/ 3997235 w 3997235"/>
                          <a:gd name="connsiteY4" fmla="*/ 80984 h 4348184"/>
                          <a:gd name="connsiteX0" fmla="*/ 1012958 w 3388205"/>
                          <a:gd name="connsiteY0" fmla="*/ 4348187 h 4348187"/>
                          <a:gd name="connsiteX1" fmla="*/ 17988 w 3388205"/>
                          <a:gd name="connsiteY1" fmla="*/ 3015773 h 4348187"/>
                          <a:gd name="connsiteX2" fmla="*/ 2103102 w 3388205"/>
                          <a:gd name="connsiteY2" fmla="*/ 1739364 h 4348187"/>
                          <a:gd name="connsiteX3" fmla="*/ 2377807 w 3388205"/>
                          <a:gd name="connsiteY3" fmla="*/ 371325 h 4348187"/>
                          <a:gd name="connsiteX4" fmla="*/ 3388205 w 3388205"/>
                          <a:gd name="connsiteY4" fmla="*/ 80984 h 4348187"/>
                          <a:gd name="connsiteX0" fmla="*/ 1024068 w 3399315"/>
                          <a:gd name="connsiteY0" fmla="*/ 4348187 h 4348187"/>
                          <a:gd name="connsiteX1" fmla="*/ 29098 w 3399315"/>
                          <a:gd name="connsiteY1" fmla="*/ 3015773 h 4348187"/>
                          <a:gd name="connsiteX2" fmla="*/ 2114212 w 3399315"/>
                          <a:gd name="connsiteY2" fmla="*/ 1739364 h 4348187"/>
                          <a:gd name="connsiteX3" fmla="*/ 2388917 w 3399315"/>
                          <a:gd name="connsiteY3" fmla="*/ 371325 h 4348187"/>
                          <a:gd name="connsiteX4" fmla="*/ 3399315 w 3399315"/>
                          <a:gd name="connsiteY4" fmla="*/ 80984 h 4348187"/>
                          <a:gd name="connsiteX0" fmla="*/ 287944 w 2663191"/>
                          <a:gd name="connsiteY0" fmla="*/ 4348187 h 4348187"/>
                          <a:gd name="connsiteX1" fmla="*/ 201835 w 2663191"/>
                          <a:gd name="connsiteY1" fmla="*/ 2854737 h 4348187"/>
                          <a:gd name="connsiteX2" fmla="*/ 1378088 w 2663191"/>
                          <a:gd name="connsiteY2" fmla="*/ 1739364 h 4348187"/>
                          <a:gd name="connsiteX3" fmla="*/ 1652793 w 2663191"/>
                          <a:gd name="connsiteY3" fmla="*/ 371325 h 4348187"/>
                          <a:gd name="connsiteX4" fmla="*/ 2663191 w 2663191"/>
                          <a:gd name="connsiteY4" fmla="*/ 80984 h 4348187"/>
                          <a:gd name="connsiteX0" fmla="*/ 301964 w 2677211"/>
                          <a:gd name="connsiteY0" fmla="*/ 4348187 h 4348187"/>
                          <a:gd name="connsiteX1" fmla="*/ 215855 w 2677211"/>
                          <a:gd name="connsiteY1" fmla="*/ 2854737 h 4348187"/>
                          <a:gd name="connsiteX2" fmla="*/ 1392108 w 2677211"/>
                          <a:gd name="connsiteY2" fmla="*/ 1739364 h 4348187"/>
                          <a:gd name="connsiteX3" fmla="*/ 1666813 w 2677211"/>
                          <a:gd name="connsiteY3" fmla="*/ 371325 h 4348187"/>
                          <a:gd name="connsiteX4" fmla="*/ 2677211 w 2677211"/>
                          <a:gd name="connsiteY4" fmla="*/ 80984 h 4348187"/>
                          <a:gd name="connsiteX0" fmla="*/ 336065 w 2711312"/>
                          <a:gd name="connsiteY0" fmla="*/ 4348187 h 4348187"/>
                          <a:gd name="connsiteX1" fmla="*/ 249956 w 2711312"/>
                          <a:gd name="connsiteY1" fmla="*/ 2854737 h 4348187"/>
                          <a:gd name="connsiteX2" fmla="*/ 1426209 w 2711312"/>
                          <a:gd name="connsiteY2" fmla="*/ 1739364 h 4348187"/>
                          <a:gd name="connsiteX3" fmla="*/ 1700914 w 2711312"/>
                          <a:gd name="connsiteY3" fmla="*/ 371325 h 4348187"/>
                          <a:gd name="connsiteX4" fmla="*/ 2711312 w 2711312"/>
                          <a:gd name="connsiteY4" fmla="*/ 80984 h 4348187"/>
                          <a:gd name="connsiteX0" fmla="*/ 212008 w 2923320"/>
                          <a:gd name="connsiteY0" fmla="*/ 2072183 h 2856651"/>
                          <a:gd name="connsiteX1" fmla="*/ 461964 w 2923320"/>
                          <a:gd name="connsiteY1" fmla="*/ 2854737 h 2856651"/>
                          <a:gd name="connsiteX2" fmla="*/ 1638217 w 2923320"/>
                          <a:gd name="connsiteY2" fmla="*/ 1739364 h 2856651"/>
                          <a:gd name="connsiteX3" fmla="*/ 1912922 w 2923320"/>
                          <a:gd name="connsiteY3" fmla="*/ 371325 h 2856651"/>
                          <a:gd name="connsiteX4" fmla="*/ 2923320 w 2923320"/>
                          <a:gd name="connsiteY4" fmla="*/ 80984 h 2856651"/>
                          <a:gd name="connsiteX0" fmla="*/ 152317 w 2863629"/>
                          <a:gd name="connsiteY0" fmla="*/ 2072183 h 2072182"/>
                          <a:gd name="connsiteX1" fmla="*/ 764573 w 2863629"/>
                          <a:gd name="connsiteY1" fmla="*/ 1969425 h 2072182"/>
                          <a:gd name="connsiteX2" fmla="*/ 1578526 w 2863629"/>
                          <a:gd name="connsiteY2" fmla="*/ 1739364 h 2072182"/>
                          <a:gd name="connsiteX3" fmla="*/ 1853231 w 2863629"/>
                          <a:gd name="connsiteY3" fmla="*/ 371325 h 2072182"/>
                          <a:gd name="connsiteX4" fmla="*/ 2863629 w 2863629"/>
                          <a:gd name="connsiteY4" fmla="*/ 80984 h 2072182"/>
                          <a:gd name="connsiteX0" fmla="*/ 151275 w 2862587"/>
                          <a:gd name="connsiteY0" fmla="*/ 2072183 h 2532746"/>
                          <a:gd name="connsiteX1" fmla="*/ 763531 w 2862587"/>
                          <a:gd name="connsiteY1" fmla="*/ 1969425 h 2532746"/>
                          <a:gd name="connsiteX2" fmla="*/ 1520279 w 2862587"/>
                          <a:gd name="connsiteY2" fmla="*/ 2472754 h 2532746"/>
                          <a:gd name="connsiteX3" fmla="*/ 1852189 w 2862587"/>
                          <a:gd name="connsiteY3" fmla="*/ 371325 h 2532746"/>
                          <a:gd name="connsiteX4" fmla="*/ 2862587 w 2862587"/>
                          <a:gd name="connsiteY4" fmla="*/ 80984 h 2532746"/>
                          <a:gd name="connsiteX0" fmla="*/ 151275 w 2862587"/>
                          <a:gd name="connsiteY0" fmla="*/ 2012239 h 2429422"/>
                          <a:gd name="connsiteX1" fmla="*/ 763531 w 2862587"/>
                          <a:gd name="connsiteY1" fmla="*/ 1909481 h 2429422"/>
                          <a:gd name="connsiteX2" fmla="*/ 1520279 w 2862587"/>
                          <a:gd name="connsiteY2" fmla="*/ 2412810 h 2429422"/>
                          <a:gd name="connsiteX3" fmla="*/ 2161081 w 2862587"/>
                          <a:gd name="connsiteY3" fmla="*/ 1196477 h 2429422"/>
                          <a:gd name="connsiteX4" fmla="*/ 2862587 w 2862587"/>
                          <a:gd name="connsiteY4" fmla="*/ 21040 h 2429422"/>
                          <a:gd name="connsiteX0" fmla="*/ 151275 w 2865717"/>
                          <a:gd name="connsiteY0" fmla="*/ 865930 h 1403838"/>
                          <a:gd name="connsiteX1" fmla="*/ 763531 w 2865717"/>
                          <a:gd name="connsiteY1" fmla="*/ 763172 h 1403838"/>
                          <a:gd name="connsiteX2" fmla="*/ 1520279 w 2865717"/>
                          <a:gd name="connsiteY2" fmla="*/ 1266501 h 1403838"/>
                          <a:gd name="connsiteX3" fmla="*/ 2161081 w 2865717"/>
                          <a:gd name="connsiteY3" fmla="*/ 50168 h 1403838"/>
                          <a:gd name="connsiteX4" fmla="*/ 2865717 w 2865717"/>
                          <a:gd name="connsiteY4" fmla="*/ 1403839 h 1403838"/>
                          <a:gd name="connsiteX0" fmla="*/ 151275 w 2865717"/>
                          <a:gd name="connsiteY0" fmla="*/ 878863 h 1416771"/>
                          <a:gd name="connsiteX1" fmla="*/ 763531 w 2865717"/>
                          <a:gd name="connsiteY1" fmla="*/ 776105 h 1416771"/>
                          <a:gd name="connsiteX2" fmla="*/ 1520279 w 2865717"/>
                          <a:gd name="connsiteY2" fmla="*/ 1279434 h 1416771"/>
                          <a:gd name="connsiteX3" fmla="*/ 2161081 w 2865717"/>
                          <a:gd name="connsiteY3" fmla="*/ 63101 h 1416771"/>
                          <a:gd name="connsiteX4" fmla="*/ 2865717 w 2865717"/>
                          <a:gd name="connsiteY4" fmla="*/ 1416772 h 1416771"/>
                          <a:gd name="connsiteX0" fmla="*/ 191977 w 2586067"/>
                          <a:gd name="connsiteY0" fmla="*/ 46304 h 2253399"/>
                          <a:gd name="connsiteX1" fmla="*/ 483881 w 2586067"/>
                          <a:gd name="connsiteY1" fmla="*/ 1612733 h 2253399"/>
                          <a:gd name="connsiteX2" fmla="*/ 1240629 w 2586067"/>
                          <a:gd name="connsiteY2" fmla="*/ 2116062 h 2253399"/>
                          <a:gd name="connsiteX3" fmla="*/ 1881431 w 2586067"/>
                          <a:gd name="connsiteY3" fmla="*/ 899729 h 2253399"/>
                          <a:gd name="connsiteX4" fmla="*/ 2586067 w 2586067"/>
                          <a:gd name="connsiteY4" fmla="*/ 2253400 h 2253399"/>
                          <a:gd name="connsiteX0" fmla="*/ 268406 w 2319287"/>
                          <a:gd name="connsiteY0" fmla="*/ 18298 h 5512974"/>
                          <a:gd name="connsiteX1" fmla="*/ 217101 w 2319287"/>
                          <a:gd name="connsiteY1" fmla="*/ 4872308 h 5512974"/>
                          <a:gd name="connsiteX2" fmla="*/ 973849 w 2319287"/>
                          <a:gd name="connsiteY2" fmla="*/ 5375637 h 5512974"/>
                          <a:gd name="connsiteX3" fmla="*/ 1614651 w 2319287"/>
                          <a:gd name="connsiteY3" fmla="*/ 4159304 h 5512974"/>
                          <a:gd name="connsiteX4" fmla="*/ 2319287 w 2319287"/>
                          <a:gd name="connsiteY4" fmla="*/ 5512975 h 5512974"/>
                          <a:gd name="connsiteX0" fmla="*/ 67300 w 2118181"/>
                          <a:gd name="connsiteY0" fmla="*/ 1 h 5494677"/>
                          <a:gd name="connsiteX1" fmla="*/ 15995 w 2118181"/>
                          <a:gd name="connsiteY1" fmla="*/ 4854011 h 5494677"/>
                          <a:gd name="connsiteX2" fmla="*/ 772743 w 2118181"/>
                          <a:gd name="connsiteY2" fmla="*/ 5357340 h 5494677"/>
                          <a:gd name="connsiteX3" fmla="*/ 1413545 w 2118181"/>
                          <a:gd name="connsiteY3" fmla="*/ 4141007 h 5494677"/>
                          <a:gd name="connsiteX4" fmla="*/ 2118181 w 2118181"/>
                          <a:gd name="connsiteY4" fmla="*/ 5494678 h 5494677"/>
                          <a:gd name="connsiteX0" fmla="*/ 0 w 2713857"/>
                          <a:gd name="connsiteY0" fmla="*/ 1130339 h 1416771"/>
                          <a:gd name="connsiteX1" fmla="*/ 611671 w 2713857"/>
                          <a:gd name="connsiteY1" fmla="*/ 776105 h 1416771"/>
                          <a:gd name="connsiteX2" fmla="*/ 1368419 w 2713857"/>
                          <a:gd name="connsiteY2" fmla="*/ 1279434 h 1416771"/>
                          <a:gd name="connsiteX3" fmla="*/ 2009221 w 2713857"/>
                          <a:gd name="connsiteY3" fmla="*/ 63101 h 1416771"/>
                          <a:gd name="connsiteX4" fmla="*/ 2713857 w 2713857"/>
                          <a:gd name="connsiteY4" fmla="*/ 1416772 h 1416771"/>
                          <a:gd name="connsiteX0" fmla="*/ 0 w 2713857"/>
                          <a:gd name="connsiteY0" fmla="*/ 377276 h 663708"/>
                          <a:gd name="connsiteX1" fmla="*/ 611671 w 2713857"/>
                          <a:gd name="connsiteY1" fmla="*/ 23042 h 663708"/>
                          <a:gd name="connsiteX2" fmla="*/ 1368419 w 2713857"/>
                          <a:gd name="connsiteY2" fmla="*/ 526371 h 663708"/>
                          <a:gd name="connsiteX3" fmla="*/ 2173200 w 2713857"/>
                          <a:gd name="connsiteY3" fmla="*/ 144631 h 663708"/>
                          <a:gd name="connsiteX4" fmla="*/ 2713857 w 2713857"/>
                          <a:gd name="connsiteY4" fmla="*/ 663709 h 663708"/>
                          <a:gd name="connsiteX0" fmla="*/ 0 w 2173200"/>
                          <a:gd name="connsiteY0" fmla="*/ 355050 h 507668"/>
                          <a:gd name="connsiteX1" fmla="*/ 611671 w 2173200"/>
                          <a:gd name="connsiteY1" fmla="*/ 816 h 507668"/>
                          <a:gd name="connsiteX2" fmla="*/ 1368419 w 2173200"/>
                          <a:gd name="connsiteY2" fmla="*/ 504145 h 507668"/>
                          <a:gd name="connsiteX3" fmla="*/ 2173200 w 2173200"/>
                          <a:gd name="connsiteY3" fmla="*/ 122405 h 507668"/>
                          <a:gd name="connsiteX0" fmla="*/ 0 w 1368419"/>
                          <a:gd name="connsiteY0" fmla="*/ 355050 h 504145"/>
                          <a:gd name="connsiteX1" fmla="*/ 611671 w 1368419"/>
                          <a:gd name="connsiteY1" fmla="*/ 816 h 504145"/>
                          <a:gd name="connsiteX2" fmla="*/ 1368419 w 1368419"/>
                          <a:gd name="connsiteY2" fmla="*/ 504145 h 504145"/>
                          <a:gd name="connsiteX0" fmla="*/ 0 w 611671"/>
                          <a:gd name="connsiteY0" fmla="*/ 355050 h 388777"/>
                          <a:gd name="connsiteX1" fmla="*/ 611671 w 611671"/>
                          <a:gd name="connsiteY1" fmla="*/ 816 h 388777"/>
                          <a:gd name="connsiteX0" fmla="*/ 47048 w 190369"/>
                          <a:gd name="connsiteY0" fmla="*/ 0 h 362700"/>
                          <a:gd name="connsiteX1" fmla="*/ 50781 w 190369"/>
                          <a:gd name="connsiteY1" fmla="*/ 362700 h 362700"/>
                          <a:gd name="connsiteX0" fmla="*/ 509077 w 601844"/>
                          <a:gd name="connsiteY0" fmla="*/ 0 h 437252"/>
                          <a:gd name="connsiteX1" fmla="*/ 30967 w 601844"/>
                          <a:gd name="connsiteY1" fmla="*/ 437252 h 437252"/>
                          <a:gd name="connsiteX0" fmla="*/ 506518 w 639889"/>
                          <a:gd name="connsiteY0" fmla="*/ 0 h 437252"/>
                          <a:gd name="connsiteX1" fmla="*/ 28408 w 639889"/>
                          <a:gd name="connsiteY1" fmla="*/ 437252 h 437252"/>
                          <a:gd name="connsiteX0" fmla="*/ 0 w 232792"/>
                          <a:gd name="connsiteY0" fmla="*/ 0 h 397119"/>
                          <a:gd name="connsiteX1" fmla="*/ 184589 w 232792"/>
                          <a:gd name="connsiteY1" fmla="*/ 397119 h 397119"/>
                          <a:gd name="connsiteX0" fmla="*/ 0 w 428572"/>
                          <a:gd name="connsiteY0" fmla="*/ 0 h 397119"/>
                          <a:gd name="connsiteX1" fmla="*/ 184589 w 428572"/>
                          <a:gd name="connsiteY1" fmla="*/ 397119 h 397119"/>
                          <a:gd name="connsiteX0" fmla="*/ 0 w 341087"/>
                          <a:gd name="connsiteY0" fmla="*/ 0 h 718126"/>
                          <a:gd name="connsiteX1" fmla="*/ 13178 w 341087"/>
                          <a:gd name="connsiteY1" fmla="*/ 718126 h 718126"/>
                          <a:gd name="connsiteX0" fmla="*/ 0 w 353953"/>
                          <a:gd name="connsiteY0" fmla="*/ 0 h 718126"/>
                          <a:gd name="connsiteX1" fmla="*/ 13178 w 353953"/>
                          <a:gd name="connsiteY1" fmla="*/ 718126 h 718126"/>
                          <a:gd name="connsiteX0" fmla="*/ 0 w 353953"/>
                          <a:gd name="connsiteY0" fmla="*/ 0 h 1096397"/>
                          <a:gd name="connsiteX1" fmla="*/ 13178 w 353953"/>
                          <a:gd name="connsiteY1" fmla="*/ 1096397 h 1096397"/>
                        </a:gdLst>
                        <a:ahLst/>
                        <a:cxnLst>
                          <a:cxn ang="0">
                            <a:pos x="connsiteX0" y="connsiteY0"/>
                          </a:cxn>
                          <a:cxn ang="0">
                            <a:pos x="connsiteX1" y="connsiteY1"/>
                          </a:cxn>
                        </a:cxnLst>
                        <a:rect l="l" t="t" r="r" b="b"/>
                        <a:pathLst>
                          <a:path w="353953" h="1096397">
                            <a:moveTo>
                              <a:pt x="0" y="0"/>
                            </a:moveTo>
                            <a:cubicBezTo>
                              <a:pt x="530009" y="64400"/>
                              <a:pt x="406186" y="1065806"/>
                              <a:pt x="13178" y="1096397"/>
                            </a:cubicBezTo>
                          </a:path>
                        </a:pathLst>
                      </a:custGeom>
                      <a:noFill/>
                      <a:ln w="28575">
                        <a:solidFill>
                          <a:schemeClr val="bg2"/>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A55E85" id="Freeform 4" o:spid="_x0000_s1026" style="position:absolute;margin-left:-41.7pt;margin-top:-186.1pt;width:63.95pt;height:160.1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3953,10963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" path="m,c530009,64400,406186,1065806,13178,1096397e" filled="f" strokecolor="#ebe9f4 [3214]" strokeweight="2.25pt">
              <v:stroke dashstyle="dash" joinstyle="miter"/>
              <v:path arrowok="t" o:connecttype="custom" o:connectlocs="0,0;30245,2034032" o:connectangles="0,0"/>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8AEA9" w14:textId="77777777" w:rsidR="00E917F5" w:rsidRDefault="00A70EDD" w:rsidP="005711D8">
    <w:pPr>
      <w:pStyle w:val="Footer"/>
    </w:pPr>
    <w:r w:rsidRPr="001E241A">
      <w:rPr>
        <w:noProof/>
      </w:rPr>
      <mc:AlternateContent>
        <mc:Choice Requires="wps">
          <w:drawing>
            <wp:anchor distT="0" distB="0" distL="114300" distR="114300" simplePos="0" relativeHeight="251656105" behindDoc="1" locked="0" layoutInCell="1" allowOverlap="1" wp14:anchorId="1B927278" wp14:editId="56867B49">
              <wp:simplePos x="0" y="0"/>
              <wp:positionH relativeFrom="column">
                <wp:posOffset>-1135380</wp:posOffset>
              </wp:positionH>
              <wp:positionV relativeFrom="page">
                <wp:posOffset>9900387</wp:posOffset>
              </wp:positionV>
              <wp:extent cx="9262745" cy="998220"/>
              <wp:effectExtent l="0" t="0" r="0" b="5080"/>
              <wp:wrapNone/>
              <wp:docPr id="1489052732" name="Freeform 2"/>
              <wp:cNvGraphicFramePr/>
              <a:graphic xmlns:a="http://schemas.openxmlformats.org/drawingml/2006/main">
                <a:graphicData uri="http://schemas.microsoft.com/office/word/2010/wordprocessingShape">
                  <wps:wsp>
                    <wps:cNvSpPr/>
                    <wps:spPr>
                      <a:xfrm>
                        <a:off x="0" y="0"/>
                        <a:ext cx="9262745" cy="998220"/>
                      </a:xfrm>
                      <a:custGeom>
                        <a:avLst/>
                        <a:gdLst>
                          <a:gd name="connsiteX0" fmla="*/ 906505 w 9259314"/>
                          <a:gd name="connsiteY0" fmla="*/ 583686 h 1511710"/>
                          <a:gd name="connsiteX1" fmla="*/ 2735305 w 9259314"/>
                          <a:gd name="connsiteY1" fmla="*/ 211 h 1511710"/>
                          <a:gd name="connsiteX2" fmla="*/ 5252082 w 9259314"/>
                          <a:gd name="connsiteY2" fmla="*/ 644646 h 1511710"/>
                          <a:gd name="connsiteX3" fmla="*/ 6410322 w 9259314"/>
                          <a:gd name="connsiteY3" fmla="*/ 601103 h 1511710"/>
                          <a:gd name="connsiteX4" fmla="*/ 7028631 w 9259314"/>
                          <a:gd name="connsiteY4" fmla="*/ 714314 h 1511710"/>
                          <a:gd name="connsiteX5" fmla="*/ 8448128 w 9259314"/>
                          <a:gd name="connsiteY5" fmla="*/ 217926 h 1511710"/>
                          <a:gd name="connsiteX6" fmla="*/ 8700677 w 9259314"/>
                          <a:gd name="connsiteY6" fmla="*/ 540143 h 1511710"/>
                          <a:gd name="connsiteX7" fmla="*/ 8631008 w 9259314"/>
                          <a:gd name="connsiteY7" fmla="*/ 1402291 h 1511710"/>
                          <a:gd name="connsiteX8" fmla="*/ 566871 w 9259314"/>
                          <a:gd name="connsiteY8" fmla="*/ 1411000 h 1511710"/>
                          <a:gd name="connsiteX9" fmla="*/ 906505 w 9259314"/>
                          <a:gd name="connsiteY9" fmla="*/ 583686 h 1511710"/>
                          <a:gd name="connsiteX0" fmla="*/ 892934 w 9245743"/>
                          <a:gd name="connsiteY0" fmla="*/ 369289 h 1297313"/>
                          <a:gd name="connsiteX1" fmla="*/ 2329832 w 9245743"/>
                          <a:gd name="connsiteY1" fmla="*/ 99407 h 1297313"/>
                          <a:gd name="connsiteX2" fmla="*/ 5238511 w 9245743"/>
                          <a:gd name="connsiteY2" fmla="*/ 430249 h 1297313"/>
                          <a:gd name="connsiteX3" fmla="*/ 6396751 w 9245743"/>
                          <a:gd name="connsiteY3" fmla="*/ 386706 h 1297313"/>
                          <a:gd name="connsiteX4" fmla="*/ 7015060 w 9245743"/>
                          <a:gd name="connsiteY4" fmla="*/ 499917 h 1297313"/>
                          <a:gd name="connsiteX5" fmla="*/ 8434557 w 9245743"/>
                          <a:gd name="connsiteY5" fmla="*/ 3529 h 1297313"/>
                          <a:gd name="connsiteX6" fmla="*/ 8687106 w 9245743"/>
                          <a:gd name="connsiteY6" fmla="*/ 325746 h 1297313"/>
                          <a:gd name="connsiteX7" fmla="*/ 8617437 w 9245743"/>
                          <a:gd name="connsiteY7" fmla="*/ 1187894 h 1297313"/>
                          <a:gd name="connsiteX8" fmla="*/ 553300 w 9245743"/>
                          <a:gd name="connsiteY8" fmla="*/ 1196603 h 1297313"/>
                          <a:gd name="connsiteX9" fmla="*/ 892934 w 9245743"/>
                          <a:gd name="connsiteY9" fmla="*/ 369289 h 1297313"/>
                          <a:gd name="connsiteX0" fmla="*/ 892934 w 9245743"/>
                          <a:gd name="connsiteY0" fmla="*/ 369289 h 1297313"/>
                          <a:gd name="connsiteX1" fmla="*/ 2329832 w 9245743"/>
                          <a:gd name="connsiteY1" fmla="*/ 99407 h 1297313"/>
                          <a:gd name="connsiteX2" fmla="*/ 4916289 w 9245743"/>
                          <a:gd name="connsiteY2" fmla="*/ 465083 h 1297313"/>
                          <a:gd name="connsiteX3" fmla="*/ 6396751 w 9245743"/>
                          <a:gd name="connsiteY3" fmla="*/ 386706 h 1297313"/>
                          <a:gd name="connsiteX4" fmla="*/ 7015060 w 9245743"/>
                          <a:gd name="connsiteY4" fmla="*/ 499917 h 1297313"/>
                          <a:gd name="connsiteX5" fmla="*/ 8434557 w 9245743"/>
                          <a:gd name="connsiteY5" fmla="*/ 3529 h 1297313"/>
                          <a:gd name="connsiteX6" fmla="*/ 8687106 w 9245743"/>
                          <a:gd name="connsiteY6" fmla="*/ 325746 h 1297313"/>
                          <a:gd name="connsiteX7" fmla="*/ 8617437 w 9245743"/>
                          <a:gd name="connsiteY7" fmla="*/ 1187894 h 1297313"/>
                          <a:gd name="connsiteX8" fmla="*/ 553300 w 9245743"/>
                          <a:gd name="connsiteY8" fmla="*/ 1196603 h 1297313"/>
                          <a:gd name="connsiteX9" fmla="*/ 892934 w 9245743"/>
                          <a:gd name="connsiteY9" fmla="*/ 369289 h 1297313"/>
                          <a:gd name="connsiteX0" fmla="*/ 892934 w 9245743"/>
                          <a:gd name="connsiteY0" fmla="*/ 271502 h 1199526"/>
                          <a:gd name="connsiteX1" fmla="*/ 2329832 w 9245743"/>
                          <a:gd name="connsiteY1" fmla="*/ 1620 h 1199526"/>
                          <a:gd name="connsiteX2" fmla="*/ 4916289 w 9245743"/>
                          <a:gd name="connsiteY2" fmla="*/ 367296 h 1199526"/>
                          <a:gd name="connsiteX3" fmla="*/ 6396751 w 9245743"/>
                          <a:gd name="connsiteY3" fmla="*/ 288919 h 1199526"/>
                          <a:gd name="connsiteX4" fmla="*/ 7015060 w 9245743"/>
                          <a:gd name="connsiteY4" fmla="*/ 402130 h 1199526"/>
                          <a:gd name="connsiteX5" fmla="*/ 8434557 w 9245743"/>
                          <a:gd name="connsiteY5" fmla="*/ 97331 h 1199526"/>
                          <a:gd name="connsiteX6" fmla="*/ 8687106 w 9245743"/>
                          <a:gd name="connsiteY6" fmla="*/ 227959 h 1199526"/>
                          <a:gd name="connsiteX7" fmla="*/ 8617437 w 9245743"/>
                          <a:gd name="connsiteY7" fmla="*/ 1090107 h 1199526"/>
                          <a:gd name="connsiteX8" fmla="*/ 553300 w 9245743"/>
                          <a:gd name="connsiteY8" fmla="*/ 1098816 h 1199526"/>
                          <a:gd name="connsiteX9" fmla="*/ 892934 w 9245743"/>
                          <a:gd name="connsiteY9" fmla="*/ 271502 h 1199526"/>
                          <a:gd name="connsiteX0" fmla="*/ 903751 w 9256560"/>
                          <a:gd name="connsiteY0" fmla="*/ 190064 h 1118088"/>
                          <a:gd name="connsiteX1" fmla="*/ 2654163 w 9256560"/>
                          <a:gd name="connsiteY1" fmla="*/ 307256 h 1118088"/>
                          <a:gd name="connsiteX2" fmla="*/ 4927106 w 9256560"/>
                          <a:gd name="connsiteY2" fmla="*/ 285858 h 1118088"/>
                          <a:gd name="connsiteX3" fmla="*/ 6407568 w 9256560"/>
                          <a:gd name="connsiteY3" fmla="*/ 207481 h 1118088"/>
                          <a:gd name="connsiteX4" fmla="*/ 7025877 w 9256560"/>
                          <a:gd name="connsiteY4" fmla="*/ 320692 h 1118088"/>
                          <a:gd name="connsiteX5" fmla="*/ 8445374 w 9256560"/>
                          <a:gd name="connsiteY5" fmla="*/ 15893 h 1118088"/>
                          <a:gd name="connsiteX6" fmla="*/ 8697923 w 9256560"/>
                          <a:gd name="connsiteY6" fmla="*/ 146521 h 1118088"/>
                          <a:gd name="connsiteX7" fmla="*/ 8628254 w 9256560"/>
                          <a:gd name="connsiteY7" fmla="*/ 1008669 h 1118088"/>
                          <a:gd name="connsiteX8" fmla="*/ 564117 w 9256560"/>
                          <a:gd name="connsiteY8" fmla="*/ 1017378 h 1118088"/>
                          <a:gd name="connsiteX9" fmla="*/ 903751 w 9256560"/>
                          <a:gd name="connsiteY9" fmla="*/ 190064 h 1118088"/>
                          <a:gd name="connsiteX0" fmla="*/ 903751 w 9256560"/>
                          <a:gd name="connsiteY0" fmla="*/ 190064 h 1118088"/>
                          <a:gd name="connsiteX1" fmla="*/ 2654163 w 9256560"/>
                          <a:gd name="connsiteY1" fmla="*/ 307256 h 1118088"/>
                          <a:gd name="connsiteX2" fmla="*/ 4500378 w 9256560"/>
                          <a:gd name="connsiteY2" fmla="*/ 208414 h 1118088"/>
                          <a:gd name="connsiteX3" fmla="*/ 6407568 w 9256560"/>
                          <a:gd name="connsiteY3" fmla="*/ 207481 h 1118088"/>
                          <a:gd name="connsiteX4" fmla="*/ 7025877 w 9256560"/>
                          <a:gd name="connsiteY4" fmla="*/ 320692 h 1118088"/>
                          <a:gd name="connsiteX5" fmla="*/ 8445374 w 9256560"/>
                          <a:gd name="connsiteY5" fmla="*/ 15893 h 1118088"/>
                          <a:gd name="connsiteX6" fmla="*/ 8697923 w 9256560"/>
                          <a:gd name="connsiteY6" fmla="*/ 146521 h 1118088"/>
                          <a:gd name="connsiteX7" fmla="*/ 8628254 w 9256560"/>
                          <a:gd name="connsiteY7" fmla="*/ 1008669 h 1118088"/>
                          <a:gd name="connsiteX8" fmla="*/ 564117 w 9256560"/>
                          <a:gd name="connsiteY8" fmla="*/ 1017378 h 1118088"/>
                          <a:gd name="connsiteX9" fmla="*/ 903751 w 9256560"/>
                          <a:gd name="connsiteY9" fmla="*/ 190064 h 1118088"/>
                          <a:gd name="connsiteX0" fmla="*/ 903751 w 9256560"/>
                          <a:gd name="connsiteY0" fmla="*/ 190064 h 1118088"/>
                          <a:gd name="connsiteX1" fmla="*/ 2654163 w 9256560"/>
                          <a:gd name="connsiteY1" fmla="*/ 307256 h 1118088"/>
                          <a:gd name="connsiteX2" fmla="*/ 4500378 w 9256560"/>
                          <a:gd name="connsiteY2" fmla="*/ 208414 h 1118088"/>
                          <a:gd name="connsiteX3" fmla="*/ 6224685 w 9256560"/>
                          <a:gd name="connsiteY3" fmla="*/ 333325 h 1118088"/>
                          <a:gd name="connsiteX4" fmla="*/ 7025877 w 9256560"/>
                          <a:gd name="connsiteY4" fmla="*/ 320692 h 1118088"/>
                          <a:gd name="connsiteX5" fmla="*/ 8445374 w 9256560"/>
                          <a:gd name="connsiteY5" fmla="*/ 15893 h 1118088"/>
                          <a:gd name="connsiteX6" fmla="*/ 8697923 w 9256560"/>
                          <a:gd name="connsiteY6" fmla="*/ 146521 h 1118088"/>
                          <a:gd name="connsiteX7" fmla="*/ 8628254 w 9256560"/>
                          <a:gd name="connsiteY7" fmla="*/ 1008669 h 1118088"/>
                          <a:gd name="connsiteX8" fmla="*/ 564117 w 9256560"/>
                          <a:gd name="connsiteY8" fmla="*/ 1017378 h 1118088"/>
                          <a:gd name="connsiteX9" fmla="*/ 903751 w 9256560"/>
                          <a:gd name="connsiteY9" fmla="*/ 190064 h 1118088"/>
                          <a:gd name="connsiteX0" fmla="*/ 903751 w 9256560"/>
                          <a:gd name="connsiteY0" fmla="*/ 185776 h 1113800"/>
                          <a:gd name="connsiteX1" fmla="*/ 2654163 w 9256560"/>
                          <a:gd name="connsiteY1" fmla="*/ 302968 h 1113800"/>
                          <a:gd name="connsiteX2" fmla="*/ 4500378 w 9256560"/>
                          <a:gd name="connsiteY2" fmla="*/ 204126 h 1113800"/>
                          <a:gd name="connsiteX3" fmla="*/ 6224685 w 9256560"/>
                          <a:gd name="connsiteY3" fmla="*/ 329037 h 1113800"/>
                          <a:gd name="connsiteX4" fmla="*/ 7200051 w 9256560"/>
                          <a:gd name="connsiteY4" fmla="*/ 258321 h 1113800"/>
                          <a:gd name="connsiteX5" fmla="*/ 8445374 w 9256560"/>
                          <a:gd name="connsiteY5" fmla="*/ 11605 h 1113800"/>
                          <a:gd name="connsiteX6" fmla="*/ 8697923 w 9256560"/>
                          <a:gd name="connsiteY6" fmla="*/ 142233 h 1113800"/>
                          <a:gd name="connsiteX7" fmla="*/ 8628254 w 9256560"/>
                          <a:gd name="connsiteY7" fmla="*/ 1004381 h 1113800"/>
                          <a:gd name="connsiteX8" fmla="*/ 564117 w 9256560"/>
                          <a:gd name="connsiteY8" fmla="*/ 1013090 h 1113800"/>
                          <a:gd name="connsiteX9" fmla="*/ 903751 w 9256560"/>
                          <a:gd name="connsiteY9" fmla="*/ 185776 h 1113800"/>
                          <a:gd name="connsiteX0" fmla="*/ 903751 w 9256560"/>
                          <a:gd name="connsiteY0" fmla="*/ 178869 h 1106893"/>
                          <a:gd name="connsiteX1" fmla="*/ 2654163 w 9256560"/>
                          <a:gd name="connsiteY1" fmla="*/ 296061 h 1106893"/>
                          <a:gd name="connsiteX2" fmla="*/ 4500378 w 9256560"/>
                          <a:gd name="connsiteY2" fmla="*/ 197219 h 1106893"/>
                          <a:gd name="connsiteX3" fmla="*/ 6224685 w 9256560"/>
                          <a:gd name="connsiteY3" fmla="*/ 322130 h 1106893"/>
                          <a:gd name="connsiteX4" fmla="*/ 7200051 w 9256560"/>
                          <a:gd name="connsiteY4" fmla="*/ 251414 h 1106893"/>
                          <a:gd name="connsiteX5" fmla="*/ 8403921 w 9256560"/>
                          <a:gd name="connsiteY5" fmla="*/ 157651 h 1106893"/>
                          <a:gd name="connsiteX6" fmla="*/ 8445374 w 9256560"/>
                          <a:gd name="connsiteY6" fmla="*/ 4698 h 1106893"/>
                          <a:gd name="connsiteX7" fmla="*/ 8697923 w 9256560"/>
                          <a:gd name="connsiteY7" fmla="*/ 135326 h 1106893"/>
                          <a:gd name="connsiteX8" fmla="*/ 8628254 w 9256560"/>
                          <a:gd name="connsiteY8" fmla="*/ 997474 h 1106893"/>
                          <a:gd name="connsiteX9" fmla="*/ 564117 w 9256560"/>
                          <a:gd name="connsiteY9" fmla="*/ 1006183 h 1106893"/>
                          <a:gd name="connsiteX10" fmla="*/ 903751 w 9256560"/>
                          <a:gd name="connsiteY10" fmla="*/ 178869 h 1106893"/>
                          <a:gd name="connsiteX0" fmla="*/ 903751 w 9256560"/>
                          <a:gd name="connsiteY0" fmla="*/ 178869 h 1106893"/>
                          <a:gd name="connsiteX1" fmla="*/ 2654163 w 9256560"/>
                          <a:gd name="connsiteY1" fmla="*/ 296061 h 1106893"/>
                          <a:gd name="connsiteX2" fmla="*/ 4500378 w 9256560"/>
                          <a:gd name="connsiteY2" fmla="*/ 197219 h 1106893"/>
                          <a:gd name="connsiteX3" fmla="*/ 6224685 w 9256560"/>
                          <a:gd name="connsiteY3" fmla="*/ 322130 h 1106893"/>
                          <a:gd name="connsiteX4" fmla="*/ 7234887 w 9256560"/>
                          <a:gd name="connsiteY4" fmla="*/ 193326 h 1106893"/>
                          <a:gd name="connsiteX5" fmla="*/ 8403921 w 9256560"/>
                          <a:gd name="connsiteY5" fmla="*/ 157651 h 1106893"/>
                          <a:gd name="connsiteX6" fmla="*/ 8445374 w 9256560"/>
                          <a:gd name="connsiteY6" fmla="*/ 4698 h 1106893"/>
                          <a:gd name="connsiteX7" fmla="*/ 8697923 w 9256560"/>
                          <a:gd name="connsiteY7" fmla="*/ 135326 h 1106893"/>
                          <a:gd name="connsiteX8" fmla="*/ 8628254 w 9256560"/>
                          <a:gd name="connsiteY8" fmla="*/ 997474 h 1106893"/>
                          <a:gd name="connsiteX9" fmla="*/ 564117 w 9256560"/>
                          <a:gd name="connsiteY9" fmla="*/ 1006183 h 1106893"/>
                          <a:gd name="connsiteX10" fmla="*/ 903751 w 9256560"/>
                          <a:gd name="connsiteY10" fmla="*/ 178869 h 1106893"/>
                          <a:gd name="connsiteX0" fmla="*/ 903751 w 9256560"/>
                          <a:gd name="connsiteY0" fmla="*/ 178869 h 1106893"/>
                          <a:gd name="connsiteX1" fmla="*/ 2654163 w 9256560"/>
                          <a:gd name="connsiteY1" fmla="*/ 296061 h 1106893"/>
                          <a:gd name="connsiteX2" fmla="*/ 4369748 w 9256560"/>
                          <a:gd name="connsiteY2" fmla="*/ 119770 h 1106893"/>
                          <a:gd name="connsiteX3" fmla="*/ 6224685 w 9256560"/>
                          <a:gd name="connsiteY3" fmla="*/ 322130 h 1106893"/>
                          <a:gd name="connsiteX4" fmla="*/ 7234887 w 9256560"/>
                          <a:gd name="connsiteY4" fmla="*/ 193326 h 1106893"/>
                          <a:gd name="connsiteX5" fmla="*/ 8403921 w 9256560"/>
                          <a:gd name="connsiteY5" fmla="*/ 157651 h 1106893"/>
                          <a:gd name="connsiteX6" fmla="*/ 8445374 w 9256560"/>
                          <a:gd name="connsiteY6" fmla="*/ 4698 h 1106893"/>
                          <a:gd name="connsiteX7" fmla="*/ 8697923 w 9256560"/>
                          <a:gd name="connsiteY7" fmla="*/ 135326 h 1106893"/>
                          <a:gd name="connsiteX8" fmla="*/ 8628254 w 9256560"/>
                          <a:gd name="connsiteY8" fmla="*/ 997474 h 1106893"/>
                          <a:gd name="connsiteX9" fmla="*/ 564117 w 9256560"/>
                          <a:gd name="connsiteY9" fmla="*/ 1006183 h 1106893"/>
                          <a:gd name="connsiteX10" fmla="*/ 903751 w 9256560"/>
                          <a:gd name="connsiteY10" fmla="*/ 178869 h 1106893"/>
                          <a:gd name="connsiteX0" fmla="*/ 903751 w 9256560"/>
                          <a:gd name="connsiteY0" fmla="*/ 178869 h 1106893"/>
                          <a:gd name="connsiteX1" fmla="*/ 2654163 w 9256560"/>
                          <a:gd name="connsiteY1" fmla="*/ 296061 h 1106893"/>
                          <a:gd name="connsiteX2" fmla="*/ 4369748 w 9256560"/>
                          <a:gd name="connsiteY2" fmla="*/ 119770 h 1106893"/>
                          <a:gd name="connsiteX3" fmla="*/ 6224685 w 9256560"/>
                          <a:gd name="connsiteY3" fmla="*/ 322130 h 1106893"/>
                          <a:gd name="connsiteX4" fmla="*/ 7382936 w 9256560"/>
                          <a:gd name="connsiteY4" fmla="*/ 135239 h 1106893"/>
                          <a:gd name="connsiteX5" fmla="*/ 8403921 w 9256560"/>
                          <a:gd name="connsiteY5" fmla="*/ 157651 h 1106893"/>
                          <a:gd name="connsiteX6" fmla="*/ 8445374 w 9256560"/>
                          <a:gd name="connsiteY6" fmla="*/ 4698 h 1106893"/>
                          <a:gd name="connsiteX7" fmla="*/ 8697923 w 9256560"/>
                          <a:gd name="connsiteY7" fmla="*/ 135326 h 1106893"/>
                          <a:gd name="connsiteX8" fmla="*/ 8628254 w 9256560"/>
                          <a:gd name="connsiteY8" fmla="*/ 997474 h 1106893"/>
                          <a:gd name="connsiteX9" fmla="*/ 564117 w 9256560"/>
                          <a:gd name="connsiteY9" fmla="*/ 1006183 h 1106893"/>
                          <a:gd name="connsiteX10" fmla="*/ 903751 w 9256560"/>
                          <a:gd name="connsiteY10" fmla="*/ 178869 h 1106893"/>
                          <a:gd name="connsiteX0" fmla="*/ 884045 w 9262980"/>
                          <a:gd name="connsiteY0" fmla="*/ 149825 h 1109295"/>
                          <a:gd name="connsiteX1" fmla="*/ 2660583 w 9262980"/>
                          <a:gd name="connsiteY1" fmla="*/ 296061 h 1109295"/>
                          <a:gd name="connsiteX2" fmla="*/ 4376168 w 9262980"/>
                          <a:gd name="connsiteY2" fmla="*/ 119770 h 1109295"/>
                          <a:gd name="connsiteX3" fmla="*/ 6231105 w 9262980"/>
                          <a:gd name="connsiteY3" fmla="*/ 322130 h 1109295"/>
                          <a:gd name="connsiteX4" fmla="*/ 7389356 w 9262980"/>
                          <a:gd name="connsiteY4" fmla="*/ 135239 h 1109295"/>
                          <a:gd name="connsiteX5" fmla="*/ 8410341 w 9262980"/>
                          <a:gd name="connsiteY5" fmla="*/ 157651 h 1109295"/>
                          <a:gd name="connsiteX6" fmla="*/ 8451794 w 9262980"/>
                          <a:gd name="connsiteY6" fmla="*/ 4698 h 1109295"/>
                          <a:gd name="connsiteX7" fmla="*/ 8704343 w 9262980"/>
                          <a:gd name="connsiteY7" fmla="*/ 135326 h 1109295"/>
                          <a:gd name="connsiteX8" fmla="*/ 8634674 w 9262980"/>
                          <a:gd name="connsiteY8" fmla="*/ 997474 h 1109295"/>
                          <a:gd name="connsiteX9" fmla="*/ 570537 w 9262980"/>
                          <a:gd name="connsiteY9" fmla="*/ 1006183 h 1109295"/>
                          <a:gd name="connsiteX10" fmla="*/ 884045 w 9262980"/>
                          <a:gd name="connsiteY10" fmla="*/ 149825 h 11092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9262980" h="1109295">
                            <a:moveTo>
                              <a:pt x="884045" y="149825"/>
                            </a:moveTo>
                            <a:cubicBezTo>
                              <a:pt x="1232386" y="31471"/>
                              <a:pt x="2078563" y="301070"/>
                              <a:pt x="2660583" y="296061"/>
                            </a:cubicBezTo>
                            <a:cubicBezTo>
                              <a:pt x="3242603" y="291052"/>
                              <a:pt x="3781081" y="115425"/>
                              <a:pt x="4376168" y="119770"/>
                            </a:cubicBezTo>
                            <a:cubicBezTo>
                              <a:pt x="4971255" y="124115"/>
                              <a:pt x="5728907" y="319552"/>
                              <a:pt x="6231105" y="322130"/>
                            </a:cubicBezTo>
                            <a:cubicBezTo>
                              <a:pt x="6733303" y="324708"/>
                              <a:pt x="7026150" y="162652"/>
                              <a:pt x="7389356" y="135239"/>
                            </a:cubicBezTo>
                            <a:cubicBezTo>
                              <a:pt x="7752562" y="107826"/>
                              <a:pt x="8233268" y="179408"/>
                              <a:pt x="8410341" y="157651"/>
                            </a:cubicBezTo>
                            <a:cubicBezTo>
                              <a:pt x="8587414" y="135894"/>
                              <a:pt x="8402794" y="8419"/>
                              <a:pt x="8451794" y="4698"/>
                            </a:cubicBezTo>
                            <a:cubicBezTo>
                              <a:pt x="8500794" y="977"/>
                              <a:pt x="8673863" y="-30137"/>
                              <a:pt x="8704343" y="135326"/>
                            </a:cubicBezTo>
                            <a:cubicBezTo>
                              <a:pt x="8734823" y="300789"/>
                              <a:pt x="9990308" y="852331"/>
                              <a:pt x="8634674" y="997474"/>
                            </a:cubicBezTo>
                            <a:cubicBezTo>
                              <a:pt x="7279040" y="1142617"/>
                              <a:pt x="1862308" y="1147458"/>
                              <a:pt x="570537" y="1006183"/>
                            </a:cubicBezTo>
                            <a:cubicBezTo>
                              <a:pt x="-721234" y="864908"/>
                              <a:pt x="535704" y="268179"/>
                              <a:pt x="884045" y="149825"/>
                            </a:cubicBezTo>
                            <a:close/>
                          </a:path>
                        </a:pathLst>
                      </a:custGeom>
                      <a:solidFill>
                        <a:srgbClr val="2A2D35"/>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sdt>
                          <w:sdtPr>
                            <w:rPr>
                              <w:rStyle w:val="PageNumber"/>
                              <w:b/>
                              <w:bCs/>
                              <w:color w:val="FFC000"/>
                              <w:sz w:val="22"/>
                              <w:szCs w:val="22"/>
                            </w:rPr>
                            <w:id w:val="-1933497296"/>
                            <w:docPartObj>
                              <w:docPartGallery w:val="Page Numbers (Bottom of Page)"/>
                              <w:docPartUnique/>
                            </w:docPartObj>
                          </w:sdtPr>
                          <w:sdtEndPr>
                            <w:rPr>
                              <w:rStyle w:val="PageNumber"/>
                            </w:rPr>
                          </w:sdtEndPr>
                          <w:sdtContent>
                            <w:p w14:paraId="52E1C825" w14:textId="77777777" w:rsidR="00365C33" w:rsidRPr="0002742B" w:rsidRDefault="00365C33" w:rsidP="00365C33">
                              <w:pPr>
                                <w:pStyle w:val="Footer"/>
                                <w:rPr>
                                  <w:rStyle w:val="PageNumber"/>
                                  <w:b/>
                                  <w:bCs/>
                                  <w:color w:val="FFC000"/>
                                  <w:sz w:val="22"/>
                                  <w:szCs w:val="22"/>
                                </w:rPr>
                              </w:pPr>
                              <w:r w:rsidRPr="0002742B">
                                <w:rPr>
                                  <w:rStyle w:val="PageNumber"/>
                                  <w:b/>
                                  <w:bCs/>
                                  <w:color w:val="FFC000"/>
                                  <w:sz w:val="22"/>
                                  <w:szCs w:val="22"/>
                                </w:rPr>
                                <w:fldChar w:fldCharType="begin"/>
                              </w:r>
                              <w:r w:rsidRPr="0002742B">
                                <w:rPr>
                                  <w:rStyle w:val="PageNumber"/>
                                  <w:b/>
                                  <w:bCs/>
                                  <w:color w:val="FFC000"/>
                                  <w:sz w:val="22"/>
                                  <w:szCs w:val="22"/>
                                </w:rPr>
                                <w:instrText xml:space="preserve"> PAGE </w:instrText>
                              </w:r>
                              <w:r w:rsidRPr="0002742B">
                                <w:rPr>
                                  <w:rStyle w:val="PageNumber"/>
                                  <w:b/>
                                  <w:bCs/>
                                  <w:color w:val="FFC000"/>
                                  <w:sz w:val="22"/>
                                  <w:szCs w:val="22"/>
                                </w:rPr>
                                <w:fldChar w:fldCharType="separate"/>
                              </w:r>
                              <w:r>
                                <w:rPr>
                                  <w:rStyle w:val="PageNumber"/>
                                  <w:b/>
                                  <w:bCs/>
                                  <w:color w:val="FFC000"/>
                                  <w:sz w:val="22"/>
                                  <w:szCs w:val="22"/>
                                </w:rPr>
                                <w:t>2</w:t>
                              </w:r>
                              <w:r w:rsidRPr="0002742B">
                                <w:rPr>
                                  <w:rStyle w:val="PageNumber"/>
                                  <w:b/>
                                  <w:bCs/>
                                  <w:color w:val="FFC000"/>
                                  <w:sz w:val="22"/>
                                  <w:szCs w:val="22"/>
                                </w:rPr>
                                <w:fldChar w:fldCharType="end"/>
                              </w:r>
                            </w:p>
                          </w:sdtContent>
                        </w:sdt>
                        <w:p w14:paraId="3AC81E24" w14:textId="77777777" w:rsidR="00474A46" w:rsidRDefault="00474A46" w:rsidP="00474A46"/>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927278" id="_x0000_s1032" style="position:absolute;margin-left:-89.4pt;margin-top:779.55pt;width:729.35pt;height:78.6pt;z-index:-251660375;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coordsize="9262980,110929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" adj="-11796480,,5400" path="m884045,149825c1232386,31471,2078563,301070,2660583,296061,3242603,291052,3781081,115425,4376168,119770v595087,4345,1352739,199782,1854937,202360c6733303,324708,7026150,162652,7389356,135239v363206,-27413,843912,44169,1020985,22412c8587414,135894,8402794,8419,8451794,4698v49000,-3721,222069,-34835,252549,130628c8734823,300789,9990308,852331,8634674,997474v-1355634,145143,-6772366,149984,-8064137,8709c-721234,864908,535704,268179,884045,149825xe" fillcolor="#2a2d35" stroked="f" strokeweight="1pt">
              <v:stroke joinstyle="miter"/>
              <v:formulas/>
              <v:path arrowok="t" o:connecttype="custom" o:connectlocs="884023,134823;2660516,266416;4376057,107777;6230947,289875;7389169,121697;8410128,141865;8451580,4228;8704122,121776;8634455,897596;570523,905433;884023,134823" o:connectangles="0,0,0,0,0,0,0,0,0,0,0" textboxrect="0,0,9262980,1109295"/>
              <v:textbox>
                <w:txbxContent>
                  <w:sdt>
                    <w:sdtPr>
                      <w:rPr>
                        <w:rStyle w:val="PageNumber"/>
                        <w:b/>
                        <w:bCs/>
                        <w:color w:val="FFC000"/>
                        <w:sz w:val="22"/>
                        <w:szCs w:val="22"/>
                      </w:rPr>
                      <w:id w:val="-1933497296"/>
                      <w:docPartObj>
                        <w:docPartGallery w:val="Page Numbers (Bottom of Page)"/>
                        <w:docPartUnique/>
                      </w:docPartObj>
                    </w:sdtPr>
                    <w:sdtEndPr>
                      <w:rPr>
                        <w:rStyle w:val="PageNumber"/>
                      </w:rPr>
                    </w:sdtEndPr>
                    <w:sdtContent>
                      <w:p w14:paraId="52E1C825" w14:textId="77777777" w:rsidR="00365C33" w:rsidRPr="0002742B" w:rsidRDefault="00365C33" w:rsidP="00365C33">
                        <w:pPr>
                          <w:pStyle w:val="Footer"/>
                          <w:rPr>
                            <w:rStyle w:val="PageNumber"/>
                            <w:b/>
                            <w:bCs/>
                            <w:color w:val="FFC000"/>
                            <w:sz w:val="22"/>
                            <w:szCs w:val="22"/>
                          </w:rPr>
                        </w:pPr>
                        <w:r w:rsidRPr="0002742B">
                          <w:rPr>
                            <w:rStyle w:val="PageNumber"/>
                            <w:b/>
                            <w:bCs/>
                            <w:color w:val="FFC000"/>
                            <w:sz w:val="22"/>
                            <w:szCs w:val="22"/>
                          </w:rPr>
                          <w:fldChar w:fldCharType="begin"/>
                        </w:r>
                        <w:r w:rsidRPr="0002742B">
                          <w:rPr>
                            <w:rStyle w:val="PageNumber"/>
                            <w:b/>
                            <w:bCs/>
                            <w:color w:val="FFC000"/>
                            <w:sz w:val="22"/>
                            <w:szCs w:val="22"/>
                          </w:rPr>
                          <w:instrText xml:space="preserve"> PAGE </w:instrText>
                        </w:r>
                        <w:r w:rsidRPr="0002742B">
                          <w:rPr>
                            <w:rStyle w:val="PageNumber"/>
                            <w:b/>
                            <w:bCs/>
                            <w:color w:val="FFC000"/>
                            <w:sz w:val="22"/>
                            <w:szCs w:val="22"/>
                          </w:rPr>
                          <w:fldChar w:fldCharType="separate"/>
                        </w:r>
                        <w:r>
                          <w:rPr>
                            <w:rStyle w:val="PageNumber"/>
                            <w:b/>
                            <w:bCs/>
                            <w:color w:val="FFC000"/>
                            <w:sz w:val="22"/>
                            <w:szCs w:val="22"/>
                          </w:rPr>
                          <w:t>2</w:t>
                        </w:r>
                        <w:r w:rsidRPr="0002742B">
                          <w:rPr>
                            <w:rStyle w:val="PageNumber"/>
                            <w:b/>
                            <w:bCs/>
                            <w:color w:val="FFC000"/>
                            <w:sz w:val="22"/>
                            <w:szCs w:val="22"/>
                          </w:rPr>
                          <w:fldChar w:fldCharType="end"/>
                        </w:r>
                      </w:p>
                    </w:sdtContent>
                  </w:sdt>
                  <w:p w14:paraId="3AC81E24" w14:textId="77777777" w:rsidR="00474A46" w:rsidRDefault="00474A46" w:rsidP="00474A46"/>
                </w:txbxContent>
              </v:textbox>
              <w10:wrap anchory="page"/>
            </v:shape>
          </w:pict>
        </mc:Fallback>
      </mc:AlternateContent>
    </w:r>
    <w:r w:rsidR="00265D71">
      <w:rPr>
        <w:noProof/>
        <w:color w:val="F3BF49"/>
      </w:rPr>
      <mc:AlternateContent>
        <mc:Choice Requires="wps">
          <w:drawing>
            <wp:anchor distT="0" distB="0" distL="114300" distR="114300" simplePos="0" relativeHeight="251692032" behindDoc="0" locked="0" layoutInCell="1" allowOverlap="1" wp14:anchorId="7107E03B" wp14:editId="3196B198">
              <wp:simplePos x="0" y="0"/>
              <wp:positionH relativeFrom="column">
                <wp:posOffset>3310890</wp:posOffset>
              </wp:positionH>
              <wp:positionV relativeFrom="paragraph">
                <wp:posOffset>229808</wp:posOffset>
              </wp:positionV>
              <wp:extent cx="3380288" cy="340962"/>
              <wp:effectExtent l="0" t="0" r="0" b="0"/>
              <wp:wrapNone/>
              <wp:docPr id="733401308" name="Text Box 1"/>
              <wp:cNvGraphicFramePr/>
              <a:graphic xmlns:a="http://schemas.openxmlformats.org/drawingml/2006/main">
                <a:graphicData uri="http://schemas.microsoft.com/office/word/2010/wordprocessingShape">
                  <wps:wsp>
                    <wps:cNvSpPr txBox="1"/>
                    <wps:spPr>
                      <a:xfrm>
                        <a:off x="0" y="0"/>
                        <a:ext cx="3380288" cy="340962"/>
                      </a:xfrm>
                      <a:prstGeom prst="rect">
                        <a:avLst/>
                      </a:prstGeom>
                      <a:noFill/>
                      <a:ln w="6350">
                        <a:noFill/>
                      </a:ln>
                    </wps:spPr>
                    <wps:txbx>
                      <w:txbxContent>
                        <w:p w14:paraId="6B5033CD" w14:textId="77777777" w:rsidR="00265D71" w:rsidRPr="0002742B" w:rsidRDefault="00265D71" w:rsidP="00474A46">
                          <w:pPr>
                            <w:jc w:val="right"/>
                            <w:rPr>
                              <w:color w:val="EBE9F4" w:themeColor="background2"/>
                              <w:sz w:val="22"/>
                              <w:szCs w:val="22"/>
                            </w:rPr>
                          </w:pPr>
                          <w:r w:rsidRPr="0002742B">
                            <w:rPr>
                              <w:color w:val="EBE9F4" w:themeColor="background2"/>
                              <w:sz w:val="22"/>
                              <w:szCs w:val="22"/>
                            </w:rPr>
                            <w:t>venturo.co.za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107E03B" id="_x0000_t202" coordsize="21600,21600" o:spt="202" path="m,l,21600r21600,l21600,xe">
              <v:stroke joinstyle="miter"/>
              <v:path gradientshapeok="t" o:connecttype="rect"/>
            </v:shapetype>
            <v:shape id="_x0000_s1033" type="#_x0000_t202" style="position:absolute;margin-left:260.7pt;margin-top:18.1pt;width:266.15pt;height:26.85pt;z-index:251692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" filled="f" stroked="f" strokeweight=".5pt">
              <v:textbox>
                <w:txbxContent>
                  <w:p w14:paraId="6B5033CD" w14:textId="77777777" w:rsidR="00265D71" w:rsidRPr="0002742B" w:rsidRDefault="00265D71" w:rsidP="00474A46">
                    <w:pPr>
                      <w:jc w:val="right"/>
                      <w:rPr>
                        <w:color w:val="EBE9F4" w:themeColor="background2"/>
                        <w:sz w:val="22"/>
                        <w:szCs w:val="22"/>
                      </w:rPr>
                    </w:pPr>
                    <w:r w:rsidRPr="0002742B">
                      <w:rPr>
                        <w:color w:val="EBE9F4" w:themeColor="background2"/>
                        <w:sz w:val="22"/>
                        <w:szCs w:val="22"/>
                      </w:rPr>
                      <w:t>venturo.co.za</w:t>
                    </w:r>
                  </w:p>
                </w:txbxContent>
              </v:textbox>
            </v:shape>
          </w:pict>
        </mc:Fallback>
      </mc:AlternateContent>
    </w:r>
    <w:r w:rsidR="00474A46" w:rsidRPr="001E241A">
      <w:rPr>
        <w:noProof/>
      </w:rPr>
      <mc:AlternateContent>
        <mc:Choice Requires="wps">
          <w:drawing>
            <wp:anchor distT="0" distB="0" distL="114300" distR="114300" simplePos="0" relativeHeight="251655764" behindDoc="1" locked="0" layoutInCell="1" allowOverlap="1" wp14:anchorId="0B2118BC" wp14:editId="23B242F8">
              <wp:simplePos x="0" y="0"/>
              <wp:positionH relativeFrom="column">
                <wp:posOffset>-1214120</wp:posOffset>
              </wp:positionH>
              <wp:positionV relativeFrom="page">
                <wp:posOffset>9822180</wp:posOffset>
              </wp:positionV>
              <wp:extent cx="9246235" cy="983615"/>
              <wp:effectExtent l="0" t="0" r="0" b="0"/>
              <wp:wrapNone/>
              <wp:docPr id="1047774519" name="Freeform 2"/>
              <wp:cNvGraphicFramePr/>
              <a:graphic xmlns:a="http://schemas.openxmlformats.org/drawingml/2006/main">
                <a:graphicData uri="http://schemas.microsoft.com/office/word/2010/wordprocessingShape">
                  <wps:wsp>
                    <wps:cNvSpPr/>
                    <wps:spPr>
                      <a:xfrm>
                        <a:off x="0" y="0"/>
                        <a:ext cx="9246235" cy="983615"/>
                      </a:xfrm>
                      <a:custGeom>
                        <a:avLst/>
                        <a:gdLst>
                          <a:gd name="connsiteX0" fmla="*/ 906505 w 9259314"/>
                          <a:gd name="connsiteY0" fmla="*/ 583686 h 1511710"/>
                          <a:gd name="connsiteX1" fmla="*/ 2735305 w 9259314"/>
                          <a:gd name="connsiteY1" fmla="*/ 211 h 1511710"/>
                          <a:gd name="connsiteX2" fmla="*/ 5252082 w 9259314"/>
                          <a:gd name="connsiteY2" fmla="*/ 644646 h 1511710"/>
                          <a:gd name="connsiteX3" fmla="*/ 6410322 w 9259314"/>
                          <a:gd name="connsiteY3" fmla="*/ 601103 h 1511710"/>
                          <a:gd name="connsiteX4" fmla="*/ 7028631 w 9259314"/>
                          <a:gd name="connsiteY4" fmla="*/ 714314 h 1511710"/>
                          <a:gd name="connsiteX5" fmla="*/ 8448128 w 9259314"/>
                          <a:gd name="connsiteY5" fmla="*/ 217926 h 1511710"/>
                          <a:gd name="connsiteX6" fmla="*/ 8700677 w 9259314"/>
                          <a:gd name="connsiteY6" fmla="*/ 540143 h 1511710"/>
                          <a:gd name="connsiteX7" fmla="*/ 8631008 w 9259314"/>
                          <a:gd name="connsiteY7" fmla="*/ 1402291 h 1511710"/>
                          <a:gd name="connsiteX8" fmla="*/ 566871 w 9259314"/>
                          <a:gd name="connsiteY8" fmla="*/ 1411000 h 1511710"/>
                          <a:gd name="connsiteX9" fmla="*/ 906505 w 9259314"/>
                          <a:gd name="connsiteY9" fmla="*/ 583686 h 1511710"/>
                          <a:gd name="connsiteX0" fmla="*/ 892934 w 9245743"/>
                          <a:gd name="connsiteY0" fmla="*/ 369289 h 1297313"/>
                          <a:gd name="connsiteX1" fmla="*/ 2329832 w 9245743"/>
                          <a:gd name="connsiteY1" fmla="*/ 99407 h 1297313"/>
                          <a:gd name="connsiteX2" fmla="*/ 5238511 w 9245743"/>
                          <a:gd name="connsiteY2" fmla="*/ 430249 h 1297313"/>
                          <a:gd name="connsiteX3" fmla="*/ 6396751 w 9245743"/>
                          <a:gd name="connsiteY3" fmla="*/ 386706 h 1297313"/>
                          <a:gd name="connsiteX4" fmla="*/ 7015060 w 9245743"/>
                          <a:gd name="connsiteY4" fmla="*/ 499917 h 1297313"/>
                          <a:gd name="connsiteX5" fmla="*/ 8434557 w 9245743"/>
                          <a:gd name="connsiteY5" fmla="*/ 3529 h 1297313"/>
                          <a:gd name="connsiteX6" fmla="*/ 8687106 w 9245743"/>
                          <a:gd name="connsiteY6" fmla="*/ 325746 h 1297313"/>
                          <a:gd name="connsiteX7" fmla="*/ 8617437 w 9245743"/>
                          <a:gd name="connsiteY7" fmla="*/ 1187894 h 1297313"/>
                          <a:gd name="connsiteX8" fmla="*/ 553300 w 9245743"/>
                          <a:gd name="connsiteY8" fmla="*/ 1196603 h 1297313"/>
                          <a:gd name="connsiteX9" fmla="*/ 892934 w 9245743"/>
                          <a:gd name="connsiteY9" fmla="*/ 369289 h 1297313"/>
                          <a:gd name="connsiteX0" fmla="*/ 892934 w 9245743"/>
                          <a:gd name="connsiteY0" fmla="*/ 369289 h 1297313"/>
                          <a:gd name="connsiteX1" fmla="*/ 2329832 w 9245743"/>
                          <a:gd name="connsiteY1" fmla="*/ 99407 h 1297313"/>
                          <a:gd name="connsiteX2" fmla="*/ 4916289 w 9245743"/>
                          <a:gd name="connsiteY2" fmla="*/ 465083 h 1297313"/>
                          <a:gd name="connsiteX3" fmla="*/ 6396751 w 9245743"/>
                          <a:gd name="connsiteY3" fmla="*/ 386706 h 1297313"/>
                          <a:gd name="connsiteX4" fmla="*/ 7015060 w 9245743"/>
                          <a:gd name="connsiteY4" fmla="*/ 499917 h 1297313"/>
                          <a:gd name="connsiteX5" fmla="*/ 8434557 w 9245743"/>
                          <a:gd name="connsiteY5" fmla="*/ 3529 h 1297313"/>
                          <a:gd name="connsiteX6" fmla="*/ 8687106 w 9245743"/>
                          <a:gd name="connsiteY6" fmla="*/ 325746 h 1297313"/>
                          <a:gd name="connsiteX7" fmla="*/ 8617437 w 9245743"/>
                          <a:gd name="connsiteY7" fmla="*/ 1187894 h 1297313"/>
                          <a:gd name="connsiteX8" fmla="*/ 553300 w 9245743"/>
                          <a:gd name="connsiteY8" fmla="*/ 1196603 h 1297313"/>
                          <a:gd name="connsiteX9" fmla="*/ 892934 w 9245743"/>
                          <a:gd name="connsiteY9" fmla="*/ 369289 h 1297313"/>
                          <a:gd name="connsiteX0" fmla="*/ 892934 w 9245743"/>
                          <a:gd name="connsiteY0" fmla="*/ 271502 h 1199526"/>
                          <a:gd name="connsiteX1" fmla="*/ 2329832 w 9245743"/>
                          <a:gd name="connsiteY1" fmla="*/ 1620 h 1199526"/>
                          <a:gd name="connsiteX2" fmla="*/ 4916289 w 9245743"/>
                          <a:gd name="connsiteY2" fmla="*/ 367296 h 1199526"/>
                          <a:gd name="connsiteX3" fmla="*/ 6396751 w 9245743"/>
                          <a:gd name="connsiteY3" fmla="*/ 288919 h 1199526"/>
                          <a:gd name="connsiteX4" fmla="*/ 7015060 w 9245743"/>
                          <a:gd name="connsiteY4" fmla="*/ 402130 h 1199526"/>
                          <a:gd name="connsiteX5" fmla="*/ 8434557 w 9245743"/>
                          <a:gd name="connsiteY5" fmla="*/ 97331 h 1199526"/>
                          <a:gd name="connsiteX6" fmla="*/ 8687106 w 9245743"/>
                          <a:gd name="connsiteY6" fmla="*/ 227959 h 1199526"/>
                          <a:gd name="connsiteX7" fmla="*/ 8617437 w 9245743"/>
                          <a:gd name="connsiteY7" fmla="*/ 1090107 h 1199526"/>
                          <a:gd name="connsiteX8" fmla="*/ 553300 w 9245743"/>
                          <a:gd name="connsiteY8" fmla="*/ 1098816 h 1199526"/>
                          <a:gd name="connsiteX9" fmla="*/ 892934 w 9245743"/>
                          <a:gd name="connsiteY9" fmla="*/ 271502 h 1199526"/>
                          <a:gd name="connsiteX0" fmla="*/ 903751 w 9256560"/>
                          <a:gd name="connsiteY0" fmla="*/ 190064 h 1118088"/>
                          <a:gd name="connsiteX1" fmla="*/ 2654163 w 9256560"/>
                          <a:gd name="connsiteY1" fmla="*/ 307256 h 1118088"/>
                          <a:gd name="connsiteX2" fmla="*/ 4927106 w 9256560"/>
                          <a:gd name="connsiteY2" fmla="*/ 285858 h 1118088"/>
                          <a:gd name="connsiteX3" fmla="*/ 6407568 w 9256560"/>
                          <a:gd name="connsiteY3" fmla="*/ 207481 h 1118088"/>
                          <a:gd name="connsiteX4" fmla="*/ 7025877 w 9256560"/>
                          <a:gd name="connsiteY4" fmla="*/ 320692 h 1118088"/>
                          <a:gd name="connsiteX5" fmla="*/ 8445374 w 9256560"/>
                          <a:gd name="connsiteY5" fmla="*/ 15893 h 1118088"/>
                          <a:gd name="connsiteX6" fmla="*/ 8697923 w 9256560"/>
                          <a:gd name="connsiteY6" fmla="*/ 146521 h 1118088"/>
                          <a:gd name="connsiteX7" fmla="*/ 8628254 w 9256560"/>
                          <a:gd name="connsiteY7" fmla="*/ 1008669 h 1118088"/>
                          <a:gd name="connsiteX8" fmla="*/ 564117 w 9256560"/>
                          <a:gd name="connsiteY8" fmla="*/ 1017378 h 1118088"/>
                          <a:gd name="connsiteX9" fmla="*/ 903751 w 9256560"/>
                          <a:gd name="connsiteY9" fmla="*/ 190064 h 1118088"/>
                          <a:gd name="connsiteX0" fmla="*/ 903751 w 9256560"/>
                          <a:gd name="connsiteY0" fmla="*/ 190064 h 1118088"/>
                          <a:gd name="connsiteX1" fmla="*/ 2654163 w 9256560"/>
                          <a:gd name="connsiteY1" fmla="*/ 307256 h 1118088"/>
                          <a:gd name="connsiteX2" fmla="*/ 4500378 w 9256560"/>
                          <a:gd name="connsiteY2" fmla="*/ 208414 h 1118088"/>
                          <a:gd name="connsiteX3" fmla="*/ 6407568 w 9256560"/>
                          <a:gd name="connsiteY3" fmla="*/ 207481 h 1118088"/>
                          <a:gd name="connsiteX4" fmla="*/ 7025877 w 9256560"/>
                          <a:gd name="connsiteY4" fmla="*/ 320692 h 1118088"/>
                          <a:gd name="connsiteX5" fmla="*/ 8445374 w 9256560"/>
                          <a:gd name="connsiteY5" fmla="*/ 15893 h 1118088"/>
                          <a:gd name="connsiteX6" fmla="*/ 8697923 w 9256560"/>
                          <a:gd name="connsiteY6" fmla="*/ 146521 h 1118088"/>
                          <a:gd name="connsiteX7" fmla="*/ 8628254 w 9256560"/>
                          <a:gd name="connsiteY7" fmla="*/ 1008669 h 1118088"/>
                          <a:gd name="connsiteX8" fmla="*/ 564117 w 9256560"/>
                          <a:gd name="connsiteY8" fmla="*/ 1017378 h 1118088"/>
                          <a:gd name="connsiteX9" fmla="*/ 903751 w 9256560"/>
                          <a:gd name="connsiteY9" fmla="*/ 190064 h 1118088"/>
                          <a:gd name="connsiteX0" fmla="*/ 903751 w 9256560"/>
                          <a:gd name="connsiteY0" fmla="*/ 190064 h 1118088"/>
                          <a:gd name="connsiteX1" fmla="*/ 2654163 w 9256560"/>
                          <a:gd name="connsiteY1" fmla="*/ 307256 h 1118088"/>
                          <a:gd name="connsiteX2" fmla="*/ 4500378 w 9256560"/>
                          <a:gd name="connsiteY2" fmla="*/ 208414 h 1118088"/>
                          <a:gd name="connsiteX3" fmla="*/ 6224685 w 9256560"/>
                          <a:gd name="connsiteY3" fmla="*/ 333325 h 1118088"/>
                          <a:gd name="connsiteX4" fmla="*/ 7025877 w 9256560"/>
                          <a:gd name="connsiteY4" fmla="*/ 320692 h 1118088"/>
                          <a:gd name="connsiteX5" fmla="*/ 8445374 w 9256560"/>
                          <a:gd name="connsiteY5" fmla="*/ 15893 h 1118088"/>
                          <a:gd name="connsiteX6" fmla="*/ 8697923 w 9256560"/>
                          <a:gd name="connsiteY6" fmla="*/ 146521 h 1118088"/>
                          <a:gd name="connsiteX7" fmla="*/ 8628254 w 9256560"/>
                          <a:gd name="connsiteY7" fmla="*/ 1008669 h 1118088"/>
                          <a:gd name="connsiteX8" fmla="*/ 564117 w 9256560"/>
                          <a:gd name="connsiteY8" fmla="*/ 1017378 h 1118088"/>
                          <a:gd name="connsiteX9" fmla="*/ 903751 w 9256560"/>
                          <a:gd name="connsiteY9" fmla="*/ 190064 h 1118088"/>
                          <a:gd name="connsiteX0" fmla="*/ 903751 w 9256560"/>
                          <a:gd name="connsiteY0" fmla="*/ 185776 h 1113800"/>
                          <a:gd name="connsiteX1" fmla="*/ 2654163 w 9256560"/>
                          <a:gd name="connsiteY1" fmla="*/ 302968 h 1113800"/>
                          <a:gd name="connsiteX2" fmla="*/ 4500378 w 9256560"/>
                          <a:gd name="connsiteY2" fmla="*/ 204126 h 1113800"/>
                          <a:gd name="connsiteX3" fmla="*/ 6224685 w 9256560"/>
                          <a:gd name="connsiteY3" fmla="*/ 329037 h 1113800"/>
                          <a:gd name="connsiteX4" fmla="*/ 7200051 w 9256560"/>
                          <a:gd name="connsiteY4" fmla="*/ 258321 h 1113800"/>
                          <a:gd name="connsiteX5" fmla="*/ 8445374 w 9256560"/>
                          <a:gd name="connsiteY5" fmla="*/ 11605 h 1113800"/>
                          <a:gd name="connsiteX6" fmla="*/ 8697923 w 9256560"/>
                          <a:gd name="connsiteY6" fmla="*/ 142233 h 1113800"/>
                          <a:gd name="connsiteX7" fmla="*/ 8628254 w 9256560"/>
                          <a:gd name="connsiteY7" fmla="*/ 1004381 h 1113800"/>
                          <a:gd name="connsiteX8" fmla="*/ 564117 w 9256560"/>
                          <a:gd name="connsiteY8" fmla="*/ 1013090 h 1113800"/>
                          <a:gd name="connsiteX9" fmla="*/ 903751 w 9256560"/>
                          <a:gd name="connsiteY9" fmla="*/ 185776 h 1113800"/>
                          <a:gd name="connsiteX0" fmla="*/ 903751 w 9256560"/>
                          <a:gd name="connsiteY0" fmla="*/ 178869 h 1106893"/>
                          <a:gd name="connsiteX1" fmla="*/ 2654163 w 9256560"/>
                          <a:gd name="connsiteY1" fmla="*/ 296061 h 1106893"/>
                          <a:gd name="connsiteX2" fmla="*/ 4500378 w 9256560"/>
                          <a:gd name="connsiteY2" fmla="*/ 197219 h 1106893"/>
                          <a:gd name="connsiteX3" fmla="*/ 6224685 w 9256560"/>
                          <a:gd name="connsiteY3" fmla="*/ 322130 h 1106893"/>
                          <a:gd name="connsiteX4" fmla="*/ 7200051 w 9256560"/>
                          <a:gd name="connsiteY4" fmla="*/ 251414 h 1106893"/>
                          <a:gd name="connsiteX5" fmla="*/ 8403921 w 9256560"/>
                          <a:gd name="connsiteY5" fmla="*/ 157651 h 1106893"/>
                          <a:gd name="connsiteX6" fmla="*/ 8445374 w 9256560"/>
                          <a:gd name="connsiteY6" fmla="*/ 4698 h 1106893"/>
                          <a:gd name="connsiteX7" fmla="*/ 8697923 w 9256560"/>
                          <a:gd name="connsiteY7" fmla="*/ 135326 h 1106893"/>
                          <a:gd name="connsiteX8" fmla="*/ 8628254 w 9256560"/>
                          <a:gd name="connsiteY8" fmla="*/ 997474 h 1106893"/>
                          <a:gd name="connsiteX9" fmla="*/ 564117 w 9256560"/>
                          <a:gd name="connsiteY9" fmla="*/ 1006183 h 1106893"/>
                          <a:gd name="connsiteX10" fmla="*/ 903751 w 9256560"/>
                          <a:gd name="connsiteY10" fmla="*/ 178869 h 1106893"/>
                          <a:gd name="connsiteX0" fmla="*/ 903751 w 9256560"/>
                          <a:gd name="connsiteY0" fmla="*/ 178869 h 1106893"/>
                          <a:gd name="connsiteX1" fmla="*/ 2654163 w 9256560"/>
                          <a:gd name="connsiteY1" fmla="*/ 296061 h 1106893"/>
                          <a:gd name="connsiteX2" fmla="*/ 4500378 w 9256560"/>
                          <a:gd name="connsiteY2" fmla="*/ 197219 h 1106893"/>
                          <a:gd name="connsiteX3" fmla="*/ 6224685 w 9256560"/>
                          <a:gd name="connsiteY3" fmla="*/ 322130 h 1106893"/>
                          <a:gd name="connsiteX4" fmla="*/ 7234887 w 9256560"/>
                          <a:gd name="connsiteY4" fmla="*/ 193326 h 1106893"/>
                          <a:gd name="connsiteX5" fmla="*/ 8403921 w 9256560"/>
                          <a:gd name="connsiteY5" fmla="*/ 157651 h 1106893"/>
                          <a:gd name="connsiteX6" fmla="*/ 8445374 w 9256560"/>
                          <a:gd name="connsiteY6" fmla="*/ 4698 h 1106893"/>
                          <a:gd name="connsiteX7" fmla="*/ 8697923 w 9256560"/>
                          <a:gd name="connsiteY7" fmla="*/ 135326 h 1106893"/>
                          <a:gd name="connsiteX8" fmla="*/ 8628254 w 9256560"/>
                          <a:gd name="connsiteY8" fmla="*/ 997474 h 1106893"/>
                          <a:gd name="connsiteX9" fmla="*/ 564117 w 9256560"/>
                          <a:gd name="connsiteY9" fmla="*/ 1006183 h 1106893"/>
                          <a:gd name="connsiteX10" fmla="*/ 903751 w 9256560"/>
                          <a:gd name="connsiteY10" fmla="*/ 178869 h 1106893"/>
                          <a:gd name="connsiteX0" fmla="*/ 903751 w 9256560"/>
                          <a:gd name="connsiteY0" fmla="*/ 178869 h 1106893"/>
                          <a:gd name="connsiteX1" fmla="*/ 2654163 w 9256560"/>
                          <a:gd name="connsiteY1" fmla="*/ 296061 h 1106893"/>
                          <a:gd name="connsiteX2" fmla="*/ 4369748 w 9256560"/>
                          <a:gd name="connsiteY2" fmla="*/ 119770 h 1106893"/>
                          <a:gd name="connsiteX3" fmla="*/ 6224685 w 9256560"/>
                          <a:gd name="connsiteY3" fmla="*/ 322130 h 1106893"/>
                          <a:gd name="connsiteX4" fmla="*/ 7234887 w 9256560"/>
                          <a:gd name="connsiteY4" fmla="*/ 193326 h 1106893"/>
                          <a:gd name="connsiteX5" fmla="*/ 8403921 w 9256560"/>
                          <a:gd name="connsiteY5" fmla="*/ 157651 h 1106893"/>
                          <a:gd name="connsiteX6" fmla="*/ 8445374 w 9256560"/>
                          <a:gd name="connsiteY6" fmla="*/ 4698 h 1106893"/>
                          <a:gd name="connsiteX7" fmla="*/ 8697923 w 9256560"/>
                          <a:gd name="connsiteY7" fmla="*/ 135326 h 1106893"/>
                          <a:gd name="connsiteX8" fmla="*/ 8628254 w 9256560"/>
                          <a:gd name="connsiteY8" fmla="*/ 997474 h 1106893"/>
                          <a:gd name="connsiteX9" fmla="*/ 564117 w 9256560"/>
                          <a:gd name="connsiteY9" fmla="*/ 1006183 h 1106893"/>
                          <a:gd name="connsiteX10" fmla="*/ 903751 w 9256560"/>
                          <a:gd name="connsiteY10" fmla="*/ 178869 h 1106893"/>
                          <a:gd name="connsiteX0" fmla="*/ 903751 w 9256560"/>
                          <a:gd name="connsiteY0" fmla="*/ 178869 h 1106893"/>
                          <a:gd name="connsiteX1" fmla="*/ 2654163 w 9256560"/>
                          <a:gd name="connsiteY1" fmla="*/ 296061 h 1106893"/>
                          <a:gd name="connsiteX2" fmla="*/ 4369748 w 9256560"/>
                          <a:gd name="connsiteY2" fmla="*/ 119770 h 1106893"/>
                          <a:gd name="connsiteX3" fmla="*/ 6224685 w 9256560"/>
                          <a:gd name="connsiteY3" fmla="*/ 322130 h 1106893"/>
                          <a:gd name="connsiteX4" fmla="*/ 7382936 w 9256560"/>
                          <a:gd name="connsiteY4" fmla="*/ 135239 h 1106893"/>
                          <a:gd name="connsiteX5" fmla="*/ 8403921 w 9256560"/>
                          <a:gd name="connsiteY5" fmla="*/ 157651 h 1106893"/>
                          <a:gd name="connsiteX6" fmla="*/ 8445374 w 9256560"/>
                          <a:gd name="connsiteY6" fmla="*/ 4698 h 1106893"/>
                          <a:gd name="connsiteX7" fmla="*/ 8697923 w 9256560"/>
                          <a:gd name="connsiteY7" fmla="*/ 135326 h 1106893"/>
                          <a:gd name="connsiteX8" fmla="*/ 8628254 w 9256560"/>
                          <a:gd name="connsiteY8" fmla="*/ 997474 h 1106893"/>
                          <a:gd name="connsiteX9" fmla="*/ 564117 w 9256560"/>
                          <a:gd name="connsiteY9" fmla="*/ 1006183 h 1106893"/>
                          <a:gd name="connsiteX10" fmla="*/ 903751 w 9256560"/>
                          <a:gd name="connsiteY10" fmla="*/ 178869 h 1106893"/>
                          <a:gd name="connsiteX0" fmla="*/ 884045 w 9262980"/>
                          <a:gd name="connsiteY0" fmla="*/ 149825 h 1109295"/>
                          <a:gd name="connsiteX1" fmla="*/ 2660583 w 9262980"/>
                          <a:gd name="connsiteY1" fmla="*/ 296061 h 1109295"/>
                          <a:gd name="connsiteX2" fmla="*/ 4376168 w 9262980"/>
                          <a:gd name="connsiteY2" fmla="*/ 119770 h 1109295"/>
                          <a:gd name="connsiteX3" fmla="*/ 6231105 w 9262980"/>
                          <a:gd name="connsiteY3" fmla="*/ 322130 h 1109295"/>
                          <a:gd name="connsiteX4" fmla="*/ 7389356 w 9262980"/>
                          <a:gd name="connsiteY4" fmla="*/ 135239 h 1109295"/>
                          <a:gd name="connsiteX5" fmla="*/ 8410341 w 9262980"/>
                          <a:gd name="connsiteY5" fmla="*/ 157651 h 1109295"/>
                          <a:gd name="connsiteX6" fmla="*/ 8451794 w 9262980"/>
                          <a:gd name="connsiteY6" fmla="*/ 4698 h 1109295"/>
                          <a:gd name="connsiteX7" fmla="*/ 8704343 w 9262980"/>
                          <a:gd name="connsiteY7" fmla="*/ 135326 h 1109295"/>
                          <a:gd name="connsiteX8" fmla="*/ 8634674 w 9262980"/>
                          <a:gd name="connsiteY8" fmla="*/ 997474 h 1109295"/>
                          <a:gd name="connsiteX9" fmla="*/ 570537 w 9262980"/>
                          <a:gd name="connsiteY9" fmla="*/ 1006183 h 1109295"/>
                          <a:gd name="connsiteX10" fmla="*/ 884045 w 9262980"/>
                          <a:gd name="connsiteY10" fmla="*/ 149825 h 1109295"/>
                          <a:gd name="connsiteX0" fmla="*/ 884045 w 9262980"/>
                          <a:gd name="connsiteY0" fmla="*/ 149825 h 1109295"/>
                          <a:gd name="connsiteX1" fmla="*/ 2660583 w 9262980"/>
                          <a:gd name="connsiteY1" fmla="*/ 296061 h 1109295"/>
                          <a:gd name="connsiteX2" fmla="*/ 4393585 w 9262980"/>
                          <a:gd name="connsiteY2" fmla="*/ 487519 h 1109295"/>
                          <a:gd name="connsiteX3" fmla="*/ 6231105 w 9262980"/>
                          <a:gd name="connsiteY3" fmla="*/ 322130 h 1109295"/>
                          <a:gd name="connsiteX4" fmla="*/ 7389356 w 9262980"/>
                          <a:gd name="connsiteY4" fmla="*/ 135239 h 1109295"/>
                          <a:gd name="connsiteX5" fmla="*/ 8410341 w 9262980"/>
                          <a:gd name="connsiteY5" fmla="*/ 157651 h 1109295"/>
                          <a:gd name="connsiteX6" fmla="*/ 8451794 w 9262980"/>
                          <a:gd name="connsiteY6" fmla="*/ 4698 h 1109295"/>
                          <a:gd name="connsiteX7" fmla="*/ 8704343 w 9262980"/>
                          <a:gd name="connsiteY7" fmla="*/ 135326 h 1109295"/>
                          <a:gd name="connsiteX8" fmla="*/ 8634674 w 9262980"/>
                          <a:gd name="connsiteY8" fmla="*/ 997474 h 1109295"/>
                          <a:gd name="connsiteX9" fmla="*/ 570537 w 9262980"/>
                          <a:gd name="connsiteY9" fmla="*/ 1006183 h 1109295"/>
                          <a:gd name="connsiteX10" fmla="*/ 884045 w 9262980"/>
                          <a:gd name="connsiteY10" fmla="*/ 149825 h 1109295"/>
                          <a:gd name="connsiteX0" fmla="*/ 884356 w 9263291"/>
                          <a:gd name="connsiteY0" fmla="*/ 149825 h 1109295"/>
                          <a:gd name="connsiteX1" fmla="*/ 2669603 w 9263291"/>
                          <a:gd name="connsiteY1" fmla="*/ 150896 h 1109295"/>
                          <a:gd name="connsiteX2" fmla="*/ 4393896 w 9263291"/>
                          <a:gd name="connsiteY2" fmla="*/ 487519 h 1109295"/>
                          <a:gd name="connsiteX3" fmla="*/ 6231416 w 9263291"/>
                          <a:gd name="connsiteY3" fmla="*/ 322130 h 1109295"/>
                          <a:gd name="connsiteX4" fmla="*/ 7389667 w 9263291"/>
                          <a:gd name="connsiteY4" fmla="*/ 135239 h 1109295"/>
                          <a:gd name="connsiteX5" fmla="*/ 8410652 w 9263291"/>
                          <a:gd name="connsiteY5" fmla="*/ 157651 h 1109295"/>
                          <a:gd name="connsiteX6" fmla="*/ 8452105 w 9263291"/>
                          <a:gd name="connsiteY6" fmla="*/ 4698 h 1109295"/>
                          <a:gd name="connsiteX7" fmla="*/ 8704654 w 9263291"/>
                          <a:gd name="connsiteY7" fmla="*/ 135326 h 1109295"/>
                          <a:gd name="connsiteX8" fmla="*/ 8634985 w 9263291"/>
                          <a:gd name="connsiteY8" fmla="*/ 997474 h 1109295"/>
                          <a:gd name="connsiteX9" fmla="*/ 570848 w 9263291"/>
                          <a:gd name="connsiteY9" fmla="*/ 1006183 h 1109295"/>
                          <a:gd name="connsiteX10" fmla="*/ 884356 w 9263291"/>
                          <a:gd name="connsiteY10" fmla="*/ 149825 h 1109295"/>
                          <a:gd name="connsiteX0" fmla="*/ 920030 w 9246710"/>
                          <a:gd name="connsiteY0" fmla="*/ 411121 h 1093248"/>
                          <a:gd name="connsiteX1" fmla="*/ 2653022 w 9246710"/>
                          <a:gd name="connsiteY1" fmla="*/ 150896 h 1093248"/>
                          <a:gd name="connsiteX2" fmla="*/ 4377315 w 9246710"/>
                          <a:gd name="connsiteY2" fmla="*/ 487519 h 1093248"/>
                          <a:gd name="connsiteX3" fmla="*/ 6214835 w 9246710"/>
                          <a:gd name="connsiteY3" fmla="*/ 322130 h 1093248"/>
                          <a:gd name="connsiteX4" fmla="*/ 7373086 w 9246710"/>
                          <a:gd name="connsiteY4" fmla="*/ 135239 h 1093248"/>
                          <a:gd name="connsiteX5" fmla="*/ 8394071 w 9246710"/>
                          <a:gd name="connsiteY5" fmla="*/ 157651 h 1093248"/>
                          <a:gd name="connsiteX6" fmla="*/ 8435524 w 9246710"/>
                          <a:gd name="connsiteY6" fmla="*/ 4698 h 1093248"/>
                          <a:gd name="connsiteX7" fmla="*/ 8688073 w 9246710"/>
                          <a:gd name="connsiteY7" fmla="*/ 135326 h 1093248"/>
                          <a:gd name="connsiteX8" fmla="*/ 8618404 w 9246710"/>
                          <a:gd name="connsiteY8" fmla="*/ 997474 h 1093248"/>
                          <a:gd name="connsiteX9" fmla="*/ 554267 w 9246710"/>
                          <a:gd name="connsiteY9" fmla="*/ 1006183 h 1093248"/>
                          <a:gd name="connsiteX10" fmla="*/ 920030 w 9246710"/>
                          <a:gd name="connsiteY10" fmla="*/ 411121 h 1093248"/>
                          <a:gd name="connsiteX0" fmla="*/ 920030 w 9246710"/>
                          <a:gd name="connsiteY0" fmla="*/ 411121 h 1093247"/>
                          <a:gd name="connsiteX1" fmla="*/ 2653022 w 9246710"/>
                          <a:gd name="connsiteY1" fmla="*/ 150896 h 1093247"/>
                          <a:gd name="connsiteX2" fmla="*/ 4377315 w 9246710"/>
                          <a:gd name="connsiteY2" fmla="*/ 487519 h 1093247"/>
                          <a:gd name="connsiteX3" fmla="*/ 6075491 w 9246710"/>
                          <a:gd name="connsiteY3" fmla="*/ 573790 h 1093247"/>
                          <a:gd name="connsiteX4" fmla="*/ 7373086 w 9246710"/>
                          <a:gd name="connsiteY4" fmla="*/ 135239 h 1093247"/>
                          <a:gd name="connsiteX5" fmla="*/ 8394071 w 9246710"/>
                          <a:gd name="connsiteY5" fmla="*/ 157651 h 1093247"/>
                          <a:gd name="connsiteX6" fmla="*/ 8435524 w 9246710"/>
                          <a:gd name="connsiteY6" fmla="*/ 4698 h 1093247"/>
                          <a:gd name="connsiteX7" fmla="*/ 8688073 w 9246710"/>
                          <a:gd name="connsiteY7" fmla="*/ 135326 h 1093247"/>
                          <a:gd name="connsiteX8" fmla="*/ 8618404 w 9246710"/>
                          <a:gd name="connsiteY8" fmla="*/ 997474 h 1093247"/>
                          <a:gd name="connsiteX9" fmla="*/ 554267 w 9246710"/>
                          <a:gd name="connsiteY9" fmla="*/ 1006183 h 1093247"/>
                          <a:gd name="connsiteX10" fmla="*/ 920030 w 9246710"/>
                          <a:gd name="connsiteY10" fmla="*/ 411121 h 1093247"/>
                          <a:gd name="connsiteX0" fmla="*/ 920030 w 9246710"/>
                          <a:gd name="connsiteY0" fmla="*/ 411121 h 1093247"/>
                          <a:gd name="connsiteX1" fmla="*/ 2653022 w 9246710"/>
                          <a:gd name="connsiteY1" fmla="*/ 150896 h 1093247"/>
                          <a:gd name="connsiteX2" fmla="*/ 4377315 w 9246710"/>
                          <a:gd name="connsiteY2" fmla="*/ 487519 h 1093247"/>
                          <a:gd name="connsiteX3" fmla="*/ 6075491 w 9246710"/>
                          <a:gd name="connsiteY3" fmla="*/ 573790 h 1093247"/>
                          <a:gd name="connsiteX4" fmla="*/ 6972470 w 9246710"/>
                          <a:gd name="connsiteY4" fmla="*/ 319143 h 1093247"/>
                          <a:gd name="connsiteX5" fmla="*/ 8394071 w 9246710"/>
                          <a:gd name="connsiteY5" fmla="*/ 157651 h 1093247"/>
                          <a:gd name="connsiteX6" fmla="*/ 8435524 w 9246710"/>
                          <a:gd name="connsiteY6" fmla="*/ 4698 h 1093247"/>
                          <a:gd name="connsiteX7" fmla="*/ 8688073 w 9246710"/>
                          <a:gd name="connsiteY7" fmla="*/ 135326 h 1093247"/>
                          <a:gd name="connsiteX8" fmla="*/ 8618404 w 9246710"/>
                          <a:gd name="connsiteY8" fmla="*/ 997474 h 1093247"/>
                          <a:gd name="connsiteX9" fmla="*/ 554267 w 9246710"/>
                          <a:gd name="connsiteY9" fmla="*/ 1006183 h 1093247"/>
                          <a:gd name="connsiteX10" fmla="*/ 920030 w 9246710"/>
                          <a:gd name="connsiteY10" fmla="*/ 411121 h 1093247"/>
                          <a:gd name="connsiteX0" fmla="*/ 920030 w 9246710"/>
                          <a:gd name="connsiteY0" fmla="*/ 411121 h 1093247"/>
                          <a:gd name="connsiteX1" fmla="*/ 2653022 w 9246710"/>
                          <a:gd name="connsiteY1" fmla="*/ 150896 h 1093247"/>
                          <a:gd name="connsiteX2" fmla="*/ 4377315 w 9246710"/>
                          <a:gd name="connsiteY2" fmla="*/ 487519 h 1093247"/>
                          <a:gd name="connsiteX3" fmla="*/ 6075491 w 9246710"/>
                          <a:gd name="connsiteY3" fmla="*/ 573790 h 1093247"/>
                          <a:gd name="connsiteX4" fmla="*/ 6754744 w 9246710"/>
                          <a:gd name="connsiteY4" fmla="*/ 270747 h 1093247"/>
                          <a:gd name="connsiteX5" fmla="*/ 8394071 w 9246710"/>
                          <a:gd name="connsiteY5" fmla="*/ 157651 h 1093247"/>
                          <a:gd name="connsiteX6" fmla="*/ 8435524 w 9246710"/>
                          <a:gd name="connsiteY6" fmla="*/ 4698 h 1093247"/>
                          <a:gd name="connsiteX7" fmla="*/ 8688073 w 9246710"/>
                          <a:gd name="connsiteY7" fmla="*/ 135326 h 1093247"/>
                          <a:gd name="connsiteX8" fmla="*/ 8618404 w 9246710"/>
                          <a:gd name="connsiteY8" fmla="*/ 997474 h 1093247"/>
                          <a:gd name="connsiteX9" fmla="*/ 554267 w 9246710"/>
                          <a:gd name="connsiteY9" fmla="*/ 1006183 h 1093247"/>
                          <a:gd name="connsiteX10" fmla="*/ 920030 w 9246710"/>
                          <a:gd name="connsiteY10" fmla="*/ 411121 h 1093247"/>
                          <a:gd name="connsiteX0" fmla="*/ 920030 w 9246710"/>
                          <a:gd name="connsiteY0" fmla="*/ 411121 h 1093247"/>
                          <a:gd name="connsiteX1" fmla="*/ 2653022 w 9246710"/>
                          <a:gd name="connsiteY1" fmla="*/ 150896 h 1093247"/>
                          <a:gd name="connsiteX2" fmla="*/ 4377315 w 9246710"/>
                          <a:gd name="connsiteY2" fmla="*/ 487519 h 1093247"/>
                          <a:gd name="connsiteX3" fmla="*/ 5326516 w 9246710"/>
                          <a:gd name="connsiteY3" fmla="*/ 680261 h 1093247"/>
                          <a:gd name="connsiteX4" fmla="*/ 6754744 w 9246710"/>
                          <a:gd name="connsiteY4" fmla="*/ 270747 h 1093247"/>
                          <a:gd name="connsiteX5" fmla="*/ 8394071 w 9246710"/>
                          <a:gd name="connsiteY5" fmla="*/ 157651 h 1093247"/>
                          <a:gd name="connsiteX6" fmla="*/ 8435524 w 9246710"/>
                          <a:gd name="connsiteY6" fmla="*/ 4698 h 1093247"/>
                          <a:gd name="connsiteX7" fmla="*/ 8688073 w 9246710"/>
                          <a:gd name="connsiteY7" fmla="*/ 135326 h 1093247"/>
                          <a:gd name="connsiteX8" fmla="*/ 8618404 w 9246710"/>
                          <a:gd name="connsiteY8" fmla="*/ 997474 h 1093247"/>
                          <a:gd name="connsiteX9" fmla="*/ 554267 w 9246710"/>
                          <a:gd name="connsiteY9" fmla="*/ 1006183 h 1093247"/>
                          <a:gd name="connsiteX10" fmla="*/ 920030 w 9246710"/>
                          <a:gd name="connsiteY10" fmla="*/ 411121 h 1093247"/>
                          <a:gd name="connsiteX0" fmla="*/ 920030 w 9246710"/>
                          <a:gd name="connsiteY0" fmla="*/ 411121 h 1093247"/>
                          <a:gd name="connsiteX1" fmla="*/ 2653022 w 9246710"/>
                          <a:gd name="connsiteY1" fmla="*/ 150896 h 1093247"/>
                          <a:gd name="connsiteX2" fmla="*/ 4377315 w 9246710"/>
                          <a:gd name="connsiteY2" fmla="*/ 487519 h 1093247"/>
                          <a:gd name="connsiteX3" fmla="*/ 5326516 w 9246710"/>
                          <a:gd name="connsiteY3" fmla="*/ 680261 h 1093247"/>
                          <a:gd name="connsiteX4" fmla="*/ 6589272 w 9246710"/>
                          <a:gd name="connsiteY4" fmla="*/ 241709 h 1093247"/>
                          <a:gd name="connsiteX5" fmla="*/ 8394071 w 9246710"/>
                          <a:gd name="connsiteY5" fmla="*/ 157651 h 1093247"/>
                          <a:gd name="connsiteX6" fmla="*/ 8435524 w 9246710"/>
                          <a:gd name="connsiteY6" fmla="*/ 4698 h 1093247"/>
                          <a:gd name="connsiteX7" fmla="*/ 8688073 w 9246710"/>
                          <a:gd name="connsiteY7" fmla="*/ 135326 h 1093247"/>
                          <a:gd name="connsiteX8" fmla="*/ 8618404 w 9246710"/>
                          <a:gd name="connsiteY8" fmla="*/ 997474 h 1093247"/>
                          <a:gd name="connsiteX9" fmla="*/ 554267 w 9246710"/>
                          <a:gd name="connsiteY9" fmla="*/ 1006183 h 1093247"/>
                          <a:gd name="connsiteX10" fmla="*/ 920030 w 9246710"/>
                          <a:gd name="connsiteY10" fmla="*/ 411121 h 1093247"/>
                          <a:gd name="connsiteX0" fmla="*/ 920030 w 9246710"/>
                          <a:gd name="connsiteY0" fmla="*/ 411121 h 1093247"/>
                          <a:gd name="connsiteX1" fmla="*/ 2653022 w 9246710"/>
                          <a:gd name="connsiteY1" fmla="*/ 150896 h 1093247"/>
                          <a:gd name="connsiteX2" fmla="*/ 4377315 w 9246710"/>
                          <a:gd name="connsiteY2" fmla="*/ 487519 h 1093247"/>
                          <a:gd name="connsiteX3" fmla="*/ 5326516 w 9246710"/>
                          <a:gd name="connsiteY3" fmla="*/ 680261 h 1093247"/>
                          <a:gd name="connsiteX4" fmla="*/ 6702490 w 9246710"/>
                          <a:gd name="connsiteY4" fmla="*/ 144916 h 1093247"/>
                          <a:gd name="connsiteX5" fmla="*/ 8394071 w 9246710"/>
                          <a:gd name="connsiteY5" fmla="*/ 157651 h 1093247"/>
                          <a:gd name="connsiteX6" fmla="*/ 8435524 w 9246710"/>
                          <a:gd name="connsiteY6" fmla="*/ 4698 h 1093247"/>
                          <a:gd name="connsiteX7" fmla="*/ 8688073 w 9246710"/>
                          <a:gd name="connsiteY7" fmla="*/ 135326 h 1093247"/>
                          <a:gd name="connsiteX8" fmla="*/ 8618404 w 9246710"/>
                          <a:gd name="connsiteY8" fmla="*/ 997474 h 1093247"/>
                          <a:gd name="connsiteX9" fmla="*/ 554267 w 9246710"/>
                          <a:gd name="connsiteY9" fmla="*/ 1006183 h 1093247"/>
                          <a:gd name="connsiteX10" fmla="*/ 920030 w 9246710"/>
                          <a:gd name="connsiteY10" fmla="*/ 411121 h 1093247"/>
                          <a:gd name="connsiteX0" fmla="*/ 920030 w 9246710"/>
                          <a:gd name="connsiteY0" fmla="*/ 411121 h 1093247"/>
                          <a:gd name="connsiteX1" fmla="*/ 2653022 w 9246710"/>
                          <a:gd name="connsiteY1" fmla="*/ 150896 h 1093247"/>
                          <a:gd name="connsiteX2" fmla="*/ 4377315 w 9246710"/>
                          <a:gd name="connsiteY2" fmla="*/ 487519 h 1093247"/>
                          <a:gd name="connsiteX3" fmla="*/ 5326516 w 9246710"/>
                          <a:gd name="connsiteY3" fmla="*/ 680261 h 1093247"/>
                          <a:gd name="connsiteX4" fmla="*/ 6702490 w 9246710"/>
                          <a:gd name="connsiteY4" fmla="*/ 144916 h 1093247"/>
                          <a:gd name="connsiteX5" fmla="*/ 8360657 w 9246710"/>
                          <a:gd name="connsiteY5" fmla="*/ 522677 h 1093247"/>
                          <a:gd name="connsiteX6" fmla="*/ 8394071 w 9246710"/>
                          <a:gd name="connsiteY6" fmla="*/ 157651 h 1093247"/>
                          <a:gd name="connsiteX7" fmla="*/ 8435524 w 9246710"/>
                          <a:gd name="connsiteY7" fmla="*/ 4698 h 1093247"/>
                          <a:gd name="connsiteX8" fmla="*/ 8688073 w 9246710"/>
                          <a:gd name="connsiteY8" fmla="*/ 135326 h 1093247"/>
                          <a:gd name="connsiteX9" fmla="*/ 8618404 w 9246710"/>
                          <a:gd name="connsiteY9" fmla="*/ 997474 h 1093247"/>
                          <a:gd name="connsiteX10" fmla="*/ 554267 w 9246710"/>
                          <a:gd name="connsiteY10" fmla="*/ 1006183 h 1093247"/>
                          <a:gd name="connsiteX11" fmla="*/ 920030 w 9246710"/>
                          <a:gd name="connsiteY11" fmla="*/ 411121 h 1093247"/>
                          <a:gd name="connsiteX0" fmla="*/ 920030 w 9246710"/>
                          <a:gd name="connsiteY0" fmla="*/ 411121 h 1093247"/>
                          <a:gd name="connsiteX1" fmla="*/ 2653022 w 9246710"/>
                          <a:gd name="connsiteY1" fmla="*/ 150896 h 1093247"/>
                          <a:gd name="connsiteX2" fmla="*/ 4377315 w 9246710"/>
                          <a:gd name="connsiteY2" fmla="*/ 487519 h 1093247"/>
                          <a:gd name="connsiteX3" fmla="*/ 5326516 w 9246710"/>
                          <a:gd name="connsiteY3" fmla="*/ 680261 h 1093247"/>
                          <a:gd name="connsiteX4" fmla="*/ 6441220 w 9246710"/>
                          <a:gd name="connsiteY4" fmla="*/ 241708 h 1093247"/>
                          <a:gd name="connsiteX5" fmla="*/ 8360657 w 9246710"/>
                          <a:gd name="connsiteY5" fmla="*/ 522677 h 1093247"/>
                          <a:gd name="connsiteX6" fmla="*/ 8394071 w 9246710"/>
                          <a:gd name="connsiteY6" fmla="*/ 157651 h 1093247"/>
                          <a:gd name="connsiteX7" fmla="*/ 8435524 w 9246710"/>
                          <a:gd name="connsiteY7" fmla="*/ 4698 h 1093247"/>
                          <a:gd name="connsiteX8" fmla="*/ 8688073 w 9246710"/>
                          <a:gd name="connsiteY8" fmla="*/ 135326 h 1093247"/>
                          <a:gd name="connsiteX9" fmla="*/ 8618404 w 9246710"/>
                          <a:gd name="connsiteY9" fmla="*/ 997474 h 1093247"/>
                          <a:gd name="connsiteX10" fmla="*/ 554267 w 9246710"/>
                          <a:gd name="connsiteY10" fmla="*/ 1006183 h 1093247"/>
                          <a:gd name="connsiteX11" fmla="*/ 920030 w 9246710"/>
                          <a:gd name="connsiteY11" fmla="*/ 411121 h 1093247"/>
                          <a:gd name="connsiteX0" fmla="*/ 920030 w 9246710"/>
                          <a:gd name="connsiteY0" fmla="*/ 411121 h 1093247"/>
                          <a:gd name="connsiteX1" fmla="*/ 2653022 w 9246710"/>
                          <a:gd name="connsiteY1" fmla="*/ 150896 h 1093247"/>
                          <a:gd name="connsiteX2" fmla="*/ 4377315 w 9246710"/>
                          <a:gd name="connsiteY2" fmla="*/ 487519 h 1093247"/>
                          <a:gd name="connsiteX3" fmla="*/ 4812684 w 9246710"/>
                          <a:gd name="connsiteY3" fmla="*/ 525394 h 1093247"/>
                          <a:gd name="connsiteX4" fmla="*/ 6441220 w 9246710"/>
                          <a:gd name="connsiteY4" fmla="*/ 241708 h 1093247"/>
                          <a:gd name="connsiteX5" fmla="*/ 8360657 w 9246710"/>
                          <a:gd name="connsiteY5" fmla="*/ 522677 h 1093247"/>
                          <a:gd name="connsiteX6" fmla="*/ 8394071 w 9246710"/>
                          <a:gd name="connsiteY6" fmla="*/ 157651 h 1093247"/>
                          <a:gd name="connsiteX7" fmla="*/ 8435524 w 9246710"/>
                          <a:gd name="connsiteY7" fmla="*/ 4698 h 1093247"/>
                          <a:gd name="connsiteX8" fmla="*/ 8688073 w 9246710"/>
                          <a:gd name="connsiteY8" fmla="*/ 135326 h 1093247"/>
                          <a:gd name="connsiteX9" fmla="*/ 8618404 w 9246710"/>
                          <a:gd name="connsiteY9" fmla="*/ 997474 h 1093247"/>
                          <a:gd name="connsiteX10" fmla="*/ 554267 w 9246710"/>
                          <a:gd name="connsiteY10" fmla="*/ 1006183 h 1093247"/>
                          <a:gd name="connsiteX11" fmla="*/ 920030 w 9246710"/>
                          <a:gd name="connsiteY11" fmla="*/ 411121 h 10932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9246710" h="1093247">
                            <a:moveTo>
                              <a:pt x="920030" y="411121"/>
                            </a:moveTo>
                            <a:cubicBezTo>
                              <a:pt x="1269823" y="268573"/>
                              <a:pt x="2076808" y="138163"/>
                              <a:pt x="2653022" y="150896"/>
                            </a:cubicBezTo>
                            <a:cubicBezTo>
                              <a:pt x="3229236" y="163629"/>
                              <a:pt x="4017371" y="425103"/>
                              <a:pt x="4377315" y="487519"/>
                            </a:cubicBezTo>
                            <a:cubicBezTo>
                              <a:pt x="4737259" y="549935"/>
                              <a:pt x="4468700" y="566362"/>
                              <a:pt x="4812684" y="525394"/>
                            </a:cubicBezTo>
                            <a:cubicBezTo>
                              <a:pt x="5156668" y="484426"/>
                              <a:pt x="5849891" y="242161"/>
                              <a:pt x="6441220" y="241708"/>
                            </a:cubicBezTo>
                            <a:cubicBezTo>
                              <a:pt x="7032549" y="241255"/>
                              <a:pt x="8078727" y="520555"/>
                              <a:pt x="8360657" y="522677"/>
                            </a:cubicBezTo>
                            <a:cubicBezTo>
                              <a:pt x="8642587" y="524799"/>
                              <a:pt x="8381593" y="243981"/>
                              <a:pt x="8394071" y="157651"/>
                            </a:cubicBezTo>
                            <a:cubicBezTo>
                              <a:pt x="8406549" y="71321"/>
                              <a:pt x="8386524" y="8419"/>
                              <a:pt x="8435524" y="4698"/>
                            </a:cubicBezTo>
                            <a:cubicBezTo>
                              <a:pt x="8484524" y="977"/>
                              <a:pt x="8657593" y="-30137"/>
                              <a:pt x="8688073" y="135326"/>
                            </a:cubicBezTo>
                            <a:cubicBezTo>
                              <a:pt x="8718553" y="300789"/>
                              <a:pt x="9974038" y="852331"/>
                              <a:pt x="8618404" y="997474"/>
                            </a:cubicBezTo>
                            <a:cubicBezTo>
                              <a:pt x="7262770" y="1142617"/>
                              <a:pt x="1837329" y="1103908"/>
                              <a:pt x="554267" y="1006183"/>
                            </a:cubicBezTo>
                            <a:cubicBezTo>
                              <a:pt x="-728795" y="908458"/>
                              <a:pt x="570237" y="553669"/>
                              <a:pt x="920030" y="411121"/>
                            </a:cubicBezTo>
                            <a:close/>
                          </a:path>
                        </a:pathLst>
                      </a:custGeom>
                      <a:gradFill>
                        <a:gsLst>
                          <a:gs pos="0">
                            <a:schemeClr val="accent1"/>
                          </a:gs>
                          <a:gs pos="100000">
                            <a:schemeClr val="accent4"/>
                          </a:gs>
                        </a:gsLst>
                        <a:lin ang="10800000" scaled="0"/>
                      </a:gra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B5C6893" w14:textId="77777777" w:rsidR="00474A46" w:rsidRPr="00B1203C" w:rsidRDefault="00474A46" w:rsidP="00474A46">
                          <w:pPr>
                            <w:rPr>
                              <w: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2118BC" id="_x0000_s1034" style="position:absolute;margin-left:-95.6pt;margin-top:773.4pt;width:728.05pt;height:77.45pt;z-index:-2516607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coordsize="9246710,1093247"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" adj="-11796480,,5400" path="m920030,411121c1269823,268573,2076808,138163,2653022,150896v576214,12733,1364349,274207,1724293,336623c4737259,549935,4468700,566362,4812684,525394,5156668,484426,5849891,242161,6441220,241708v591329,-453,1637507,278847,1919437,280969c8642587,524799,8381593,243981,8394071,157651,8406549,71321,8386524,8419,8435524,4698v49000,-3721,222069,-34835,252549,130628c8718553,300789,9974038,852331,8618404,997474v-1355634,145143,-6781075,106434,-8064137,8709c-728795,908458,570237,553669,920030,411121xe" fillcolor="#ffc000 [3204]" stroked="f" strokeweight="1pt">
              <v:fill color2="#d64632 [3207]" angle="270" focus="100%" type="gradient">
                <o:fill v:ext="view" type="gradientUnscaled"/>
              </v:fill>
              <v:stroke joinstyle="miter"/>
              <v:formulas/>
              <v:path arrowok="t" o:connecttype="custom" o:connectlocs="919983,369893;2652886,135764;4377090,438630;4812437,472707;6440889,217469;8360228,470262;8393640,141842;8435091,4227;8687627,121755;8617961,897446;554239,905282;919983,369893" o:connectangles="0,0,0,0,0,0,0,0,0,0,0,0" textboxrect="0,0,9246710,1093247"/>
              <v:textbox>
                <w:txbxContent>
                  <w:p w14:paraId="7B5C6893" w14:textId="77777777" w:rsidR="00474A46" w:rsidRPr="00B1203C" w:rsidRDefault="00474A46" w:rsidP="00474A46">
                    <w:pPr>
                      <w:rPr>
                        <w:b/>
                      </w:rPr>
                    </w:pPr>
                  </w:p>
                </w:txbxContent>
              </v:textbox>
              <w10:wrap anchory="page"/>
            </v:shape>
          </w:pict>
        </mc:Fallback>
      </mc:AlternateContent>
    </w:r>
    <w:r w:rsidR="006F48AF">
      <w:rPr>
        <w:noProof/>
      </w:rPr>
      <mc:AlternateContent>
        <mc:Choice Requires="wps">
          <w:drawing>
            <wp:anchor distT="0" distB="0" distL="114300" distR="114300" simplePos="0" relativeHeight="251685888" behindDoc="1" locked="0" layoutInCell="1" allowOverlap="1" wp14:anchorId="4103239A" wp14:editId="201D2A14">
              <wp:simplePos x="0" y="0"/>
              <wp:positionH relativeFrom="column">
                <wp:posOffset>-526472</wp:posOffset>
              </wp:positionH>
              <wp:positionV relativeFrom="paragraph">
                <wp:posOffset>-2370282</wp:posOffset>
              </wp:positionV>
              <wp:extent cx="812364" cy="2034032"/>
              <wp:effectExtent l="12700" t="12700" r="38735" b="10795"/>
              <wp:wrapNone/>
              <wp:docPr id="1392252839" name="Freeform 4"/>
              <wp:cNvGraphicFramePr/>
              <a:graphic xmlns:a="http://schemas.openxmlformats.org/drawingml/2006/main">
                <a:graphicData uri="http://schemas.microsoft.com/office/word/2010/wordprocessingShape">
                  <wps:wsp>
                    <wps:cNvSpPr/>
                    <wps:spPr>
                      <a:xfrm>
                        <a:off x="0" y="0"/>
                        <a:ext cx="812364" cy="2034032"/>
                      </a:xfrm>
                      <a:custGeom>
                        <a:avLst/>
                        <a:gdLst>
                          <a:gd name="connsiteX0" fmla="*/ 0 w 3997235"/>
                          <a:gd name="connsiteY0" fmla="*/ 4267200 h 4267200"/>
                          <a:gd name="connsiteX1" fmla="*/ 627018 w 3997235"/>
                          <a:gd name="connsiteY1" fmla="*/ 2934789 h 4267200"/>
                          <a:gd name="connsiteX2" fmla="*/ 2804160 w 3997235"/>
                          <a:gd name="connsiteY2" fmla="*/ 2055223 h 4267200"/>
                          <a:gd name="connsiteX3" fmla="*/ 3274423 w 3997235"/>
                          <a:gd name="connsiteY3" fmla="*/ 600892 h 4267200"/>
                          <a:gd name="connsiteX4" fmla="*/ 3997235 w 3997235"/>
                          <a:gd name="connsiteY4" fmla="*/ 0 h 4267200"/>
                          <a:gd name="connsiteX0" fmla="*/ 0 w 3997235"/>
                          <a:gd name="connsiteY0" fmla="*/ 4267200 h 4267200"/>
                          <a:gd name="connsiteX1" fmla="*/ 627018 w 3997235"/>
                          <a:gd name="connsiteY1" fmla="*/ 2934789 h 4267200"/>
                          <a:gd name="connsiteX2" fmla="*/ 2804160 w 3997235"/>
                          <a:gd name="connsiteY2" fmla="*/ 2055223 h 4267200"/>
                          <a:gd name="connsiteX3" fmla="*/ 2986837 w 3997235"/>
                          <a:gd name="connsiteY3" fmla="*/ 290341 h 4267200"/>
                          <a:gd name="connsiteX4" fmla="*/ 3997235 w 3997235"/>
                          <a:gd name="connsiteY4" fmla="*/ 0 h 4267200"/>
                          <a:gd name="connsiteX0" fmla="*/ 0 w 3997235"/>
                          <a:gd name="connsiteY0" fmla="*/ 4348184 h 4348184"/>
                          <a:gd name="connsiteX1" fmla="*/ 627018 w 3997235"/>
                          <a:gd name="connsiteY1" fmla="*/ 3015773 h 4348184"/>
                          <a:gd name="connsiteX2" fmla="*/ 2804160 w 3997235"/>
                          <a:gd name="connsiteY2" fmla="*/ 2136207 h 4348184"/>
                          <a:gd name="connsiteX3" fmla="*/ 2986837 w 3997235"/>
                          <a:gd name="connsiteY3" fmla="*/ 371325 h 4348184"/>
                          <a:gd name="connsiteX4" fmla="*/ 3997235 w 3997235"/>
                          <a:gd name="connsiteY4" fmla="*/ 80984 h 4348184"/>
                          <a:gd name="connsiteX0" fmla="*/ 0 w 3997235"/>
                          <a:gd name="connsiteY0" fmla="*/ 4348184 h 4348184"/>
                          <a:gd name="connsiteX1" fmla="*/ 627018 w 3997235"/>
                          <a:gd name="connsiteY1" fmla="*/ 3015773 h 4348184"/>
                          <a:gd name="connsiteX2" fmla="*/ 2712132 w 3997235"/>
                          <a:gd name="connsiteY2" fmla="*/ 1739364 h 4348184"/>
                          <a:gd name="connsiteX3" fmla="*/ 2986837 w 3997235"/>
                          <a:gd name="connsiteY3" fmla="*/ 371325 h 4348184"/>
                          <a:gd name="connsiteX4" fmla="*/ 3997235 w 3997235"/>
                          <a:gd name="connsiteY4" fmla="*/ 80984 h 4348184"/>
                          <a:gd name="connsiteX0" fmla="*/ 1012958 w 3388205"/>
                          <a:gd name="connsiteY0" fmla="*/ 4348187 h 4348187"/>
                          <a:gd name="connsiteX1" fmla="*/ 17988 w 3388205"/>
                          <a:gd name="connsiteY1" fmla="*/ 3015773 h 4348187"/>
                          <a:gd name="connsiteX2" fmla="*/ 2103102 w 3388205"/>
                          <a:gd name="connsiteY2" fmla="*/ 1739364 h 4348187"/>
                          <a:gd name="connsiteX3" fmla="*/ 2377807 w 3388205"/>
                          <a:gd name="connsiteY3" fmla="*/ 371325 h 4348187"/>
                          <a:gd name="connsiteX4" fmla="*/ 3388205 w 3388205"/>
                          <a:gd name="connsiteY4" fmla="*/ 80984 h 4348187"/>
                          <a:gd name="connsiteX0" fmla="*/ 1024068 w 3399315"/>
                          <a:gd name="connsiteY0" fmla="*/ 4348187 h 4348187"/>
                          <a:gd name="connsiteX1" fmla="*/ 29098 w 3399315"/>
                          <a:gd name="connsiteY1" fmla="*/ 3015773 h 4348187"/>
                          <a:gd name="connsiteX2" fmla="*/ 2114212 w 3399315"/>
                          <a:gd name="connsiteY2" fmla="*/ 1739364 h 4348187"/>
                          <a:gd name="connsiteX3" fmla="*/ 2388917 w 3399315"/>
                          <a:gd name="connsiteY3" fmla="*/ 371325 h 4348187"/>
                          <a:gd name="connsiteX4" fmla="*/ 3399315 w 3399315"/>
                          <a:gd name="connsiteY4" fmla="*/ 80984 h 4348187"/>
                          <a:gd name="connsiteX0" fmla="*/ 287944 w 2663191"/>
                          <a:gd name="connsiteY0" fmla="*/ 4348187 h 4348187"/>
                          <a:gd name="connsiteX1" fmla="*/ 201835 w 2663191"/>
                          <a:gd name="connsiteY1" fmla="*/ 2854737 h 4348187"/>
                          <a:gd name="connsiteX2" fmla="*/ 1378088 w 2663191"/>
                          <a:gd name="connsiteY2" fmla="*/ 1739364 h 4348187"/>
                          <a:gd name="connsiteX3" fmla="*/ 1652793 w 2663191"/>
                          <a:gd name="connsiteY3" fmla="*/ 371325 h 4348187"/>
                          <a:gd name="connsiteX4" fmla="*/ 2663191 w 2663191"/>
                          <a:gd name="connsiteY4" fmla="*/ 80984 h 4348187"/>
                          <a:gd name="connsiteX0" fmla="*/ 301964 w 2677211"/>
                          <a:gd name="connsiteY0" fmla="*/ 4348187 h 4348187"/>
                          <a:gd name="connsiteX1" fmla="*/ 215855 w 2677211"/>
                          <a:gd name="connsiteY1" fmla="*/ 2854737 h 4348187"/>
                          <a:gd name="connsiteX2" fmla="*/ 1392108 w 2677211"/>
                          <a:gd name="connsiteY2" fmla="*/ 1739364 h 4348187"/>
                          <a:gd name="connsiteX3" fmla="*/ 1666813 w 2677211"/>
                          <a:gd name="connsiteY3" fmla="*/ 371325 h 4348187"/>
                          <a:gd name="connsiteX4" fmla="*/ 2677211 w 2677211"/>
                          <a:gd name="connsiteY4" fmla="*/ 80984 h 4348187"/>
                          <a:gd name="connsiteX0" fmla="*/ 336065 w 2711312"/>
                          <a:gd name="connsiteY0" fmla="*/ 4348187 h 4348187"/>
                          <a:gd name="connsiteX1" fmla="*/ 249956 w 2711312"/>
                          <a:gd name="connsiteY1" fmla="*/ 2854737 h 4348187"/>
                          <a:gd name="connsiteX2" fmla="*/ 1426209 w 2711312"/>
                          <a:gd name="connsiteY2" fmla="*/ 1739364 h 4348187"/>
                          <a:gd name="connsiteX3" fmla="*/ 1700914 w 2711312"/>
                          <a:gd name="connsiteY3" fmla="*/ 371325 h 4348187"/>
                          <a:gd name="connsiteX4" fmla="*/ 2711312 w 2711312"/>
                          <a:gd name="connsiteY4" fmla="*/ 80984 h 4348187"/>
                          <a:gd name="connsiteX0" fmla="*/ 212008 w 2923320"/>
                          <a:gd name="connsiteY0" fmla="*/ 2072183 h 2856651"/>
                          <a:gd name="connsiteX1" fmla="*/ 461964 w 2923320"/>
                          <a:gd name="connsiteY1" fmla="*/ 2854737 h 2856651"/>
                          <a:gd name="connsiteX2" fmla="*/ 1638217 w 2923320"/>
                          <a:gd name="connsiteY2" fmla="*/ 1739364 h 2856651"/>
                          <a:gd name="connsiteX3" fmla="*/ 1912922 w 2923320"/>
                          <a:gd name="connsiteY3" fmla="*/ 371325 h 2856651"/>
                          <a:gd name="connsiteX4" fmla="*/ 2923320 w 2923320"/>
                          <a:gd name="connsiteY4" fmla="*/ 80984 h 2856651"/>
                          <a:gd name="connsiteX0" fmla="*/ 152317 w 2863629"/>
                          <a:gd name="connsiteY0" fmla="*/ 2072183 h 2072182"/>
                          <a:gd name="connsiteX1" fmla="*/ 764573 w 2863629"/>
                          <a:gd name="connsiteY1" fmla="*/ 1969425 h 2072182"/>
                          <a:gd name="connsiteX2" fmla="*/ 1578526 w 2863629"/>
                          <a:gd name="connsiteY2" fmla="*/ 1739364 h 2072182"/>
                          <a:gd name="connsiteX3" fmla="*/ 1853231 w 2863629"/>
                          <a:gd name="connsiteY3" fmla="*/ 371325 h 2072182"/>
                          <a:gd name="connsiteX4" fmla="*/ 2863629 w 2863629"/>
                          <a:gd name="connsiteY4" fmla="*/ 80984 h 2072182"/>
                          <a:gd name="connsiteX0" fmla="*/ 151275 w 2862587"/>
                          <a:gd name="connsiteY0" fmla="*/ 2072183 h 2532746"/>
                          <a:gd name="connsiteX1" fmla="*/ 763531 w 2862587"/>
                          <a:gd name="connsiteY1" fmla="*/ 1969425 h 2532746"/>
                          <a:gd name="connsiteX2" fmla="*/ 1520279 w 2862587"/>
                          <a:gd name="connsiteY2" fmla="*/ 2472754 h 2532746"/>
                          <a:gd name="connsiteX3" fmla="*/ 1852189 w 2862587"/>
                          <a:gd name="connsiteY3" fmla="*/ 371325 h 2532746"/>
                          <a:gd name="connsiteX4" fmla="*/ 2862587 w 2862587"/>
                          <a:gd name="connsiteY4" fmla="*/ 80984 h 2532746"/>
                          <a:gd name="connsiteX0" fmla="*/ 151275 w 2862587"/>
                          <a:gd name="connsiteY0" fmla="*/ 2012239 h 2429422"/>
                          <a:gd name="connsiteX1" fmla="*/ 763531 w 2862587"/>
                          <a:gd name="connsiteY1" fmla="*/ 1909481 h 2429422"/>
                          <a:gd name="connsiteX2" fmla="*/ 1520279 w 2862587"/>
                          <a:gd name="connsiteY2" fmla="*/ 2412810 h 2429422"/>
                          <a:gd name="connsiteX3" fmla="*/ 2161081 w 2862587"/>
                          <a:gd name="connsiteY3" fmla="*/ 1196477 h 2429422"/>
                          <a:gd name="connsiteX4" fmla="*/ 2862587 w 2862587"/>
                          <a:gd name="connsiteY4" fmla="*/ 21040 h 2429422"/>
                          <a:gd name="connsiteX0" fmla="*/ 151275 w 2865717"/>
                          <a:gd name="connsiteY0" fmla="*/ 865930 h 1403838"/>
                          <a:gd name="connsiteX1" fmla="*/ 763531 w 2865717"/>
                          <a:gd name="connsiteY1" fmla="*/ 763172 h 1403838"/>
                          <a:gd name="connsiteX2" fmla="*/ 1520279 w 2865717"/>
                          <a:gd name="connsiteY2" fmla="*/ 1266501 h 1403838"/>
                          <a:gd name="connsiteX3" fmla="*/ 2161081 w 2865717"/>
                          <a:gd name="connsiteY3" fmla="*/ 50168 h 1403838"/>
                          <a:gd name="connsiteX4" fmla="*/ 2865717 w 2865717"/>
                          <a:gd name="connsiteY4" fmla="*/ 1403839 h 1403838"/>
                          <a:gd name="connsiteX0" fmla="*/ 151275 w 2865717"/>
                          <a:gd name="connsiteY0" fmla="*/ 878863 h 1416771"/>
                          <a:gd name="connsiteX1" fmla="*/ 763531 w 2865717"/>
                          <a:gd name="connsiteY1" fmla="*/ 776105 h 1416771"/>
                          <a:gd name="connsiteX2" fmla="*/ 1520279 w 2865717"/>
                          <a:gd name="connsiteY2" fmla="*/ 1279434 h 1416771"/>
                          <a:gd name="connsiteX3" fmla="*/ 2161081 w 2865717"/>
                          <a:gd name="connsiteY3" fmla="*/ 63101 h 1416771"/>
                          <a:gd name="connsiteX4" fmla="*/ 2865717 w 2865717"/>
                          <a:gd name="connsiteY4" fmla="*/ 1416772 h 1416771"/>
                          <a:gd name="connsiteX0" fmla="*/ 191977 w 2586067"/>
                          <a:gd name="connsiteY0" fmla="*/ 46304 h 2253399"/>
                          <a:gd name="connsiteX1" fmla="*/ 483881 w 2586067"/>
                          <a:gd name="connsiteY1" fmla="*/ 1612733 h 2253399"/>
                          <a:gd name="connsiteX2" fmla="*/ 1240629 w 2586067"/>
                          <a:gd name="connsiteY2" fmla="*/ 2116062 h 2253399"/>
                          <a:gd name="connsiteX3" fmla="*/ 1881431 w 2586067"/>
                          <a:gd name="connsiteY3" fmla="*/ 899729 h 2253399"/>
                          <a:gd name="connsiteX4" fmla="*/ 2586067 w 2586067"/>
                          <a:gd name="connsiteY4" fmla="*/ 2253400 h 2253399"/>
                          <a:gd name="connsiteX0" fmla="*/ 268406 w 2319287"/>
                          <a:gd name="connsiteY0" fmla="*/ 18298 h 5512974"/>
                          <a:gd name="connsiteX1" fmla="*/ 217101 w 2319287"/>
                          <a:gd name="connsiteY1" fmla="*/ 4872308 h 5512974"/>
                          <a:gd name="connsiteX2" fmla="*/ 973849 w 2319287"/>
                          <a:gd name="connsiteY2" fmla="*/ 5375637 h 5512974"/>
                          <a:gd name="connsiteX3" fmla="*/ 1614651 w 2319287"/>
                          <a:gd name="connsiteY3" fmla="*/ 4159304 h 5512974"/>
                          <a:gd name="connsiteX4" fmla="*/ 2319287 w 2319287"/>
                          <a:gd name="connsiteY4" fmla="*/ 5512975 h 5512974"/>
                          <a:gd name="connsiteX0" fmla="*/ 67300 w 2118181"/>
                          <a:gd name="connsiteY0" fmla="*/ 1 h 5494677"/>
                          <a:gd name="connsiteX1" fmla="*/ 15995 w 2118181"/>
                          <a:gd name="connsiteY1" fmla="*/ 4854011 h 5494677"/>
                          <a:gd name="connsiteX2" fmla="*/ 772743 w 2118181"/>
                          <a:gd name="connsiteY2" fmla="*/ 5357340 h 5494677"/>
                          <a:gd name="connsiteX3" fmla="*/ 1413545 w 2118181"/>
                          <a:gd name="connsiteY3" fmla="*/ 4141007 h 5494677"/>
                          <a:gd name="connsiteX4" fmla="*/ 2118181 w 2118181"/>
                          <a:gd name="connsiteY4" fmla="*/ 5494678 h 5494677"/>
                          <a:gd name="connsiteX0" fmla="*/ 0 w 2713857"/>
                          <a:gd name="connsiteY0" fmla="*/ 1130339 h 1416771"/>
                          <a:gd name="connsiteX1" fmla="*/ 611671 w 2713857"/>
                          <a:gd name="connsiteY1" fmla="*/ 776105 h 1416771"/>
                          <a:gd name="connsiteX2" fmla="*/ 1368419 w 2713857"/>
                          <a:gd name="connsiteY2" fmla="*/ 1279434 h 1416771"/>
                          <a:gd name="connsiteX3" fmla="*/ 2009221 w 2713857"/>
                          <a:gd name="connsiteY3" fmla="*/ 63101 h 1416771"/>
                          <a:gd name="connsiteX4" fmla="*/ 2713857 w 2713857"/>
                          <a:gd name="connsiteY4" fmla="*/ 1416772 h 1416771"/>
                          <a:gd name="connsiteX0" fmla="*/ 0 w 2713857"/>
                          <a:gd name="connsiteY0" fmla="*/ 377276 h 663708"/>
                          <a:gd name="connsiteX1" fmla="*/ 611671 w 2713857"/>
                          <a:gd name="connsiteY1" fmla="*/ 23042 h 663708"/>
                          <a:gd name="connsiteX2" fmla="*/ 1368419 w 2713857"/>
                          <a:gd name="connsiteY2" fmla="*/ 526371 h 663708"/>
                          <a:gd name="connsiteX3" fmla="*/ 2173200 w 2713857"/>
                          <a:gd name="connsiteY3" fmla="*/ 144631 h 663708"/>
                          <a:gd name="connsiteX4" fmla="*/ 2713857 w 2713857"/>
                          <a:gd name="connsiteY4" fmla="*/ 663709 h 663708"/>
                          <a:gd name="connsiteX0" fmla="*/ 0 w 2173200"/>
                          <a:gd name="connsiteY0" fmla="*/ 355050 h 507668"/>
                          <a:gd name="connsiteX1" fmla="*/ 611671 w 2173200"/>
                          <a:gd name="connsiteY1" fmla="*/ 816 h 507668"/>
                          <a:gd name="connsiteX2" fmla="*/ 1368419 w 2173200"/>
                          <a:gd name="connsiteY2" fmla="*/ 504145 h 507668"/>
                          <a:gd name="connsiteX3" fmla="*/ 2173200 w 2173200"/>
                          <a:gd name="connsiteY3" fmla="*/ 122405 h 507668"/>
                          <a:gd name="connsiteX0" fmla="*/ 0 w 1368419"/>
                          <a:gd name="connsiteY0" fmla="*/ 355050 h 504145"/>
                          <a:gd name="connsiteX1" fmla="*/ 611671 w 1368419"/>
                          <a:gd name="connsiteY1" fmla="*/ 816 h 504145"/>
                          <a:gd name="connsiteX2" fmla="*/ 1368419 w 1368419"/>
                          <a:gd name="connsiteY2" fmla="*/ 504145 h 504145"/>
                          <a:gd name="connsiteX0" fmla="*/ 0 w 611671"/>
                          <a:gd name="connsiteY0" fmla="*/ 355050 h 388777"/>
                          <a:gd name="connsiteX1" fmla="*/ 611671 w 611671"/>
                          <a:gd name="connsiteY1" fmla="*/ 816 h 388777"/>
                          <a:gd name="connsiteX0" fmla="*/ 47048 w 190369"/>
                          <a:gd name="connsiteY0" fmla="*/ 0 h 362700"/>
                          <a:gd name="connsiteX1" fmla="*/ 50781 w 190369"/>
                          <a:gd name="connsiteY1" fmla="*/ 362700 h 362700"/>
                          <a:gd name="connsiteX0" fmla="*/ 509077 w 601844"/>
                          <a:gd name="connsiteY0" fmla="*/ 0 h 437252"/>
                          <a:gd name="connsiteX1" fmla="*/ 30967 w 601844"/>
                          <a:gd name="connsiteY1" fmla="*/ 437252 h 437252"/>
                          <a:gd name="connsiteX0" fmla="*/ 506518 w 639889"/>
                          <a:gd name="connsiteY0" fmla="*/ 0 h 437252"/>
                          <a:gd name="connsiteX1" fmla="*/ 28408 w 639889"/>
                          <a:gd name="connsiteY1" fmla="*/ 437252 h 437252"/>
                          <a:gd name="connsiteX0" fmla="*/ 0 w 232792"/>
                          <a:gd name="connsiteY0" fmla="*/ 0 h 397119"/>
                          <a:gd name="connsiteX1" fmla="*/ 184589 w 232792"/>
                          <a:gd name="connsiteY1" fmla="*/ 397119 h 397119"/>
                          <a:gd name="connsiteX0" fmla="*/ 0 w 428572"/>
                          <a:gd name="connsiteY0" fmla="*/ 0 h 397119"/>
                          <a:gd name="connsiteX1" fmla="*/ 184589 w 428572"/>
                          <a:gd name="connsiteY1" fmla="*/ 397119 h 397119"/>
                          <a:gd name="connsiteX0" fmla="*/ 0 w 341087"/>
                          <a:gd name="connsiteY0" fmla="*/ 0 h 718126"/>
                          <a:gd name="connsiteX1" fmla="*/ 13178 w 341087"/>
                          <a:gd name="connsiteY1" fmla="*/ 718126 h 718126"/>
                          <a:gd name="connsiteX0" fmla="*/ 0 w 353953"/>
                          <a:gd name="connsiteY0" fmla="*/ 0 h 718126"/>
                          <a:gd name="connsiteX1" fmla="*/ 13178 w 353953"/>
                          <a:gd name="connsiteY1" fmla="*/ 718126 h 718126"/>
                          <a:gd name="connsiteX0" fmla="*/ 0 w 353953"/>
                          <a:gd name="connsiteY0" fmla="*/ 0 h 1096397"/>
                          <a:gd name="connsiteX1" fmla="*/ 13178 w 353953"/>
                          <a:gd name="connsiteY1" fmla="*/ 1096397 h 1096397"/>
                        </a:gdLst>
                        <a:ahLst/>
                        <a:cxnLst>
                          <a:cxn ang="0">
                            <a:pos x="connsiteX0" y="connsiteY0"/>
                          </a:cxn>
                          <a:cxn ang="0">
                            <a:pos x="connsiteX1" y="connsiteY1"/>
                          </a:cxn>
                        </a:cxnLst>
                        <a:rect l="l" t="t" r="r" b="b"/>
                        <a:pathLst>
                          <a:path w="353953" h="1096397">
                            <a:moveTo>
                              <a:pt x="0" y="0"/>
                            </a:moveTo>
                            <a:cubicBezTo>
                              <a:pt x="530009" y="64400"/>
                              <a:pt x="406186" y="1065806"/>
                              <a:pt x="13178" y="1096397"/>
                            </a:cubicBezTo>
                          </a:path>
                        </a:pathLst>
                      </a:custGeom>
                      <a:noFill/>
                      <a:ln w="28575">
                        <a:solidFill>
                          <a:schemeClr val="bg2"/>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0731D9" id="Freeform 4" o:spid="_x0000_s1026" style="position:absolute;margin-left:-41.45pt;margin-top:-186.65pt;width:63.95pt;height:160.15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3953,10963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" path="m,c530009,64400,406186,1065806,13178,1096397e" filled="f" strokecolor="#ebe9f4 [3214]" strokeweight="2.25pt">
              <v:stroke dashstyle="dash" joinstyle="miter"/>
              <v:path arrowok="t" o:connecttype="custom" o:connectlocs="0,0;30245,2034032" o:connectangles="0,0"/>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454805" w14:textId="77777777" w:rsidR="00FF4DC6" w:rsidRDefault="00FF4DC6" w:rsidP="003B6DA8">
      <w:r>
        <w:separator/>
      </w:r>
    </w:p>
  </w:footnote>
  <w:footnote w:type="continuationSeparator" w:id="0">
    <w:p w14:paraId="7CD50840" w14:textId="77777777" w:rsidR="00FF4DC6" w:rsidRDefault="00FF4DC6" w:rsidP="003B6D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CBCE7" w14:textId="63A82040" w:rsidR="00DF1B07" w:rsidRDefault="00B621E6" w:rsidP="003B6DA8">
    <w:pPr>
      <w:pStyle w:val="Header"/>
    </w:pPr>
    <w:r>
      <w:rPr>
        <w:noProof/>
      </w:rPr>
      <w:drawing>
        <wp:anchor distT="0" distB="0" distL="114300" distR="114300" simplePos="0" relativeHeight="251697152" behindDoc="0" locked="0" layoutInCell="1" allowOverlap="1" wp14:anchorId="5A389123" wp14:editId="2BD30995">
          <wp:simplePos x="0" y="0"/>
          <wp:positionH relativeFrom="margin">
            <wp:posOffset>0</wp:posOffset>
          </wp:positionH>
          <wp:positionV relativeFrom="margin">
            <wp:posOffset>-752475</wp:posOffset>
          </wp:positionV>
          <wp:extent cx="1649730" cy="539750"/>
          <wp:effectExtent l="0" t="0" r="0" b="0"/>
          <wp:wrapNone/>
          <wp:docPr id="742551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49730" cy="5397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1" locked="0" layoutInCell="1" allowOverlap="1" wp14:anchorId="2B7C0144" wp14:editId="48057662">
          <wp:simplePos x="0" y="0"/>
          <wp:positionH relativeFrom="margin">
            <wp:posOffset>3053080</wp:posOffset>
          </wp:positionH>
          <wp:positionV relativeFrom="paragraph">
            <wp:posOffset>-505858</wp:posOffset>
          </wp:positionV>
          <wp:extent cx="539750" cy="539750"/>
          <wp:effectExtent l="0" t="0" r="0" b="0"/>
          <wp:wrapNone/>
          <wp:docPr id="897834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81115" name="Picture 301481115"/>
                  <pic:cNvPicPr/>
                </pic:nvPicPr>
                <pic:blipFill>
                  <a:blip r:embed="rId2">
                    <a:extLst>
                      <a:ext uri="{28A0092B-C50C-407E-A947-70E740481C1C}">
                        <a14:useLocalDpi xmlns:a14="http://schemas.microsoft.com/office/drawing/2010/main" val="0"/>
                      </a:ext>
                    </a:extLst>
                  </a:blip>
                  <a:stretch>
                    <a:fillRect/>
                  </a:stretch>
                </pic:blipFill>
                <pic:spPr>
                  <a:xfrm>
                    <a:off x="0" y="0"/>
                    <a:ext cx="539750" cy="539750"/>
                  </a:xfrm>
                  <a:prstGeom prst="rect">
                    <a:avLst/>
                  </a:prstGeom>
                </pic:spPr>
              </pic:pic>
            </a:graphicData>
          </a:graphic>
          <wp14:sizeRelH relativeFrom="page">
            <wp14:pctWidth>0</wp14:pctWidth>
          </wp14:sizeRelH>
          <wp14:sizeRelV relativeFrom="page">
            <wp14:pctHeight>0</wp14:pctHeight>
          </wp14:sizeRelV>
        </wp:anchor>
      </w:drawing>
    </w:r>
    <w:r w:rsidR="00E81BBE">
      <w:rPr>
        <w:noProof/>
      </w:rPr>
      <mc:AlternateContent>
        <mc:Choice Requires="wps">
          <w:drawing>
            <wp:anchor distT="0" distB="0" distL="114300" distR="114300" simplePos="0" relativeHeight="251656447" behindDoc="1" locked="0" layoutInCell="1" allowOverlap="1" wp14:anchorId="02C3E2BE" wp14:editId="046BECD9">
              <wp:simplePos x="0" y="0"/>
              <wp:positionH relativeFrom="column">
                <wp:posOffset>3568785</wp:posOffset>
              </wp:positionH>
              <wp:positionV relativeFrom="paragraph">
                <wp:posOffset>-2074402</wp:posOffset>
              </wp:positionV>
              <wp:extent cx="2710941" cy="4348187"/>
              <wp:effectExtent l="6985" t="18415" r="13970" b="39370"/>
              <wp:wrapNone/>
              <wp:docPr id="1263573628" name="Freeform 4"/>
              <wp:cNvGraphicFramePr/>
              <a:graphic xmlns:a="http://schemas.openxmlformats.org/drawingml/2006/main">
                <a:graphicData uri="http://schemas.microsoft.com/office/word/2010/wordprocessingShape">
                  <wps:wsp>
                    <wps:cNvSpPr/>
                    <wps:spPr>
                      <a:xfrm rot="16200000">
                        <a:off x="0" y="0"/>
                        <a:ext cx="2710941" cy="4348187"/>
                      </a:xfrm>
                      <a:custGeom>
                        <a:avLst/>
                        <a:gdLst>
                          <a:gd name="connsiteX0" fmla="*/ 0 w 3997235"/>
                          <a:gd name="connsiteY0" fmla="*/ 4267200 h 4267200"/>
                          <a:gd name="connsiteX1" fmla="*/ 627018 w 3997235"/>
                          <a:gd name="connsiteY1" fmla="*/ 2934789 h 4267200"/>
                          <a:gd name="connsiteX2" fmla="*/ 2804160 w 3997235"/>
                          <a:gd name="connsiteY2" fmla="*/ 2055223 h 4267200"/>
                          <a:gd name="connsiteX3" fmla="*/ 3274423 w 3997235"/>
                          <a:gd name="connsiteY3" fmla="*/ 600892 h 4267200"/>
                          <a:gd name="connsiteX4" fmla="*/ 3997235 w 3997235"/>
                          <a:gd name="connsiteY4" fmla="*/ 0 h 4267200"/>
                          <a:gd name="connsiteX0" fmla="*/ 0 w 3997235"/>
                          <a:gd name="connsiteY0" fmla="*/ 4267200 h 4267200"/>
                          <a:gd name="connsiteX1" fmla="*/ 627018 w 3997235"/>
                          <a:gd name="connsiteY1" fmla="*/ 2934789 h 4267200"/>
                          <a:gd name="connsiteX2" fmla="*/ 2804160 w 3997235"/>
                          <a:gd name="connsiteY2" fmla="*/ 2055223 h 4267200"/>
                          <a:gd name="connsiteX3" fmla="*/ 2986837 w 3997235"/>
                          <a:gd name="connsiteY3" fmla="*/ 290341 h 4267200"/>
                          <a:gd name="connsiteX4" fmla="*/ 3997235 w 3997235"/>
                          <a:gd name="connsiteY4" fmla="*/ 0 h 4267200"/>
                          <a:gd name="connsiteX0" fmla="*/ 0 w 3997235"/>
                          <a:gd name="connsiteY0" fmla="*/ 4348184 h 4348184"/>
                          <a:gd name="connsiteX1" fmla="*/ 627018 w 3997235"/>
                          <a:gd name="connsiteY1" fmla="*/ 3015773 h 4348184"/>
                          <a:gd name="connsiteX2" fmla="*/ 2804160 w 3997235"/>
                          <a:gd name="connsiteY2" fmla="*/ 2136207 h 4348184"/>
                          <a:gd name="connsiteX3" fmla="*/ 2986837 w 3997235"/>
                          <a:gd name="connsiteY3" fmla="*/ 371325 h 4348184"/>
                          <a:gd name="connsiteX4" fmla="*/ 3997235 w 3997235"/>
                          <a:gd name="connsiteY4" fmla="*/ 80984 h 4348184"/>
                          <a:gd name="connsiteX0" fmla="*/ 0 w 3997235"/>
                          <a:gd name="connsiteY0" fmla="*/ 4348184 h 4348184"/>
                          <a:gd name="connsiteX1" fmla="*/ 627018 w 3997235"/>
                          <a:gd name="connsiteY1" fmla="*/ 3015773 h 4348184"/>
                          <a:gd name="connsiteX2" fmla="*/ 2712132 w 3997235"/>
                          <a:gd name="connsiteY2" fmla="*/ 1739364 h 4348184"/>
                          <a:gd name="connsiteX3" fmla="*/ 2986837 w 3997235"/>
                          <a:gd name="connsiteY3" fmla="*/ 371325 h 4348184"/>
                          <a:gd name="connsiteX4" fmla="*/ 3997235 w 3997235"/>
                          <a:gd name="connsiteY4" fmla="*/ 80984 h 4348184"/>
                          <a:gd name="connsiteX0" fmla="*/ 1012958 w 3388205"/>
                          <a:gd name="connsiteY0" fmla="*/ 4348187 h 4348187"/>
                          <a:gd name="connsiteX1" fmla="*/ 17988 w 3388205"/>
                          <a:gd name="connsiteY1" fmla="*/ 3015773 h 4348187"/>
                          <a:gd name="connsiteX2" fmla="*/ 2103102 w 3388205"/>
                          <a:gd name="connsiteY2" fmla="*/ 1739364 h 4348187"/>
                          <a:gd name="connsiteX3" fmla="*/ 2377807 w 3388205"/>
                          <a:gd name="connsiteY3" fmla="*/ 371325 h 4348187"/>
                          <a:gd name="connsiteX4" fmla="*/ 3388205 w 3388205"/>
                          <a:gd name="connsiteY4" fmla="*/ 80984 h 4348187"/>
                          <a:gd name="connsiteX0" fmla="*/ 1024068 w 3399315"/>
                          <a:gd name="connsiteY0" fmla="*/ 4348187 h 4348187"/>
                          <a:gd name="connsiteX1" fmla="*/ 29098 w 3399315"/>
                          <a:gd name="connsiteY1" fmla="*/ 3015773 h 4348187"/>
                          <a:gd name="connsiteX2" fmla="*/ 2114212 w 3399315"/>
                          <a:gd name="connsiteY2" fmla="*/ 1739364 h 4348187"/>
                          <a:gd name="connsiteX3" fmla="*/ 2388917 w 3399315"/>
                          <a:gd name="connsiteY3" fmla="*/ 371325 h 4348187"/>
                          <a:gd name="connsiteX4" fmla="*/ 3399315 w 3399315"/>
                          <a:gd name="connsiteY4" fmla="*/ 80984 h 4348187"/>
                          <a:gd name="connsiteX0" fmla="*/ 287944 w 2663191"/>
                          <a:gd name="connsiteY0" fmla="*/ 4348187 h 4348187"/>
                          <a:gd name="connsiteX1" fmla="*/ 201835 w 2663191"/>
                          <a:gd name="connsiteY1" fmla="*/ 2854737 h 4348187"/>
                          <a:gd name="connsiteX2" fmla="*/ 1378088 w 2663191"/>
                          <a:gd name="connsiteY2" fmla="*/ 1739364 h 4348187"/>
                          <a:gd name="connsiteX3" fmla="*/ 1652793 w 2663191"/>
                          <a:gd name="connsiteY3" fmla="*/ 371325 h 4348187"/>
                          <a:gd name="connsiteX4" fmla="*/ 2663191 w 2663191"/>
                          <a:gd name="connsiteY4" fmla="*/ 80984 h 4348187"/>
                          <a:gd name="connsiteX0" fmla="*/ 301964 w 2677211"/>
                          <a:gd name="connsiteY0" fmla="*/ 4348187 h 4348187"/>
                          <a:gd name="connsiteX1" fmla="*/ 215855 w 2677211"/>
                          <a:gd name="connsiteY1" fmla="*/ 2854737 h 4348187"/>
                          <a:gd name="connsiteX2" fmla="*/ 1392108 w 2677211"/>
                          <a:gd name="connsiteY2" fmla="*/ 1739364 h 4348187"/>
                          <a:gd name="connsiteX3" fmla="*/ 1666813 w 2677211"/>
                          <a:gd name="connsiteY3" fmla="*/ 371325 h 4348187"/>
                          <a:gd name="connsiteX4" fmla="*/ 2677211 w 2677211"/>
                          <a:gd name="connsiteY4" fmla="*/ 80984 h 4348187"/>
                          <a:gd name="connsiteX0" fmla="*/ 336065 w 2711312"/>
                          <a:gd name="connsiteY0" fmla="*/ 4348187 h 4348187"/>
                          <a:gd name="connsiteX1" fmla="*/ 249956 w 2711312"/>
                          <a:gd name="connsiteY1" fmla="*/ 2854737 h 4348187"/>
                          <a:gd name="connsiteX2" fmla="*/ 1426209 w 2711312"/>
                          <a:gd name="connsiteY2" fmla="*/ 1739364 h 4348187"/>
                          <a:gd name="connsiteX3" fmla="*/ 1700914 w 2711312"/>
                          <a:gd name="connsiteY3" fmla="*/ 371325 h 4348187"/>
                          <a:gd name="connsiteX4" fmla="*/ 2711312 w 2711312"/>
                          <a:gd name="connsiteY4" fmla="*/ 80984 h 434818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711312" h="4348187">
                            <a:moveTo>
                              <a:pt x="336065" y="4348187"/>
                            </a:moveTo>
                            <a:cubicBezTo>
                              <a:pt x="-165038" y="4015850"/>
                              <a:pt x="-29526" y="3272286"/>
                              <a:pt x="249956" y="2854737"/>
                            </a:cubicBezTo>
                            <a:cubicBezTo>
                              <a:pt x="529438" y="2437188"/>
                              <a:pt x="1184383" y="2153266"/>
                              <a:pt x="1426209" y="1739364"/>
                            </a:cubicBezTo>
                            <a:cubicBezTo>
                              <a:pt x="1668035" y="1325462"/>
                              <a:pt x="1502068" y="713862"/>
                              <a:pt x="1700914" y="371325"/>
                            </a:cubicBezTo>
                            <a:cubicBezTo>
                              <a:pt x="1899760" y="28788"/>
                              <a:pt x="2376199" y="-97980"/>
                              <a:pt x="2711312" y="80984"/>
                            </a:cubicBezTo>
                          </a:path>
                        </a:pathLst>
                      </a:custGeom>
                      <a:noFill/>
                      <a:ln w="28575">
                        <a:solidFill>
                          <a:schemeClr val="bg2"/>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FD1819" id="Freeform 4" o:spid="_x0000_s1026" style="position:absolute;margin-left:281pt;margin-top:-163.35pt;width:213.45pt;height:342.4pt;rotation:-90;z-index:-25166003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711312,43481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" path="m336065,4348187c-165038,4015850,-29526,3272286,249956,2854737,529438,2437188,1184383,2153266,1426209,1739364,1668035,1325462,1502068,713862,1700914,371325,1899760,28788,2376199,-97980,2711312,80984e" filled="f" strokecolor="#ebe9f4 [3214]" strokeweight="2.25pt">
              <v:stroke dashstyle="dash" joinstyle="miter"/>
              <v:path arrowok="t" o:connecttype="custom" o:connectlocs="336019,4348187;249922,2854737;1426014,1739364;1700681,371325;2710941,80984" o:connectangles="0,0,0,0,0"/>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FFAF9" w14:textId="4467A668" w:rsidR="00DF1B07" w:rsidRDefault="00B621E6" w:rsidP="003B6DA8">
    <w:pPr>
      <w:pStyle w:val="Header"/>
    </w:pPr>
    <w:r>
      <w:rPr>
        <w:noProof/>
      </w:rPr>
      <mc:AlternateContent>
        <mc:Choice Requires="wps">
          <w:drawing>
            <wp:anchor distT="0" distB="0" distL="114300" distR="114300" simplePos="0" relativeHeight="251681792" behindDoc="0" locked="0" layoutInCell="1" allowOverlap="1" wp14:anchorId="101A28A5" wp14:editId="6D3A6532">
              <wp:simplePos x="0" y="0"/>
              <wp:positionH relativeFrom="column">
                <wp:posOffset>4257304</wp:posOffset>
              </wp:positionH>
              <wp:positionV relativeFrom="paragraph">
                <wp:posOffset>-90698</wp:posOffset>
              </wp:positionV>
              <wp:extent cx="2371725" cy="285008"/>
              <wp:effectExtent l="0" t="0" r="0" b="1270"/>
              <wp:wrapNone/>
              <wp:docPr id="2025890729" name="Text Box 1"/>
              <wp:cNvGraphicFramePr/>
              <a:graphic xmlns:a="http://schemas.openxmlformats.org/drawingml/2006/main">
                <a:graphicData uri="http://schemas.microsoft.com/office/word/2010/wordprocessingShape">
                  <wps:wsp>
                    <wps:cNvSpPr txBox="1"/>
                    <wps:spPr>
                      <a:xfrm>
                        <a:off x="0" y="0"/>
                        <a:ext cx="2371725" cy="285008"/>
                      </a:xfrm>
                      <a:prstGeom prst="rect">
                        <a:avLst/>
                      </a:prstGeom>
                      <a:noFill/>
                      <a:ln w="6350">
                        <a:noFill/>
                      </a:ln>
                    </wps:spPr>
                    <wps:txbx>
                      <w:txbxContent>
                        <w:p w14:paraId="29AC9B1F" w14:textId="34B22BFC" w:rsidR="006F48AF" w:rsidRPr="00B621E6" w:rsidRDefault="007C1A88" w:rsidP="006F48AF">
                          <w:pPr>
                            <w:rPr>
                              <w:sz w:val="22"/>
                              <w:szCs w:val="22"/>
                              <w:lang w:val="en-ZA"/>
                            </w:rPr>
                          </w:pPr>
                          <w:r w:rsidRPr="00B621E6">
                            <w:rPr>
                              <w:sz w:val="22"/>
                              <w:szCs w:val="22"/>
                              <w:lang w:val="en-ZA"/>
                            </w:rPr>
                            <w:t xml:space="preserve">20 </w:t>
                          </w:r>
                          <w:proofErr w:type="spellStart"/>
                          <w:r w:rsidRPr="00B621E6">
                            <w:rPr>
                              <w:sz w:val="22"/>
                              <w:szCs w:val="22"/>
                              <w:lang w:val="en-ZA"/>
                            </w:rPr>
                            <w:t>Lingerett</w:t>
                          </w:r>
                          <w:proofErr w:type="spellEnd"/>
                          <w:r w:rsidRPr="00B621E6">
                            <w:rPr>
                              <w:sz w:val="22"/>
                              <w:szCs w:val="22"/>
                              <w:lang w:val="en-ZA"/>
                            </w:rPr>
                            <w:t xml:space="preserve"> Ave, Sunninghill, 2191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1A28A5" id="_x0000_t202" coordsize="21600,21600" o:spt="202" path="m,l,21600r21600,l21600,xe">
              <v:stroke joinstyle="miter"/>
              <v:path gradientshapeok="t" o:connecttype="rect"/>
            </v:shapetype>
            <v:shape id="_x0000_s1029" type="#_x0000_t202" style="position:absolute;margin-left:335.2pt;margin-top:-7.15pt;width:186.75pt;height:22.4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" filled="f" stroked="f" strokeweight=".5pt">
              <v:textbox>
                <w:txbxContent>
                  <w:p w14:paraId="29AC9B1F" w14:textId="34B22BFC" w:rsidR="006F48AF" w:rsidRPr="00B621E6" w:rsidRDefault="007C1A88" w:rsidP="006F48AF">
                    <w:pPr>
                      <w:rPr>
                        <w:sz w:val="22"/>
                        <w:szCs w:val="22"/>
                        <w:lang w:val="en-ZA"/>
                      </w:rPr>
                    </w:pPr>
                    <w:r w:rsidRPr="00B621E6">
                      <w:rPr>
                        <w:sz w:val="22"/>
                        <w:szCs w:val="22"/>
                        <w:lang w:val="en-ZA"/>
                      </w:rPr>
                      <w:t xml:space="preserve">20 </w:t>
                    </w:r>
                    <w:proofErr w:type="spellStart"/>
                    <w:r w:rsidRPr="00B621E6">
                      <w:rPr>
                        <w:sz w:val="22"/>
                        <w:szCs w:val="22"/>
                        <w:lang w:val="en-ZA"/>
                      </w:rPr>
                      <w:t>Lingerett</w:t>
                    </w:r>
                    <w:proofErr w:type="spellEnd"/>
                    <w:r w:rsidRPr="00B621E6">
                      <w:rPr>
                        <w:sz w:val="22"/>
                        <w:szCs w:val="22"/>
                        <w:lang w:val="en-ZA"/>
                      </w:rPr>
                      <w:t xml:space="preserve"> Ave, Sunninghill, 2191</w:t>
                    </w:r>
                  </w:p>
                </w:txbxContent>
              </v:textbox>
            </v:shape>
          </w:pict>
        </mc:Fallback>
      </mc:AlternateContent>
    </w:r>
    <w:r>
      <w:rPr>
        <w:noProof/>
      </w:rPr>
      <w:drawing>
        <wp:anchor distT="0" distB="0" distL="114300" distR="114300" simplePos="0" relativeHeight="251683840" behindDoc="1" locked="0" layoutInCell="1" allowOverlap="1" wp14:anchorId="789BF635" wp14:editId="4059977B">
          <wp:simplePos x="0" y="0"/>
          <wp:positionH relativeFrom="column">
            <wp:posOffset>4118610</wp:posOffset>
          </wp:positionH>
          <wp:positionV relativeFrom="paragraph">
            <wp:posOffset>-29845</wp:posOffset>
          </wp:positionV>
          <wp:extent cx="144780" cy="144780"/>
          <wp:effectExtent l="0" t="0" r="7620" b="7620"/>
          <wp:wrapNone/>
          <wp:docPr id="253540227"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960143" name="Graphic 1229960143"/>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44780" cy="14478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2816" behindDoc="1" locked="0" layoutInCell="1" allowOverlap="1" wp14:anchorId="53424C8A" wp14:editId="54F7C551">
          <wp:simplePos x="0" y="0"/>
          <wp:positionH relativeFrom="column">
            <wp:posOffset>4110355</wp:posOffset>
          </wp:positionH>
          <wp:positionV relativeFrom="paragraph">
            <wp:posOffset>-293370</wp:posOffset>
          </wp:positionV>
          <wp:extent cx="142875" cy="144145"/>
          <wp:effectExtent l="0" t="0" r="9525" b="8255"/>
          <wp:wrapNone/>
          <wp:docPr id="818438103"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475053" name="Graphic 1369475053"/>
                  <pic:cNvPicPr/>
                </pic:nvPicPr>
                <pic:blipFill>
                  <a:blip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pic:blipFill>
                <pic:spPr>
                  <a:xfrm rot="10800000" flipH="1" flipV="1">
                    <a:off x="0" y="0"/>
                    <a:ext cx="142875" cy="14414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8720" behindDoc="1" locked="0" layoutInCell="1" allowOverlap="1" wp14:anchorId="452623B5" wp14:editId="50801C9B">
          <wp:simplePos x="0" y="0"/>
          <wp:positionH relativeFrom="column">
            <wp:posOffset>4110355</wp:posOffset>
          </wp:positionH>
          <wp:positionV relativeFrom="paragraph">
            <wp:posOffset>-492125</wp:posOffset>
          </wp:positionV>
          <wp:extent cx="142875" cy="139065"/>
          <wp:effectExtent l="0" t="0" r="9525" b="0"/>
          <wp:wrapNone/>
          <wp:docPr id="67433046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682565" name="Graphic 1468682565"/>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0" y="0"/>
                    <a:ext cx="142875" cy="13906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80768" behindDoc="0" locked="0" layoutInCell="1" allowOverlap="1" wp14:anchorId="35CA0FCE" wp14:editId="72A9E740">
              <wp:simplePos x="0" y="0"/>
              <wp:positionH relativeFrom="column">
                <wp:posOffset>4259580</wp:posOffset>
              </wp:positionH>
              <wp:positionV relativeFrom="paragraph">
                <wp:posOffset>-348615</wp:posOffset>
              </wp:positionV>
              <wp:extent cx="2056130" cy="295275"/>
              <wp:effectExtent l="0" t="0" r="0" b="0"/>
              <wp:wrapNone/>
              <wp:docPr id="258108530" name="Text Box 1"/>
              <wp:cNvGraphicFramePr/>
              <a:graphic xmlns:a="http://schemas.openxmlformats.org/drawingml/2006/main">
                <a:graphicData uri="http://schemas.microsoft.com/office/word/2010/wordprocessingShape">
                  <wps:wsp>
                    <wps:cNvSpPr txBox="1"/>
                    <wps:spPr>
                      <a:xfrm>
                        <a:off x="0" y="0"/>
                        <a:ext cx="2056130" cy="295275"/>
                      </a:xfrm>
                      <a:prstGeom prst="rect">
                        <a:avLst/>
                      </a:prstGeom>
                      <a:noFill/>
                      <a:ln w="6350">
                        <a:noFill/>
                      </a:ln>
                    </wps:spPr>
                    <wps:txbx>
                      <w:txbxContent>
                        <w:p w14:paraId="14A6F8D7" w14:textId="2B2CEC0C" w:rsidR="006F48AF" w:rsidRPr="00B621E6" w:rsidRDefault="007C1A88" w:rsidP="006F48AF">
                          <w:pPr>
                            <w:rPr>
                              <w:sz w:val="22"/>
                              <w:szCs w:val="22"/>
                              <w:lang w:val="en-ZA"/>
                            </w:rPr>
                          </w:pPr>
                          <w:r w:rsidRPr="00B621E6">
                            <w:rPr>
                              <w:sz w:val="22"/>
                              <w:szCs w:val="22"/>
                              <w:lang w:val="en-ZA"/>
                            </w:rPr>
                            <w:t>063 401 9080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CA0FCE" id="_x0000_s1030" type="#_x0000_t202" style="position:absolute;margin-left:335.4pt;margin-top:-27.45pt;width:161.9pt;height:23.2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" filled="f" stroked="f" strokeweight=".5pt">
              <v:textbox>
                <w:txbxContent>
                  <w:p w14:paraId="14A6F8D7" w14:textId="2B2CEC0C" w:rsidR="006F48AF" w:rsidRPr="00B621E6" w:rsidRDefault="007C1A88" w:rsidP="006F48AF">
                    <w:pPr>
                      <w:rPr>
                        <w:sz w:val="22"/>
                        <w:szCs w:val="22"/>
                        <w:lang w:val="en-ZA"/>
                      </w:rPr>
                    </w:pPr>
                    <w:r w:rsidRPr="00B621E6">
                      <w:rPr>
                        <w:sz w:val="22"/>
                        <w:szCs w:val="22"/>
                        <w:lang w:val="en-ZA"/>
                      </w:rPr>
                      <w:t>063 401 9080</w:t>
                    </w:r>
                  </w:p>
                </w:txbxContent>
              </v:textbox>
            </v:shape>
          </w:pict>
        </mc:Fallback>
      </mc:AlternateContent>
    </w:r>
    <w:r>
      <w:rPr>
        <w:noProof/>
      </w:rPr>
      <mc:AlternateContent>
        <mc:Choice Requires="wps">
          <w:drawing>
            <wp:anchor distT="0" distB="0" distL="114300" distR="114300" simplePos="0" relativeHeight="251679744" behindDoc="0" locked="0" layoutInCell="1" allowOverlap="1" wp14:anchorId="785BDDE5" wp14:editId="52F13606">
              <wp:simplePos x="0" y="0"/>
              <wp:positionH relativeFrom="column">
                <wp:posOffset>4259580</wp:posOffset>
              </wp:positionH>
              <wp:positionV relativeFrom="paragraph">
                <wp:posOffset>-604091</wp:posOffset>
              </wp:positionV>
              <wp:extent cx="2056130" cy="295275"/>
              <wp:effectExtent l="0" t="0" r="0" b="0"/>
              <wp:wrapNone/>
              <wp:docPr id="843466914" name="Text Box 1"/>
              <wp:cNvGraphicFramePr/>
              <a:graphic xmlns:a="http://schemas.openxmlformats.org/drawingml/2006/main">
                <a:graphicData uri="http://schemas.microsoft.com/office/word/2010/wordprocessingShape">
                  <wps:wsp>
                    <wps:cNvSpPr txBox="1"/>
                    <wps:spPr>
                      <a:xfrm>
                        <a:off x="0" y="0"/>
                        <a:ext cx="2056130" cy="295275"/>
                      </a:xfrm>
                      <a:prstGeom prst="rect">
                        <a:avLst/>
                      </a:prstGeom>
                      <a:noFill/>
                      <a:ln w="6350">
                        <a:noFill/>
                      </a:ln>
                    </wps:spPr>
                    <wps:txbx>
                      <w:txbxContent>
                        <w:p w14:paraId="5F4CA4DD" w14:textId="57E25FCD" w:rsidR="006F48AF" w:rsidRPr="00B621E6" w:rsidRDefault="006F48AF" w:rsidP="006F48AF">
                          <w:pPr>
                            <w:rPr>
                              <w:sz w:val="22"/>
                              <w:szCs w:val="22"/>
                            </w:rPr>
                          </w:pPr>
                          <w:r w:rsidRPr="00B621E6">
                            <w:rPr>
                              <w:sz w:val="22"/>
                              <w:szCs w:val="22"/>
                            </w:rPr>
                            <w:t>h</w:t>
                          </w:r>
                          <w:r w:rsidR="007C1A88" w:rsidRPr="00B621E6">
                            <w:rPr>
                              <w:sz w:val="22"/>
                              <w:szCs w:val="22"/>
                            </w:rPr>
                            <w:t>erb</w:t>
                          </w:r>
                          <w:r w:rsidRPr="00B621E6">
                            <w:rPr>
                              <w:sz w:val="22"/>
                              <w:szCs w:val="22"/>
                            </w:rPr>
                            <w:t>@venturo.co.za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5BDDE5" id="_x0000_s1031" type="#_x0000_t202" style="position:absolute;margin-left:335.4pt;margin-top:-47.55pt;width:161.9pt;height:23.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" filled="f" stroked="f" strokeweight=".5pt">
              <v:textbox>
                <w:txbxContent>
                  <w:p w14:paraId="5F4CA4DD" w14:textId="57E25FCD" w:rsidR="006F48AF" w:rsidRPr="00B621E6" w:rsidRDefault="006F48AF" w:rsidP="006F48AF">
                    <w:pPr>
                      <w:rPr>
                        <w:sz w:val="22"/>
                        <w:szCs w:val="22"/>
                      </w:rPr>
                    </w:pPr>
                    <w:r w:rsidRPr="00B621E6">
                      <w:rPr>
                        <w:sz w:val="22"/>
                        <w:szCs w:val="22"/>
                      </w:rPr>
                      <w:t>h</w:t>
                    </w:r>
                    <w:r w:rsidR="007C1A88" w:rsidRPr="00B621E6">
                      <w:rPr>
                        <w:sz w:val="22"/>
                        <w:szCs w:val="22"/>
                      </w:rPr>
                      <w:t>erb</w:t>
                    </w:r>
                    <w:r w:rsidRPr="00B621E6">
                      <w:rPr>
                        <w:sz w:val="22"/>
                        <w:szCs w:val="22"/>
                      </w:rPr>
                      <w:t>@venturo.co.za</w:t>
                    </w:r>
                  </w:p>
                </w:txbxContent>
              </v:textbox>
            </v:shape>
          </w:pict>
        </mc:Fallback>
      </mc:AlternateContent>
    </w:r>
    <w:r>
      <w:rPr>
        <w:noProof/>
      </w:rPr>
      <mc:AlternateContent>
        <mc:Choice Requires="wps">
          <w:drawing>
            <wp:anchor distT="0" distB="0" distL="114300" distR="114300" simplePos="0" relativeHeight="251676672" behindDoc="1" locked="0" layoutInCell="1" allowOverlap="1" wp14:anchorId="611E2732" wp14:editId="038263BB">
              <wp:simplePos x="0" y="0"/>
              <wp:positionH relativeFrom="column">
                <wp:posOffset>3565525</wp:posOffset>
              </wp:positionH>
              <wp:positionV relativeFrom="paragraph">
                <wp:posOffset>-2087563</wp:posOffset>
              </wp:positionV>
              <wp:extent cx="2710815" cy="4347845"/>
              <wp:effectExtent l="19685" t="18415" r="0" b="52070"/>
              <wp:wrapNone/>
              <wp:docPr id="1014227070" name="Freeform 4"/>
              <wp:cNvGraphicFramePr/>
              <a:graphic xmlns:a="http://schemas.openxmlformats.org/drawingml/2006/main">
                <a:graphicData uri="http://schemas.microsoft.com/office/word/2010/wordprocessingShape">
                  <wps:wsp>
                    <wps:cNvSpPr/>
                    <wps:spPr>
                      <a:xfrm rot="16200000">
                        <a:off x="0" y="0"/>
                        <a:ext cx="2710815" cy="4347845"/>
                      </a:xfrm>
                      <a:custGeom>
                        <a:avLst/>
                        <a:gdLst>
                          <a:gd name="connsiteX0" fmla="*/ 0 w 3997235"/>
                          <a:gd name="connsiteY0" fmla="*/ 4267200 h 4267200"/>
                          <a:gd name="connsiteX1" fmla="*/ 627018 w 3997235"/>
                          <a:gd name="connsiteY1" fmla="*/ 2934789 h 4267200"/>
                          <a:gd name="connsiteX2" fmla="*/ 2804160 w 3997235"/>
                          <a:gd name="connsiteY2" fmla="*/ 2055223 h 4267200"/>
                          <a:gd name="connsiteX3" fmla="*/ 3274423 w 3997235"/>
                          <a:gd name="connsiteY3" fmla="*/ 600892 h 4267200"/>
                          <a:gd name="connsiteX4" fmla="*/ 3997235 w 3997235"/>
                          <a:gd name="connsiteY4" fmla="*/ 0 h 4267200"/>
                          <a:gd name="connsiteX0" fmla="*/ 0 w 3997235"/>
                          <a:gd name="connsiteY0" fmla="*/ 4267200 h 4267200"/>
                          <a:gd name="connsiteX1" fmla="*/ 627018 w 3997235"/>
                          <a:gd name="connsiteY1" fmla="*/ 2934789 h 4267200"/>
                          <a:gd name="connsiteX2" fmla="*/ 2804160 w 3997235"/>
                          <a:gd name="connsiteY2" fmla="*/ 2055223 h 4267200"/>
                          <a:gd name="connsiteX3" fmla="*/ 2986837 w 3997235"/>
                          <a:gd name="connsiteY3" fmla="*/ 290341 h 4267200"/>
                          <a:gd name="connsiteX4" fmla="*/ 3997235 w 3997235"/>
                          <a:gd name="connsiteY4" fmla="*/ 0 h 4267200"/>
                          <a:gd name="connsiteX0" fmla="*/ 0 w 3997235"/>
                          <a:gd name="connsiteY0" fmla="*/ 4348184 h 4348184"/>
                          <a:gd name="connsiteX1" fmla="*/ 627018 w 3997235"/>
                          <a:gd name="connsiteY1" fmla="*/ 3015773 h 4348184"/>
                          <a:gd name="connsiteX2" fmla="*/ 2804160 w 3997235"/>
                          <a:gd name="connsiteY2" fmla="*/ 2136207 h 4348184"/>
                          <a:gd name="connsiteX3" fmla="*/ 2986837 w 3997235"/>
                          <a:gd name="connsiteY3" fmla="*/ 371325 h 4348184"/>
                          <a:gd name="connsiteX4" fmla="*/ 3997235 w 3997235"/>
                          <a:gd name="connsiteY4" fmla="*/ 80984 h 4348184"/>
                          <a:gd name="connsiteX0" fmla="*/ 0 w 3997235"/>
                          <a:gd name="connsiteY0" fmla="*/ 4348184 h 4348184"/>
                          <a:gd name="connsiteX1" fmla="*/ 627018 w 3997235"/>
                          <a:gd name="connsiteY1" fmla="*/ 3015773 h 4348184"/>
                          <a:gd name="connsiteX2" fmla="*/ 2712132 w 3997235"/>
                          <a:gd name="connsiteY2" fmla="*/ 1739364 h 4348184"/>
                          <a:gd name="connsiteX3" fmla="*/ 2986837 w 3997235"/>
                          <a:gd name="connsiteY3" fmla="*/ 371325 h 4348184"/>
                          <a:gd name="connsiteX4" fmla="*/ 3997235 w 3997235"/>
                          <a:gd name="connsiteY4" fmla="*/ 80984 h 4348184"/>
                          <a:gd name="connsiteX0" fmla="*/ 1012958 w 3388205"/>
                          <a:gd name="connsiteY0" fmla="*/ 4348187 h 4348187"/>
                          <a:gd name="connsiteX1" fmla="*/ 17988 w 3388205"/>
                          <a:gd name="connsiteY1" fmla="*/ 3015773 h 4348187"/>
                          <a:gd name="connsiteX2" fmla="*/ 2103102 w 3388205"/>
                          <a:gd name="connsiteY2" fmla="*/ 1739364 h 4348187"/>
                          <a:gd name="connsiteX3" fmla="*/ 2377807 w 3388205"/>
                          <a:gd name="connsiteY3" fmla="*/ 371325 h 4348187"/>
                          <a:gd name="connsiteX4" fmla="*/ 3388205 w 3388205"/>
                          <a:gd name="connsiteY4" fmla="*/ 80984 h 4348187"/>
                          <a:gd name="connsiteX0" fmla="*/ 1024068 w 3399315"/>
                          <a:gd name="connsiteY0" fmla="*/ 4348187 h 4348187"/>
                          <a:gd name="connsiteX1" fmla="*/ 29098 w 3399315"/>
                          <a:gd name="connsiteY1" fmla="*/ 3015773 h 4348187"/>
                          <a:gd name="connsiteX2" fmla="*/ 2114212 w 3399315"/>
                          <a:gd name="connsiteY2" fmla="*/ 1739364 h 4348187"/>
                          <a:gd name="connsiteX3" fmla="*/ 2388917 w 3399315"/>
                          <a:gd name="connsiteY3" fmla="*/ 371325 h 4348187"/>
                          <a:gd name="connsiteX4" fmla="*/ 3399315 w 3399315"/>
                          <a:gd name="connsiteY4" fmla="*/ 80984 h 4348187"/>
                          <a:gd name="connsiteX0" fmla="*/ 287944 w 2663191"/>
                          <a:gd name="connsiteY0" fmla="*/ 4348187 h 4348187"/>
                          <a:gd name="connsiteX1" fmla="*/ 201835 w 2663191"/>
                          <a:gd name="connsiteY1" fmla="*/ 2854737 h 4348187"/>
                          <a:gd name="connsiteX2" fmla="*/ 1378088 w 2663191"/>
                          <a:gd name="connsiteY2" fmla="*/ 1739364 h 4348187"/>
                          <a:gd name="connsiteX3" fmla="*/ 1652793 w 2663191"/>
                          <a:gd name="connsiteY3" fmla="*/ 371325 h 4348187"/>
                          <a:gd name="connsiteX4" fmla="*/ 2663191 w 2663191"/>
                          <a:gd name="connsiteY4" fmla="*/ 80984 h 4348187"/>
                          <a:gd name="connsiteX0" fmla="*/ 301964 w 2677211"/>
                          <a:gd name="connsiteY0" fmla="*/ 4348187 h 4348187"/>
                          <a:gd name="connsiteX1" fmla="*/ 215855 w 2677211"/>
                          <a:gd name="connsiteY1" fmla="*/ 2854737 h 4348187"/>
                          <a:gd name="connsiteX2" fmla="*/ 1392108 w 2677211"/>
                          <a:gd name="connsiteY2" fmla="*/ 1739364 h 4348187"/>
                          <a:gd name="connsiteX3" fmla="*/ 1666813 w 2677211"/>
                          <a:gd name="connsiteY3" fmla="*/ 371325 h 4348187"/>
                          <a:gd name="connsiteX4" fmla="*/ 2677211 w 2677211"/>
                          <a:gd name="connsiteY4" fmla="*/ 80984 h 4348187"/>
                          <a:gd name="connsiteX0" fmla="*/ 336065 w 2711312"/>
                          <a:gd name="connsiteY0" fmla="*/ 4348187 h 4348187"/>
                          <a:gd name="connsiteX1" fmla="*/ 249956 w 2711312"/>
                          <a:gd name="connsiteY1" fmla="*/ 2854737 h 4348187"/>
                          <a:gd name="connsiteX2" fmla="*/ 1426209 w 2711312"/>
                          <a:gd name="connsiteY2" fmla="*/ 1739364 h 4348187"/>
                          <a:gd name="connsiteX3" fmla="*/ 1700914 w 2711312"/>
                          <a:gd name="connsiteY3" fmla="*/ 371325 h 4348187"/>
                          <a:gd name="connsiteX4" fmla="*/ 2711312 w 2711312"/>
                          <a:gd name="connsiteY4" fmla="*/ 80984 h 434818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711312" h="4348187">
                            <a:moveTo>
                              <a:pt x="336065" y="4348187"/>
                            </a:moveTo>
                            <a:cubicBezTo>
                              <a:pt x="-165038" y="4015850"/>
                              <a:pt x="-29526" y="3272286"/>
                              <a:pt x="249956" y="2854737"/>
                            </a:cubicBezTo>
                            <a:cubicBezTo>
                              <a:pt x="529438" y="2437188"/>
                              <a:pt x="1184383" y="2153266"/>
                              <a:pt x="1426209" y="1739364"/>
                            </a:cubicBezTo>
                            <a:cubicBezTo>
                              <a:pt x="1668035" y="1325462"/>
                              <a:pt x="1502068" y="713862"/>
                              <a:pt x="1700914" y="371325"/>
                            </a:cubicBezTo>
                            <a:cubicBezTo>
                              <a:pt x="1899760" y="28788"/>
                              <a:pt x="2376199" y="-97980"/>
                              <a:pt x="2711312" y="80984"/>
                            </a:cubicBezTo>
                          </a:path>
                        </a:pathLst>
                      </a:custGeom>
                      <a:noFill/>
                      <a:ln w="28575">
                        <a:solidFill>
                          <a:schemeClr val="bg2"/>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AD38EA" id="Freeform 4" o:spid="_x0000_s1026" style="position:absolute;margin-left:280.75pt;margin-top:-164.4pt;width:213.45pt;height:342.35pt;rotation:-90;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711312,43481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" path="m336065,4348187c-165038,4015850,-29526,3272286,249956,2854737,529438,2437188,1184383,2153266,1426209,1739364,1668035,1325462,1502068,713862,1700914,371325,1899760,28788,2376199,-97980,2711312,80984e" filled="f" strokecolor="#ebe9f4 [3214]" strokeweight="2.25pt">
              <v:stroke dashstyle="dash" joinstyle="miter"/>
              <v:path arrowok="t" o:connecttype="custom" o:connectlocs="336003,4347845;249910,2854512;1425948,1739227;1700602,371296;2710815,80978" o:connectangles="0,0,0,0,0"/>
            </v:shape>
          </w:pict>
        </mc:Fallback>
      </mc:AlternateContent>
    </w:r>
    <w:r>
      <w:rPr>
        <w:noProof/>
      </w:rPr>
      <w:drawing>
        <wp:anchor distT="0" distB="0" distL="114300" distR="114300" simplePos="0" relativeHeight="251677696" behindDoc="1" locked="0" layoutInCell="1" allowOverlap="1" wp14:anchorId="16934586" wp14:editId="3C389CA1">
          <wp:simplePos x="0" y="0"/>
          <wp:positionH relativeFrom="margin">
            <wp:posOffset>2962910</wp:posOffset>
          </wp:positionH>
          <wp:positionV relativeFrom="paragraph">
            <wp:posOffset>-605790</wp:posOffset>
          </wp:positionV>
          <wp:extent cx="720000" cy="720000"/>
          <wp:effectExtent l="0" t="0" r="0" b="4445"/>
          <wp:wrapNone/>
          <wp:docPr id="1631616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81115" name="Picture 301481115"/>
                  <pic:cNvPicPr/>
                </pic:nvPicPr>
                <pic:blipFill>
                  <a:blip r:embed="rId7">
                    <a:extLst>
                      <a:ext uri="{28A0092B-C50C-407E-A947-70E740481C1C}">
                        <a14:useLocalDpi xmlns:a14="http://schemas.microsoft.com/office/drawing/2010/main" val="0"/>
                      </a:ext>
                    </a:extLst>
                  </a:blip>
                  <a:stretch>
                    <a:fillRect/>
                  </a:stretch>
                </pic:blipFill>
                <pic:spPr>
                  <a:xfrm>
                    <a:off x="0" y="0"/>
                    <a:ext cx="720000" cy="7200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4739" behindDoc="0" locked="0" layoutInCell="1" allowOverlap="1" wp14:anchorId="641D7166" wp14:editId="061351C6">
          <wp:simplePos x="0" y="0"/>
          <wp:positionH relativeFrom="margin">
            <wp:posOffset>1305</wp:posOffset>
          </wp:positionH>
          <wp:positionV relativeFrom="paragraph">
            <wp:posOffset>-570865</wp:posOffset>
          </wp:positionV>
          <wp:extent cx="2200000" cy="720000"/>
          <wp:effectExtent l="0" t="0" r="0" b="0"/>
          <wp:wrapNone/>
          <wp:docPr id="1219087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00000" cy="7200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95799"/>
    <w:multiLevelType w:val="multilevel"/>
    <w:tmpl w:val="B47A6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F573E"/>
    <w:multiLevelType w:val="multilevel"/>
    <w:tmpl w:val="7D12A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53B2C"/>
    <w:multiLevelType w:val="multilevel"/>
    <w:tmpl w:val="98F68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850A6D"/>
    <w:multiLevelType w:val="multilevel"/>
    <w:tmpl w:val="72CA4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5516CE"/>
    <w:multiLevelType w:val="multilevel"/>
    <w:tmpl w:val="3B3E0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A264B5"/>
    <w:multiLevelType w:val="multilevel"/>
    <w:tmpl w:val="6BB2F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134BF9"/>
    <w:multiLevelType w:val="multilevel"/>
    <w:tmpl w:val="9F261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D9072E"/>
    <w:multiLevelType w:val="multilevel"/>
    <w:tmpl w:val="33E2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BC31FD"/>
    <w:multiLevelType w:val="multilevel"/>
    <w:tmpl w:val="E7148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C96ABE"/>
    <w:multiLevelType w:val="multilevel"/>
    <w:tmpl w:val="AA586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197A79"/>
    <w:multiLevelType w:val="multilevel"/>
    <w:tmpl w:val="7AE62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B345C5"/>
    <w:multiLevelType w:val="multilevel"/>
    <w:tmpl w:val="AC90A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4A5144"/>
    <w:multiLevelType w:val="multilevel"/>
    <w:tmpl w:val="B5FAE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307655"/>
    <w:multiLevelType w:val="multilevel"/>
    <w:tmpl w:val="F3FA4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580B27"/>
    <w:multiLevelType w:val="multilevel"/>
    <w:tmpl w:val="1B12C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AB2121"/>
    <w:multiLevelType w:val="multilevel"/>
    <w:tmpl w:val="2C180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D55324"/>
    <w:multiLevelType w:val="multilevel"/>
    <w:tmpl w:val="A782A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162287"/>
    <w:multiLevelType w:val="multilevel"/>
    <w:tmpl w:val="8CC2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510E54"/>
    <w:multiLevelType w:val="multilevel"/>
    <w:tmpl w:val="D100A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59015D"/>
    <w:multiLevelType w:val="multilevel"/>
    <w:tmpl w:val="E10E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8E7585"/>
    <w:multiLevelType w:val="multilevel"/>
    <w:tmpl w:val="83E69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BA49CC"/>
    <w:multiLevelType w:val="multilevel"/>
    <w:tmpl w:val="BD10A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B10953"/>
    <w:multiLevelType w:val="multilevel"/>
    <w:tmpl w:val="BB623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7E1CBE"/>
    <w:multiLevelType w:val="multilevel"/>
    <w:tmpl w:val="93A0C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2172C1"/>
    <w:multiLevelType w:val="multilevel"/>
    <w:tmpl w:val="50925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601A7D"/>
    <w:multiLevelType w:val="multilevel"/>
    <w:tmpl w:val="B150D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145D16"/>
    <w:multiLevelType w:val="multilevel"/>
    <w:tmpl w:val="AAF4D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2A7482"/>
    <w:multiLevelType w:val="multilevel"/>
    <w:tmpl w:val="C9B00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2821097">
    <w:abstractNumId w:val="18"/>
  </w:num>
  <w:num w:numId="2" w16cid:durableId="653798165">
    <w:abstractNumId w:val="11"/>
  </w:num>
  <w:num w:numId="3" w16cid:durableId="1608390146">
    <w:abstractNumId w:val="0"/>
  </w:num>
  <w:num w:numId="4" w16cid:durableId="28604384">
    <w:abstractNumId w:val="1"/>
  </w:num>
  <w:num w:numId="5" w16cid:durableId="628128080">
    <w:abstractNumId w:val="6"/>
  </w:num>
  <w:num w:numId="6" w16cid:durableId="763456577">
    <w:abstractNumId w:val="17"/>
  </w:num>
  <w:num w:numId="7" w16cid:durableId="281425738">
    <w:abstractNumId w:val="12"/>
  </w:num>
  <w:num w:numId="8" w16cid:durableId="894858528">
    <w:abstractNumId w:val="15"/>
  </w:num>
  <w:num w:numId="9" w16cid:durableId="262036928">
    <w:abstractNumId w:val="7"/>
  </w:num>
  <w:num w:numId="10" w16cid:durableId="1535576207">
    <w:abstractNumId w:val="23"/>
  </w:num>
  <w:num w:numId="11" w16cid:durableId="460147992">
    <w:abstractNumId w:val="26"/>
  </w:num>
  <w:num w:numId="12" w16cid:durableId="374887854">
    <w:abstractNumId w:val="22"/>
  </w:num>
  <w:num w:numId="13" w16cid:durableId="1898317754">
    <w:abstractNumId w:val="14"/>
  </w:num>
  <w:num w:numId="14" w16cid:durableId="645864472">
    <w:abstractNumId w:val="4"/>
  </w:num>
  <w:num w:numId="15" w16cid:durableId="980378667">
    <w:abstractNumId w:val="25"/>
  </w:num>
  <w:num w:numId="16" w16cid:durableId="1333487251">
    <w:abstractNumId w:val="2"/>
  </w:num>
  <w:num w:numId="17" w16cid:durableId="1854687076">
    <w:abstractNumId w:val="20"/>
  </w:num>
  <w:num w:numId="18" w16cid:durableId="1062563841">
    <w:abstractNumId w:val="27"/>
  </w:num>
  <w:num w:numId="19" w16cid:durableId="1104885352">
    <w:abstractNumId w:val="5"/>
  </w:num>
  <w:num w:numId="20" w16cid:durableId="1225676667">
    <w:abstractNumId w:val="24"/>
  </w:num>
  <w:num w:numId="21" w16cid:durableId="1212419598">
    <w:abstractNumId w:val="16"/>
  </w:num>
  <w:num w:numId="22" w16cid:durableId="863861320">
    <w:abstractNumId w:val="19"/>
  </w:num>
  <w:num w:numId="23" w16cid:durableId="1417631990">
    <w:abstractNumId w:val="21"/>
  </w:num>
  <w:num w:numId="24" w16cid:durableId="436798157">
    <w:abstractNumId w:val="3"/>
  </w:num>
  <w:num w:numId="25" w16cid:durableId="1596860782">
    <w:abstractNumId w:val="8"/>
  </w:num>
  <w:num w:numId="26" w16cid:durableId="1470393876">
    <w:abstractNumId w:val="9"/>
  </w:num>
  <w:num w:numId="27" w16cid:durableId="1069304704">
    <w:abstractNumId w:val="10"/>
  </w:num>
  <w:num w:numId="28" w16cid:durableId="292099559">
    <w:abstractNumId w:val="13"/>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A88"/>
    <w:rsid w:val="00006D00"/>
    <w:rsid w:val="00014E1F"/>
    <w:rsid w:val="0002556C"/>
    <w:rsid w:val="0002742B"/>
    <w:rsid w:val="000A61C8"/>
    <w:rsid w:val="000B09D4"/>
    <w:rsid w:val="000D6455"/>
    <w:rsid w:val="000E3061"/>
    <w:rsid w:val="00151744"/>
    <w:rsid w:val="00194C90"/>
    <w:rsid w:val="00196302"/>
    <w:rsid w:val="001A6E7E"/>
    <w:rsid w:val="001D18B5"/>
    <w:rsid w:val="001D3D1F"/>
    <w:rsid w:val="001E119F"/>
    <w:rsid w:val="001E11FA"/>
    <w:rsid w:val="001E241A"/>
    <w:rsid w:val="00212A1A"/>
    <w:rsid w:val="00247221"/>
    <w:rsid w:val="00265D71"/>
    <w:rsid w:val="00270C56"/>
    <w:rsid w:val="00292726"/>
    <w:rsid w:val="0029313F"/>
    <w:rsid w:val="002D43A2"/>
    <w:rsid w:val="002E76C9"/>
    <w:rsid w:val="00344113"/>
    <w:rsid w:val="00365C33"/>
    <w:rsid w:val="003B4070"/>
    <w:rsid w:val="003B6DA8"/>
    <w:rsid w:val="003E2177"/>
    <w:rsid w:val="003F3EFE"/>
    <w:rsid w:val="00407E72"/>
    <w:rsid w:val="00414C29"/>
    <w:rsid w:val="00421B08"/>
    <w:rsid w:val="004235B7"/>
    <w:rsid w:val="004244AF"/>
    <w:rsid w:val="0044441E"/>
    <w:rsid w:val="00474A46"/>
    <w:rsid w:val="0048793A"/>
    <w:rsid w:val="0049662E"/>
    <w:rsid w:val="004B3566"/>
    <w:rsid w:val="004F3615"/>
    <w:rsid w:val="004F3837"/>
    <w:rsid w:val="00540982"/>
    <w:rsid w:val="00540F36"/>
    <w:rsid w:val="00543873"/>
    <w:rsid w:val="005711D8"/>
    <w:rsid w:val="0058427B"/>
    <w:rsid w:val="00596111"/>
    <w:rsid w:val="005C0AFC"/>
    <w:rsid w:val="005D46DC"/>
    <w:rsid w:val="005E656E"/>
    <w:rsid w:val="00606BA0"/>
    <w:rsid w:val="00616D69"/>
    <w:rsid w:val="00650C1B"/>
    <w:rsid w:val="00686295"/>
    <w:rsid w:val="006862F9"/>
    <w:rsid w:val="006956EC"/>
    <w:rsid w:val="006B4958"/>
    <w:rsid w:val="006F1238"/>
    <w:rsid w:val="006F48AF"/>
    <w:rsid w:val="00702E01"/>
    <w:rsid w:val="00707DEB"/>
    <w:rsid w:val="00733762"/>
    <w:rsid w:val="0074085B"/>
    <w:rsid w:val="00762415"/>
    <w:rsid w:val="007923F3"/>
    <w:rsid w:val="007A1EDF"/>
    <w:rsid w:val="007C17DC"/>
    <w:rsid w:val="007C1A88"/>
    <w:rsid w:val="007E4DB9"/>
    <w:rsid w:val="008151EF"/>
    <w:rsid w:val="00823126"/>
    <w:rsid w:val="00845226"/>
    <w:rsid w:val="00862521"/>
    <w:rsid w:val="00886B38"/>
    <w:rsid w:val="008A189D"/>
    <w:rsid w:val="008E23A4"/>
    <w:rsid w:val="00903DEC"/>
    <w:rsid w:val="00931089"/>
    <w:rsid w:val="0093393D"/>
    <w:rsid w:val="009375F5"/>
    <w:rsid w:val="00963C4D"/>
    <w:rsid w:val="00974971"/>
    <w:rsid w:val="00985F09"/>
    <w:rsid w:val="009970A8"/>
    <w:rsid w:val="009B600F"/>
    <w:rsid w:val="00A1075D"/>
    <w:rsid w:val="00A13324"/>
    <w:rsid w:val="00A70EDD"/>
    <w:rsid w:val="00AA05F0"/>
    <w:rsid w:val="00AA5E57"/>
    <w:rsid w:val="00AE40EF"/>
    <w:rsid w:val="00B00277"/>
    <w:rsid w:val="00B03F6C"/>
    <w:rsid w:val="00B11028"/>
    <w:rsid w:val="00B1203C"/>
    <w:rsid w:val="00B2309D"/>
    <w:rsid w:val="00B621E6"/>
    <w:rsid w:val="00B670F4"/>
    <w:rsid w:val="00B91BBA"/>
    <w:rsid w:val="00BA1744"/>
    <w:rsid w:val="00BB10A4"/>
    <w:rsid w:val="00BF3F34"/>
    <w:rsid w:val="00C25788"/>
    <w:rsid w:val="00C276FA"/>
    <w:rsid w:val="00C45529"/>
    <w:rsid w:val="00C54FF3"/>
    <w:rsid w:val="00C76320"/>
    <w:rsid w:val="00C83D84"/>
    <w:rsid w:val="00CB51FC"/>
    <w:rsid w:val="00CC74AE"/>
    <w:rsid w:val="00CF05F1"/>
    <w:rsid w:val="00D16A47"/>
    <w:rsid w:val="00D2581A"/>
    <w:rsid w:val="00D26179"/>
    <w:rsid w:val="00D804F7"/>
    <w:rsid w:val="00DA06E4"/>
    <w:rsid w:val="00DB1980"/>
    <w:rsid w:val="00DB3FF9"/>
    <w:rsid w:val="00DB4290"/>
    <w:rsid w:val="00DF1B07"/>
    <w:rsid w:val="00DF6B60"/>
    <w:rsid w:val="00E02AA0"/>
    <w:rsid w:val="00E71D9E"/>
    <w:rsid w:val="00E76612"/>
    <w:rsid w:val="00E81BBE"/>
    <w:rsid w:val="00E8375B"/>
    <w:rsid w:val="00E8693F"/>
    <w:rsid w:val="00E917F5"/>
    <w:rsid w:val="00EA0BAA"/>
    <w:rsid w:val="00EA4FF9"/>
    <w:rsid w:val="00EC3816"/>
    <w:rsid w:val="00ED2C6B"/>
    <w:rsid w:val="00ED7FA7"/>
    <w:rsid w:val="00F1370E"/>
    <w:rsid w:val="00F24A4D"/>
    <w:rsid w:val="00F527E9"/>
    <w:rsid w:val="00F763B1"/>
    <w:rsid w:val="00F90EA0"/>
    <w:rsid w:val="00F95F91"/>
    <w:rsid w:val="00FB2585"/>
    <w:rsid w:val="00FC4650"/>
    <w:rsid w:val="00FD1EF8"/>
    <w:rsid w:val="00FE1720"/>
    <w:rsid w:val="00FF4DC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F168AD"/>
  <w15:chartTrackingRefBased/>
  <w15:docId w15:val="{1F6FB7BF-8F54-4C1E-8F9E-92F79A9DE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6DA8"/>
    <w:rPr>
      <w:rFonts w:ascii="Nunito ExtraLight" w:hAnsi="Nunito ExtraLight"/>
      <w:color w:val="2A2D35"/>
      <w:sz w:val="28"/>
      <w:szCs w:val="28"/>
      <w:lang w:val="en-US"/>
    </w:rPr>
  </w:style>
  <w:style w:type="paragraph" w:styleId="Heading1">
    <w:name w:val="heading 1"/>
    <w:basedOn w:val="Normal"/>
    <w:next w:val="Normal"/>
    <w:link w:val="Heading1Char"/>
    <w:uiPriority w:val="9"/>
    <w:qFormat/>
    <w:rsid w:val="00292726"/>
    <w:pPr>
      <w:outlineLvl w:val="0"/>
    </w:pPr>
    <w:rPr>
      <w:rFonts w:ascii="Social Gothic Rough" w:hAnsi="Social Gothic Rough"/>
      <w:b/>
      <w:bCs/>
      <w:sz w:val="52"/>
      <w:szCs w:val="52"/>
    </w:rPr>
  </w:style>
  <w:style w:type="paragraph" w:styleId="Heading2">
    <w:name w:val="heading 2"/>
    <w:basedOn w:val="Normal"/>
    <w:next w:val="Normal"/>
    <w:link w:val="Heading2Char"/>
    <w:uiPriority w:val="9"/>
    <w:unhideWhenUsed/>
    <w:qFormat/>
    <w:rsid w:val="00292726"/>
    <w:pPr>
      <w:keepNext/>
      <w:keepLines/>
      <w:spacing w:before="160" w:after="80"/>
      <w:outlineLvl w:val="1"/>
    </w:pPr>
    <w:rPr>
      <w:rFonts w:ascii="Social Gothic Rough" w:eastAsiaTheme="majorEastAsia" w:hAnsi="Social Gothic Rough" w:cstheme="majorBidi"/>
      <w:b/>
      <w:sz w:val="40"/>
      <w:szCs w:val="32"/>
    </w:rPr>
  </w:style>
  <w:style w:type="paragraph" w:styleId="Heading3">
    <w:name w:val="heading 3"/>
    <w:basedOn w:val="Normal"/>
    <w:next w:val="Normal"/>
    <w:link w:val="Heading3Char"/>
    <w:uiPriority w:val="9"/>
    <w:unhideWhenUsed/>
    <w:qFormat/>
    <w:rsid w:val="00292726"/>
    <w:pPr>
      <w:keepNext/>
      <w:keepLines/>
      <w:spacing w:before="160" w:after="80"/>
      <w:outlineLvl w:val="2"/>
    </w:pPr>
    <w:rPr>
      <w:rFonts w:ascii="Social Gothic Rough" w:eastAsiaTheme="majorEastAsia" w:hAnsi="Social Gothic Rough" w:cstheme="majorBidi"/>
      <w:b/>
      <w:color w:val="292D34" w:themeColor="text1"/>
    </w:rPr>
  </w:style>
  <w:style w:type="paragraph" w:styleId="Heading4">
    <w:name w:val="heading 4"/>
    <w:basedOn w:val="Normal"/>
    <w:next w:val="Normal"/>
    <w:link w:val="Heading4Char"/>
    <w:uiPriority w:val="9"/>
    <w:unhideWhenUsed/>
    <w:rsid w:val="00DF1B07"/>
    <w:pPr>
      <w:keepNext/>
      <w:keepLines/>
      <w:spacing w:before="80" w:after="40"/>
      <w:outlineLvl w:val="3"/>
    </w:pPr>
    <w:rPr>
      <w:rFonts w:eastAsiaTheme="majorEastAsia" w:cstheme="majorBidi"/>
      <w:i/>
      <w:iCs/>
      <w:color w:val="BF8F00" w:themeColor="accent1" w:themeShade="BF"/>
    </w:rPr>
  </w:style>
  <w:style w:type="paragraph" w:styleId="Heading5">
    <w:name w:val="heading 5"/>
    <w:basedOn w:val="Normal"/>
    <w:next w:val="Normal"/>
    <w:link w:val="Heading5Char"/>
    <w:uiPriority w:val="9"/>
    <w:unhideWhenUsed/>
    <w:rsid w:val="00DF1B07"/>
    <w:pPr>
      <w:keepNext/>
      <w:keepLines/>
      <w:spacing w:before="80" w:after="40"/>
      <w:outlineLvl w:val="4"/>
    </w:pPr>
    <w:rPr>
      <w:rFonts w:eastAsiaTheme="majorEastAsia" w:cstheme="majorBidi"/>
      <w:color w:val="BF8F00" w:themeColor="accent1" w:themeShade="BF"/>
    </w:rPr>
  </w:style>
  <w:style w:type="paragraph" w:styleId="Heading6">
    <w:name w:val="heading 6"/>
    <w:basedOn w:val="Normal"/>
    <w:next w:val="Normal"/>
    <w:link w:val="Heading6Char"/>
    <w:uiPriority w:val="9"/>
    <w:unhideWhenUsed/>
    <w:rsid w:val="00DF1B07"/>
    <w:pPr>
      <w:keepNext/>
      <w:keepLines/>
      <w:spacing w:before="40"/>
      <w:outlineLvl w:val="5"/>
    </w:pPr>
    <w:rPr>
      <w:rFonts w:eastAsiaTheme="majorEastAsia" w:cstheme="majorBidi"/>
      <w:i/>
      <w:iCs/>
      <w:color w:val="697385" w:themeColor="text1" w:themeTint="A6"/>
    </w:rPr>
  </w:style>
  <w:style w:type="paragraph" w:styleId="Heading7">
    <w:name w:val="heading 7"/>
    <w:basedOn w:val="Normal"/>
    <w:next w:val="Normal"/>
    <w:link w:val="Heading7Char"/>
    <w:uiPriority w:val="9"/>
    <w:unhideWhenUsed/>
    <w:rsid w:val="00DF1B07"/>
    <w:pPr>
      <w:keepNext/>
      <w:keepLines/>
      <w:spacing w:before="40"/>
      <w:outlineLvl w:val="6"/>
    </w:pPr>
    <w:rPr>
      <w:rFonts w:eastAsiaTheme="majorEastAsia" w:cstheme="majorBidi"/>
      <w:color w:val="697385" w:themeColor="text1" w:themeTint="A6"/>
    </w:rPr>
  </w:style>
  <w:style w:type="paragraph" w:styleId="Heading8">
    <w:name w:val="heading 8"/>
    <w:basedOn w:val="Normal"/>
    <w:next w:val="Normal"/>
    <w:link w:val="Heading8Char"/>
    <w:uiPriority w:val="9"/>
    <w:semiHidden/>
    <w:unhideWhenUsed/>
    <w:rsid w:val="00DF1B07"/>
    <w:pPr>
      <w:keepNext/>
      <w:keepLines/>
      <w:outlineLvl w:val="7"/>
    </w:pPr>
    <w:rPr>
      <w:rFonts w:eastAsiaTheme="majorEastAsia" w:cstheme="majorBidi"/>
      <w:i/>
      <w:iCs/>
      <w:color w:val="454B57" w:themeColor="text1" w:themeTint="D8"/>
    </w:rPr>
  </w:style>
  <w:style w:type="paragraph" w:styleId="Heading9">
    <w:name w:val="heading 9"/>
    <w:basedOn w:val="Normal"/>
    <w:next w:val="Normal"/>
    <w:link w:val="Heading9Char"/>
    <w:uiPriority w:val="9"/>
    <w:semiHidden/>
    <w:unhideWhenUsed/>
    <w:qFormat/>
    <w:rsid w:val="00DF1B07"/>
    <w:pPr>
      <w:keepNext/>
      <w:keepLines/>
      <w:outlineLvl w:val="8"/>
    </w:pPr>
    <w:rPr>
      <w:rFonts w:eastAsiaTheme="majorEastAsia" w:cstheme="majorBidi"/>
      <w:color w:val="454B5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2726"/>
    <w:rPr>
      <w:rFonts w:ascii="Social Gothic Rough" w:hAnsi="Social Gothic Rough"/>
      <w:b/>
      <w:bCs/>
      <w:color w:val="2A2D35"/>
      <w:sz w:val="52"/>
      <w:szCs w:val="52"/>
      <w:lang w:val="en-US"/>
    </w:rPr>
  </w:style>
  <w:style w:type="character" w:customStyle="1" w:styleId="Heading2Char">
    <w:name w:val="Heading 2 Char"/>
    <w:basedOn w:val="DefaultParagraphFont"/>
    <w:link w:val="Heading2"/>
    <w:uiPriority w:val="9"/>
    <w:rsid w:val="00292726"/>
    <w:rPr>
      <w:rFonts w:ascii="Social Gothic Rough" w:eastAsiaTheme="majorEastAsia" w:hAnsi="Social Gothic Rough" w:cstheme="majorBidi"/>
      <w:b/>
      <w:color w:val="2A2D35"/>
      <w:sz w:val="40"/>
      <w:szCs w:val="32"/>
      <w:lang w:val="en-US"/>
    </w:rPr>
  </w:style>
  <w:style w:type="character" w:customStyle="1" w:styleId="Heading3Char">
    <w:name w:val="Heading 3 Char"/>
    <w:basedOn w:val="DefaultParagraphFont"/>
    <w:link w:val="Heading3"/>
    <w:uiPriority w:val="9"/>
    <w:rsid w:val="00292726"/>
    <w:rPr>
      <w:rFonts w:ascii="Social Gothic Rough" w:eastAsiaTheme="majorEastAsia" w:hAnsi="Social Gothic Rough" w:cstheme="majorBidi"/>
      <w:b/>
      <w:color w:val="292D34" w:themeColor="text1"/>
      <w:sz w:val="28"/>
      <w:szCs w:val="28"/>
      <w:lang w:val="en-US"/>
    </w:rPr>
  </w:style>
  <w:style w:type="character" w:customStyle="1" w:styleId="Heading4Char">
    <w:name w:val="Heading 4 Char"/>
    <w:basedOn w:val="DefaultParagraphFont"/>
    <w:link w:val="Heading4"/>
    <w:uiPriority w:val="9"/>
    <w:rsid w:val="00DF1B07"/>
    <w:rPr>
      <w:rFonts w:eastAsiaTheme="majorEastAsia" w:cstheme="majorBidi"/>
      <w:i/>
      <w:iCs/>
      <w:color w:val="BF8F00" w:themeColor="accent1" w:themeShade="BF"/>
    </w:rPr>
  </w:style>
  <w:style w:type="character" w:customStyle="1" w:styleId="Heading5Char">
    <w:name w:val="Heading 5 Char"/>
    <w:basedOn w:val="DefaultParagraphFont"/>
    <w:link w:val="Heading5"/>
    <w:uiPriority w:val="9"/>
    <w:rsid w:val="00DF1B07"/>
    <w:rPr>
      <w:rFonts w:eastAsiaTheme="majorEastAsia" w:cstheme="majorBidi"/>
      <w:color w:val="BF8F00" w:themeColor="accent1" w:themeShade="BF"/>
    </w:rPr>
  </w:style>
  <w:style w:type="character" w:customStyle="1" w:styleId="Heading6Char">
    <w:name w:val="Heading 6 Char"/>
    <w:basedOn w:val="DefaultParagraphFont"/>
    <w:link w:val="Heading6"/>
    <w:uiPriority w:val="9"/>
    <w:rsid w:val="00DF1B07"/>
    <w:rPr>
      <w:rFonts w:eastAsiaTheme="majorEastAsia" w:cstheme="majorBidi"/>
      <w:i/>
      <w:iCs/>
      <w:color w:val="697385" w:themeColor="text1" w:themeTint="A6"/>
    </w:rPr>
  </w:style>
  <w:style w:type="character" w:customStyle="1" w:styleId="Heading7Char">
    <w:name w:val="Heading 7 Char"/>
    <w:basedOn w:val="DefaultParagraphFont"/>
    <w:link w:val="Heading7"/>
    <w:uiPriority w:val="9"/>
    <w:rsid w:val="00DF1B07"/>
    <w:rPr>
      <w:rFonts w:eastAsiaTheme="majorEastAsia" w:cstheme="majorBidi"/>
      <w:color w:val="697385" w:themeColor="text1" w:themeTint="A6"/>
    </w:rPr>
  </w:style>
  <w:style w:type="character" w:customStyle="1" w:styleId="Heading8Char">
    <w:name w:val="Heading 8 Char"/>
    <w:basedOn w:val="DefaultParagraphFont"/>
    <w:link w:val="Heading8"/>
    <w:uiPriority w:val="9"/>
    <w:semiHidden/>
    <w:rsid w:val="00DF1B07"/>
    <w:rPr>
      <w:rFonts w:eastAsiaTheme="majorEastAsia" w:cstheme="majorBidi"/>
      <w:i/>
      <w:iCs/>
      <w:color w:val="454B57" w:themeColor="text1" w:themeTint="D8"/>
    </w:rPr>
  </w:style>
  <w:style w:type="character" w:customStyle="1" w:styleId="Heading9Char">
    <w:name w:val="Heading 9 Char"/>
    <w:basedOn w:val="DefaultParagraphFont"/>
    <w:link w:val="Heading9"/>
    <w:uiPriority w:val="9"/>
    <w:semiHidden/>
    <w:rsid w:val="00DF1B07"/>
    <w:rPr>
      <w:rFonts w:eastAsiaTheme="majorEastAsia" w:cstheme="majorBidi"/>
      <w:color w:val="454B57" w:themeColor="text1" w:themeTint="D8"/>
    </w:rPr>
  </w:style>
  <w:style w:type="paragraph" w:styleId="Title">
    <w:name w:val="Title"/>
    <w:basedOn w:val="Normal"/>
    <w:next w:val="Normal"/>
    <w:link w:val="TitleChar"/>
    <w:uiPriority w:val="10"/>
    <w:qFormat/>
    <w:rsid w:val="00EA0BAA"/>
    <w:pPr>
      <w:spacing w:after="80"/>
      <w:contextualSpacing/>
    </w:pPr>
    <w:rPr>
      <w:rFonts w:ascii="Social Gothic Rough" w:eastAsiaTheme="majorEastAsia" w:hAnsi="Social Gothic Rough" w:cstheme="majorBidi"/>
      <w:b/>
      <w:bCs/>
      <w:spacing w:val="-10"/>
      <w:kern w:val="28"/>
      <w:sz w:val="96"/>
      <w:szCs w:val="96"/>
    </w:rPr>
  </w:style>
  <w:style w:type="character" w:customStyle="1" w:styleId="TitleChar">
    <w:name w:val="Title Char"/>
    <w:basedOn w:val="DefaultParagraphFont"/>
    <w:link w:val="Title"/>
    <w:uiPriority w:val="10"/>
    <w:rsid w:val="00EA0BAA"/>
    <w:rPr>
      <w:rFonts w:ascii="Social Gothic Rough" w:eastAsiaTheme="majorEastAsia" w:hAnsi="Social Gothic Rough" w:cstheme="majorBidi"/>
      <w:b/>
      <w:bCs/>
      <w:color w:val="2A2D35"/>
      <w:spacing w:val="-10"/>
      <w:kern w:val="28"/>
      <w:sz w:val="96"/>
      <w:szCs w:val="96"/>
      <w:lang w:val="en-US"/>
    </w:rPr>
  </w:style>
  <w:style w:type="paragraph" w:styleId="Subtitle">
    <w:name w:val="Subtitle"/>
    <w:basedOn w:val="Normal"/>
    <w:next w:val="Normal"/>
    <w:link w:val="SubtitleChar"/>
    <w:uiPriority w:val="11"/>
    <w:qFormat/>
    <w:rsid w:val="00DB4290"/>
    <w:pPr>
      <w:numPr>
        <w:ilvl w:val="1"/>
      </w:numPr>
      <w:spacing w:after="160"/>
    </w:pPr>
    <w:rPr>
      <w:rFonts w:eastAsiaTheme="majorEastAsia" w:cstheme="majorBidi"/>
      <w:color w:val="697385" w:themeColor="text1" w:themeTint="A6"/>
      <w:spacing w:val="15"/>
    </w:rPr>
  </w:style>
  <w:style w:type="character" w:customStyle="1" w:styleId="SubtitleChar">
    <w:name w:val="Subtitle Char"/>
    <w:basedOn w:val="DefaultParagraphFont"/>
    <w:link w:val="Subtitle"/>
    <w:uiPriority w:val="11"/>
    <w:rsid w:val="00DB4290"/>
    <w:rPr>
      <w:rFonts w:ascii="Nunito ExtraLight" w:eastAsiaTheme="majorEastAsia" w:hAnsi="Nunito ExtraLight" w:cstheme="majorBidi"/>
      <w:color w:val="697385" w:themeColor="text1" w:themeTint="A6"/>
      <w:spacing w:val="15"/>
      <w:sz w:val="28"/>
      <w:szCs w:val="28"/>
      <w:lang w:val="en-US"/>
    </w:rPr>
  </w:style>
  <w:style w:type="paragraph" w:styleId="Quote">
    <w:name w:val="Quote"/>
    <w:basedOn w:val="Normal"/>
    <w:next w:val="Normal"/>
    <w:link w:val="QuoteChar"/>
    <w:uiPriority w:val="29"/>
    <w:qFormat/>
    <w:rsid w:val="00DF1B07"/>
    <w:pPr>
      <w:spacing w:before="160" w:after="160"/>
      <w:jc w:val="center"/>
    </w:pPr>
    <w:rPr>
      <w:i/>
      <w:iCs/>
      <w:color w:val="575F6E" w:themeColor="text1" w:themeTint="BF"/>
    </w:rPr>
  </w:style>
  <w:style w:type="character" w:customStyle="1" w:styleId="QuoteChar">
    <w:name w:val="Quote Char"/>
    <w:basedOn w:val="DefaultParagraphFont"/>
    <w:link w:val="Quote"/>
    <w:uiPriority w:val="29"/>
    <w:rsid w:val="00DF1B07"/>
    <w:rPr>
      <w:i/>
      <w:iCs/>
      <w:color w:val="575F6E" w:themeColor="text1" w:themeTint="BF"/>
    </w:rPr>
  </w:style>
  <w:style w:type="paragraph" w:styleId="ListParagraph">
    <w:name w:val="List Paragraph"/>
    <w:basedOn w:val="Normal"/>
    <w:uiPriority w:val="34"/>
    <w:qFormat/>
    <w:rsid w:val="00DF1B07"/>
    <w:pPr>
      <w:ind w:left="720"/>
      <w:contextualSpacing/>
    </w:pPr>
  </w:style>
  <w:style w:type="character" w:styleId="IntenseEmphasis">
    <w:name w:val="Intense Emphasis"/>
    <w:basedOn w:val="Emphasis"/>
    <w:uiPriority w:val="21"/>
    <w:qFormat/>
    <w:rsid w:val="008E23A4"/>
    <w:rPr>
      <w:rFonts w:ascii="Nunito Black" w:hAnsi="Nunito Black"/>
      <w:b/>
      <w:i/>
      <w:iCs/>
      <w:color w:val="2A2D35"/>
    </w:rPr>
  </w:style>
  <w:style w:type="paragraph" w:styleId="IntenseQuote">
    <w:name w:val="Intense Quote"/>
    <w:basedOn w:val="Normal"/>
    <w:next w:val="Normal"/>
    <w:link w:val="IntenseQuoteChar"/>
    <w:uiPriority w:val="30"/>
    <w:qFormat/>
    <w:rsid w:val="007A1EDF"/>
    <w:pPr>
      <w:pBdr>
        <w:top w:val="single" w:sz="4" w:space="10" w:color="BF8F00" w:themeColor="accent1" w:themeShade="BF"/>
        <w:bottom w:val="single" w:sz="4" w:space="10" w:color="BF8F00" w:themeColor="accent1" w:themeShade="BF"/>
      </w:pBdr>
      <w:spacing w:before="360" w:after="360"/>
      <w:ind w:left="864" w:right="864"/>
      <w:jc w:val="center"/>
    </w:pPr>
    <w:rPr>
      <w:i/>
      <w:iCs/>
    </w:rPr>
  </w:style>
  <w:style w:type="character" w:customStyle="1" w:styleId="IntenseQuoteChar">
    <w:name w:val="Intense Quote Char"/>
    <w:basedOn w:val="DefaultParagraphFont"/>
    <w:link w:val="IntenseQuote"/>
    <w:uiPriority w:val="30"/>
    <w:rsid w:val="007A1EDF"/>
    <w:rPr>
      <w:rFonts w:ascii="Lato" w:hAnsi="Lato"/>
      <w:i/>
      <w:iCs/>
      <w:color w:val="2A2D35"/>
      <w:sz w:val="28"/>
      <w:szCs w:val="28"/>
      <w:lang w:val="en-US"/>
    </w:rPr>
  </w:style>
  <w:style w:type="character" w:styleId="IntenseReference">
    <w:name w:val="Intense Reference"/>
    <w:basedOn w:val="DefaultParagraphFont"/>
    <w:uiPriority w:val="32"/>
    <w:qFormat/>
    <w:rsid w:val="00F1370E"/>
    <w:rPr>
      <w:rFonts w:ascii="Nunito ExtraBold" w:hAnsi="Nunito ExtraBold"/>
      <w:b/>
      <w:bCs/>
      <w:i w:val="0"/>
      <w:smallCaps/>
      <w:color w:val="2A2D35"/>
      <w:spacing w:val="5"/>
    </w:rPr>
  </w:style>
  <w:style w:type="paragraph" w:styleId="Header">
    <w:name w:val="header"/>
    <w:basedOn w:val="Normal"/>
    <w:link w:val="HeaderChar"/>
    <w:uiPriority w:val="99"/>
    <w:unhideWhenUsed/>
    <w:rsid w:val="00DF1B07"/>
    <w:pPr>
      <w:tabs>
        <w:tab w:val="center" w:pos="4513"/>
        <w:tab w:val="right" w:pos="9026"/>
      </w:tabs>
    </w:pPr>
  </w:style>
  <w:style w:type="character" w:customStyle="1" w:styleId="HeaderChar">
    <w:name w:val="Header Char"/>
    <w:basedOn w:val="DefaultParagraphFont"/>
    <w:link w:val="Header"/>
    <w:uiPriority w:val="99"/>
    <w:rsid w:val="00DF1B07"/>
  </w:style>
  <w:style w:type="paragraph" w:styleId="Footer">
    <w:name w:val="footer"/>
    <w:basedOn w:val="Normal"/>
    <w:link w:val="FooterChar"/>
    <w:uiPriority w:val="99"/>
    <w:unhideWhenUsed/>
    <w:rsid w:val="00DF1B07"/>
    <w:pPr>
      <w:tabs>
        <w:tab w:val="center" w:pos="4513"/>
        <w:tab w:val="right" w:pos="9026"/>
      </w:tabs>
    </w:pPr>
  </w:style>
  <w:style w:type="character" w:customStyle="1" w:styleId="FooterChar">
    <w:name w:val="Footer Char"/>
    <w:basedOn w:val="DefaultParagraphFont"/>
    <w:link w:val="Footer"/>
    <w:uiPriority w:val="99"/>
    <w:rsid w:val="00DF1B07"/>
  </w:style>
  <w:style w:type="character" w:styleId="PageNumber">
    <w:name w:val="page number"/>
    <w:basedOn w:val="DefaultParagraphFont"/>
    <w:uiPriority w:val="99"/>
    <w:semiHidden/>
    <w:unhideWhenUsed/>
    <w:rsid w:val="001E241A"/>
  </w:style>
  <w:style w:type="paragraph" w:styleId="NoSpacing">
    <w:name w:val="No Spacing"/>
    <w:uiPriority w:val="1"/>
    <w:qFormat/>
    <w:rsid w:val="003B6DA8"/>
    <w:rPr>
      <w:rFonts w:ascii="Nunito ExtraLight" w:hAnsi="Nunito ExtraLight"/>
      <w:sz w:val="28"/>
      <w:szCs w:val="28"/>
      <w:lang w:val="en-US"/>
    </w:rPr>
  </w:style>
  <w:style w:type="character" w:styleId="SubtleEmphasis">
    <w:name w:val="Subtle Emphasis"/>
    <w:basedOn w:val="DefaultParagraphFont"/>
    <w:uiPriority w:val="19"/>
    <w:qFormat/>
    <w:rsid w:val="008E23A4"/>
    <w:rPr>
      <w:rFonts w:ascii="Nunito ExtraLight" w:hAnsi="Nunito ExtraLight"/>
      <w:b w:val="0"/>
      <w:i/>
      <w:iCs/>
      <w:color w:val="575F6E" w:themeColor="text1" w:themeTint="BF"/>
    </w:rPr>
  </w:style>
  <w:style w:type="character" w:styleId="Emphasis">
    <w:name w:val="Emphasis"/>
    <w:basedOn w:val="SubtleEmphasis"/>
    <w:uiPriority w:val="20"/>
    <w:qFormat/>
    <w:rsid w:val="008E23A4"/>
    <w:rPr>
      <w:rFonts w:ascii="Nunito ExtraBold" w:hAnsi="Nunito ExtraBold"/>
      <w:b/>
      <w:i/>
      <w:iCs/>
      <w:color w:val="2A2D35"/>
    </w:rPr>
  </w:style>
  <w:style w:type="character" w:styleId="Strong">
    <w:name w:val="Strong"/>
    <w:basedOn w:val="DefaultParagraphFont"/>
    <w:uiPriority w:val="22"/>
    <w:qFormat/>
    <w:rsid w:val="00DB4290"/>
    <w:rPr>
      <w:rFonts w:ascii="Nunito ExtraBold" w:hAnsi="Nunito ExtraBold"/>
      <w:b/>
      <w:bCs/>
      <w:i w:val="0"/>
    </w:rPr>
  </w:style>
  <w:style w:type="character" w:styleId="SubtleReference">
    <w:name w:val="Subtle Reference"/>
    <w:basedOn w:val="DefaultParagraphFont"/>
    <w:uiPriority w:val="31"/>
    <w:qFormat/>
    <w:rsid w:val="00F1370E"/>
    <w:rPr>
      <w:rFonts w:ascii="Nunito ExtraLight" w:hAnsi="Nunito ExtraLight"/>
      <w:b w:val="0"/>
      <w:i w:val="0"/>
      <w:smallCaps/>
      <w:color w:val="2A2D35"/>
    </w:rPr>
  </w:style>
  <w:style w:type="character" w:styleId="BookTitle">
    <w:name w:val="Book Title"/>
    <w:basedOn w:val="DefaultParagraphFont"/>
    <w:uiPriority w:val="33"/>
    <w:qFormat/>
    <w:rsid w:val="00F1370E"/>
    <w:rPr>
      <w:rFonts w:ascii="Nunito ExtraBold" w:hAnsi="Nunito ExtraBold"/>
      <w:b/>
      <w:bCs/>
      <w:i w:val="0"/>
      <w:iCs/>
      <w:spacing w:val="5"/>
    </w:rPr>
  </w:style>
  <w:style w:type="table" w:styleId="TableGrid">
    <w:name w:val="Table Grid"/>
    <w:basedOn w:val="TableNormal"/>
    <w:uiPriority w:val="39"/>
    <w:rsid w:val="00B002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07DEB"/>
    <w:rPr>
      <w:color w:val="74C4E9" w:themeColor="hyperlink"/>
      <w:u w:val="single"/>
    </w:rPr>
  </w:style>
  <w:style w:type="character" w:styleId="UnresolvedMention">
    <w:name w:val="Unresolved Mention"/>
    <w:basedOn w:val="DefaultParagraphFont"/>
    <w:uiPriority w:val="99"/>
    <w:semiHidden/>
    <w:unhideWhenUsed/>
    <w:rsid w:val="00707D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enquiries@inforegulator.org.za" TargetMode="Externa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www.venturo.co.za/"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venturo.co.za/"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hyperlink" Target="http://www.venturo.co.za/" TargetMode="Externa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image" Target="media/image5.png"/><Relationship Id="rId7" Type="http://schemas.openxmlformats.org/officeDocument/2006/relationships/image" Target="media/image2.png"/><Relationship Id="rId2" Type="http://schemas.openxmlformats.org/officeDocument/2006/relationships/image" Target="media/image4.svg"/><Relationship Id="rId1" Type="http://schemas.openxmlformats.org/officeDocument/2006/relationships/image" Target="media/image3.png"/><Relationship Id="rId6" Type="http://schemas.openxmlformats.org/officeDocument/2006/relationships/image" Target="media/image8.svg"/><Relationship Id="rId5" Type="http://schemas.openxmlformats.org/officeDocument/2006/relationships/image" Target="media/image7.png"/><Relationship Id="rId4" Type="http://schemas.openxmlformats.org/officeDocument/2006/relationships/image" Target="media/image6.sv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rbe\OneDrive\Documents\1.%20Viatori%20Business\3.%20Branding%20and%20Design\2.%20Document%20Templates\letterhead-template.dotx" TargetMode="External"/></Relationships>
</file>

<file path=word/theme/theme1.xml><?xml version="1.0" encoding="utf-8"?>
<a:theme xmlns:a="http://schemas.openxmlformats.org/drawingml/2006/main" name="Office Theme">
  <a:themeElements>
    <a:clrScheme name="Venturo">
      <a:dk1>
        <a:srgbClr val="292D34"/>
      </a:dk1>
      <a:lt1>
        <a:srgbClr val="FFFFFF"/>
      </a:lt1>
      <a:dk2>
        <a:srgbClr val="363E47"/>
      </a:dk2>
      <a:lt2>
        <a:srgbClr val="EBE9F4"/>
      </a:lt2>
      <a:accent1>
        <a:srgbClr val="FFC000"/>
      </a:accent1>
      <a:accent2>
        <a:srgbClr val="45A67E"/>
      </a:accent2>
      <a:accent3>
        <a:srgbClr val="8DB3FB"/>
      </a:accent3>
      <a:accent4>
        <a:srgbClr val="D64632"/>
      </a:accent4>
      <a:accent5>
        <a:srgbClr val="DB73A0"/>
      </a:accent5>
      <a:accent6>
        <a:srgbClr val="5E579F"/>
      </a:accent6>
      <a:hlink>
        <a:srgbClr val="74C4E9"/>
      </a:hlink>
      <a:folHlink>
        <a:srgbClr val="5E579F"/>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A60BE7A34066154A98111B0A1F3E6135" ma:contentTypeVersion="15" ma:contentTypeDescription="Create a new document." ma:contentTypeScope="" ma:versionID="d3774bf005c585a9124757d770ffb1f4">
  <xsd:schema xmlns:xsd="http://www.w3.org/2001/XMLSchema" xmlns:xs="http://www.w3.org/2001/XMLSchema" xmlns:p="http://schemas.microsoft.com/office/2006/metadata/properties" xmlns:ns2="fb818b2c-dccd-4f35-ac3d-0f838b3fc560" xmlns:ns3="a69733e2-bb1d-4fd4-926e-3c5e7cab8179" targetNamespace="http://schemas.microsoft.com/office/2006/metadata/properties" ma:root="true" ma:fieldsID="260cf232c8662cdf5d10100cb497653d" ns2:_="" ns3:_="">
    <xsd:import namespace="fb818b2c-dccd-4f35-ac3d-0f838b3fc560"/>
    <xsd:import namespace="a69733e2-bb1d-4fd4-926e-3c5e7cab817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818b2c-dccd-4f35-ac3d-0f838b3fc56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b0cb62b9-5a5c-4980-ae87-67f5ce1a6d81"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69733e2-bb1d-4fd4-926e-3c5e7cab817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8a1d79c6-ff66-47df-8bdd-2c0098bf2a6f}" ma:internalName="TaxCatchAll" ma:showField="CatchAllData" ma:web="a69733e2-bb1d-4fd4-926e-3c5e7cab817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0BF4AB3-DFE8-43C9-88FA-1BF091FA991E}">
  <ds:schemaRefs>
    <ds:schemaRef ds:uri="http://schemas.microsoft.com/sharepoint/v3/contenttype/forms"/>
  </ds:schemaRefs>
</ds:datastoreItem>
</file>

<file path=customXml/itemProps2.xml><?xml version="1.0" encoding="utf-8"?>
<ds:datastoreItem xmlns:ds="http://schemas.openxmlformats.org/officeDocument/2006/customXml" ds:itemID="{CF509577-D62D-A84E-AACE-9731C37891B3}">
  <ds:schemaRefs>
    <ds:schemaRef ds:uri="http://schemas.openxmlformats.org/officeDocument/2006/bibliography"/>
  </ds:schemaRefs>
</ds:datastoreItem>
</file>

<file path=customXml/itemProps3.xml><?xml version="1.0" encoding="utf-8"?>
<ds:datastoreItem xmlns:ds="http://schemas.openxmlformats.org/officeDocument/2006/customXml" ds:itemID="{6D89A749-C63F-4A23-B2B6-8F68593C42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818b2c-dccd-4f35-ac3d-0f838b3fc560"/>
    <ds:schemaRef ds:uri="a69733e2-bb1d-4fd4-926e-3c5e7cab8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letterhead-template.dotx</Template>
  <TotalTime>294</TotalTime>
  <Pages>21</Pages>
  <Words>2998</Words>
  <Characters>20991</Characters>
  <Application>Microsoft Office Word</Application>
  <DocSecurity>0</DocSecurity>
  <Lines>20991</Lines>
  <Paragraphs>2998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Herbert Smith</dc:creator>
  <cp:keywords/>
  <dc:description/>
  <cp:lastModifiedBy>Herbert Smith</cp:lastModifiedBy>
  <cp:revision>2</cp:revision>
  <dcterms:created xsi:type="dcterms:W3CDTF">2026-09-22T18:39:00Z</dcterms:created>
  <dcterms:modified xsi:type="dcterms:W3CDTF">2026-09-22T18:39:00Z</dcterms:modified>
</cp:coreProperties>
</file>