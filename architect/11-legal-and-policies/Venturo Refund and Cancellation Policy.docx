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4FDE9A5" w14:textId="77777777" w:rsidR="00707DEB" w:rsidRPr="00707DEB" w:rsidRDefault="00707DEB" w:rsidP="00707DEB">
      <w:pPr>
        <w:pStyle w:val="Heading1"/>
        <w:rPr>
          <w:lang w:val="en-ZA"/>
        </w:rPr>
      </w:pPr>
      <w:r w:rsidRPr="00707DEB">
        <w:rPr>
          <w:lang w:val="en-ZA"/>
        </w:rPr>
        <w:t>Venturo Refund &amp; Cancellation Policy</w:t>
      </w:r>
    </w:p>
    <w:p w14:paraId="1BF913B2" w14:textId="0DF066E9" w:rsidR="00707DEB" w:rsidRDefault="00707DEB" w:rsidP="00707DEB">
      <w:pPr>
        <w:rPr>
          <w:lang w:val="en-ZA"/>
        </w:rPr>
      </w:pPr>
      <w:r w:rsidRPr="00707DEB">
        <w:rPr>
          <w:rFonts w:ascii="Nunito SemiBold" w:hAnsi="Nunito SemiBold"/>
          <w:lang w:val="en-ZA"/>
        </w:rPr>
        <w:t>Business:</w:t>
      </w:r>
      <w:r w:rsidRPr="00707DEB">
        <w:rPr>
          <w:lang w:val="en-ZA"/>
        </w:rPr>
        <w:t xml:space="preserve"> Viatori Ventures (Pty) Ltd trading as Venturo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Website:</w:t>
      </w:r>
      <w:r w:rsidRPr="00707DEB">
        <w:rPr>
          <w:lang w:val="en-ZA"/>
        </w:rPr>
        <w:t xml:space="preserve"> </w:t>
      </w:r>
      <w:hyperlink r:id="rId10" w:history="1">
        <w:r w:rsidRPr="00707DEB">
          <w:rPr>
            <w:rStyle w:val="Hyperlink"/>
            <w:lang w:val="en-ZA"/>
          </w:rPr>
          <w:t>www.venturo.co.za</w:t>
        </w:r>
      </w:hyperlink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Country:</w:t>
      </w:r>
      <w:r w:rsidRPr="00707DEB">
        <w:rPr>
          <w:lang w:val="en-ZA"/>
        </w:rPr>
        <w:t xml:space="preserve"> South Africa</w:t>
      </w:r>
      <w:r w:rsidRPr="00707DEB">
        <w:rPr>
          <w:lang w:val="en-ZA"/>
        </w:rPr>
        <w:br/>
      </w:r>
      <w:r w:rsidRPr="00707DEB">
        <w:rPr>
          <w:rFonts w:ascii="Nunito SemiBold" w:hAnsi="Nunito SemiBold"/>
          <w:lang w:val="en-ZA"/>
        </w:rPr>
        <w:t>Effective date:</w:t>
      </w:r>
      <w:r w:rsidRPr="00707DEB">
        <w:rPr>
          <w:lang w:val="en-ZA"/>
        </w:rPr>
        <w:t xml:space="preserve"> </w:t>
      </w:r>
      <w:r w:rsidR="00421B08">
        <w:rPr>
          <w:lang w:val="en-ZA"/>
        </w:rPr>
        <w:t>01 October 2025</w:t>
      </w:r>
    </w:p>
    <w:p w14:paraId="356C27BE" w14:textId="77777777" w:rsidR="00707DEB" w:rsidRPr="00707DEB" w:rsidRDefault="00707DEB" w:rsidP="00707DEB">
      <w:pPr>
        <w:rPr>
          <w:lang w:val="en-ZA"/>
        </w:rPr>
      </w:pPr>
    </w:p>
    <w:p w14:paraId="3D754258" w14:textId="77777777" w:rsidR="00707DEB" w:rsidRPr="00707DEB" w:rsidRDefault="00707DEB" w:rsidP="00707DEB">
      <w:pPr>
        <w:pStyle w:val="Heading3"/>
        <w:rPr>
          <w:lang w:val="en-ZA"/>
        </w:rPr>
      </w:pPr>
      <w:r w:rsidRPr="00707DEB">
        <w:rPr>
          <w:lang w:val="en-ZA"/>
        </w:rPr>
        <w:t>1. Purpose</w:t>
      </w:r>
    </w:p>
    <w:p w14:paraId="567F0A0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This Refund &amp; Cancellation Policy explains how cancellations, refunds &amp; changes are handled for purchases made directly from Venturo.</w:t>
      </w:r>
    </w:p>
    <w:p w14:paraId="62B08323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Different rules apply depending on whether the customer purchased:</w:t>
      </w:r>
    </w:p>
    <w:p w14:paraId="28A3B254" w14:textId="77777777" w:rsidR="00707DEB" w:rsidRPr="00707DEB" w:rsidRDefault="00707DEB" w:rsidP="00707DEB">
      <w:pPr>
        <w:numPr>
          <w:ilvl w:val="0"/>
          <w:numId w:val="10"/>
        </w:numPr>
        <w:rPr>
          <w:lang w:val="en-ZA"/>
        </w:rPr>
      </w:pPr>
      <w:r w:rsidRPr="00707DEB">
        <w:rPr>
          <w:lang w:val="en-ZA"/>
        </w:rPr>
        <w:t>a Venturo membership;</w:t>
      </w:r>
    </w:p>
    <w:p w14:paraId="2AFD0779" w14:textId="77777777" w:rsidR="00707DEB" w:rsidRPr="00707DEB" w:rsidRDefault="00707DEB" w:rsidP="00707DEB">
      <w:pPr>
        <w:numPr>
          <w:ilvl w:val="0"/>
          <w:numId w:val="10"/>
        </w:numPr>
        <w:rPr>
          <w:lang w:val="en-ZA"/>
        </w:rPr>
      </w:pPr>
      <w:r w:rsidRPr="00707DEB">
        <w:rPr>
          <w:lang w:val="en-ZA"/>
        </w:rPr>
        <w:t>a ticket to a Venturo-operated event; or</w:t>
      </w:r>
    </w:p>
    <w:p w14:paraId="48148752" w14:textId="77777777" w:rsidR="00707DEB" w:rsidRDefault="00707DEB" w:rsidP="00707DEB">
      <w:pPr>
        <w:numPr>
          <w:ilvl w:val="0"/>
          <w:numId w:val="10"/>
        </w:numPr>
        <w:rPr>
          <w:lang w:val="en-ZA"/>
        </w:rPr>
      </w:pPr>
      <w:r w:rsidRPr="00707DEB">
        <w:rPr>
          <w:lang w:val="en-ZA"/>
        </w:rPr>
        <w:t>an activity or experience supplied by an independent third-party provider.</w:t>
      </w:r>
    </w:p>
    <w:p w14:paraId="1CD2E4FB" w14:textId="77777777" w:rsidR="00C54FF3" w:rsidRPr="00707DEB" w:rsidRDefault="00C54FF3" w:rsidP="00C54FF3">
      <w:pPr>
        <w:ind w:left="720"/>
        <w:rPr>
          <w:lang w:val="en-ZA"/>
        </w:rPr>
      </w:pPr>
    </w:p>
    <w:p w14:paraId="569830E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Nothing in this policy is intended to limit any rights that a customer may have under applicable South African law, including the Consumer Protection Act 68 of 2008 and the Electronic Communications and Transactions Act 25 of 2002.</w:t>
      </w:r>
    </w:p>
    <w:p w14:paraId="2797E448" w14:textId="61F21CEA" w:rsidR="00707DEB" w:rsidRPr="00707DEB" w:rsidRDefault="00707DEB" w:rsidP="00707DEB">
      <w:pPr>
        <w:rPr>
          <w:lang w:val="en-ZA"/>
        </w:rPr>
      </w:pPr>
    </w:p>
    <w:p w14:paraId="091D6F02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2. Venturo Memberships</w:t>
      </w:r>
    </w:p>
    <w:p w14:paraId="493852D4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Venturo memberships purchased through the Venturo website provide access to membership features &amp; benefits for the applicable subscription period.</w:t>
      </w:r>
    </w:p>
    <w:p w14:paraId="6552CC43" w14:textId="77777777" w:rsidR="00C54FF3" w:rsidRPr="00707DEB" w:rsidRDefault="00C54FF3" w:rsidP="00707DEB">
      <w:pPr>
        <w:rPr>
          <w:lang w:val="en-ZA"/>
        </w:rPr>
      </w:pPr>
    </w:p>
    <w:p w14:paraId="10CE6436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t>Cancelling a Membership</w:t>
      </w:r>
    </w:p>
    <w:p w14:paraId="58E7333F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may cancel the future renewal of their membership at any time.</w:t>
      </w:r>
    </w:p>
    <w:p w14:paraId="38A5EA9A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Unless otherwise required by law, cancellation stops the next renewal </w:t>
      </w:r>
      <w:proofErr w:type="gramStart"/>
      <w:r w:rsidRPr="00707DEB">
        <w:rPr>
          <w:lang w:val="en-ZA"/>
        </w:rPr>
        <w:t>payment</w:t>
      </w:r>
      <w:proofErr w:type="gramEnd"/>
      <w:r w:rsidRPr="00707DEB">
        <w:rPr>
          <w:lang w:val="en-ZA"/>
        </w:rPr>
        <w:t xml:space="preserve"> and the customer will continue to have access to their membership until the end of the period already paid for.</w:t>
      </w:r>
    </w:p>
    <w:p w14:paraId="3125C3E0" w14:textId="77777777" w:rsidR="009970A8" w:rsidRPr="00707DEB" w:rsidRDefault="009970A8" w:rsidP="00707DEB">
      <w:pPr>
        <w:rPr>
          <w:lang w:val="en-ZA"/>
        </w:rPr>
      </w:pPr>
    </w:p>
    <w:p w14:paraId="5025F34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Cancellation does not automatically create a refund for a subscription period that has already started.</w:t>
      </w:r>
    </w:p>
    <w:p w14:paraId="3CE2FEFA" w14:textId="77777777" w:rsidR="00C54FF3" w:rsidRDefault="00C54FF3" w:rsidP="00707DEB">
      <w:pPr>
        <w:rPr>
          <w:lang w:val="en-ZA"/>
        </w:rPr>
      </w:pPr>
    </w:p>
    <w:p w14:paraId="54797DC1" w14:textId="77777777" w:rsidR="009970A8" w:rsidRDefault="009970A8" w:rsidP="00707DEB">
      <w:pPr>
        <w:rPr>
          <w:lang w:val="en-ZA"/>
        </w:rPr>
      </w:pPr>
    </w:p>
    <w:p w14:paraId="74E35153" w14:textId="77777777" w:rsidR="009970A8" w:rsidRPr="00707DEB" w:rsidRDefault="009970A8" w:rsidP="00707DEB">
      <w:pPr>
        <w:rPr>
          <w:lang w:val="en-ZA"/>
        </w:rPr>
      </w:pPr>
    </w:p>
    <w:p w14:paraId="5AF3DD9D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lastRenderedPageBreak/>
        <w:t>Immediate Activation</w:t>
      </w:r>
    </w:p>
    <w:p w14:paraId="5889A78D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 customer requests that their Venturo membership be activated immediately following payment, Venturo may begin supplying the membership service immediately.</w:t>
      </w:r>
    </w:p>
    <w:p w14:paraId="4353B164" w14:textId="77777777" w:rsidR="009970A8" w:rsidRPr="00707DEB" w:rsidRDefault="009970A8" w:rsidP="00707DEB">
      <w:pPr>
        <w:rPr>
          <w:lang w:val="en-ZA"/>
        </w:rPr>
      </w:pPr>
    </w:p>
    <w:p w14:paraId="33EDAC0F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applicable, the customer may be asked during checkout to acknowledge that they are requesting immediate activation of the service.</w:t>
      </w:r>
    </w:p>
    <w:p w14:paraId="4A8523BC" w14:textId="77777777" w:rsidR="009970A8" w:rsidRPr="00707DEB" w:rsidRDefault="009970A8" w:rsidP="00707DEB">
      <w:pPr>
        <w:rPr>
          <w:lang w:val="en-ZA"/>
        </w:rPr>
      </w:pPr>
    </w:p>
    <w:p w14:paraId="3FEE7B23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Any statutory cancellation or cooling-off rights will continue to apply where required by law.</w:t>
      </w:r>
    </w:p>
    <w:p w14:paraId="576EE133" w14:textId="77777777" w:rsidR="00C54FF3" w:rsidRPr="00707DEB" w:rsidRDefault="00C54FF3" w:rsidP="00707DEB">
      <w:pPr>
        <w:rPr>
          <w:lang w:val="en-ZA"/>
        </w:rPr>
      </w:pPr>
    </w:p>
    <w:p w14:paraId="3AF6D6B1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t>Membership Refunds</w:t>
      </w:r>
    </w:p>
    <w:p w14:paraId="2A970A23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provide a full or partial refund where appropriate, including where:</w:t>
      </w:r>
    </w:p>
    <w:p w14:paraId="7F6C9F47" w14:textId="77777777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 duplicate payment has been processed;</w:t>
      </w:r>
    </w:p>
    <w:p w14:paraId="05275A56" w14:textId="77777777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an incorrect amount has been charged;</w:t>
      </w:r>
    </w:p>
    <w:p w14:paraId="51C14C50" w14:textId="77777777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 technical error has prevented the membership from being supplied;</w:t>
      </w:r>
    </w:p>
    <w:p w14:paraId="7F99864E" w14:textId="434B80F5" w:rsidR="00707DEB" w:rsidRPr="00C54FF3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 xml:space="preserve">Venturo is unable to provide the membership service purchased; </w:t>
      </w:r>
    </w:p>
    <w:p w14:paraId="3FC25818" w14:textId="77777777" w:rsidR="00707DEB" w:rsidRDefault="00707DEB" w:rsidP="00C54FF3">
      <w:pPr>
        <w:pStyle w:val="ListParagraph"/>
        <w:numPr>
          <w:ilvl w:val="0"/>
          <w:numId w:val="11"/>
        </w:numPr>
        <w:rPr>
          <w:lang w:val="en-ZA"/>
        </w:rPr>
      </w:pPr>
      <w:r w:rsidRPr="00C54FF3">
        <w:rPr>
          <w:lang w:val="en-ZA"/>
        </w:rPr>
        <w:t>a refund is otherwise required under applicable law.</w:t>
      </w:r>
    </w:p>
    <w:p w14:paraId="6C477546" w14:textId="77777777" w:rsidR="004F3837" w:rsidRPr="00C54FF3" w:rsidRDefault="004F3837" w:rsidP="004F3837">
      <w:pPr>
        <w:pStyle w:val="ListParagraph"/>
        <w:rPr>
          <w:lang w:val="en-ZA"/>
        </w:rPr>
      </w:pPr>
    </w:p>
    <w:p w14:paraId="1DBA7101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Requests will be assessed according to the circumstances of the transaction.</w:t>
      </w:r>
    </w:p>
    <w:p w14:paraId="148DF681" w14:textId="204C1BF2" w:rsidR="00707DEB" w:rsidRPr="00707DEB" w:rsidRDefault="00707DEB" w:rsidP="00707DEB">
      <w:pPr>
        <w:rPr>
          <w:lang w:val="en-ZA"/>
        </w:rPr>
      </w:pPr>
    </w:p>
    <w:p w14:paraId="25365CC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3. Venturo-Operated Events</w:t>
      </w:r>
    </w:p>
    <w:p w14:paraId="3190F9D5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A Venturo-operated event is an event or experience organised &amp; supplied by Venturo.</w:t>
      </w:r>
    </w:p>
    <w:p w14:paraId="21CD302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The applicable event page will display the event date, time, location, ticket price, inclusions, exclusions &amp; any event-specific cancellation conditions before the customer completes their purchase.</w:t>
      </w:r>
    </w:p>
    <w:p w14:paraId="7F83A0EC" w14:textId="77777777" w:rsidR="004F3837" w:rsidRPr="00707DEB" w:rsidRDefault="004F3837" w:rsidP="00707DEB">
      <w:pPr>
        <w:rPr>
          <w:lang w:val="en-ZA"/>
        </w:rPr>
      </w:pPr>
    </w:p>
    <w:p w14:paraId="57BE1958" w14:textId="77777777" w:rsidR="00707DEB" w:rsidRPr="00707DEB" w:rsidRDefault="00707DEB" w:rsidP="00707DEB">
      <w:pPr>
        <w:rPr>
          <w:rFonts w:ascii="Nunito SemiBold" w:hAnsi="Nunito SemiBold"/>
          <w:lang w:val="en-ZA"/>
        </w:rPr>
      </w:pPr>
      <w:r w:rsidRPr="00707DEB">
        <w:rPr>
          <w:rFonts w:ascii="Nunito SemiBold" w:hAnsi="Nunito SemiBold"/>
          <w:lang w:val="en-ZA"/>
        </w:rPr>
        <w:t>Customer Cancellation</w:t>
      </w:r>
    </w:p>
    <w:p w14:paraId="32DF2D7F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may cancel an advance booking for a Venturo-operated event.</w:t>
      </w:r>
    </w:p>
    <w:p w14:paraId="36E1238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Where a cancellation charge applies, Venturo will consider the circumstances required by applicable consumer law, including:</w:t>
      </w:r>
    </w:p>
    <w:p w14:paraId="761CA2F8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the nature of the event;</w:t>
      </w:r>
    </w:p>
    <w:p w14:paraId="43A4F563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the amount of notice provided;</w:t>
      </w:r>
    </w:p>
    <w:p w14:paraId="2A66A305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the reasonable possibility of filling the cancelled place;</w:t>
      </w:r>
    </w:p>
    <w:p w14:paraId="3E88B84E" w14:textId="77777777" w:rsidR="00707DEB" w:rsidRPr="004F3837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t>costs already incurred in preparing for the attendee; and</w:t>
      </w:r>
    </w:p>
    <w:p w14:paraId="1E1358BD" w14:textId="77777777" w:rsidR="00707DEB" w:rsidRDefault="00707DEB" w:rsidP="004F3837">
      <w:pPr>
        <w:pStyle w:val="ListParagraph"/>
        <w:numPr>
          <w:ilvl w:val="0"/>
          <w:numId w:val="12"/>
        </w:numPr>
        <w:rPr>
          <w:lang w:val="en-ZA"/>
        </w:rPr>
      </w:pPr>
      <w:r w:rsidRPr="004F3837">
        <w:rPr>
          <w:lang w:val="en-ZA"/>
        </w:rPr>
        <w:lastRenderedPageBreak/>
        <w:t>the circumstances surrounding the cancellation.</w:t>
      </w:r>
    </w:p>
    <w:p w14:paraId="55A86775" w14:textId="77777777" w:rsidR="004F3837" w:rsidRPr="004F3837" w:rsidRDefault="004F3837" w:rsidP="004F3837">
      <w:pPr>
        <w:pStyle w:val="ListParagraph"/>
        <w:rPr>
          <w:lang w:val="en-ZA"/>
        </w:rPr>
      </w:pPr>
    </w:p>
    <w:p w14:paraId="673FFA5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As a general guideline, Venturo intends to apply the following cancellation structure:</w:t>
      </w:r>
    </w:p>
    <w:tbl>
      <w:tblPr>
        <w:tblStyle w:val="TableGrid"/>
        <w:tblW w:w="10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3448"/>
      </w:tblGrid>
      <w:tr w:rsidR="00707DEB" w:rsidRPr="00707DEB" w14:paraId="4B9D8FF1" w14:textId="77777777" w:rsidTr="00596111">
        <w:trPr>
          <w:trHeight w:val="435"/>
        </w:trPr>
        <w:tc>
          <w:tcPr>
            <w:tcW w:w="7083" w:type="dxa"/>
            <w:hideMark/>
          </w:tcPr>
          <w:p w14:paraId="1C72BCFC" w14:textId="77777777" w:rsidR="00707DEB" w:rsidRPr="00707DEB" w:rsidRDefault="00707DEB" w:rsidP="00707DEB">
            <w:pPr>
              <w:rPr>
                <w:b/>
                <w:bCs/>
                <w:lang w:val="en-ZA"/>
              </w:rPr>
            </w:pPr>
            <w:r w:rsidRPr="00707DEB">
              <w:rPr>
                <w:rFonts w:ascii="Nunito SemiBold" w:hAnsi="Nunito SemiBold"/>
                <w:lang w:val="en-ZA"/>
              </w:rPr>
              <w:t xml:space="preserve">Notice Before </w:t>
            </w:r>
            <w:proofErr w:type="gramStart"/>
            <w:r w:rsidRPr="00707DEB">
              <w:rPr>
                <w:rFonts w:ascii="Nunito SemiBold" w:hAnsi="Nunito SemiBold"/>
                <w:lang w:val="en-ZA"/>
              </w:rPr>
              <w:t>Event</w:t>
            </w:r>
            <w:proofErr w:type="gramEnd"/>
          </w:p>
        </w:tc>
        <w:tc>
          <w:tcPr>
            <w:tcW w:w="3448" w:type="dxa"/>
            <w:hideMark/>
          </w:tcPr>
          <w:p w14:paraId="78C8D4ED" w14:textId="77777777" w:rsidR="00707DEB" w:rsidRPr="00707DEB" w:rsidRDefault="00707DEB" w:rsidP="00707DEB">
            <w:pPr>
              <w:rPr>
                <w:b/>
                <w:bCs/>
                <w:lang w:val="en-ZA"/>
              </w:rPr>
            </w:pPr>
            <w:r w:rsidRPr="00707DEB">
              <w:rPr>
                <w:rFonts w:ascii="Nunito SemiBold" w:hAnsi="Nunito SemiBold"/>
                <w:lang w:val="en-ZA"/>
              </w:rPr>
              <w:t>Standard Refund</w:t>
            </w:r>
          </w:p>
        </w:tc>
      </w:tr>
      <w:tr w:rsidR="00707DEB" w:rsidRPr="00707DEB" w14:paraId="14E26BAE" w14:textId="77777777" w:rsidTr="00596111">
        <w:trPr>
          <w:trHeight w:val="423"/>
        </w:trPr>
        <w:tc>
          <w:tcPr>
            <w:tcW w:w="7083" w:type="dxa"/>
            <w:hideMark/>
          </w:tcPr>
          <w:p w14:paraId="76A7F686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7 days or more</w:t>
            </w:r>
          </w:p>
        </w:tc>
        <w:tc>
          <w:tcPr>
            <w:tcW w:w="3448" w:type="dxa"/>
            <w:hideMark/>
          </w:tcPr>
          <w:p w14:paraId="24A97B0D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Up to 100%</w:t>
            </w:r>
          </w:p>
        </w:tc>
      </w:tr>
      <w:tr w:rsidR="00707DEB" w:rsidRPr="00707DEB" w14:paraId="0B9FBA6E" w14:textId="77777777" w:rsidTr="00596111">
        <w:trPr>
          <w:trHeight w:val="423"/>
        </w:trPr>
        <w:tc>
          <w:tcPr>
            <w:tcW w:w="7083" w:type="dxa"/>
            <w:hideMark/>
          </w:tcPr>
          <w:p w14:paraId="4D49B067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48 hours to less than 7 days</w:t>
            </w:r>
          </w:p>
        </w:tc>
        <w:tc>
          <w:tcPr>
            <w:tcW w:w="3448" w:type="dxa"/>
            <w:hideMark/>
          </w:tcPr>
          <w:p w14:paraId="1F01301E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Up to 50%</w:t>
            </w:r>
          </w:p>
        </w:tc>
      </w:tr>
      <w:tr w:rsidR="00707DEB" w:rsidRPr="00707DEB" w14:paraId="3EF6F890" w14:textId="77777777" w:rsidTr="00596111">
        <w:trPr>
          <w:trHeight w:val="423"/>
        </w:trPr>
        <w:tc>
          <w:tcPr>
            <w:tcW w:w="7083" w:type="dxa"/>
            <w:hideMark/>
          </w:tcPr>
          <w:p w14:paraId="09BFC509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Less than 48 hours</w:t>
            </w:r>
          </w:p>
        </w:tc>
        <w:tc>
          <w:tcPr>
            <w:tcW w:w="3448" w:type="dxa"/>
            <w:hideMark/>
          </w:tcPr>
          <w:p w14:paraId="1CF6B127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Normally non-refundable</w:t>
            </w:r>
          </w:p>
        </w:tc>
      </w:tr>
      <w:tr w:rsidR="00707DEB" w:rsidRPr="00707DEB" w14:paraId="333CD534" w14:textId="77777777" w:rsidTr="00596111">
        <w:trPr>
          <w:trHeight w:val="423"/>
        </w:trPr>
        <w:tc>
          <w:tcPr>
            <w:tcW w:w="7083" w:type="dxa"/>
            <w:hideMark/>
          </w:tcPr>
          <w:p w14:paraId="23AA8C86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Customer does not attend</w:t>
            </w:r>
          </w:p>
        </w:tc>
        <w:tc>
          <w:tcPr>
            <w:tcW w:w="3448" w:type="dxa"/>
            <w:hideMark/>
          </w:tcPr>
          <w:p w14:paraId="60DDACD8" w14:textId="77777777" w:rsidR="00707DEB" w:rsidRPr="00707DEB" w:rsidRDefault="00707DEB" w:rsidP="00707DEB">
            <w:pPr>
              <w:rPr>
                <w:lang w:val="en-ZA"/>
              </w:rPr>
            </w:pPr>
            <w:r w:rsidRPr="00707DEB">
              <w:rPr>
                <w:lang w:val="en-ZA"/>
              </w:rPr>
              <w:t>Normally non-refundable</w:t>
            </w:r>
          </w:p>
        </w:tc>
      </w:tr>
    </w:tbl>
    <w:p w14:paraId="66C83112" w14:textId="77777777" w:rsidR="004F3837" w:rsidRDefault="004F3837" w:rsidP="00707DEB">
      <w:pPr>
        <w:rPr>
          <w:lang w:val="en-ZA"/>
        </w:rPr>
      </w:pPr>
    </w:p>
    <w:p w14:paraId="3FCBF399" w14:textId="3895D2E3" w:rsidR="00707DEB" w:rsidRDefault="00707DEB" w:rsidP="00707DEB">
      <w:pPr>
        <w:rPr>
          <w:lang w:val="en-ZA"/>
        </w:rPr>
      </w:pPr>
      <w:r w:rsidRPr="00707DEB">
        <w:rPr>
          <w:lang w:val="en-ZA"/>
        </w:rPr>
        <w:t>These percentages are guidelines rather than an attempt to override the customer's rights under applicable law.</w:t>
      </w:r>
    </w:p>
    <w:p w14:paraId="49C253EC" w14:textId="77777777" w:rsidR="009970A8" w:rsidRPr="00707DEB" w:rsidRDefault="009970A8" w:rsidP="00707DEB">
      <w:pPr>
        <w:rPr>
          <w:lang w:val="en-ZA"/>
        </w:rPr>
      </w:pPr>
    </w:p>
    <w:p w14:paraId="0E4D07E8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reduce or waive a cancellation charge where the circumstances justify doing so.</w:t>
      </w:r>
    </w:p>
    <w:p w14:paraId="3C350228" w14:textId="22D8CBB6" w:rsidR="00707DEB" w:rsidRPr="00707DEB" w:rsidRDefault="00707DEB" w:rsidP="00707DEB">
      <w:pPr>
        <w:rPr>
          <w:lang w:val="en-ZA"/>
        </w:rPr>
      </w:pPr>
    </w:p>
    <w:p w14:paraId="58A09F2F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4. Event Cancelled by Venturo</w:t>
      </w:r>
    </w:p>
    <w:p w14:paraId="2507A212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If Venturo cancels an event and does not provide a suitable replacement or rescheduled event, customers who purchased tickets directly from Venturo will be entitled to a refund of the amount paid to Venturo for the affected ticket.</w:t>
      </w:r>
    </w:p>
    <w:p w14:paraId="109AF64C" w14:textId="77777777" w:rsidR="00D2581A" w:rsidRPr="00707DEB" w:rsidRDefault="00D2581A" w:rsidP="00707DEB">
      <w:pPr>
        <w:rPr>
          <w:lang w:val="en-ZA"/>
        </w:rPr>
      </w:pPr>
    </w:p>
    <w:p w14:paraId="30E157C5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Venturo will notify affected customers using the contact information associated with the booking.</w:t>
      </w:r>
    </w:p>
    <w:p w14:paraId="42403BC5" w14:textId="77777777" w:rsidR="00596111" w:rsidRPr="00707DEB" w:rsidRDefault="00596111" w:rsidP="00707DEB">
      <w:pPr>
        <w:rPr>
          <w:lang w:val="en-ZA"/>
        </w:rPr>
      </w:pPr>
    </w:p>
    <w:p w14:paraId="4FF0E221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Costs paid independently to third parties, including transport, accommodation or other personal expenses, are not payments received by Venturo and will generally need to be addressed with the relevant third-party supplier.</w:t>
      </w:r>
    </w:p>
    <w:p w14:paraId="671FE35A" w14:textId="720BD2D1" w:rsidR="00707DEB" w:rsidRPr="00707DEB" w:rsidRDefault="00707DEB" w:rsidP="00707DEB">
      <w:pPr>
        <w:rPr>
          <w:lang w:val="en-ZA"/>
        </w:rPr>
      </w:pPr>
    </w:p>
    <w:p w14:paraId="4D61EBF4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5. Event Rescheduled by Venturo</w:t>
      </w:r>
    </w:p>
    <w:p w14:paraId="40A5DDEF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If an event is moved to a different date or materially different time, Venturo will notify ticket holders.</w:t>
      </w:r>
    </w:p>
    <w:p w14:paraId="3598BFFC" w14:textId="77777777" w:rsidR="00596111" w:rsidRPr="00707DEB" w:rsidRDefault="00596111" w:rsidP="00707DEB">
      <w:pPr>
        <w:rPr>
          <w:lang w:val="en-ZA"/>
        </w:rPr>
      </w:pPr>
    </w:p>
    <w:p w14:paraId="3640020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will ordinarily be offered the choice to:</w:t>
      </w:r>
    </w:p>
    <w:p w14:paraId="509B7999" w14:textId="77777777" w:rsidR="00707DEB" w:rsidRPr="00596111" w:rsidRDefault="00707DEB" w:rsidP="00596111">
      <w:pPr>
        <w:pStyle w:val="ListParagraph"/>
        <w:numPr>
          <w:ilvl w:val="0"/>
          <w:numId w:val="13"/>
        </w:numPr>
        <w:rPr>
          <w:lang w:val="en-ZA"/>
        </w:rPr>
      </w:pPr>
      <w:r w:rsidRPr="00596111">
        <w:rPr>
          <w:lang w:val="en-ZA"/>
        </w:rPr>
        <w:t>retain their booking for the new event date;</w:t>
      </w:r>
    </w:p>
    <w:p w14:paraId="7794CA5B" w14:textId="77777777" w:rsidR="00707DEB" w:rsidRPr="00596111" w:rsidRDefault="00707DEB" w:rsidP="00596111">
      <w:pPr>
        <w:pStyle w:val="ListParagraph"/>
        <w:numPr>
          <w:ilvl w:val="0"/>
          <w:numId w:val="13"/>
        </w:numPr>
        <w:rPr>
          <w:lang w:val="en-ZA"/>
        </w:rPr>
      </w:pPr>
      <w:r w:rsidRPr="00596111">
        <w:rPr>
          <w:lang w:val="en-ZA"/>
        </w:rPr>
        <w:lastRenderedPageBreak/>
        <w:t>transfer the ticket where transfers are permitted; or</w:t>
      </w:r>
    </w:p>
    <w:p w14:paraId="2223F4DB" w14:textId="77777777" w:rsidR="00707DEB" w:rsidRDefault="00707DEB" w:rsidP="00596111">
      <w:pPr>
        <w:pStyle w:val="ListParagraph"/>
        <w:numPr>
          <w:ilvl w:val="0"/>
          <w:numId w:val="13"/>
        </w:numPr>
        <w:rPr>
          <w:lang w:val="en-ZA"/>
        </w:rPr>
      </w:pPr>
      <w:r w:rsidRPr="00596111">
        <w:rPr>
          <w:lang w:val="en-ZA"/>
        </w:rPr>
        <w:t>request a refund within the period specified in the rescheduling notice.</w:t>
      </w:r>
    </w:p>
    <w:p w14:paraId="1E41484D" w14:textId="77777777" w:rsidR="00596111" w:rsidRPr="00596111" w:rsidRDefault="00596111" w:rsidP="00596111">
      <w:pPr>
        <w:pStyle w:val="ListParagraph"/>
        <w:rPr>
          <w:lang w:val="en-ZA"/>
        </w:rPr>
      </w:pPr>
    </w:p>
    <w:p w14:paraId="58752955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If the customer takes no action within the specified period, the booking may remain valid for the rescheduled event.</w:t>
      </w:r>
    </w:p>
    <w:p w14:paraId="21BF8F6D" w14:textId="4AA383A0" w:rsidR="00707DEB" w:rsidRPr="00707DEB" w:rsidRDefault="00707DEB" w:rsidP="00707DEB">
      <w:pPr>
        <w:rPr>
          <w:lang w:val="en-ZA"/>
        </w:rPr>
      </w:pPr>
    </w:p>
    <w:p w14:paraId="4CEE1181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6. Weather, Safety &amp; Circumstances Outside Venturo's Control</w:t>
      </w:r>
    </w:p>
    <w:p w14:paraId="6422519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Some Venturo events take place outdoors or depend on conditions that may affect whether the event can safely proceed.</w:t>
      </w:r>
    </w:p>
    <w:p w14:paraId="36DCF59C" w14:textId="77777777" w:rsidR="002E76C9" w:rsidRPr="00707DEB" w:rsidRDefault="002E76C9" w:rsidP="00707DEB">
      <w:pPr>
        <w:rPr>
          <w:lang w:val="en-ZA"/>
        </w:rPr>
      </w:pPr>
    </w:p>
    <w:p w14:paraId="13A0CB8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Where weather, venue restrictions, safety concerns, government restrictions or another event outside Venturo's reasonable control affects an event, Venturo may:</w:t>
      </w:r>
    </w:p>
    <w:p w14:paraId="1AAC99F7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change the starting time;</w:t>
      </w:r>
    </w:p>
    <w:p w14:paraId="6A9B5ABD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change the route or reasonable elements of the event;</w:t>
      </w:r>
    </w:p>
    <w:p w14:paraId="64F505D6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move the event to another suitable date or location;</w:t>
      </w:r>
    </w:p>
    <w:p w14:paraId="26EDC247" w14:textId="77777777" w:rsidR="00707DEB" w:rsidRPr="002E76C9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postpone the event; or</w:t>
      </w:r>
    </w:p>
    <w:p w14:paraId="0A42E7FA" w14:textId="77777777" w:rsidR="00707DEB" w:rsidRDefault="00707DEB" w:rsidP="002E76C9">
      <w:pPr>
        <w:pStyle w:val="ListParagraph"/>
        <w:numPr>
          <w:ilvl w:val="0"/>
          <w:numId w:val="14"/>
        </w:numPr>
        <w:rPr>
          <w:lang w:val="en-ZA"/>
        </w:rPr>
      </w:pPr>
      <w:r w:rsidRPr="002E76C9">
        <w:rPr>
          <w:lang w:val="en-ZA"/>
        </w:rPr>
        <w:t>cancel the event where necessary.</w:t>
      </w:r>
    </w:p>
    <w:p w14:paraId="286993B0" w14:textId="77777777" w:rsidR="002E76C9" w:rsidRPr="002E76C9" w:rsidRDefault="002E76C9" w:rsidP="002E76C9">
      <w:pPr>
        <w:rPr>
          <w:lang w:val="en-ZA"/>
        </w:rPr>
      </w:pPr>
    </w:p>
    <w:p w14:paraId="43CA0E8D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an event is cancelled or materially changed, Venturo will communicate the available refund, transfer or rescheduling options to affected customers, taking applicable consumer law into account.</w:t>
      </w:r>
    </w:p>
    <w:p w14:paraId="02EDCE5F" w14:textId="77777777" w:rsidR="00D2581A" w:rsidRPr="00707DEB" w:rsidRDefault="00D2581A" w:rsidP="00707DEB">
      <w:pPr>
        <w:rPr>
          <w:lang w:val="en-ZA"/>
        </w:rPr>
      </w:pPr>
    </w:p>
    <w:p w14:paraId="399D21EC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Safety will take priority when determining whether an activity can proceed.</w:t>
      </w:r>
    </w:p>
    <w:p w14:paraId="5C2B2762" w14:textId="7DFD79F2" w:rsidR="00707DEB" w:rsidRPr="00707DEB" w:rsidRDefault="00707DEB" w:rsidP="00707DEB">
      <w:pPr>
        <w:rPr>
          <w:lang w:val="en-ZA"/>
        </w:rPr>
      </w:pPr>
    </w:p>
    <w:p w14:paraId="7E92D3D5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7. Third-Party Activities &amp; Experiences</w:t>
      </w:r>
    </w:p>
    <w:p w14:paraId="61D58E89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Many activities displayed on Venturo are supplied by independent activity providers.</w:t>
      </w:r>
    </w:p>
    <w:p w14:paraId="58C9F6DC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the customer books &amp; pays the activity provider directly, the transaction takes place between the customer and that provider.</w:t>
      </w:r>
    </w:p>
    <w:p w14:paraId="32FA6C91" w14:textId="77777777" w:rsidR="002E76C9" w:rsidRPr="00707DEB" w:rsidRDefault="002E76C9" w:rsidP="00707DEB">
      <w:pPr>
        <w:rPr>
          <w:lang w:val="en-ZA"/>
        </w:rPr>
      </w:pPr>
    </w:p>
    <w:p w14:paraId="57102EA3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The provider's booking, cancellation &amp; refund policy will apply.</w:t>
      </w:r>
    </w:p>
    <w:p w14:paraId="22D9FF74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Venturo does not receive the customer's booking funds for these transactions and therefore cannot directly refund those funds.</w:t>
      </w:r>
    </w:p>
    <w:p w14:paraId="1D4095ED" w14:textId="51C47977" w:rsidR="00B2309D" w:rsidRDefault="00B2309D">
      <w:pPr>
        <w:rPr>
          <w:lang w:val="en-ZA"/>
        </w:rPr>
      </w:pPr>
      <w:r>
        <w:rPr>
          <w:lang w:val="en-ZA"/>
        </w:rPr>
        <w:br w:type="page"/>
      </w:r>
    </w:p>
    <w:p w14:paraId="2029CF9F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lastRenderedPageBreak/>
        <w:t>Customers should contact the relevant activity provider regarding:</w:t>
      </w:r>
    </w:p>
    <w:p w14:paraId="7F0ECF5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booking changes;</w:t>
      </w:r>
    </w:p>
    <w:p w14:paraId="7636235C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cancellations;</w:t>
      </w:r>
    </w:p>
    <w:p w14:paraId="15F774F0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refund requests;</w:t>
      </w:r>
    </w:p>
    <w:p w14:paraId="514DE00C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no-shows;</w:t>
      </w:r>
    </w:p>
    <w:p w14:paraId="3399036D" w14:textId="77777777" w:rsidR="00707DEB" w:rsidRPr="00B2309D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provider cancellations; or</w:t>
      </w:r>
    </w:p>
    <w:p w14:paraId="102548FD" w14:textId="77777777" w:rsidR="00707DEB" w:rsidRDefault="00707DEB" w:rsidP="00B2309D">
      <w:pPr>
        <w:pStyle w:val="ListParagraph"/>
        <w:numPr>
          <w:ilvl w:val="0"/>
          <w:numId w:val="15"/>
        </w:numPr>
        <w:rPr>
          <w:lang w:val="en-ZA"/>
        </w:rPr>
      </w:pPr>
      <w:r w:rsidRPr="00B2309D">
        <w:rPr>
          <w:lang w:val="en-ZA"/>
        </w:rPr>
        <w:t>disputes concerning the activity supplied.</w:t>
      </w:r>
    </w:p>
    <w:p w14:paraId="12A65203" w14:textId="77777777" w:rsidR="00B2309D" w:rsidRPr="00B2309D" w:rsidRDefault="00B2309D" w:rsidP="00B2309D">
      <w:pPr>
        <w:rPr>
          <w:lang w:val="en-ZA"/>
        </w:rPr>
      </w:pPr>
    </w:p>
    <w:p w14:paraId="016DC3F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Venturo may assist customers with identifying or contacting the relevant provider </w:t>
      </w:r>
      <w:proofErr w:type="gramStart"/>
      <w:r w:rsidRPr="00707DEB">
        <w:rPr>
          <w:lang w:val="en-ZA"/>
        </w:rPr>
        <w:t>where</w:t>
      </w:r>
      <w:proofErr w:type="gramEnd"/>
      <w:r w:rsidRPr="00707DEB">
        <w:rPr>
          <w:lang w:val="en-ZA"/>
        </w:rPr>
        <w:t xml:space="preserve"> reasonably possible.</w:t>
      </w:r>
    </w:p>
    <w:p w14:paraId="6B039B17" w14:textId="003C3D8B" w:rsidR="00707DEB" w:rsidRPr="00707DEB" w:rsidRDefault="00707DEB" w:rsidP="00707DEB">
      <w:pPr>
        <w:rPr>
          <w:lang w:val="en-ZA"/>
        </w:rPr>
      </w:pPr>
    </w:p>
    <w:p w14:paraId="0461C2B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8. Venturo Member Discounts</w:t>
      </w:r>
    </w:p>
    <w:p w14:paraId="35768639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 Venturo membership may provide access to discounts or special offers from participating activity providers.</w:t>
      </w:r>
    </w:p>
    <w:p w14:paraId="16F46E29" w14:textId="77777777" w:rsidR="00B2309D" w:rsidRPr="00707DEB" w:rsidRDefault="00B2309D" w:rsidP="00707DEB">
      <w:pPr>
        <w:rPr>
          <w:lang w:val="en-ZA"/>
        </w:rPr>
      </w:pPr>
    </w:p>
    <w:p w14:paraId="1F07F999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the customer pays the activity provider directly, the provider's cancellation &amp; refund rules continue to apply.</w:t>
      </w:r>
    </w:p>
    <w:p w14:paraId="4BB65214" w14:textId="77777777" w:rsidR="00B2309D" w:rsidRPr="00707DEB" w:rsidRDefault="00B2309D" w:rsidP="00707DEB">
      <w:pPr>
        <w:rPr>
          <w:lang w:val="en-ZA"/>
        </w:rPr>
      </w:pPr>
    </w:p>
    <w:p w14:paraId="0FFF219A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Cancellation of an activity does not automatically create a refund of the customer's Venturo membership fee.</w:t>
      </w:r>
    </w:p>
    <w:p w14:paraId="49B8BB34" w14:textId="22119E18" w:rsidR="00707DEB" w:rsidRPr="00707DEB" w:rsidRDefault="00707DEB" w:rsidP="00707DEB">
      <w:pPr>
        <w:rPr>
          <w:lang w:val="en-ZA"/>
        </w:rPr>
      </w:pPr>
    </w:p>
    <w:p w14:paraId="4EF2A4D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9. Venue Fees &amp; Other Separate Payments</w:t>
      </w:r>
    </w:p>
    <w:p w14:paraId="4DA9A11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Some Venturo-operated events may involve additional fees payable directly to a third-party venue or service provider.</w:t>
      </w:r>
    </w:p>
    <w:p w14:paraId="046E57D9" w14:textId="77777777" w:rsidR="00B2309D" w:rsidRPr="00707DEB" w:rsidRDefault="00B2309D" w:rsidP="00707DEB">
      <w:pPr>
        <w:rPr>
          <w:lang w:val="en-ZA"/>
        </w:rPr>
      </w:pPr>
    </w:p>
    <w:p w14:paraId="7F96E8C4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Where a fee is payable separately, this will be disclosed before booking </w:t>
      </w:r>
      <w:proofErr w:type="gramStart"/>
      <w:r w:rsidRPr="00707DEB">
        <w:rPr>
          <w:lang w:val="en-ZA"/>
        </w:rPr>
        <w:t>where</w:t>
      </w:r>
      <w:proofErr w:type="gramEnd"/>
      <w:r w:rsidRPr="00707DEB">
        <w:rPr>
          <w:lang w:val="en-ZA"/>
        </w:rPr>
        <w:t xml:space="preserve"> reasonably possible.</w:t>
      </w:r>
    </w:p>
    <w:p w14:paraId="09715DDC" w14:textId="77777777" w:rsidR="00B2309D" w:rsidRPr="00707DEB" w:rsidRDefault="00B2309D" w:rsidP="00707DEB">
      <w:pPr>
        <w:rPr>
          <w:lang w:val="en-ZA"/>
        </w:rPr>
      </w:pPr>
    </w:p>
    <w:p w14:paraId="5B6CA47B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Payments made directly to another business are subject to that business's cancellation &amp; refund conditions.</w:t>
      </w:r>
    </w:p>
    <w:p w14:paraId="40DCFD6F" w14:textId="77777777" w:rsidR="00B2309D" w:rsidRPr="00707DEB" w:rsidRDefault="00B2309D" w:rsidP="00707DEB">
      <w:pPr>
        <w:rPr>
          <w:lang w:val="en-ZA"/>
        </w:rPr>
      </w:pPr>
    </w:p>
    <w:p w14:paraId="71EEF77E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can only directly refund amounts received by Venturo.</w:t>
      </w:r>
    </w:p>
    <w:p w14:paraId="7799A3CB" w14:textId="18EAB2B9" w:rsidR="00707DEB" w:rsidRPr="00707DEB" w:rsidRDefault="00707DEB" w:rsidP="00707DEB">
      <w:pPr>
        <w:rPr>
          <w:lang w:val="en-ZA"/>
        </w:rPr>
      </w:pPr>
    </w:p>
    <w:p w14:paraId="5C2D88DF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lastRenderedPageBreak/>
        <w:t>10. Ticket Transfers</w:t>
      </w:r>
    </w:p>
    <w:p w14:paraId="59E8C30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permit customers to transfer certain event tickets to another person.</w:t>
      </w:r>
    </w:p>
    <w:p w14:paraId="518ED29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transfers are permitted, the customer may be required to provide the replacement attendee's details before the event.</w:t>
      </w:r>
    </w:p>
    <w:p w14:paraId="0632D0B7" w14:textId="77777777" w:rsidR="009970A8" w:rsidRPr="00707DEB" w:rsidRDefault="009970A8" w:rsidP="00707DEB">
      <w:pPr>
        <w:rPr>
          <w:lang w:val="en-ZA"/>
        </w:rPr>
      </w:pPr>
    </w:p>
    <w:p w14:paraId="6F31A5AC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 transferred ticket remains subject to the same event rules, participation requirements &amp; conditions as the original booking.</w:t>
      </w:r>
    </w:p>
    <w:p w14:paraId="7E194414" w14:textId="77777777" w:rsidR="009970A8" w:rsidRPr="00707DEB" w:rsidRDefault="009970A8" w:rsidP="00707DEB">
      <w:pPr>
        <w:rPr>
          <w:lang w:val="en-ZA"/>
        </w:rPr>
      </w:pPr>
    </w:p>
    <w:p w14:paraId="5EADA7E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Certain tickets may be non-transferable where required for security, capacity, identification or other operational reasons.</w:t>
      </w:r>
    </w:p>
    <w:p w14:paraId="470E27E6" w14:textId="7ED72750" w:rsidR="00707DEB" w:rsidRPr="00707DEB" w:rsidRDefault="00707DEB" w:rsidP="00707DEB">
      <w:pPr>
        <w:rPr>
          <w:lang w:val="en-ZA"/>
        </w:rPr>
      </w:pPr>
    </w:p>
    <w:p w14:paraId="051D6F23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11. Refund Method</w:t>
      </w:r>
    </w:p>
    <w:p w14:paraId="553D3741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Approved refunds for transactions processed through </w:t>
      </w:r>
      <w:proofErr w:type="spellStart"/>
      <w:r w:rsidRPr="00707DEB">
        <w:rPr>
          <w:lang w:val="en-ZA"/>
        </w:rPr>
        <w:t>PayFast</w:t>
      </w:r>
      <w:proofErr w:type="spellEnd"/>
      <w:r w:rsidRPr="00707DEB">
        <w:rPr>
          <w:lang w:val="en-ZA"/>
        </w:rPr>
        <w:t xml:space="preserve"> will normally be processed using the applicable </w:t>
      </w:r>
      <w:proofErr w:type="spellStart"/>
      <w:r w:rsidRPr="00707DEB">
        <w:rPr>
          <w:lang w:val="en-ZA"/>
        </w:rPr>
        <w:t>PayFast</w:t>
      </w:r>
      <w:proofErr w:type="spellEnd"/>
      <w:r w:rsidRPr="00707DEB">
        <w:rPr>
          <w:lang w:val="en-ZA"/>
        </w:rPr>
        <w:t xml:space="preserve"> refund process.</w:t>
      </w:r>
    </w:p>
    <w:p w14:paraId="787EC9E6" w14:textId="77777777" w:rsidR="009970A8" w:rsidRPr="00707DEB" w:rsidRDefault="009970A8" w:rsidP="00707DEB">
      <w:pPr>
        <w:rPr>
          <w:lang w:val="en-ZA"/>
        </w:rPr>
      </w:pPr>
    </w:p>
    <w:p w14:paraId="287D9287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reasonably possible, refunds will be returned through the original payment method used for the transaction.</w:t>
      </w:r>
    </w:p>
    <w:p w14:paraId="536ECC67" w14:textId="77777777" w:rsidR="009970A8" w:rsidRPr="00707DEB" w:rsidRDefault="009970A8" w:rsidP="00707DEB">
      <w:pPr>
        <w:rPr>
          <w:lang w:val="en-ZA"/>
        </w:rPr>
      </w:pPr>
    </w:p>
    <w:p w14:paraId="746B1DA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Processing times after a refund has been initiated may depend on the payment provider, payment method &amp; customer's financial institution.</w:t>
      </w:r>
    </w:p>
    <w:p w14:paraId="34114F81" w14:textId="77777777" w:rsidR="009970A8" w:rsidRPr="00707DEB" w:rsidRDefault="009970A8" w:rsidP="00707DEB">
      <w:pPr>
        <w:rPr>
          <w:lang w:val="en-ZA"/>
        </w:rPr>
      </w:pPr>
    </w:p>
    <w:p w14:paraId="4C5E97D8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does not control bank processing times after a refund has been successfully submitted.</w:t>
      </w:r>
    </w:p>
    <w:p w14:paraId="63F40837" w14:textId="1F0C2C8A" w:rsidR="00707DEB" w:rsidRPr="00707DEB" w:rsidRDefault="00707DEB" w:rsidP="00707DEB">
      <w:pPr>
        <w:rPr>
          <w:lang w:val="en-ZA"/>
        </w:rPr>
      </w:pPr>
    </w:p>
    <w:p w14:paraId="23EC2283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12. Payment Processing Fees</w:t>
      </w:r>
    </w:p>
    <w:p w14:paraId="34F4D11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Venturo cancels an event or is unable to provide a service purchased directly from Venturo, Venturo will determine the customer's refund in accordance with this policy &amp; applicable law.</w:t>
      </w:r>
    </w:p>
    <w:p w14:paraId="1853D26D" w14:textId="77777777" w:rsidR="009970A8" w:rsidRPr="00707DEB" w:rsidRDefault="009970A8" w:rsidP="00707DEB">
      <w:pPr>
        <w:rPr>
          <w:lang w:val="en-ZA"/>
        </w:rPr>
      </w:pPr>
    </w:p>
    <w:p w14:paraId="2F05F623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Where a customer voluntarily cancels a booking, reasonable costs already incurred in connection with the transaction or cancellation may be considered when determining any applicable cancellation charge, where permitted by law.</w:t>
      </w:r>
    </w:p>
    <w:p w14:paraId="7135AA42" w14:textId="77777777" w:rsidR="009970A8" w:rsidRPr="00707DEB" w:rsidRDefault="009970A8" w:rsidP="00707DEB">
      <w:pPr>
        <w:rPr>
          <w:lang w:val="en-ZA"/>
        </w:rPr>
      </w:pPr>
    </w:p>
    <w:p w14:paraId="12C0589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lastRenderedPageBreak/>
        <w:t>Any such charge will be applied fairly &amp; in accordance with applicable consumer protection requirements.</w:t>
      </w:r>
    </w:p>
    <w:p w14:paraId="78132AFC" w14:textId="31156301" w:rsidR="00707DEB" w:rsidRPr="00707DEB" w:rsidRDefault="00707DEB" w:rsidP="00707DEB">
      <w:pPr>
        <w:rPr>
          <w:lang w:val="en-ZA"/>
        </w:rPr>
      </w:pPr>
    </w:p>
    <w:p w14:paraId="1265041B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13. Duplicate &amp; Incorrect Payments</w:t>
      </w:r>
    </w:p>
    <w:p w14:paraId="485B2B5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Customers who believe they have been:</w:t>
      </w:r>
    </w:p>
    <w:p w14:paraId="6C9A96E6" w14:textId="77777777" w:rsidR="00707DEB" w:rsidRPr="009970A8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charged twice;</w:t>
      </w:r>
    </w:p>
    <w:p w14:paraId="019BDDC9" w14:textId="77777777" w:rsidR="00707DEB" w:rsidRPr="009970A8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charged an incorrect amount; or</w:t>
      </w:r>
    </w:p>
    <w:p w14:paraId="53980E9B" w14:textId="77777777" w:rsidR="00707DEB" w:rsidRPr="009970A8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charged for a transaction they did not intend to complete</w:t>
      </w:r>
    </w:p>
    <w:p w14:paraId="0B753F0F" w14:textId="77777777" w:rsidR="00707DEB" w:rsidRDefault="00707DEB" w:rsidP="009970A8">
      <w:pPr>
        <w:pStyle w:val="ListParagraph"/>
        <w:numPr>
          <w:ilvl w:val="0"/>
          <w:numId w:val="16"/>
        </w:numPr>
        <w:rPr>
          <w:lang w:val="en-ZA"/>
        </w:rPr>
      </w:pPr>
      <w:r w:rsidRPr="009970A8">
        <w:rPr>
          <w:lang w:val="en-ZA"/>
        </w:rPr>
        <w:t>should contact Venturo as soon as reasonably possible.</w:t>
      </w:r>
    </w:p>
    <w:p w14:paraId="4C234711" w14:textId="77777777" w:rsidR="009970A8" w:rsidRPr="009970A8" w:rsidRDefault="009970A8" w:rsidP="009970A8">
      <w:pPr>
        <w:rPr>
          <w:lang w:val="en-ZA"/>
        </w:rPr>
      </w:pPr>
    </w:p>
    <w:p w14:paraId="2C00CCDC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will investigate the payment records and, where an error is confirmed, take the appropriate corrective action.</w:t>
      </w:r>
    </w:p>
    <w:p w14:paraId="35BFE66B" w14:textId="1C83F209" w:rsidR="00707DEB" w:rsidRPr="00707DEB" w:rsidRDefault="00707DEB" w:rsidP="00707DEB">
      <w:pPr>
        <w:rPr>
          <w:lang w:val="en-ZA"/>
        </w:rPr>
      </w:pPr>
    </w:p>
    <w:p w14:paraId="1DF77030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14. Refund Processing</w:t>
      </w:r>
    </w:p>
    <w:p w14:paraId="3897A8B2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Once Venturo approves a refund, the refund will be submitted through the applicable payment provider.</w:t>
      </w:r>
    </w:p>
    <w:p w14:paraId="77AA351E" w14:textId="77777777" w:rsidR="009970A8" w:rsidRPr="00707DEB" w:rsidRDefault="009970A8" w:rsidP="00707DEB">
      <w:pPr>
        <w:rPr>
          <w:lang w:val="en-ZA"/>
        </w:rPr>
      </w:pPr>
    </w:p>
    <w:p w14:paraId="2D2F848A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The time required for the refunded amount to appear in the customer's account may vary depending on the payment method &amp; financial institution.</w:t>
      </w:r>
    </w:p>
    <w:p w14:paraId="328EB13F" w14:textId="77777777" w:rsidR="009970A8" w:rsidRPr="00707DEB" w:rsidRDefault="009970A8" w:rsidP="00707DEB">
      <w:pPr>
        <w:rPr>
          <w:lang w:val="en-ZA"/>
        </w:rPr>
      </w:pPr>
    </w:p>
    <w:p w14:paraId="12FC6DB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A refund is considered initiated once Venturo has successfully submitted the refund through the applicable payment system.</w:t>
      </w:r>
    </w:p>
    <w:p w14:paraId="790AA9B3" w14:textId="0CE9007D" w:rsidR="00707DEB" w:rsidRPr="00707DEB" w:rsidRDefault="00707DEB" w:rsidP="00707DEB">
      <w:pPr>
        <w:rPr>
          <w:lang w:val="en-ZA"/>
        </w:rPr>
      </w:pPr>
    </w:p>
    <w:p w14:paraId="291D2127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15. Chargebacks &amp; Payment Disputes</w:t>
      </w:r>
    </w:p>
    <w:p w14:paraId="5D8DA903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Customers are encouraged to contact Venturo before initiating a chargeback where the matter relates to a payment made directly to Venturo.</w:t>
      </w:r>
    </w:p>
    <w:p w14:paraId="56841F53" w14:textId="77777777" w:rsidR="009970A8" w:rsidRPr="00707DEB" w:rsidRDefault="009970A8" w:rsidP="00707DEB">
      <w:pPr>
        <w:rPr>
          <w:lang w:val="en-ZA"/>
        </w:rPr>
      </w:pPr>
    </w:p>
    <w:p w14:paraId="1E99BBBF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This allows Venturo an opportunity to investigate the transaction and, where appropriate, process a cancellation or refund.</w:t>
      </w:r>
    </w:p>
    <w:p w14:paraId="5041C224" w14:textId="77777777" w:rsidR="009970A8" w:rsidRPr="00707DEB" w:rsidRDefault="009970A8" w:rsidP="00707DEB">
      <w:pPr>
        <w:rPr>
          <w:lang w:val="en-ZA"/>
        </w:rPr>
      </w:pPr>
    </w:p>
    <w:p w14:paraId="0AC45832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This does not prevent a customer from exercising any lawful rights available to them through their bank, card issuer or payment provider.</w:t>
      </w:r>
    </w:p>
    <w:p w14:paraId="2978266B" w14:textId="61C47E3F" w:rsidR="00707DEB" w:rsidRPr="00707DEB" w:rsidRDefault="00707DEB" w:rsidP="00707DEB">
      <w:pPr>
        <w:rPr>
          <w:lang w:val="en-ZA"/>
        </w:rPr>
      </w:pPr>
    </w:p>
    <w:p w14:paraId="0166AFD1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lastRenderedPageBreak/>
        <w:t>16. Event-Specific Conditions</w:t>
      </w:r>
    </w:p>
    <w:p w14:paraId="5B738957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Certain events may have additional cancellation or refund conditions because of:</w:t>
      </w:r>
    </w:p>
    <w:p w14:paraId="7A68B315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limited capacity;</w:t>
      </w:r>
    </w:p>
    <w:p w14:paraId="1DAB2830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third-party venue commitments;</w:t>
      </w:r>
    </w:p>
    <w:p w14:paraId="4A318125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equipment or supplier bookings;</w:t>
      </w:r>
    </w:p>
    <w:p w14:paraId="68343BC2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advance costs;</w:t>
      </w:r>
    </w:p>
    <w:p w14:paraId="36E58115" w14:textId="77777777" w:rsidR="00707DEB" w:rsidRPr="009970A8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special preparation requirements; or</w:t>
      </w:r>
    </w:p>
    <w:p w14:paraId="1D95C2EB" w14:textId="77777777" w:rsidR="00707DEB" w:rsidRDefault="00707DEB" w:rsidP="009970A8">
      <w:pPr>
        <w:pStyle w:val="ListParagraph"/>
        <w:numPr>
          <w:ilvl w:val="0"/>
          <w:numId w:val="17"/>
        </w:numPr>
        <w:rPr>
          <w:lang w:val="en-ZA"/>
        </w:rPr>
      </w:pPr>
      <w:r w:rsidRPr="009970A8">
        <w:rPr>
          <w:lang w:val="en-ZA"/>
        </w:rPr>
        <w:t>the nature of the activity.</w:t>
      </w:r>
    </w:p>
    <w:p w14:paraId="7F5B48AD" w14:textId="77777777" w:rsidR="009970A8" w:rsidRPr="009970A8" w:rsidRDefault="009970A8" w:rsidP="009970A8">
      <w:pPr>
        <w:rPr>
          <w:lang w:val="en-ZA"/>
        </w:rPr>
      </w:pPr>
    </w:p>
    <w:p w14:paraId="1563855E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Any material event-specific cancellation conditions will be disclosed to the customer before the booking is completed.</w:t>
      </w:r>
    </w:p>
    <w:p w14:paraId="12E9E2BA" w14:textId="77777777" w:rsidR="009970A8" w:rsidRPr="00707DEB" w:rsidRDefault="009970A8" w:rsidP="00707DEB">
      <w:pPr>
        <w:rPr>
          <w:lang w:val="en-ZA"/>
        </w:rPr>
      </w:pPr>
    </w:p>
    <w:p w14:paraId="26003261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Where there is a conflict between an event-specific condition and applicable consumer law, applicable law will prevail.</w:t>
      </w:r>
    </w:p>
    <w:p w14:paraId="709974CC" w14:textId="4A2C11A0" w:rsidR="00707DEB" w:rsidRPr="00707DEB" w:rsidRDefault="00707DEB" w:rsidP="00707DEB">
      <w:pPr>
        <w:rPr>
          <w:lang w:val="en-ZA"/>
        </w:rPr>
      </w:pPr>
    </w:p>
    <w:p w14:paraId="4A22B3D7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 xml:space="preserve">17. How to Request a </w:t>
      </w:r>
      <w:proofErr w:type="gramStart"/>
      <w:r w:rsidRPr="00C54FF3">
        <w:rPr>
          <w:lang w:val="en-ZA"/>
        </w:rPr>
        <w:t>Cancellation</w:t>
      </w:r>
      <w:proofErr w:type="gramEnd"/>
      <w:r w:rsidRPr="00C54FF3">
        <w:rPr>
          <w:lang w:val="en-ZA"/>
        </w:rPr>
        <w:t xml:space="preserve"> or Refund</w:t>
      </w:r>
    </w:p>
    <w:p w14:paraId="305A1127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 xml:space="preserve">Customers requesting a cancellation or refund should contact Venturo using the contact details published on </w:t>
      </w:r>
      <w:hyperlink r:id="rId11" w:history="1">
        <w:r w:rsidRPr="00707DEB">
          <w:rPr>
            <w:rStyle w:val="Hyperlink"/>
            <w:lang w:val="en-ZA"/>
          </w:rPr>
          <w:t>www.venturo.co.za</w:t>
        </w:r>
      </w:hyperlink>
      <w:r w:rsidRPr="00707DEB">
        <w:rPr>
          <w:lang w:val="en-ZA"/>
        </w:rPr>
        <w:t>.</w:t>
      </w:r>
    </w:p>
    <w:p w14:paraId="21DE19C0" w14:textId="77777777" w:rsidR="009970A8" w:rsidRPr="00707DEB" w:rsidRDefault="009970A8" w:rsidP="00707DEB">
      <w:pPr>
        <w:rPr>
          <w:lang w:val="en-ZA"/>
        </w:rPr>
      </w:pPr>
    </w:p>
    <w:p w14:paraId="0A50DB0A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The customer should provide sufficient information for Venturo to identify the transaction, including their name, email address, booking or transaction reference &amp; reason for the request.</w:t>
      </w:r>
    </w:p>
    <w:p w14:paraId="595A6893" w14:textId="77777777" w:rsidR="009970A8" w:rsidRPr="00707DEB" w:rsidRDefault="009970A8" w:rsidP="00707DEB">
      <w:pPr>
        <w:rPr>
          <w:lang w:val="en-ZA"/>
        </w:rPr>
      </w:pPr>
    </w:p>
    <w:p w14:paraId="5AEFC840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request additional information where reasonably necessary to verify the transaction.</w:t>
      </w:r>
    </w:p>
    <w:p w14:paraId="3BE2333D" w14:textId="17ACFFB1" w:rsidR="00707DEB" w:rsidRPr="00707DEB" w:rsidRDefault="00707DEB" w:rsidP="00707DEB">
      <w:pPr>
        <w:rPr>
          <w:lang w:val="en-ZA"/>
        </w:rPr>
      </w:pPr>
    </w:p>
    <w:p w14:paraId="6FD48BE4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t>18. Consumer Rights</w:t>
      </w:r>
    </w:p>
    <w:p w14:paraId="480796C6" w14:textId="77777777" w:rsidR="00707DEB" w:rsidRDefault="00707DEB" w:rsidP="00707DEB">
      <w:pPr>
        <w:rPr>
          <w:lang w:val="en-ZA"/>
        </w:rPr>
      </w:pPr>
      <w:r w:rsidRPr="00707DEB">
        <w:rPr>
          <w:lang w:val="en-ZA"/>
        </w:rPr>
        <w:t>This policy operates subject to applicable South African consumer protection legislation.</w:t>
      </w:r>
    </w:p>
    <w:p w14:paraId="26247C15" w14:textId="77777777" w:rsidR="009970A8" w:rsidRPr="00707DEB" w:rsidRDefault="009970A8" w:rsidP="00707DEB">
      <w:pPr>
        <w:rPr>
          <w:lang w:val="en-ZA"/>
        </w:rPr>
      </w:pPr>
    </w:p>
    <w:p w14:paraId="663007F6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Nothing contained in this policy excludes, restricts or waives a consumer right that cannot lawfully be excluded, restricted or waived.</w:t>
      </w:r>
    </w:p>
    <w:p w14:paraId="5BAE66FF" w14:textId="62D9F799" w:rsidR="00707DEB" w:rsidRPr="00707DEB" w:rsidRDefault="00707DEB" w:rsidP="00707DEB">
      <w:pPr>
        <w:rPr>
          <w:lang w:val="en-ZA"/>
        </w:rPr>
      </w:pPr>
    </w:p>
    <w:p w14:paraId="4CB21D6D" w14:textId="77777777" w:rsidR="00707DEB" w:rsidRPr="00C54FF3" w:rsidRDefault="00707DEB" w:rsidP="00C54FF3">
      <w:pPr>
        <w:pStyle w:val="Heading3"/>
        <w:rPr>
          <w:lang w:val="en-ZA"/>
        </w:rPr>
      </w:pPr>
      <w:r w:rsidRPr="00C54FF3">
        <w:rPr>
          <w:lang w:val="en-ZA"/>
        </w:rPr>
        <w:lastRenderedPageBreak/>
        <w:t>19. Changes to This Policy</w:t>
      </w:r>
    </w:p>
    <w:p w14:paraId="681FC1CD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Venturo may update this Refund &amp; Cancellation Policy from time to time.</w:t>
      </w:r>
    </w:p>
    <w:p w14:paraId="255AC232" w14:textId="77777777" w:rsidR="00707DEB" w:rsidRPr="00707DEB" w:rsidRDefault="00707DEB" w:rsidP="00707DEB">
      <w:pPr>
        <w:rPr>
          <w:lang w:val="en-ZA"/>
        </w:rPr>
      </w:pPr>
      <w:r w:rsidRPr="00707DEB">
        <w:rPr>
          <w:lang w:val="en-ZA"/>
        </w:rPr>
        <w:t>The policy applicable to a transaction will ordinarily be the version made available to the customer when the transaction was completed, subject to applicable law.</w:t>
      </w:r>
    </w:p>
    <w:p w14:paraId="1BA38DAF" w14:textId="77777777" w:rsidR="001E241A" w:rsidRPr="00707DEB" w:rsidRDefault="001E241A" w:rsidP="00707DEB"/>
    <w:sectPr w:rsidR="001E241A" w:rsidRPr="00707DEB" w:rsidSect="00B621E6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701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8BDB" w14:textId="77777777" w:rsidR="00EB59F0" w:rsidRDefault="00EB59F0" w:rsidP="003B6DA8">
      <w:r>
        <w:separator/>
      </w:r>
    </w:p>
  </w:endnote>
  <w:endnote w:type="continuationSeparator" w:id="0">
    <w:p w14:paraId="0364F92F" w14:textId="77777777" w:rsidR="00EB59F0" w:rsidRDefault="00EB59F0" w:rsidP="003B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ExtraLight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ocial Gothic Rough">
    <w:panose1 w:val="02000506000000020004"/>
    <w:charset w:val="00"/>
    <w:family w:val="modern"/>
    <w:notTrueType/>
    <w:pitch w:val="variable"/>
    <w:sig w:usb0="A00002AF" w:usb1="5000004A" w:usb2="00000000" w:usb3="00000000" w:csb0="000000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Nunito ExtraBold">
    <w:charset w:val="00"/>
    <w:family w:val="auto"/>
    <w:pitch w:val="variable"/>
    <w:sig w:usb0="A00002FF" w:usb1="5000204B" w:usb2="00000000" w:usb3="00000000" w:csb0="00000197" w:csb1="00000000"/>
  </w:font>
  <w:font w:name="Nunito SemiBold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89434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3100C5" w14:textId="77777777" w:rsidR="006B4958" w:rsidRDefault="006B4958" w:rsidP="00F90EA0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F750A5" w14:textId="77777777" w:rsidR="001E241A" w:rsidRDefault="001E241A" w:rsidP="006B4958">
    <w:pPr>
      <w:pStyle w:val="Footer"/>
      <w:ind w:firstLine="360"/>
      <w:rPr>
        <w:rStyle w:val="PageNumber"/>
      </w:rPr>
    </w:pPr>
  </w:p>
  <w:p w14:paraId="46DDA3EE" w14:textId="77777777" w:rsidR="001E241A" w:rsidRDefault="001E241A" w:rsidP="003B6D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EBE9F4" w:themeColor="background2"/>
        <w:sz w:val="24"/>
        <w:szCs w:val="24"/>
      </w:rPr>
      <w:id w:val="-160334208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89A0B1" w14:textId="77777777" w:rsidR="00F90EA0" w:rsidRPr="00F90EA0" w:rsidRDefault="00F90EA0" w:rsidP="00F90EA0">
        <w:pPr>
          <w:pStyle w:val="Footer"/>
          <w:framePr w:wrap="none" w:vAnchor="text" w:hAnchor="page" w:x="766" w:y="430"/>
          <w:rPr>
            <w:rStyle w:val="PageNumber"/>
            <w:color w:val="EBE9F4" w:themeColor="background2"/>
            <w:sz w:val="24"/>
            <w:szCs w:val="24"/>
          </w:rPr>
        </w:pP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begin"/>
        </w:r>
        <w:r w:rsidRPr="00F90EA0">
          <w:rPr>
            <w:rStyle w:val="PageNumber"/>
            <w:color w:val="EBE9F4" w:themeColor="background2"/>
            <w:sz w:val="24"/>
            <w:szCs w:val="24"/>
          </w:rPr>
          <w:instrText xml:space="preserve"> PAGE </w:instrTex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separate"/>
        </w:r>
        <w:r w:rsidRPr="00F90EA0">
          <w:rPr>
            <w:rStyle w:val="PageNumber"/>
            <w:noProof/>
            <w:color w:val="EBE9F4" w:themeColor="background2"/>
            <w:sz w:val="24"/>
            <w:szCs w:val="24"/>
          </w:rPr>
          <w:t>2</w:t>
        </w:r>
        <w:r w:rsidRPr="00F90EA0">
          <w:rPr>
            <w:rStyle w:val="PageNumber"/>
            <w:color w:val="EBE9F4" w:themeColor="background2"/>
            <w:sz w:val="24"/>
            <w:szCs w:val="24"/>
          </w:rPr>
          <w:fldChar w:fldCharType="end"/>
        </w:r>
      </w:p>
    </w:sdtContent>
  </w:sdt>
  <w:p w14:paraId="44E64EE9" w14:textId="77777777" w:rsidR="00DF1B07" w:rsidRPr="00F95F91" w:rsidRDefault="00F90EA0" w:rsidP="00F90EA0">
    <w:pPr>
      <w:pStyle w:val="Footer"/>
      <w:ind w:firstLine="360"/>
      <w:rPr>
        <w:color w:val="F3BF49"/>
      </w:rPr>
    </w:pPr>
    <w:r>
      <w:rPr>
        <w:noProof/>
        <w:color w:val="F3BF49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80C39EA" wp14:editId="54A356B4">
              <wp:simplePos x="0" y="0"/>
              <wp:positionH relativeFrom="column">
                <wp:posOffset>3420713</wp:posOffset>
              </wp:positionH>
              <wp:positionV relativeFrom="paragraph">
                <wp:posOffset>227965</wp:posOffset>
              </wp:positionV>
              <wp:extent cx="3380288" cy="340962"/>
              <wp:effectExtent l="0" t="0" r="0" b="0"/>
              <wp:wrapNone/>
              <wp:docPr id="13645207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3481E9" w14:textId="77777777" w:rsidR="00474A46" w:rsidRPr="0002742B" w:rsidRDefault="00474A46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0C39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69.35pt;margin-top:17.95pt;width:266.15pt;height:26.8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" filled="f" stroked="f" strokeweight=".5pt">
              <v:textbox>
                <w:txbxContent>
                  <w:p w14:paraId="483481E9" w14:textId="77777777" w:rsidR="00474A46" w:rsidRPr="0002742B" w:rsidRDefault="00474A46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Pr="001E241A">
      <w:rPr>
        <w:noProof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09A36D42" wp14:editId="311BEBA5">
              <wp:simplePos x="0" y="0"/>
              <wp:positionH relativeFrom="column">
                <wp:posOffset>-1273175</wp:posOffset>
              </wp:positionH>
              <wp:positionV relativeFrom="page">
                <wp:posOffset>9899826</wp:posOffset>
              </wp:positionV>
              <wp:extent cx="9262745" cy="998220"/>
              <wp:effectExtent l="0" t="0" r="0" b="5080"/>
              <wp:wrapNone/>
              <wp:docPr id="708270447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Heading3Char"/>
                              <w:b w:val="0"/>
                              <w:bCs/>
                              <w:color w:val="FFC000"/>
                              <w:sz w:val="22"/>
                              <w:szCs w:val="22"/>
                            </w:rPr>
                            <w:id w:val="6330850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Heading3Char"/>
                            </w:rPr>
                          </w:sdtEndPr>
                          <w:sdtContent>
                            <w:p w14:paraId="44B1D31C" w14:textId="77777777" w:rsidR="00ED2C6B" w:rsidRPr="0002742B" w:rsidRDefault="00ED2C6B" w:rsidP="00365C33">
                              <w:pP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Heading3Char"/>
                                  <w:b w:val="0"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74FCAA3E" w14:textId="77777777" w:rsidR="00ED2C6B" w:rsidRDefault="00ED2C6B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A36D42" id="Freeform 2" o:spid="_x0000_s1027" style="position:absolute;left:0;text-align:left;margin-left:-100.25pt;margin-top:779.5pt;width:729.35pt;height:78.6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Heading3Char"/>
                        <w:b w:val="0"/>
                        <w:bCs/>
                        <w:color w:val="FFC000"/>
                        <w:sz w:val="22"/>
                        <w:szCs w:val="22"/>
                      </w:rPr>
                      <w:id w:val="63308500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rStyle w:val="Heading3Char"/>
                      </w:rPr>
                    </w:sdtEndPr>
                    <w:sdtContent>
                      <w:p w14:paraId="44B1D31C" w14:textId="77777777" w:rsidR="00ED2C6B" w:rsidRPr="0002742B" w:rsidRDefault="00ED2C6B" w:rsidP="00365C33">
                        <w:pP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Heading3Char"/>
                            <w:b w:val="0"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74FCAA3E" w14:textId="77777777" w:rsidR="00ED2C6B" w:rsidRDefault="00ED2C6B" w:rsidP="00474A46"/>
                </w:txbxContent>
              </v:textbox>
              <w10:wrap anchory="page"/>
            </v:shape>
          </w:pict>
        </mc:Fallback>
      </mc:AlternateContent>
    </w:r>
    <w:r w:rsidR="00ED2C6B" w:rsidRPr="001E241A"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1D7AAC8D" wp14:editId="4EFD8EDC">
              <wp:simplePos x="0" y="0"/>
              <wp:positionH relativeFrom="column">
                <wp:posOffset>-1256665</wp:posOffset>
              </wp:positionH>
              <wp:positionV relativeFrom="page">
                <wp:posOffset>9819640</wp:posOffset>
              </wp:positionV>
              <wp:extent cx="9246235" cy="983615"/>
              <wp:effectExtent l="0" t="0" r="0" b="0"/>
              <wp:wrapNone/>
              <wp:docPr id="1959460458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4EC18" w14:textId="77777777" w:rsidR="00ED2C6B" w:rsidRPr="00B1203C" w:rsidRDefault="00ED2C6B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7AAC8D" id="_x0000_s1028" style="position:absolute;left:0;text-align:left;margin-left:-98.95pt;margin-top:773.2pt;width:728.05pt;height:77.4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/92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874EC18" w14:textId="77777777" w:rsidR="00ED2C6B" w:rsidRPr="00B1203C" w:rsidRDefault="00ED2C6B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5F3EEAB6" wp14:editId="550FA3AA">
              <wp:simplePos x="0" y="0"/>
              <wp:positionH relativeFrom="column">
                <wp:posOffset>-529841</wp:posOffset>
              </wp:positionH>
              <wp:positionV relativeFrom="paragraph">
                <wp:posOffset>-2363470</wp:posOffset>
              </wp:positionV>
              <wp:extent cx="812364" cy="2034032"/>
              <wp:effectExtent l="12700" t="12700" r="38735" b="10795"/>
              <wp:wrapNone/>
              <wp:docPr id="82716657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C61AEB" id="Freeform 4" o:spid="_x0000_s1026" style="position:absolute;margin-left:-41.7pt;margin-top:-186.1pt;width:63.95pt;height:160.1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MQmwgT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8AEA9" w14:textId="77777777" w:rsidR="00E917F5" w:rsidRDefault="00A70EDD" w:rsidP="005711D8">
    <w:pPr>
      <w:pStyle w:val="Footer"/>
    </w:pPr>
    <w:r w:rsidRPr="001E241A">
      <w:rPr>
        <w:noProof/>
      </w:rPr>
      <mc:AlternateContent>
        <mc:Choice Requires="wps">
          <w:drawing>
            <wp:anchor distT="0" distB="0" distL="114300" distR="114300" simplePos="0" relativeHeight="251656105" behindDoc="1" locked="0" layoutInCell="1" allowOverlap="1" wp14:anchorId="1B927278" wp14:editId="56867B49">
              <wp:simplePos x="0" y="0"/>
              <wp:positionH relativeFrom="column">
                <wp:posOffset>-1135380</wp:posOffset>
              </wp:positionH>
              <wp:positionV relativeFrom="page">
                <wp:posOffset>9900387</wp:posOffset>
              </wp:positionV>
              <wp:extent cx="9262745" cy="998220"/>
              <wp:effectExtent l="0" t="0" r="0" b="5080"/>
              <wp:wrapNone/>
              <wp:docPr id="148905273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62745" cy="998220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</a:cxnLst>
                        <a:rect l="l" t="t" r="r" b="b"/>
                        <a:pathLst>
                          <a:path w="9262980" h="1109295">
                            <a:moveTo>
                              <a:pt x="884045" y="149825"/>
                            </a:moveTo>
                            <a:cubicBezTo>
                              <a:pt x="1232386" y="31471"/>
                              <a:pt x="2078563" y="301070"/>
                              <a:pt x="2660583" y="296061"/>
                            </a:cubicBezTo>
                            <a:cubicBezTo>
                              <a:pt x="3242603" y="291052"/>
                              <a:pt x="3781081" y="115425"/>
                              <a:pt x="4376168" y="119770"/>
                            </a:cubicBezTo>
                            <a:cubicBezTo>
                              <a:pt x="4971255" y="124115"/>
                              <a:pt x="5728907" y="319552"/>
                              <a:pt x="6231105" y="322130"/>
                            </a:cubicBezTo>
                            <a:cubicBezTo>
                              <a:pt x="6733303" y="324708"/>
                              <a:pt x="7026150" y="162652"/>
                              <a:pt x="7389356" y="135239"/>
                            </a:cubicBezTo>
                            <a:cubicBezTo>
                              <a:pt x="7752562" y="107826"/>
                              <a:pt x="8233268" y="179408"/>
                              <a:pt x="8410341" y="157651"/>
                            </a:cubicBezTo>
                            <a:cubicBezTo>
                              <a:pt x="8587414" y="135894"/>
                              <a:pt x="8402794" y="8419"/>
                              <a:pt x="8451794" y="4698"/>
                            </a:cubicBezTo>
                            <a:cubicBezTo>
                              <a:pt x="8500794" y="977"/>
                              <a:pt x="8673863" y="-30137"/>
                              <a:pt x="8704343" y="135326"/>
                            </a:cubicBezTo>
                            <a:cubicBezTo>
                              <a:pt x="8734823" y="300789"/>
                              <a:pt x="9990308" y="852331"/>
                              <a:pt x="8634674" y="997474"/>
                            </a:cubicBezTo>
                            <a:cubicBezTo>
                              <a:pt x="7279040" y="1142617"/>
                              <a:pt x="1862308" y="1147458"/>
                              <a:pt x="570537" y="1006183"/>
                            </a:cubicBezTo>
                            <a:cubicBezTo>
                              <a:pt x="-721234" y="864908"/>
                              <a:pt x="535704" y="268179"/>
                              <a:pt x="884045" y="149825"/>
                            </a:cubicBezTo>
                            <a:close/>
                          </a:path>
                        </a:pathLst>
                      </a:custGeom>
                      <a:solidFill>
                        <a:srgbClr val="2A2D3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Style w:val="PageNumber"/>
                              <w:b/>
                              <w:bCs/>
                              <w:color w:val="FFC000"/>
                              <w:sz w:val="22"/>
                              <w:szCs w:val="22"/>
                            </w:rPr>
                            <w:id w:val="-1933497296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>
                            <w:rPr>
                              <w:rStyle w:val="PageNumber"/>
                            </w:rPr>
                          </w:sdtEndPr>
                          <w:sdtContent>
                            <w:p w14:paraId="52E1C825" w14:textId="77777777" w:rsidR="00365C33" w:rsidRPr="0002742B" w:rsidRDefault="00365C33" w:rsidP="00365C33">
                              <w:pPr>
                                <w:pStyle w:val="Footer"/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</w:pP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instrText xml:space="preserve"> PAGE </w:instrTex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t>2</w:t>
                              </w:r>
                              <w:r w:rsidRPr="0002742B">
                                <w:rPr>
                                  <w:rStyle w:val="PageNumber"/>
                                  <w:b/>
                                  <w:bCs/>
                                  <w:color w:val="FFC000"/>
                                  <w:sz w:val="22"/>
                                  <w:szCs w:val="2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AC81E24" w14:textId="77777777" w:rsidR="00474A46" w:rsidRDefault="00474A46" w:rsidP="00474A4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927278" id="_x0000_s1032" style="position:absolute;margin-left:-89.4pt;margin-top:779.55pt;width:729.35pt;height:78.6pt;z-index:-251660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62980,11092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" adj="-11796480,,5400" path="m884045,149825c1232386,31471,2078563,301070,2660583,296061,3242603,291052,3781081,115425,4376168,119770v595087,4345,1352739,199782,1854937,202360c6733303,324708,7026150,162652,7389356,135239v363206,-27413,843912,44169,1020985,22412c8587414,135894,8402794,8419,8451794,4698v49000,-3721,222069,-34835,252549,130628c8734823,300789,9990308,852331,8634674,997474v-1355634,145143,-6772366,149984,-8064137,8709c-721234,864908,535704,268179,884045,149825xe" fillcolor="#2a2d35" stroked="f" strokeweight="1pt">
              <v:stroke joinstyle="miter"/>
              <v:formulas/>
              <v:path arrowok="t" o:connecttype="custom" o:connectlocs="884023,134823;2660516,266416;4376057,107777;6230947,289875;7389169,121697;8410128,141865;8451580,4228;8704122,121776;8634455,897596;570523,905433;884023,134823" o:connectangles="0,0,0,0,0,0,0,0,0,0,0" textboxrect="0,0,9262980,1109295"/>
              <v:textbox>
                <w:txbxContent>
                  <w:sdt>
                    <w:sdtPr>
                      <w:rPr>
                        <w:rStyle w:val="PageNumber"/>
                        <w:b/>
                        <w:bCs/>
                        <w:color w:val="FFC000"/>
                        <w:sz w:val="22"/>
                        <w:szCs w:val="22"/>
                      </w:rPr>
                      <w:id w:val="-1933497296"/>
                      <w:docPartObj>
                        <w:docPartGallery w:val="Page Numbers (Bottom of Page)"/>
                        <w:docPartUnique/>
                      </w:docPartObj>
                    </w:sdtPr>
                    <w:sdtEndPr>
                      <w:rPr>
                        <w:rStyle w:val="PageNumber"/>
                      </w:rPr>
                    </w:sdtEndPr>
                    <w:sdtContent>
                      <w:p w14:paraId="52E1C825" w14:textId="77777777" w:rsidR="00365C33" w:rsidRPr="0002742B" w:rsidRDefault="00365C33" w:rsidP="00365C33">
                        <w:pPr>
                          <w:pStyle w:val="Footer"/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</w:pP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begin"/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instrText xml:space="preserve"> PAGE </w:instrTex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t>2</w:t>
                        </w:r>
                        <w:r w:rsidRPr="0002742B">
                          <w:rPr>
                            <w:rStyle w:val="PageNumber"/>
                            <w:b/>
                            <w:bCs/>
                            <w:color w:val="FFC000"/>
                            <w:sz w:val="22"/>
                            <w:szCs w:val="22"/>
                          </w:rPr>
                          <w:fldChar w:fldCharType="end"/>
                        </w:r>
                      </w:p>
                    </w:sdtContent>
                  </w:sdt>
                  <w:p w14:paraId="3AC81E24" w14:textId="77777777" w:rsidR="00474A46" w:rsidRDefault="00474A46" w:rsidP="00474A46"/>
                </w:txbxContent>
              </v:textbox>
              <w10:wrap anchory="page"/>
            </v:shape>
          </w:pict>
        </mc:Fallback>
      </mc:AlternateContent>
    </w:r>
    <w:r w:rsidR="00265D71">
      <w:rPr>
        <w:noProof/>
        <w:color w:val="F3BF49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107E03B" wp14:editId="3196B198">
              <wp:simplePos x="0" y="0"/>
              <wp:positionH relativeFrom="column">
                <wp:posOffset>3310890</wp:posOffset>
              </wp:positionH>
              <wp:positionV relativeFrom="paragraph">
                <wp:posOffset>229808</wp:posOffset>
              </wp:positionV>
              <wp:extent cx="3380288" cy="340962"/>
              <wp:effectExtent l="0" t="0" r="0" b="0"/>
              <wp:wrapNone/>
              <wp:docPr id="73340130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0288" cy="3409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5033CD" w14:textId="77777777" w:rsidR="00265D71" w:rsidRPr="0002742B" w:rsidRDefault="00265D71" w:rsidP="00474A46">
                          <w:pPr>
                            <w:jc w:val="right"/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</w:pPr>
                          <w:r w:rsidRPr="0002742B">
                            <w:rPr>
                              <w:color w:val="EBE9F4" w:themeColor="background2"/>
                              <w:sz w:val="22"/>
                              <w:szCs w:val="22"/>
                            </w:rPr>
                            <w:t>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07E03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260.7pt;margin-top:18.1pt;width:266.15pt;height:26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" filled="f" stroked="f" strokeweight=".5pt">
              <v:textbox>
                <w:txbxContent>
                  <w:p w14:paraId="6B5033CD" w14:textId="77777777" w:rsidR="00265D71" w:rsidRPr="0002742B" w:rsidRDefault="00265D71" w:rsidP="00474A46">
                    <w:pPr>
                      <w:jc w:val="right"/>
                      <w:rPr>
                        <w:color w:val="EBE9F4" w:themeColor="background2"/>
                        <w:sz w:val="22"/>
                        <w:szCs w:val="22"/>
                      </w:rPr>
                    </w:pPr>
                    <w:r w:rsidRPr="0002742B">
                      <w:rPr>
                        <w:color w:val="EBE9F4" w:themeColor="background2"/>
                        <w:sz w:val="22"/>
                        <w:szCs w:val="22"/>
                      </w:rPr>
                      <w:t>venturo.co.za</w:t>
                    </w:r>
                  </w:p>
                </w:txbxContent>
              </v:textbox>
            </v:shape>
          </w:pict>
        </mc:Fallback>
      </mc:AlternateContent>
    </w:r>
    <w:r w:rsidR="00474A46" w:rsidRPr="001E241A">
      <w:rPr>
        <w:noProof/>
      </w:rPr>
      <mc:AlternateContent>
        <mc:Choice Requires="wps">
          <w:drawing>
            <wp:anchor distT="0" distB="0" distL="114300" distR="114300" simplePos="0" relativeHeight="251655764" behindDoc="1" locked="0" layoutInCell="1" allowOverlap="1" wp14:anchorId="0B2118BC" wp14:editId="23B242F8">
              <wp:simplePos x="0" y="0"/>
              <wp:positionH relativeFrom="column">
                <wp:posOffset>-1214120</wp:posOffset>
              </wp:positionH>
              <wp:positionV relativeFrom="page">
                <wp:posOffset>9822180</wp:posOffset>
              </wp:positionV>
              <wp:extent cx="9246235" cy="983615"/>
              <wp:effectExtent l="0" t="0" r="0" b="0"/>
              <wp:wrapNone/>
              <wp:docPr id="1047774519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46235" cy="983615"/>
                      </a:xfrm>
                      <a:custGeom>
                        <a:avLst/>
                        <a:gdLst>
                          <a:gd name="connsiteX0" fmla="*/ 906505 w 9259314"/>
                          <a:gd name="connsiteY0" fmla="*/ 583686 h 1511710"/>
                          <a:gd name="connsiteX1" fmla="*/ 2735305 w 9259314"/>
                          <a:gd name="connsiteY1" fmla="*/ 211 h 1511710"/>
                          <a:gd name="connsiteX2" fmla="*/ 5252082 w 9259314"/>
                          <a:gd name="connsiteY2" fmla="*/ 644646 h 1511710"/>
                          <a:gd name="connsiteX3" fmla="*/ 6410322 w 9259314"/>
                          <a:gd name="connsiteY3" fmla="*/ 601103 h 1511710"/>
                          <a:gd name="connsiteX4" fmla="*/ 7028631 w 9259314"/>
                          <a:gd name="connsiteY4" fmla="*/ 714314 h 1511710"/>
                          <a:gd name="connsiteX5" fmla="*/ 8448128 w 9259314"/>
                          <a:gd name="connsiteY5" fmla="*/ 217926 h 1511710"/>
                          <a:gd name="connsiteX6" fmla="*/ 8700677 w 9259314"/>
                          <a:gd name="connsiteY6" fmla="*/ 540143 h 1511710"/>
                          <a:gd name="connsiteX7" fmla="*/ 8631008 w 9259314"/>
                          <a:gd name="connsiteY7" fmla="*/ 1402291 h 1511710"/>
                          <a:gd name="connsiteX8" fmla="*/ 566871 w 9259314"/>
                          <a:gd name="connsiteY8" fmla="*/ 1411000 h 1511710"/>
                          <a:gd name="connsiteX9" fmla="*/ 906505 w 9259314"/>
                          <a:gd name="connsiteY9" fmla="*/ 583686 h 1511710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5238511 w 9245743"/>
                          <a:gd name="connsiteY2" fmla="*/ 430249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369289 h 1297313"/>
                          <a:gd name="connsiteX1" fmla="*/ 2329832 w 9245743"/>
                          <a:gd name="connsiteY1" fmla="*/ 99407 h 1297313"/>
                          <a:gd name="connsiteX2" fmla="*/ 4916289 w 9245743"/>
                          <a:gd name="connsiteY2" fmla="*/ 465083 h 1297313"/>
                          <a:gd name="connsiteX3" fmla="*/ 6396751 w 9245743"/>
                          <a:gd name="connsiteY3" fmla="*/ 386706 h 1297313"/>
                          <a:gd name="connsiteX4" fmla="*/ 7015060 w 9245743"/>
                          <a:gd name="connsiteY4" fmla="*/ 499917 h 1297313"/>
                          <a:gd name="connsiteX5" fmla="*/ 8434557 w 9245743"/>
                          <a:gd name="connsiteY5" fmla="*/ 3529 h 1297313"/>
                          <a:gd name="connsiteX6" fmla="*/ 8687106 w 9245743"/>
                          <a:gd name="connsiteY6" fmla="*/ 325746 h 1297313"/>
                          <a:gd name="connsiteX7" fmla="*/ 8617437 w 9245743"/>
                          <a:gd name="connsiteY7" fmla="*/ 1187894 h 1297313"/>
                          <a:gd name="connsiteX8" fmla="*/ 553300 w 9245743"/>
                          <a:gd name="connsiteY8" fmla="*/ 1196603 h 1297313"/>
                          <a:gd name="connsiteX9" fmla="*/ 892934 w 9245743"/>
                          <a:gd name="connsiteY9" fmla="*/ 369289 h 1297313"/>
                          <a:gd name="connsiteX0" fmla="*/ 892934 w 9245743"/>
                          <a:gd name="connsiteY0" fmla="*/ 271502 h 1199526"/>
                          <a:gd name="connsiteX1" fmla="*/ 2329832 w 9245743"/>
                          <a:gd name="connsiteY1" fmla="*/ 1620 h 1199526"/>
                          <a:gd name="connsiteX2" fmla="*/ 4916289 w 9245743"/>
                          <a:gd name="connsiteY2" fmla="*/ 367296 h 1199526"/>
                          <a:gd name="connsiteX3" fmla="*/ 6396751 w 9245743"/>
                          <a:gd name="connsiteY3" fmla="*/ 288919 h 1199526"/>
                          <a:gd name="connsiteX4" fmla="*/ 7015060 w 9245743"/>
                          <a:gd name="connsiteY4" fmla="*/ 402130 h 1199526"/>
                          <a:gd name="connsiteX5" fmla="*/ 8434557 w 9245743"/>
                          <a:gd name="connsiteY5" fmla="*/ 97331 h 1199526"/>
                          <a:gd name="connsiteX6" fmla="*/ 8687106 w 9245743"/>
                          <a:gd name="connsiteY6" fmla="*/ 227959 h 1199526"/>
                          <a:gd name="connsiteX7" fmla="*/ 8617437 w 9245743"/>
                          <a:gd name="connsiteY7" fmla="*/ 1090107 h 1199526"/>
                          <a:gd name="connsiteX8" fmla="*/ 553300 w 9245743"/>
                          <a:gd name="connsiteY8" fmla="*/ 1098816 h 1199526"/>
                          <a:gd name="connsiteX9" fmla="*/ 892934 w 9245743"/>
                          <a:gd name="connsiteY9" fmla="*/ 271502 h 1199526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927106 w 9256560"/>
                          <a:gd name="connsiteY2" fmla="*/ 285858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407568 w 9256560"/>
                          <a:gd name="connsiteY3" fmla="*/ 207481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90064 h 1118088"/>
                          <a:gd name="connsiteX1" fmla="*/ 2654163 w 9256560"/>
                          <a:gd name="connsiteY1" fmla="*/ 307256 h 1118088"/>
                          <a:gd name="connsiteX2" fmla="*/ 4500378 w 9256560"/>
                          <a:gd name="connsiteY2" fmla="*/ 208414 h 1118088"/>
                          <a:gd name="connsiteX3" fmla="*/ 6224685 w 9256560"/>
                          <a:gd name="connsiteY3" fmla="*/ 333325 h 1118088"/>
                          <a:gd name="connsiteX4" fmla="*/ 7025877 w 9256560"/>
                          <a:gd name="connsiteY4" fmla="*/ 320692 h 1118088"/>
                          <a:gd name="connsiteX5" fmla="*/ 8445374 w 9256560"/>
                          <a:gd name="connsiteY5" fmla="*/ 15893 h 1118088"/>
                          <a:gd name="connsiteX6" fmla="*/ 8697923 w 9256560"/>
                          <a:gd name="connsiteY6" fmla="*/ 146521 h 1118088"/>
                          <a:gd name="connsiteX7" fmla="*/ 8628254 w 9256560"/>
                          <a:gd name="connsiteY7" fmla="*/ 1008669 h 1118088"/>
                          <a:gd name="connsiteX8" fmla="*/ 564117 w 9256560"/>
                          <a:gd name="connsiteY8" fmla="*/ 1017378 h 1118088"/>
                          <a:gd name="connsiteX9" fmla="*/ 903751 w 9256560"/>
                          <a:gd name="connsiteY9" fmla="*/ 190064 h 1118088"/>
                          <a:gd name="connsiteX0" fmla="*/ 903751 w 9256560"/>
                          <a:gd name="connsiteY0" fmla="*/ 185776 h 1113800"/>
                          <a:gd name="connsiteX1" fmla="*/ 2654163 w 9256560"/>
                          <a:gd name="connsiteY1" fmla="*/ 302968 h 1113800"/>
                          <a:gd name="connsiteX2" fmla="*/ 4500378 w 9256560"/>
                          <a:gd name="connsiteY2" fmla="*/ 204126 h 1113800"/>
                          <a:gd name="connsiteX3" fmla="*/ 6224685 w 9256560"/>
                          <a:gd name="connsiteY3" fmla="*/ 329037 h 1113800"/>
                          <a:gd name="connsiteX4" fmla="*/ 7200051 w 9256560"/>
                          <a:gd name="connsiteY4" fmla="*/ 258321 h 1113800"/>
                          <a:gd name="connsiteX5" fmla="*/ 8445374 w 9256560"/>
                          <a:gd name="connsiteY5" fmla="*/ 11605 h 1113800"/>
                          <a:gd name="connsiteX6" fmla="*/ 8697923 w 9256560"/>
                          <a:gd name="connsiteY6" fmla="*/ 142233 h 1113800"/>
                          <a:gd name="connsiteX7" fmla="*/ 8628254 w 9256560"/>
                          <a:gd name="connsiteY7" fmla="*/ 1004381 h 1113800"/>
                          <a:gd name="connsiteX8" fmla="*/ 564117 w 9256560"/>
                          <a:gd name="connsiteY8" fmla="*/ 1013090 h 1113800"/>
                          <a:gd name="connsiteX9" fmla="*/ 903751 w 9256560"/>
                          <a:gd name="connsiteY9" fmla="*/ 185776 h 1113800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00051 w 9256560"/>
                          <a:gd name="connsiteY4" fmla="*/ 251414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500378 w 9256560"/>
                          <a:gd name="connsiteY2" fmla="*/ 197219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234887 w 9256560"/>
                          <a:gd name="connsiteY4" fmla="*/ 193326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903751 w 9256560"/>
                          <a:gd name="connsiteY0" fmla="*/ 178869 h 1106893"/>
                          <a:gd name="connsiteX1" fmla="*/ 2654163 w 9256560"/>
                          <a:gd name="connsiteY1" fmla="*/ 296061 h 1106893"/>
                          <a:gd name="connsiteX2" fmla="*/ 4369748 w 9256560"/>
                          <a:gd name="connsiteY2" fmla="*/ 119770 h 1106893"/>
                          <a:gd name="connsiteX3" fmla="*/ 6224685 w 9256560"/>
                          <a:gd name="connsiteY3" fmla="*/ 322130 h 1106893"/>
                          <a:gd name="connsiteX4" fmla="*/ 7382936 w 9256560"/>
                          <a:gd name="connsiteY4" fmla="*/ 135239 h 1106893"/>
                          <a:gd name="connsiteX5" fmla="*/ 8403921 w 9256560"/>
                          <a:gd name="connsiteY5" fmla="*/ 157651 h 1106893"/>
                          <a:gd name="connsiteX6" fmla="*/ 8445374 w 9256560"/>
                          <a:gd name="connsiteY6" fmla="*/ 4698 h 1106893"/>
                          <a:gd name="connsiteX7" fmla="*/ 8697923 w 9256560"/>
                          <a:gd name="connsiteY7" fmla="*/ 135326 h 1106893"/>
                          <a:gd name="connsiteX8" fmla="*/ 8628254 w 9256560"/>
                          <a:gd name="connsiteY8" fmla="*/ 997474 h 1106893"/>
                          <a:gd name="connsiteX9" fmla="*/ 564117 w 9256560"/>
                          <a:gd name="connsiteY9" fmla="*/ 1006183 h 1106893"/>
                          <a:gd name="connsiteX10" fmla="*/ 903751 w 9256560"/>
                          <a:gd name="connsiteY10" fmla="*/ 178869 h 1106893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76168 w 9262980"/>
                          <a:gd name="connsiteY2" fmla="*/ 119770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045 w 9262980"/>
                          <a:gd name="connsiteY0" fmla="*/ 149825 h 1109295"/>
                          <a:gd name="connsiteX1" fmla="*/ 2660583 w 9262980"/>
                          <a:gd name="connsiteY1" fmla="*/ 296061 h 1109295"/>
                          <a:gd name="connsiteX2" fmla="*/ 4393585 w 9262980"/>
                          <a:gd name="connsiteY2" fmla="*/ 487519 h 1109295"/>
                          <a:gd name="connsiteX3" fmla="*/ 6231105 w 9262980"/>
                          <a:gd name="connsiteY3" fmla="*/ 322130 h 1109295"/>
                          <a:gd name="connsiteX4" fmla="*/ 7389356 w 9262980"/>
                          <a:gd name="connsiteY4" fmla="*/ 135239 h 1109295"/>
                          <a:gd name="connsiteX5" fmla="*/ 8410341 w 9262980"/>
                          <a:gd name="connsiteY5" fmla="*/ 157651 h 1109295"/>
                          <a:gd name="connsiteX6" fmla="*/ 8451794 w 9262980"/>
                          <a:gd name="connsiteY6" fmla="*/ 4698 h 1109295"/>
                          <a:gd name="connsiteX7" fmla="*/ 8704343 w 9262980"/>
                          <a:gd name="connsiteY7" fmla="*/ 135326 h 1109295"/>
                          <a:gd name="connsiteX8" fmla="*/ 8634674 w 9262980"/>
                          <a:gd name="connsiteY8" fmla="*/ 997474 h 1109295"/>
                          <a:gd name="connsiteX9" fmla="*/ 570537 w 9262980"/>
                          <a:gd name="connsiteY9" fmla="*/ 1006183 h 1109295"/>
                          <a:gd name="connsiteX10" fmla="*/ 884045 w 9262980"/>
                          <a:gd name="connsiteY10" fmla="*/ 149825 h 1109295"/>
                          <a:gd name="connsiteX0" fmla="*/ 884356 w 9263291"/>
                          <a:gd name="connsiteY0" fmla="*/ 149825 h 1109295"/>
                          <a:gd name="connsiteX1" fmla="*/ 2669603 w 9263291"/>
                          <a:gd name="connsiteY1" fmla="*/ 150896 h 1109295"/>
                          <a:gd name="connsiteX2" fmla="*/ 4393896 w 9263291"/>
                          <a:gd name="connsiteY2" fmla="*/ 487519 h 1109295"/>
                          <a:gd name="connsiteX3" fmla="*/ 6231416 w 9263291"/>
                          <a:gd name="connsiteY3" fmla="*/ 322130 h 1109295"/>
                          <a:gd name="connsiteX4" fmla="*/ 7389667 w 9263291"/>
                          <a:gd name="connsiteY4" fmla="*/ 135239 h 1109295"/>
                          <a:gd name="connsiteX5" fmla="*/ 8410652 w 9263291"/>
                          <a:gd name="connsiteY5" fmla="*/ 157651 h 1109295"/>
                          <a:gd name="connsiteX6" fmla="*/ 8452105 w 9263291"/>
                          <a:gd name="connsiteY6" fmla="*/ 4698 h 1109295"/>
                          <a:gd name="connsiteX7" fmla="*/ 8704654 w 9263291"/>
                          <a:gd name="connsiteY7" fmla="*/ 135326 h 1109295"/>
                          <a:gd name="connsiteX8" fmla="*/ 8634985 w 9263291"/>
                          <a:gd name="connsiteY8" fmla="*/ 997474 h 1109295"/>
                          <a:gd name="connsiteX9" fmla="*/ 570848 w 9263291"/>
                          <a:gd name="connsiteY9" fmla="*/ 1006183 h 1109295"/>
                          <a:gd name="connsiteX10" fmla="*/ 884356 w 9263291"/>
                          <a:gd name="connsiteY10" fmla="*/ 149825 h 1109295"/>
                          <a:gd name="connsiteX0" fmla="*/ 920030 w 9246710"/>
                          <a:gd name="connsiteY0" fmla="*/ 411121 h 1093248"/>
                          <a:gd name="connsiteX1" fmla="*/ 2653022 w 9246710"/>
                          <a:gd name="connsiteY1" fmla="*/ 150896 h 1093248"/>
                          <a:gd name="connsiteX2" fmla="*/ 4377315 w 9246710"/>
                          <a:gd name="connsiteY2" fmla="*/ 487519 h 1093248"/>
                          <a:gd name="connsiteX3" fmla="*/ 6214835 w 9246710"/>
                          <a:gd name="connsiteY3" fmla="*/ 322130 h 1093248"/>
                          <a:gd name="connsiteX4" fmla="*/ 7373086 w 9246710"/>
                          <a:gd name="connsiteY4" fmla="*/ 135239 h 1093248"/>
                          <a:gd name="connsiteX5" fmla="*/ 8394071 w 9246710"/>
                          <a:gd name="connsiteY5" fmla="*/ 157651 h 1093248"/>
                          <a:gd name="connsiteX6" fmla="*/ 8435524 w 9246710"/>
                          <a:gd name="connsiteY6" fmla="*/ 4698 h 1093248"/>
                          <a:gd name="connsiteX7" fmla="*/ 8688073 w 9246710"/>
                          <a:gd name="connsiteY7" fmla="*/ 135326 h 1093248"/>
                          <a:gd name="connsiteX8" fmla="*/ 8618404 w 9246710"/>
                          <a:gd name="connsiteY8" fmla="*/ 997474 h 1093248"/>
                          <a:gd name="connsiteX9" fmla="*/ 554267 w 9246710"/>
                          <a:gd name="connsiteY9" fmla="*/ 1006183 h 1093248"/>
                          <a:gd name="connsiteX10" fmla="*/ 920030 w 9246710"/>
                          <a:gd name="connsiteY10" fmla="*/ 411121 h 1093248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7373086 w 9246710"/>
                          <a:gd name="connsiteY4" fmla="*/ 13523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972470 w 9246710"/>
                          <a:gd name="connsiteY4" fmla="*/ 319143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6075491 w 9246710"/>
                          <a:gd name="connsiteY3" fmla="*/ 573790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54744 w 9246710"/>
                          <a:gd name="connsiteY4" fmla="*/ 270747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589272 w 9246710"/>
                          <a:gd name="connsiteY4" fmla="*/ 241709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94071 w 9246710"/>
                          <a:gd name="connsiteY5" fmla="*/ 157651 h 1093247"/>
                          <a:gd name="connsiteX6" fmla="*/ 8435524 w 9246710"/>
                          <a:gd name="connsiteY6" fmla="*/ 4698 h 1093247"/>
                          <a:gd name="connsiteX7" fmla="*/ 8688073 w 9246710"/>
                          <a:gd name="connsiteY7" fmla="*/ 135326 h 1093247"/>
                          <a:gd name="connsiteX8" fmla="*/ 8618404 w 9246710"/>
                          <a:gd name="connsiteY8" fmla="*/ 997474 h 1093247"/>
                          <a:gd name="connsiteX9" fmla="*/ 554267 w 9246710"/>
                          <a:gd name="connsiteY9" fmla="*/ 1006183 h 1093247"/>
                          <a:gd name="connsiteX10" fmla="*/ 920030 w 9246710"/>
                          <a:gd name="connsiteY10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702490 w 9246710"/>
                          <a:gd name="connsiteY4" fmla="*/ 144916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5326516 w 9246710"/>
                          <a:gd name="connsiteY3" fmla="*/ 680261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  <a:gd name="connsiteX0" fmla="*/ 920030 w 9246710"/>
                          <a:gd name="connsiteY0" fmla="*/ 411121 h 1093247"/>
                          <a:gd name="connsiteX1" fmla="*/ 2653022 w 9246710"/>
                          <a:gd name="connsiteY1" fmla="*/ 150896 h 1093247"/>
                          <a:gd name="connsiteX2" fmla="*/ 4377315 w 9246710"/>
                          <a:gd name="connsiteY2" fmla="*/ 487519 h 1093247"/>
                          <a:gd name="connsiteX3" fmla="*/ 4812684 w 9246710"/>
                          <a:gd name="connsiteY3" fmla="*/ 525394 h 1093247"/>
                          <a:gd name="connsiteX4" fmla="*/ 6441220 w 9246710"/>
                          <a:gd name="connsiteY4" fmla="*/ 241708 h 1093247"/>
                          <a:gd name="connsiteX5" fmla="*/ 8360657 w 9246710"/>
                          <a:gd name="connsiteY5" fmla="*/ 522677 h 1093247"/>
                          <a:gd name="connsiteX6" fmla="*/ 8394071 w 9246710"/>
                          <a:gd name="connsiteY6" fmla="*/ 157651 h 1093247"/>
                          <a:gd name="connsiteX7" fmla="*/ 8435524 w 9246710"/>
                          <a:gd name="connsiteY7" fmla="*/ 4698 h 1093247"/>
                          <a:gd name="connsiteX8" fmla="*/ 8688073 w 9246710"/>
                          <a:gd name="connsiteY8" fmla="*/ 135326 h 1093247"/>
                          <a:gd name="connsiteX9" fmla="*/ 8618404 w 9246710"/>
                          <a:gd name="connsiteY9" fmla="*/ 997474 h 1093247"/>
                          <a:gd name="connsiteX10" fmla="*/ 554267 w 9246710"/>
                          <a:gd name="connsiteY10" fmla="*/ 1006183 h 1093247"/>
                          <a:gd name="connsiteX11" fmla="*/ 920030 w 9246710"/>
                          <a:gd name="connsiteY11" fmla="*/ 411121 h 109324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</a:cxnLst>
                        <a:rect l="l" t="t" r="r" b="b"/>
                        <a:pathLst>
                          <a:path w="9246710" h="1093247">
                            <a:moveTo>
                              <a:pt x="920030" y="411121"/>
                            </a:moveTo>
                            <a:cubicBezTo>
                              <a:pt x="1269823" y="268573"/>
                              <a:pt x="2076808" y="138163"/>
                              <a:pt x="2653022" y="150896"/>
                            </a:cubicBezTo>
                            <a:cubicBezTo>
                              <a:pt x="3229236" y="163629"/>
                              <a:pt x="4017371" y="425103"/>
                              <a:pt x="4377315" y="487519"/>
                            </a:cubicBezTo>
                            <a:cubicBezTo>
                              <a:pt x="4737259" y="549935"/>
                              <a:pt x="4468700" y="566362"/>
                              <a:pt x="4812684" y="525394"/>
                            </a:cubicBezTo>
                            <a:cubicBezTo>
                              <a:pt x="5156668" y="484426"/>
                              <a:pt x="5849891" y="242161"/>
                              <a:pt x="6441220" y="241708"/>
                            </a:cubicBezTo>
                            <a:cubicBezTo>
                              <a:pt x="7032549" y="241255"/>
                              <a:pt x="8078727" y="520555"/>
                              <a:pt x="8360657" y="522677"/>
                            </a:cubicBezTo>
                            <a:cubicBezTo>
                              <a:pt x="8642587" y="524799"/>
                              <a:pt x="8381593" y="243981"/>
                              <a:pt x="8394071" y="157651"/>
                            </a:cubicBezTo>
                            <a:cubicBezTo>
                              <a:pt x="8406549" y="71321"/>
                              <a:pt x="8386524" y="8419"/>
                              <a:pt x="8435524" y="4698"/>
                            </a:cubicBezTo>
                            <a:cubicBezTo>
                              <a:pt x="8484524" y="977"/>
                              <a:pt x="8657593" y="-30137"/>
                              <a:pt x="8688073" y="135326"/>
                            </a:cubicBezTo>
                            <a:cubicBezTo>
                              <a:pt x="8718553" y="300789"/>
                              <a:pt x="9974038" y="852331"/>
                              <a:pt x="8618404" y="997474"/>
                            </a:cubicBezTo>
                            <a:cubicBezTo>
                              <a:pt x="7262770" y="1142617"/>
                              <a:pt x="1837329" y="1103908"/>
                              <a:pt x="554267" y="1006183"/>
                            </a:cubicBezTo>
                            <a:cubicBezTo>
                              <a:pt x="-728795" y="908458"/>
                              <a:pt x="570237" y="553669"/>
                              <a:pt x="920030" y="411121"/>
                            </a:cubicBez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4"/>
                          </a:gs>
                        </a:gsLst>
                        <a:lin ang="10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5C6893" w14:textId="77777777" w:rsidR="00474A46" w:rsidRPr="00B1203C" w:rsidRDefault="00474A46" w:rsidP="00474A46">
                          <w:pPr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118BC" id="_x0000_s1034" style="position:absolute;margin-left:-95.6pt;margin-top:773.4pt;width:728.05pt;height:77.45pt;z-index:-2516607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9246710,10932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" adj="-11796480,,5400" path="m920030,411121c1269823,268573,2076808,138163,2653022,150896v576214,12733,1364349,274207,1724293,336623c4737259,549935,4468700,566362,4812684,525394,5156668,484426,5849891,242161,6441220,241708v591329,-453,1637507,278847,1919437,280969c8642587,524799,8381593,243981,8394071,157651,8406549,71321,8386524,8419,8435524,4698v49000,-3721,222069,-34835,252549,130628c8718553,300789,9974038,852331,8618404,997474v-1355634,145143,-6781075,106434,-8064137,8709c-728795,908458,570237,553669,920030,411121xe" fillcolor="#ffc000 [3204]" stroked="f" strokeweight="1pt">
              <v:fill color2="#d64632 [3207]" angle="270" focus="100%" type="gradient">
                <o:fill v:ext="view" type="gradientUnscaled"/>
              </v:fill>
              <v:stroke joinstyle="miter"/>
              <v:formulas/>
              <v:path arrowok="t" o:connecttype="custom" o:connectlocs="919983,369893;2652886,135764;4377090,438630;4812437,472707;6440889,217469;8360228,470262;8393640,141842;8435091,4227;8687627,121755;8617961,897446;554239,905282;919983,369893" o:connectangles="0,0,0,0,0,0,0,0,0,0,0,0" textboxrect="0,0,9246710,1093247"/>
              <v:textbox>
                <w:txbxContent>
                  <w:p w14:paraId="7B5C6893" w14:textId="77777777" w:rsidR="00474A46" w:rsidRPr="00B1203C" w:rsidRDefault="00474A46" w:rsidP="00474A46">
                    <w:pPr>
                      <w:rPr>
                        <w:b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6F48AF"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103239A" wp14:editId="201D2A14">
              <wp:simplePos x="0" y="0"/>
              <wp:positionH relativeFrom="column">
                <wp:posOffset>-526472</wp:posOffset>
              </wp:positionH>
              <wp:positionV relativeFrom="paragraph">
                <wp:posOffset>-2370282</wp:posOffset>
              </wp:positionV>
              <wp:extent cx="812364" cy="2034032"/>
              <wp:effectExtent l="12700" t="12700" r="38735" b="10795"/>
              <wp:wrapNone/>
              <wp:docPr id="1392252839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2364" cy="2034032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  <a:gd name="connsiteX0" fmla="*/ 212008 w 2923320"/>
                          <a:gd name="connsiteY0" fmla="*/ 2072183 h 2856651"/>
                          <a:gd name="connsiteX1" fmla="*/ 461964 w 2923320"/>
                          <a:gd name="connsiteY1" fmla="*/ 2854737 h 2856651"/>
                          <a:gd name="connsiteX2" fmla="*/ 1638217 w 2923320"/>
                          <a:gd name="connsiteY2" fmla="*/ 1739364 h 2856651"/>
                          <a:gd name="connsiteX3" fmla="*/ 1912922 w 2923320"/>
                          <a:gd name="connsiteY3" fmla="*/ 371325 h 2856651"/>
                          <a:gd name="connsiteX4" fmla="*/ 2923320 w 2923320"/>
                          <a:gd name="connsiteY4" fmla="*/ 80984 h 2856651"/>
                          <a:gd name="connsiteX0" fmla="*/ 152317 w 2863629"/>
                          <a:gd name="connsiteY0" fmla="*/ 2072183 h 2072182"/>
                          <a:gd name="connsiteX1" fmla="*/ 764573 w 2863629"/>
                          <a:gd name="connsiteY1" fmla="*/ 1969425 h 2072182"/>
                          <a:gd name="connsiteX2" fmla="*/ 1578526 w 2863629"/>
                          <a:gd name="connsiteY2" fmla="*/ 1739364 h 2072182"/>
                          <a:gd name="connsiteX3" fmla="*/ 1853231 w 2863629"/>
                          <a:gd name="connsiteY3" fmla="*/ 371325 h 2072182"/>
                          <a:gd name="connsiteX4" fmla="*/ 2863629 w 2863629"/>
                          <a:gd name="connsiteY4" fmla="*/ 80984 h 2072182"/>
                          <a:gd name="connsiteX0" fmla="*/ 151275 w 2862587"/>
                          <a:gd name="connsiteY0" fmla="*/ 2072183 h 2532746"/>
                          <a:gd name="connsiteX1" fmla="*/ 763531 w 2862587"/>
                          <a:gd name="connsiteY1" fmla="*/ 1969425 h 2532746"/>
                          <a:gd name="connsiteX2" fmla="*/ 1520279 w 2862587"/>
                          <a:gd name="connsiteY2" fmla="*/ 2472754 h 2532746"/>
                          <a:gd name="connsiteX3" fmla="*/ 1852189 w 2862587"/>
                          <a:gd name="connsiteY3" fmla="*/ 371325 h 2532746"/>
                          <a:gd name="connsiteX4" fmla="*/ 2862587 w 2862587"/>
                          <a:gd name="connsiteY4" fmla="*/ 80984 h 2532746"/>
                          <a:gd name="connsiteX0" fmla="*/ 151275 w 2862587"/>
                          <a:gd name="connsiteY0" fmla="*/ 2012239 h 2429422"/>
                          <a:gd name="connsiteX1" fmla="*/ 763531 w 2862587"/>
                          <a:gd name="connsiteY1" fmla="*/ 1909481 h 2429422"/>
                          <a:gd name="connsiteX2" fmla="*/ 1520279 w 2862587"/>
                          <a:gd name="connsiteY2" fmla="*/ 2412810 h 2429422"/>
                          <a:gd name="connsiteX3" fmla="*/ 2161081 w 2862587"/>
                          <a:gd name="connsiteY3" fmla="*/ 1196477 h 2429422"/>
                          <a:gd name="connsiteX4" fmla="*/ 2862587 w 2862587"/>
                          <a:gd name="connsiteY4" fmla="*/ 21040 h 2429422"/>
                          <a:gd name="connsiteX0" fmla="*/ 151275 w 2865717"/>
                          <a:gd name="connsiteY0" fmla="*/ 865930 h 1403838"/>
                          <a:gd name="connsiteX1" fmla="*/ 763531 w 2865717"/>
                          <a:gd name="connsiteY1" fmla="*/ 763172 h 1403838"/>
                          <a:gd name="connsiteX2" fmla="*/ 1520279 w 2865717"/>
                          <a:gd name="connsiteY2" fmla="*/ 1266501 h 1403838"/>
                          <a:gd name="connsiteX3" fmla="*/ 2161081 w 2865717"/>
                          <a:gd name="connsiteY3" fmla="*/ 50168 h 1403838"/>
                          <a:gd name="connsiteX4" fmla="*/ 2865717 w 2865717"/>
                          <a:gd name="connsiteY4" fmla="*/ 1403839 h 1403838"/>
                          <a:gd name="connsiteX0" fmla="*/ 151275 w 2865717"/>
                          <a:gd name="connsiteY0" fmla="*/ 878863 h 1416771"/>
                          <a:gd name="connsiteX1" fmla="*/ 763531 w 2865717"/>
                          <a:gd name="connsiteY1" fmla="*/ 776105 h 1416771"/>
                          <a:gd name="connsiteX2" fmla="*/ 1520279 w 2865717"/>
                          <a:gd name="connsiteY2" fmla="*/ 1279434 h 1416771"/>
                          <a:gd name="connsiteX3" fmla="*/ 2161081 w 2865717"/>
                          <a:gd name="connsiteY3" fmla="*/ 63101 h 1416771"/>
                          <a:gd name="connsiteX4" fmla="*/ 2865717 w 2865717"/>
                          <a:gd name="connsiteY4" fmla="*/ 1416772 h 1416771"/>
                          <a:gd name="connsiteX0" fmla="*/ 191977 w 2586067"/>
                          <a:gd name="connsiteY0" fmla="*/ 46304 h 2253399"/>
                          <a:gd name="connsiteX1" fmla="*/ 483881 w 2586067"/>
                          <a:gd name="connsiteY1" fmla="*/ 1612733 h 2253399"/>
                          <a:gd name="connsiteX2" fmla="*/ 1240629 w 2586067"/>
                          <a:gd name="connsiteY2" fmla="*/ 2116062 h 2253399"/>
                          <a:gd name="connsiteX3" fmla="*/ 1881431 w 2586067"/>
                          <a:gd name="connsiteY3" fmla="*/ 899729 h 2253399"/>
                          <a:gd name="connsiteX4" fmla="*/ 2586067 w 2586067"/>
                          <a:gd name="connsiteY4" fmla="*/ 2253400 h 2253399"/>
                          <a:gd name="connsiteX0" fmla="*/ 268406 w 2319287"/>
                          <a:gd name="connsiteY0" fmla="*/ 18298 h 5512974"/>
                          <a:gd name="connsiteX1" fmla="*/ 217101 w 2319287"/>
                          <a:gd name="connsiteY1" fmla="*/ 4872308 h 5512974"/>
                          <a:gd name="connsiteX2" fmla="*/ 973849 w 2319287"/>
                          <a:gd name="connsiteY2" fmla="*/ 5375637 h 5512974"/>
                          <a:gd name="connsiteX3" fmla="*/ 1614651 w 2319287"/>
                          <a:gd name="connsiteY3" fmla="*/ 4159304 h 5512974"/>
                          <a:gd name="connsiteX4" fmla="*/ 2319287 w 2319287"/>
                          <a:gd name="connsiteY4" fmla="*/ 5512975 h 5512974"/>
                          <a:gd name="connsiteX0" fmla="*/ 67300 w 2118181"/>
                          <a:gd name="connsiteY0" fmla="*/ 1 h 5494677"/>
                          <a:gd name="connsiteX1" fmla="*/ 15995 w 2118181"/>
                          <a:gd name="connsiteY1" fmla="*/ 4854011 h 5494677"/>
                          <a:gd name="connsiteX2" fmla="*/ 772743 w 2118181"/>
                          <a:gd name="connsiteY2" fmla="*/ 5357340 h 5494677"/>
                          <a:gd name="connsiteX3" fmla="*/ 1413545 w 2118181"/>
                          <a:gd name="connsiteY3" fmla="*/ 4141007 h 5494677"/>
                          <a:gd name="connsiteX4" fmla="*/ 2118181 w 2118181"/>
                          <a:gd name="connsiteY4" fmla="*/ 5494678 h 5494677"/>
                          <a:gd name="connsiteX0" fmla="*/ 0 w 2713857"/>
                          <a:gd name="connsiteY0" fmla="*/ 1130339 h 1416771"/>
                          <a:gd name="connsiteX1" fmla="*/ 611671 w 2713857"/>
                          <a:gd name="connsiteY1" fmla="*/ 776105 h 1416771"/>
                          <a:gd name="connsiteX2" fmla="*/ 1368419 w 2713857"/>
                          <a:gd name="connsiteY2" fmla="*/ 1279434 h 1416771"/>
                          <a:gd name="connsiteX3" fmla="*/ 2009221 w 2713857"/>
                          <a:gd name="connsiteY3" fmla="*/ 63101 h 1416771"/>
                          <a:gd name="connsiteX4" fmla="*/ 2713857 w 2713857"/>
                          <a:gd name="connsiteY4" fmla="*/ 1416772 h 1416771"/>
                          <a:gd name="connsiteX0" fmla="*/ 0 w 2713857"/>
                          <a:gd name="connsiteY0" fmla="*/ 377276 h 663708"/>
                          <a:gd name="connsiteX1" fmla="*/ 611671 w 2713857"/>
                          <a:gd name="connsiteY1" fmla="*/ 23042 h 663708"/>
                          <a:gd name="connsiteX2" fmla="*/ 1368419 w 2713857"/>
                          <a:gd name="connsiteY2" fmla="*/ 526371 h 663708"/>
                          <a:gd name="connsiteX3" fmla="*/ 2173200 w 2713857"/>
                          <a:gd name="connsiteY3" fmla="*/ 144631 h 663708"/>
                          <a:gd name="connsiteX4" fmla="*/ 2713857 w 2713857"/>
                          <a:gd name="connsiteY4" fmla="*/ 663709 h 663708"/>
                          <a:gd name="connsiteX0" fmla="*/ 0 w 2173200"/>
                          <a:gd name="connsiteY0" fmla="*/ 355050 h 507668"/>
                          <a:gd name="connsiteX1" fmla="*/ 611671 w 2173200"/>
                          <a:gd name="connsiteY1" fmla="*/ 816 h 507668"/>
                          <a:gd name="connsiteX2" fmla="*/ 1368419 w 2173200"/>
                          <a:gd name="connsiteY2" fmla="*/ 504145 h 507668"/>
                          <a:gd name="connsiteX3" fmla="*/ 2173200 w 2173200"/>
                          <a:gd name="connsiteY3" fmla="*/ 122405 h 507668"/>
                          <a:gd name="connsiteX0" fmla="*/ 0 w 1368419"/>
                          <a:gd name="connsiteY0" fmla="*/ 355050 h 504145"/>
                          <a:gd name="connsiteX1" fmla="*/ 611671 w 1368419"/>
                          <a:gd name="connsiteY1" fmla="*/ 816 h 504145"/>
                          <a:gd name="connsiteX2" fmla="*/ 1368419 w 1368419"/>
                          <a:gd name="connsiteY2" fmla="*/ 504145 h 504145"/>
                          <a:gd name="connsiteX0" fmla="*/ 0 w 611671"/>
                          <a:gd name="connsiteY0" fmla="*/ 355050 h 388777"/>
                          <a:gd name="connsiteX1" fmla="*/ 611671 w 611671"/>
                          <a:gd name="connsiteY1" fmla="*/ 816 h 388777"/>
                          <a:gd name="connsiteX0" fmla="*/ 47048 w 190369"/>
                          <a:gd name="connsiteY0" fmla="*/ 0 h 362700"/>
                          <a:gd name="connsiteX1" fmla="*/ 50781 w 190369"/>
                          <a:gd name="connsiteY1" fmla="*/ 362700 h 362700"/>
                          <a:gd name="connsiteX0" fmla="*/ 509077 w 601844"/>
                          <a:gd name="connsiteY0" fmla="*/ 0 h 437252"/>
                          <a:gd name="connsiteX1" fmla="*/ 30967 w 601844"/>
                          <a:gd name="connsiteY1" fmla="*/ 437252 h 437252"/>
                          <a:gd name="connsiteX0" fmla="*/ 506518 w 639889"/>
                          <a:gd name="connsiteY0" fmla="*/ 0 h 437252"/>
                          <a:gd name="connsiteX1" fmla="*/ 28408 w 639889"/>
                          <a:gd name="connsiteY1" fmla="*/ 437252 h 437252"/>
                          <a:gd name="connsiteX0" fmla="*/ 0 w 232792"/>
                          <a:gd name="connsiteY0" fmla="*/ 0 h 397119"/>
                          <a:gd name="connsiteX1" fmla="*/ 184589 w 232792"/>
                          <a:gd name="connsiteY1" fmla="*/ 397119 h 397119"/>
                          <a:gd name="connsiteX0" fmla="*/ 0 w 428572"/>
                          <a:gd name="connsiteY0" fmla="*/ 0 h 397119"/>
                          <a:gd name="connsiteX1" fmla="*/ 184589 w 428572"/>
                          <a:gd name="connsiteY1" fmla="*/ 397119 h 397119"/>
                          <a:gd name="connsiteX0" fmla="*/ 0 w 341087"/>
                          <a:gd name="connsiteY0" fmla="*/ 0 h 718126"/>
                          <a:gd name="connsiteX1" fmla="*/ 13178 w 341087"/>
                          <a:gd name="connsiteY1" fmla="*/ 718126 h 718126"/>
                          <a:gd name="connsiteX0" fmla="*/ 0 w 353953"/>
                          <a:gd name="connsiteY0" fmla="*/ 0 h 718126"/>
                          <a:gd name="connsiteX1" fmla="*/ 13178 w 353953"/>
                          <a:gd name="connsiteY1" fmla="*/ 718126 h 718126"/>
                          <a:gd name="connsiteX0" fmla="*/ 0 w 353953"/>
                          <a:gd name="connsiteY0" fmla="*/ 0 h 1096397"/>
                          <a:gd name="connsiteX1" fmla="*/ 13178 w 353953"/>
                          <a:gd name="connsiteY1" fmla="*/ 1096397 h 109639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</a:cxnLst>
                        <a:rect l="l" t="t" r="r" b="b"/>
                        <a:pathLst>
                          <a:path w="353953" h="1096397">
                            <a:moveTo>
                              <a:pt x="0" y="0"/>
                            </a:moveTo>
                            <a:cubicBezTo>
                              <a:pt x="530009" y="64400"/>
                              <a:pt x="406186" y="1065806"/>
                              <a:pt x="13178" y="1096397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DDD321" id="Freeform 4" o:spid="_x0000_s1026" style="position:absolute;margin-left:-41.45pt;margin-top:-186.65pt;width:63.95pt;height:160.1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3953,1096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" path="m,c530009,64400,406186,1065806,13178,1096397e" filled="f" strokecolor="#ebe9f4 [3214]" strokeweight="2.25pt">
              <v:stroke dashstyle="dash" joinstyle="miter"/>
              <v:path arrowok="t" o:connecttype="custom" o:connectlocs="0,0;30245,2034032" o:connectangles="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3A29C" w14:textId="77777777" w:rsidR="00EB59F0" w:rsidRDefault="00EB59F0" w:rsidP="003B6DA8">
      <w:r>
        <w:separator/>
      </w:r>
    </w:p>
  </w:footnote>
  <w:footnote w:type="continuationSeparator" w:id="0">
    <w:p w14:paraId="660DFD9D" w14:textId="77777777" w:rsidR="00EB59F0" w:rsidRDefault="00EB59F0" w:rsidP="003B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BCE7" w14:textId="63A82040" w:rsidR="00DF1B07" w:rsidRDefault="00B621E6" w:rsidP="003B6DA8">
    <w:pPr>
      <w:pStyle w:val="Header"/>
    </w:pPr>
    <w:r>
      <w:rPr>
        <w:noProof/>
      </w:rPr>
      <w:drawing>
        <wp:anchor distT="0" distB="0" distL="114300" distR="114300" simplePos="0" relativeHeight="251697152" behindDoc="0" locked="0" layoutInCell="1" allowOverlap="1" wp14:anchorId="5A389123" wp14:editId="2BD30995">
          <wp:simplePos x="0" y="0"/>
          <wp:positionH relativeFrom="margin">
            <wp:posOffset>0</wp:posOffset>
          </wp:positionH>
          <wp:positionV relativeFrom="margin">
            <wp:posOffset>-752475</wp:posOffset>
          </wp:positionV>
          <wp:extent cx="1649730" cy="539750"/>
          <wp:effectExtent l="0" t="0" r="0" b="0"/>
          <wp:wrapNone/>
          <wp:docPr id="742551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73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B7C0144" wp14:editId="48057662">
          <wp:simplePos x="0" y="0"/>
          <wp:positionH relativeFrom="margin">
            <wp:posOffset>3053080</wp:posOffset>
          </wp:positionH>
          <wp:positionV relativeFrom="paragraph">
            <wp:posOffset>-505858</wp:posOffset>
          </wp:positionV>
          <wp:extent cx="539750" cy="539750"/>
          <wp:effectExtent l="0" t="0" r="0" b="0"/>
          <wp:wrapNone/>
          <wp:docPr id="8978344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81BBE">
      <w:rPr>
        <w:noProof/>
      </w:rPr>
      <mc:AlternateContent>
        <mc:Choice Requires="wps">
          <w:drawing>
            <wp:anchor distT="0" distB="0" distL="114300" distR="114300" simplePos="0" relativeHeight="251656447" behindDoc="1" locked="0" layoutInCell="1" allowOverlap="1" wp14:anchorId="02C3E2BE" wp14:editId="046BECD9">
              <wp:simplePos x="0" y="0"/>
              <wp:positionH relativeFrom="column">
                <wp:posOffset>3568785</wp:posOffset>
              </wp:positionH>
              <wp:positionV relativeFrom="paragraph">
                <wp:posOffset>-2074402</wp:posOffset>
              </wp:positionV>
              <wp:extent cx="2710941" cy="4348187"/>
              <wp:effectExtent l="6985" t="18415" r="13970" b="39370"/>
              <wp:wrapNone/>
              <wp:docPr id="1263573628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941" cy="4348187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645315" id="Freeform 4" o:spid="_x0000_s1026" style="position:absolute;margin-left:281pt;margin-top:-163.35pt;width:213.45pt;height:342.4pt;rotation:-90;z-index:-251660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19,4348187;249922,2854737;1426014,1739364;1700681,371325;2710941,80984" o:connectangles="0,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FAF9" w14:textId="4467A668" w:rsidR="00DF1B07" w:rsidRDefault="00B621E6" w:rsidP="003B6DA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01A28A5" wp14:editId="6D3A6532">
              <wp:simplePos x="0" y="0"/>
              <wp:positionH relativeFrom="column">
                <wp:posOffset>4257304</wp:posOffset>
              </wp:positionH>
              <wp:positionV relativeFrom="paragraph">
                <wp:posOffset>-90698</wp:posOffset>
              </wp:positionV>
              <wp:extent cx="2371725" cy="285008"/>
              <wp:effectExtent l="0" t="0" r="0" b="1270"/>
              <wp:wrapNone/>
              <wp:docPr id="202589072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71725" cy="28500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AC9B1F" w14:textId="34B22BF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20 </w:t>
                          </w:r>
                          <w:proofErr w:type="spellStart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Lingerett</w:t>
                          </w:r>
                          <w:proofErr w:type="spellEnd"/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 xml:space="preserve"> Ave, Sunninghill, 2191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1A28A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335.2pt;margin-top:-7.15pt;width:186.75pt;height:22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" filled="f" stroked="f" strokeweight=".5pt">
              <v:textbox>
                <w:txbxContent>
                  <w:p w14:paraId="29AC9B1F" w14:textId="34B22BF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20 </w:t>
                    </w:r>
                    <w:proofErr w:type="spellStart"/>
                    <w:r w:rsidRPr="00B621E6">
                      <w:rPr>
                        <w:sz w:val="22"/>
                        <w:szCs w:val="22"/>
                        <w:lang w:val="en-ZA"/>
                      </w:rPr>
                      <w:t>Lingerett</w:t>
                    </w:r>
                    <w:proofErr w:type="spellEnd"/>
                    <w:r w:rsidRPr="00B621E6">
                      <w:rPr>
                        <w:sz w:val="22"/>
                        <w:szCs w:val="22"/>
                        <w:lang w:val="en-ZA"/>
                      </w:rPr>
                      <w:t xml:space="preserve"> Ave, Sunninghill, 2191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3840" behindDoc="1" locked="0" layoutInCell="1" allowOverlap="1" wp14:anchorId="789BF635" wp14:editId="4059977B">
          <wp:simplePos x="0" y="0"/>
          <wp:positionH relativeFrom="column">
            <wp:posOffset>4118610</wp:posOffset>
          </wp:positionH>
          <wp:positionV relativeFrom="paragraph">
            <wp:posOffset>-29845</wp:posOffset>
          </wp:positionV>
          <wp:extent cx="144780" cy="144780"/>
          <wp:effectExtent l="0" t="0" r="7620" b="7620"/>
          <wp:wrapNone/>
          <wp:docPr id="253540227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960143" name="Graphic 12299601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780" cy="144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2816" behindDoc="1" locked="0" layoutInCell="1" allowOverlap="1" wp14:anchorId="53424C8A" wp14:editId="54F7C551">
          <wp:simplePos x="0" y="0"/>
          <wp:positionH relativeFrom="column">
            <wp:posOffset>4110355</wp:posOffset>
          </wp:positionH>
          <wp:positionV relativeFrom="paragraph">
            <wp:posOffset>-293370</wp:posOffset>
          </wp:positionV>
          <wp:extent cx="142875" cy="144145"/>
          <wp:effectExtent l="0" t="0" r="9525" b="8255"/>
          <wp:wrapNone/>
          <wp:docPr id="818438103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475053" name="Graphic 1369475053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42875" cy="144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8720" behindDoc="1" locked="0" layoutInCell="1" allowOverlap="1" wp14:anchorId="452623B5" wp14:editId="50801C9B">
          <wp:simplePos x="0" y="0"/>
          <wp:positionH relativeFrom="column">
            <wp:posOffset>4110355</wp:posOffset>
          </wp:positionH>
          <wp:positionV relativeFrom="paragraph">
            <wp:posOffset>-492125</wp:posOffset>
          </wp:positionV>
          <wp:extent cx="142875" cy="139065"/>
          <wp:effectExtent l="0" t="0" r="9525" b="0"/>
          <wp:wrapNone/>
          <wp:docPr id="67433046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682565" name="Graphic 1468682565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875" cy="139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5CA0FCE" wp14:editId="72A9E740">
              <wp:simplePos x="0" y="0"/>
              <wp:positionH relativeFrom="column">
                <wp:posOffset>4259580</wp:posOffset>
              </wp:positionH>
              <wp:positionV relativeFrom="paragraph">
                <wp:posOffset>-348615</wp:posOffset>
              </wp:positionV>
              <wp:extent cx="2056130" cy="295275"/>
              <wp:effectExtent l="0" t="0" r="0" b="0"/>
              <wp:wrapNone/>
              <wp:docPr id="25810853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A6F8D7" w14:textId="2B2CEC0C" w:rsidR="006F48AF" w:rsidRPr="00B621E6" w:rsidRDefault="007C1A88" w:rsidP="006F48AF">
                          <w:pPr>
                            <w:rPr>
                              <w:sz w:val="22"/>
                              <w:szCs w:val="22"/>
                              <w:lang w:val="en-ZA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  <w:lang w:val="en-ZA"/>
                            </w:rPr>
                            <w:t>063 401 9080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5CA0FCE" id="_x0000_s1030" type="#_x0000_t202" style="position:absolute;margin-left:335.4pt;margin-top:-27.45pt;width:161.9pt;height:23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TL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" filled="f" stroked="f" strokeweight=".5pt">
              <v:textbox>
                <w:txbxContent>
                  <w:p w14:paraId="14A6F8D7" w14:textId="2B2CEC0C" w:rsidR="006F48AF" w:rsidRPr="00B621E6" w:rsidRDefault="007C1A88" w:rsidP="006F48AF">
                    <w:pPr>
                      <w:rPr>
                        <w:sz w:val="22"/>
                        <w:szCs w:val="22"/>
                        <w:lang w:val="en-ZA"/>
                      </w:rPr>
                    </w:pPr>
                    <w:r w:rsidRPr="00B621E6">
                      <w:rPr>
                        <w:sz w:val="22"/>
                        <w:szCs w:val="22"/>
                        <w:lang w:val="en-ZA"/>
                      </w:rPr>
                      <w:t>063 401 9080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85BDDE5" wp14:editId="52F13606">
              <wp:simplePos x="0" y="0"/>
              <wp:positionH relativeFrom="column">
                <wp:posOffset>4259580</wp:posOffset>
              </wp:positionH>
              <wp:positionV relativeFrom="paragraph">
                <wp:posOffset>-604091</wp:posOffset>
              </wp:positionV>
              <wp:extent cx="2056130" cy="295275"/>
              <wp:effectExtent l="0" t="0" r="0" b="0"/>
              <wp:wrapNone/>
              <wp:docPr id="84346691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6130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4CA4DD" w14:textId="57E25FCD" w:rsidR="006F48AF" w:rsidRPr="00B621E6" w:rsidRDefault="006F48AF" w:rsidP="006F48AF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B621E6">
                            <w:rPr>
                              <w:sz w:val="22"/>
                              <w:szCs w:val="22"/>
                            </w:rPr>
                            <w:t>h</w:t>
                          </w:r>
                          <w:r w:rsidR="007C1A88" w:rsidRPr="00B621E6">
                            <w:rPr>
                              <w:sz w:val="22"/>
                              <w:szCs w:val="22"/>
                            </w:rPr>
                            <w:t>erb</w:t>
                          </w:r>
                          <w:r w:rsidRPr="00B621E6">
                            <w:rPr>
                              <w:sz w:val="22"/>
                              <w:szCs w:val="22"/>
                            </w:rPr>
                            <w:t>@venturo.co.za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5BDDE5" id="_x0000_s1031" type="#_x0000_t202" style="position:absolute;margin-left:335.4pt;margin-top:-47.55pt;width:161.9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" filled="f" stroked="f" strokeweight=".5pt">
              <v:textbox>
                <w:txbxContent>
                  <w:p w14:paraId="5F4CA4DD" w14:textId="57E25FCD" w:rsidR="006F48AF" w:rsidRPr="00B621E6" w:rsidRDefault="006F48AF" w:rsidP="006F48AF">
                    <w:pPr>
                      <w:rPr>
                        <w:sz w:val="22"/>
                        <w:szCs w:val="22"/>
                      </w:rPr>
                    </w:pPr>
                    <w:r w:rsidRPr="00B621E6">
                      <w:rPr>
                        <w:sz w:val="22"/>
                        <w:szCs w:val="22"/>
                      </w:rPr>
                      <w:t>h</w:t>
                    </w:r>
                    <w:r w:rsidR="007C1A88" w:rsidRPr="00B621E6">
                      <w:rPr>
                        <w:sz w:val="22"/>
                        <w:szCs w:val="22"/>
                      </w:rPr>
                      <w:t>erb</w:t>
                    </w:r>
                    <w:r w:rsidRPr="00B621E6">
                      <w:rPr>
                        <w:sz w:val="22"/>
                        <w:szCs w:val="22"/>
                      </w:rPr>
                      <w:t>@venturo.co.za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11E2732" wp14:editId="038263BB">
              <wp:simplePos x="0" y="0"/>
              <wp:positionH relativeFrom="column">
                <wp:posOffset>3565525</wp:posOffset>
              </wp:positionH>
              <wp:positionV relativeFrom="paragraph">
                <wp:posOffset>-2087563</wp:posOffset>
              </wp:positionV>
              <wp:extent cx="2710815" cy="4347845"/>
              <wp:effectExtent l="19685" t="18415" r="0" b="52070"/>
              <wp:wrapNone/>
              <wp:docPr id="1014227070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2710815" cy="4347845"/>
                      </a:xfrm>
                      <a:custGeom>
                        <a:avLst/>
                        <a:gdLst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3274423 w 3997235"/>
                          <a:gd name="connsiteY3" fmla="*/ 600892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267200 h 4267200"/>
                          <a:gd name="connsiteX1" fmla="*/ 627018 w 3997235"/>
                          <a:gd name="connsiteY1" fmla="*/ 2934789 h 4267200"/>
                          <a:gd name="connsiteX2" fmla="*/ 2804160 w 3997235"/>
                          <a:gd name="connsiteY2" fmla="*/ 2055223 h 4267200"/>
                          <a:gd name="connsiteX3" fmla="*/ 2986837 w 3997235"/>
                          <a:gd name="connsiteY3" fmla="*/ 290341 h 4267200"/>
                          <a:gd name="connsiteX4" fmla="*/ 3997235 w 3997235"/>
                          <a:gd name="connsiteY4" fmla="*/ 0 h 4267200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804160 w 3997235"/>
                          <a:gd name="connsiteY2" fmla="*/ 2136207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0 w 3997235"/>
                          <a:gd name="connsiteY0" fmla="*/ 4348184 h 4348184"/>
                          <a:gd name="connsiteX1" fmla="*/ 627018 w 3997235"/>
                          <a:gd name="connsiteY1" fmla="*/ 3015773 h 4348184"/>
                          <a:gd name="connsiteX2" fmla="*/ 2712132 w 3997235"/>
                          <a:gd name="connsiteY2" fmla="*/ 1739364 h 4348184"/>
                          <a:gd name="connsiteX3" fmla="*/ 2986837 w 3997235"/>
                          <a:gd name="connsiteY3" fmla="*/ 371325 h 4348184"/>
                          <a:gd name="connsiteX4" fmla="*/ 3997235 w 3997235"/>
                          <a:gd name="connsiteY4" fmla="*/ 80984 h 4348184"/>
                          <a:gd name="connsiteX0" fmla="*/ 1012958 w 3388205"/>
                          <a:gd name="connsiteY0" fmla="*/ 4348187 h 4348187"/>
                          <a:gd name="connsiteX1" fmla="*/ 17988 w 3388205"/>
                          <a:gd name="connsiteY1" fmla="*/ 3015773 h 4348187"/>
                          <a:gd name="connsiteX2" fmla="*/ 2103102 w 3388205"/>
                          <a:gd name="connsiteY2" fmla="*/ 1739364 h 4348187"/>
                          <a:gd name="connsiteX3" fmla="*/ 2377807 w 3388205"/>
                          <a:gd name="connsiteY3" fmla="*/ 371325 h 4348187"/>
                          <a:gd name="connsiteX4" fmla="*/ 3388205 w 3388205"/>
                          <a:gd name="connsiteY4" fmla="*/ 80984 h 4348187"/>
                          <a:gd name="connsiteX0" fmla="*/ 1024068 w 3399315"/>
                          <a:gd name="connsiteY0" fmla="*/ 4348187 h 4348187"/>
                          <a:gd name="connsiteX1" fmla="*/ 29098 w 3399315"/>
                          <a:gd name="connsiteY1" fmla="*/ 3015773 h 4348187"/>
                          <a:gd name="connsiteX2" fmla="*/ 2114212 w 3399315"/>
                          <a:gd name="connsiteY2" fmla="*/ 1739364 h 4348187"/>
                          <a:gd name="connsiteX3" fmla="*/ 2388917 w 3399315"/>
                          <a:gd name="connsiteY3" fmla="*/ 371325 h 4348187"/>
                          <a:gd name="connsiteX4" fmla="*/ 3399315 w 3399315"/>
                          <a:gd name="connsiteY4" fmla="*/ 80984 h 4348187"/>
                          <a:gd name="connsiteX0" fmla="*/ 287944 w 2663191"/>
                          <a:gd name="connsiteY0" fmla="*/ 4348187 h 4348187"/>
                          <a:gd name="connsiteX1" fmla="*/ 201835 w 2663191"/>
                          <a:gd name="connsiteY1" fmla="*/ 2854737 h 4348187"/>
                          <a:gd name="connsiteX2" fmla="*/ 1378088 w 2663191"/>
                          <a:gd name="connsiteY2" fmla="*/ 1739364 h 4348187"/>
                          <a:gd name="connsiteX3" fmla="*/ 1652793 w 2663191"/>
                          <a:gd name="connsiteY3" fmla="*/ 371325 h 4348187"/>
                          <a:gd name="connsiteX4" fmla="*/ 2663191 w 2663191"/>
                          <a:gd name="connsiteY4" fmla="*/ 80984 h 4348187"/>
                          <a:gd name="connsiteX0" fmla="*/ 301964 w 2677211"/>
                          <a:gd name="connsiteY0" fmla="*/ 4348187 h 4348187"/>
                          <a:gd name="connsiteX1" fmla="*/ 215855 w 2677211"/>
                          <a:gd name="connsiteY1" fmla="*/ 2854737 h 4348187"/>
                          <a:gd name="connsiteX2" fmla="*/ 1392108 w 2677211"/>
                          <a:gd name="connsiteY2" fmla="*/ 1739364 h 4348187"/>
                          <a:gd name="connsiteX3" fmla="*/ 1666813 w 2677211"/>
                          <a:gd name="connsiteY3" fmla="*/ 371325 h 4348187"/>
                          <a:gd name="connsiteX4" fmla="*/ 2677211 w 2677211"/>
                          <a:gd name="connsiteY4" fmla="*/ 80984 h 4348187"/>
                          <a:gd name="connsiteX0" fmla="*/ 336065 w 2711312"/>
                          <a:gd name="connsiteY0" fmla="*/ 4348187 h 4348187"/>
                          <a:gd name="connsiteX1" fmla="*/ 249956 w 2711312"/>
                          <a:gd name="connsiteY1" fmla="*/ 2854737 h 4348187"/>
                          <a:gd name="connsiteX2" fmla="*/ 1426209 w 2711312"/>
                          <a:gd name="connsiteY2" fmla="*/ 1739364 h 4348187"/>
                          <a:gd name="connsiteX3" fmla="*/ 1700914 w 2711312"/>
                          <a:gd name="connsiteY3" fmla="*/ 371325 h 4348187"/>
                          <a:gd name="connsiteX4" fmla="*/ 2711312 w 2711312"/>
                          <a:gd name="connsiteY4" fmla="*/ 80984 h 434818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2711312" h="4348187">
                            <a:moveTo>
                              <a:pt x="336065" y="4348187"/>
                            </a:moveTo>
                            <a:cubicBezTo>
                              <a:pt x="-165038" y="4015850"/>
                              <a:pt x="-29526" y="3272286"/>
                              <a:pt x="249956" y="2854737"/>
                            </a:cubicBezTo>
                            <a:cubicBezTo>
                              <a:pt x="529438" y="2437188"/>
                              <a:pt x="1184383" y="2153266"/>
                              <a:pt x="1426209" y="1739364"/>
                            </a:cubicBezTo>
                            <a:cubicBezTo>
                              <a:pt x="1668035" y="1325462"/>
                              <a:pt x="1502068" y="713862"/>
                              <a:pt x="1700914" y="371325"/>
                            </a:cubicBezTo>
                            <a:cubicBezTo>
                              <a:pt x="1899760" y="28788"/>
                              <a:pt x="2376199" y="-97980"/>
                              <a:pt x="2711312" y="80984"/>
                            </a:cubicBezTo>
                          </a:path>
                        </a:pathLst>
                      </a:custGeom>
                      <a:noFill/>
                      <a:ln w="28575">
                        <a:solidFill>
                          <a:schemeClr val="bg2"/>
                        </a:solidFill>
                        <a:prstDash val="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7799AA" id="Freeform 4" o:spid="_x0000_s1026" style="position:absolute;margin-left:280.75pt;margin-top:-164.4pt;width:213.45pt;height:342.35pt;rotation:-90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11312,4348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" path="m336065,4348187c-165038,4015850,-29526,3272286,249956,2854737,529438,2437188,1184383,2153266,1426209,1739364,1668035,1325462,1502068,713862,1700914,371325,1899760,28788,2376199,-97980,2711312,80984e" filled="f" strokecolor="#ebe9f4 [3214]" strokeweight="2.25pt">
              <v:stroke dashstyle="dash" joinstyle="miter"/>
              <v:path arrowok="t" o:connecttype="custom" o:connectlocs="336003,4347845;249910,2854512;1425948,1739227;1700602,371296;2710815,80978" o:connectangles="0,0,0,0,0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16934586" wp14:editId="3C389CA1">
          <wp:simplePos x="0" y="0"/>
          <wp:positionH relativeFrom="margin">
            <wp:posOffset>2962910</wp:posOffset>
          </wp:positionH>
          <wp:positionV relativeFrom="paragraph">
            <wp:posOffset>-605790</wp:posOffset>
          </wp:positionV>
          <wp:extent cx="720000" cy="720000"/>
          <wp:effectExtent l="0" t="0" r="0" b="4445"/>
          <wp:wrapNone/>
          <wp:docPr id="16316163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481115" name="Picture 301481115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739" behindDoc="0" locked="0" layoutInCell="1" allowOverlap="1" wp14:anchorId="641D7166" wp14:editId="061351C6">
          <wp:simplePos x="0" y="0"/>
          <wp:positionH relativeFrom="margin">
            <wp:posOffset>1305</wp:posOffset>
          </wp:positionH>
          <wp:positionV relativeFrom="paragraph">
            <wp:posOffset>-570865</wp:posOffset>
          </wp:positionV>
          <wp:extent cx="2200000" cy="720000"/>
          <wp:effectExtent l="0" t="0" r="0" b="0"/>
          <wp:wrapNone/>
          <wp:docPr id="12190876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0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4B0"/>
    <w:multiLevelType w:val="multilevel"/>
    <w:tmpl w:val="57E2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722E"/>
    <w:multiLevelType w:val="hybridMultilevel"/>
    <w:tmpl w:val="2C5E7A66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64BE8"/>
    <w:multiLevelType w:val="hybridMultilevel"/>
    <w:tmpl w:val="A96C0AD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73CE2"/>
    <w:multiLevelType w:val="hybridMultilevel"/>
    <w:tmpl w:val="F402B71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36161"/>
    <w:multiLevelType w:val="hybridMultilevel"/>
    <w:tmpl w:val="31306FE2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C73FA"/>
    <w:multiLevelType w:val="hybridMultilevel"/>
    <w:tmpl w:val="1AEC4AC0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732B9"/>
    <w:multiLevelType w:val="hybridMultilevel"/>
    <w:tmpl w:val="3C2A834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473D7"/>
    <w:multiLevelType w:val="hybridMultilevel"/>
    <w:tmpl w:val="98881768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2AC8"/>
    <w:multiLevelType w:val="hybridMultilevel"/>
    <w:tmpl w:val="B156BA6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86F65"/>
    <w:multiLevelType w:val="hybridMultilevel"/>
    <w:tmpl w:val="A912BD6A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536BE"/>
    <w:multiLevelType w:val="hybridMultilevel"/>
    <w:tmpl w:val="906890C2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9049B1"/>
    <w:multiLevelType w:val="hybridMultilevel"/>
    <w:tmpl w:val="AA3E918C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71DD9"/>
    <w:multiLevelType w:val="hybridMultilevel"/>
    <w:tmpl w:val="9DBA8F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900474"/>
    <w:multiLevelType w:val="hybridMultilevel"/>
    <w:tmpl w:val="F1BA0E34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24CA5"/>
    <w:multiLevelType w:val="hybridMultilevel"/>
    <w:tmpl w:val="244AB41A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086DDB"/>
    <w:multiLevelType w:val="hybridMultilevel"/>
    <w:tmpl w:val="741CCC1E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4105B"/>
    <w:multiLevelType w:val="hybridMultilevel"/>
    <w:tmpl w:val="53624A1C"/>
    <w:lvl w:ilvl="0" w:tplc="527847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548173">
    <w:abstractNumId w:val="12"/>
  </w:num>
  <w:num w:numId="2" w16cid:durableId="1442997058">
    <w:abstractNumId w:val="8"/>
  </w:num>
  <w:num w:numId="3" w16cid:durableId="366102227">
    <w:abstractNumId w:val="13"/>
  </w:num>
  <w:num w:numId="4" w16cid:durableId="666442021">
    <w:abstractNumId w:val="7"/>
  </w:num>
  <w:num w:numId="5" w16cid:durableId="549265374">
    <w:abstractNumId w:val="10"/>
  </w:num>
  <w:num w:numId="6" w16cid:durableId="127282589">
    <w:abstractNumId w:val="16"/>
  </w:num>
  <w:num w:numId="7" w16cid:durableId="1065640769">
    <w:abstractNumId w:val="2"/>
  </w:num>
  <w:num w:numId="8" w16cid:durableId="1097284419">
    <w:abstractNumId w:val="6"/>
  </w:num>
  <w:num w:numId="9" w16cid:durableId="2045135788">
    <w:abstractNumId w:val="11"/>
  </w:num>
  <w:num w:numId="10" w16cid:durableId="1981693742">
    <w:abstractNumId w:val="0"/>
  </w:num>
  <w:num w:numId="11" w16cid:durableId="1691176291">
    <w:abstractNumId w:val="5"/>
  </w:num>
  <w:num w:numId="12" w16cid:durableId="1880972174">
    <w:abstractNumId w:val="4"/>
  </w:num>
  <w:num w:numId="13" w16cid:durableId="1743794153">
    <w:abstractNumId w:val="9"/>
  </w:num>
  <w:num w:numId="14" w16cid:durableId="1815099060">
    <w:abstractNumId w:val="14"/>
  </w:num>
  <w:num w:numId="15" w16cid:durableId="171379701">
    <w:abstractNumId w:val="15"/>
  </w:num>
  <w:num w:numId="16" w16cid:durableId="1942300417">
    <w:abstractNumId w:val="1"/>
  </w:num>
  <w:num w:numId="17" w16cid:durableId="1497502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A88"/>
    <w:rsid w:val="00006D00"/>
    <w:rsid w:val="0002742B"/>
    <w:rsid w:val="000B09D4"/>
    <w:rsid w:val="000D6455"/>
    <w:rsid w:val="001A6E7E"/>
    <w:rsid w:val="001E11FA"/>
    <w:rsid w:val="001E241A"/>
    <w:rsid w:val="00247221"/>
    <w:rsid w:val="00265D71"/>
    <w:rsid w:val="00292726"/>
    <w:rsid w:val="002E76C9"/>
    <w:rsid w:val="00365C33"/>
    <w:rsid w:val="003B6DA8"/>
    <w:rsid w:val="00421B08"/>
    <w:rsid w:val="004244AF"/>
    <w:rsid w:val="00474A46"/>
    <w:rsid w:val="004F3615"/>
    <w:rsid w:val="004F3837"/>
    <w:rsid w:val="005711D8"/>
    <w:rsid w:val="0058427B"/>
    <w:rsid w:val="00596111"/>
    <w:rsid w:val="005C0AFC"/>
    <w:rsid w:val="00616D69"/>
    <w:rsid w:val="006B4958"/>
    <w:rsid w:val="006F1238"/>
    <w:rsid w:val="006F48AF"/>
    <w:rsid w:val="00702E01"/>
    <w:rsid w:val="00707DEB"/>
    <w:rsid w:val="00733762"/>
    <w:rsid w:val="00762415"/>
    <w:rsid w:val="007923F3"/>
    <w:rsid w:val="007A1EDF"/>
    <w:rsid w:val="007C1A88"/>
    <w:rsid w:val="008151EF"/>
    <w:rsid w:val="00823126"/>
    <w:rsid w:val="00845226"/>
    <w:rsid w:val="008E23A4"/>
    <w:rsid w:val="00985F09"/>
    <w:rsid w:val="009970A8"/>
    <w:rsid w:val="00A13324"/>
    <w:rsid w:val="00A70EDD"/>
    <w:rsid w:val="00AA05F0"/>
    <w:rsid w:val="00B00277"/>
    <w:rsid w:val="00B1203C"/>
    <w:rsid w:val="00B2309D"/>
    <w:rsid w:val="00B621E6"/>
    <w:rsid w:val="00C25788"/>
    <w:rsid w:val="00C54FF3"/>
    <w:rsid w:val="00C76320"/>
    <w:rsid w:val="00D2581A"/>
    <w:rsid w:val="00D804F7"/>
    <w:rsid w:val="00DB1980"/>
    <w:rsid w:val="00DB4290"/>
    <w:rsid w:val="00DF1B07"/>
    <w:rsid w:val="00E81BBE"/>
    <w:rsid w:val="00E8375B"/>
    <w:rsid w:val="00E917F5"/>
    <w:rsid w:val="00EA0BAA"/>
    <w:rsid w:val="00EA4FF9"/>
    <w:rsid w:val="00EB59F0"/>
    <w:rsid w:val="00ED2C6B"/>
    <w:rsid w:val="00ED7FA7"/>
    <w:rsid w:val="00F1370E"/>
    <w:rsid w:val="00F527E9"/>
    <w:rsid w:val="00F90EA0"/>
    <w:rsid w:val="00F95F91"/>
    <w:rsid w:val="00FD1EF8"/>
    <w:rsid w:val="00FE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168AD"/>
  <w15:chartTrackingRefBased/>
  <w15:docId w15:val="{1F6FB7BF-8F54-4C1E-8F9E-92F79A9D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DA8"/>
    <w:rPr>
      <w:rFonts w:ascii="Nunito ExtraLight" w:hAnsi="Nunito ExtraLight"/>
      <w:color w:val="2A2D35"/>
      <w:sz w:val="28"/>
      <w:szCs w:val="2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726"/>
    <w:pPr>
      <w:outlineLvl w:val="0"/>
    </w:pPr>
    <w:rPr>
      <w:rFonts w:ascii="Social Gothic Rough" w:hAnsi="Social Gothic Rough"/>
      <w:b/>
      <w:bCs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26"/>
    <w:pPr>
      <w:keepNext/>
      <w:keepLines/>
      <w:spacing w:before="160" w:after="80"/>
      <w:outlineLvl w:val="1"/>
    </w:pPr>
    <w:rPr>
      <w:rFonts w:ascii="Social Gothic Rough" w:eastAsiaTheme="majorEastAsia" w:hAnsi="Social Gothic Rough" w:cstheme="majorBidi"/>
      <w:b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726"/>
    <w:pPr>
      <w:keepNext/>
      <w:keepLines/>
      <w:spacing w:before="160" w:after="80"/>
      <w:outlineLvl w:val="2"/>
    </w:pPr>
    <w:rPr>
      <w:rFonts w:ascii="Social Gothic Rough" w:eastAsiaTheme="majorEastAsia" w:hAnsi="Social Gothic Rough" w:cstheme="majorBidi"/>
      <w:b/>
      <w:color w:val="292D34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F1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DF1B07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DF1B07"/>
    <w:pPr>
      <w:keepNext/>
      <w:keepLines/>
      <w:spacing w:before="40"/>
      <w:outlineLvl w:val="5"/>
    </w:pPr>
    <w:rPr>
      <w:rFonts w:eastAsiaTheme="majorEastAsia" w:cstheme="majorBidi"/>
      <w:i/>
      <w:iCs/>
      <w:color w:val="69738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DF1B07"/>
    <w:pPr>
      <w:keepNext/>
      <w:keepLines/>
      <w:spacing w:before="40"/>
      <w:outlineLvl w:val="6"/>
    </w:pPr>
    <w:rPr>
      <w:rFonts w:eastAsiaTheme="majorEastAsia" w:cstheme="majorBidi"/>
      <w:color w:val="69738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1B07"/>
    <w:pPr>
      <w:keepNext/>
      <w:keepLines/>
      <w:outlineLvl w:val="7"/>
    </w:pPr>
    <w:rPr>
      <w:rFonts w:eastAsiaTheme="majorEastAsia" w:cstheme="majorBidi"/>
      <w:i/>
      <w:iCs/>
      <w:color w:val="454B5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07"/>
    <w:pPr>
      <w:keepNext/>
      <w:keepLines/>
      <w:outlineLvl w:val="8"/>
    </w:pPr>
    <w:rPr>
      <w:rFonts w:eastAsiaTheme="majorEastAsia" w:cstheme="majorBidi"/>
      <w:color w:val="454B5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26"/>
    <w:rPr>
      <w:rFonts w:ascii="Social Gothic Rough" w:hAnsi="Social Gothic Rough"/>
      <w:b/>
      <w:bCs/>
      <w:color w:val="2A2D35"/>
      <w:sz w:val="52"/>
      <w:szCs w:val="5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2726"/>
    <w:rPr>
      <w:rFonts w:ascii="Social Gothic Rough" w:eastAsiaTheme="majorEastAsia" w:hAnsi="Social Gothic Rough" w:cstheme="majorBidi"/>
      <w:b/>
      <w:color w:val="2A2D35"/>
      <w:sz w:val="4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92726"/>
    <w:rPr>
      <w:rFonts w:ascii="Social Gothic Rough" w:eastAsiaTheme="majorEastAsia" w:hAnsi="Social Gothic Rough" w:cstheme="majorBidi"/>
      <w:b/>
      <w:color w:val="292D34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F1B07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1B07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F1B07"/>
    <w:rPr>
      <w:rFonts w:eastAsiaTheme="majorEastAsia" w:cstheme="majorBidi"/>
      <w:i/>
      <w:iCs/>
      <w:color w:val="69738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F1B07"/>
    <w:rPr>
      <w:rFonts w:eastAsiaTheme="majorEastAsia" w:cstheme="majorBidi"/>
      <w:color w:val="69738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07"/>
    <w:rPr>
      <w:rFonts w:eastAsiaTheme="majorEastAsia" w:cstheme="majorBidi"/>
      <w:i/>
      <w:iCs/>
      <w:color w:val="454B5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07"/>
    <w:rPr>
      <w:rFonts w:eastAsiaTheme="majorEastAsia" w:cstheme="majorBidi"/>
      <w:color w:val="454B5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A"/>
    <w:pPr>
      <w:spacing w:after="80"/>
      <w:contextualSpacing/>
    </w:pPr>
    <w:rPr>
      <w:rFonts w:ascii="Social Gothic Rough" w:eastAsiaTheme="majorEastAsia" w:hAnsi="Social Gothic Rough" w:cstheme="majorBidi"/>
      <w:b/>
      <w:bCs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A0BAA"/>
    <w:rPr>
      <w:rFonts w:ascii="Social Gothic Rough" w:eastAsiaTheme="majorEastAsia" w:hAnsi="Social Gothic Rough" w:cstheme="majorBidi"/>
      <w:b/>
      <w:bCs/>
      <w:color w:val="2A2D35"/>
      <w:spacing w:val="-10"/>
      <w:kern w:val="28"/>
      <w:sz w:val="96"/>
      <w:szCs w:val="9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290"/>
    <w:pPr>
      <w:numPr>
        <w:ilvl w:val="1"/>
      </w:numPr>
      <w:spacing w:after="160"/>
    </w:pPr>
    <w:rPr>
      <w:rFonts w:eastAsiaTheme="majorEastAsia" w:cstheme="majorBidi"/>
      <w:color w:val="697385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4290"/>
    <w:rPr>
      <w:rFonts w:ascii="Nunito ExtraLight" w:eastAsiaTheme="majorEastAsia" w:hAnsi="Nunito ExtraLight" w:cstheme="majorBidi"/>
      <w:color w:val="697385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F1B07"/>
    <w:pPr>
      <w:spacing w:before="160" w:after="160"/>
      <w:jc w:val="center"/>
    </w:pPr>
    <w:rPr>
      <w:i/>
      <w:iCs/>
      <w:color w:val="575F6E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07"/>
    <w:rPr>
      <w:i/>
      <w:iCs/>
      <w:color w:val="575F6E" w:themeColor="text1" w:themeTint="BF"/>
    </w:rPr>
  </w:style>
  <w:style w:type="paragraph" w:styleId="ListParagraph">
    <w:name w:val="List Paragraph"/>
    <w:basedOn w:val="Normal"/>
    <w:uiPriority w:val="34"/>
    <w:qFormat/>
    <w:rsid w:val="00DF1B07"/>
    <w:pPr>
      <w:ind w:left="720"/>
      <w:contextualSpacing/>
    </w:pPr>
  </w:style>
  <w:style w:type="character" w:styleId="IntenseEmphasis">
    <w:name w:val="Intense Emphasis"/>
    <w:basedOn w:val="Emphasis"/>
    <w:uiPriority w:val="21"/>
    <w:qFormat/>
    <w:rsid w:val="008E23A4"/>
    <w:rPr>
      <w:rFonts w:ascii="Nunito Black" w:hAnsi="Nunito Black"/>
      <w:b/>
      <w:i/>
      <w:iCs/>
      <w:color w:val="2A2D3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DF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DF"/>
    <w:rPr>
      <w:rFonts w:ascii="Lato" w:hAnsi="Lato"/>
      <w:i/>
      <w:iCs/>
      <w:color w:val="2A2D35"/>
      <w:sz w:val="28"/>
      <w:szCs w:val="28"/>
      <w:lang w:val="en-US"/>
    </w:rPr>
  </w:style>
  <w:style w:type="character" w:styleId="IntenseReference">
    <w:name w:val="Intense Reference"/>
    <w:basedOn w:val="DefaultParagraphFont"/>
    <w:uiPriority w:val="32"/>
    <w:qFormat/>
    <w:rsid w:val="00F1370E"/>
    <w:rPr>
      <w:rFonts w:ascii="Nunito ExtraBold" w:hAnsi="Nunito ExtraBold"/>
      <w:b/>
      <w:bCs/>
      <w:i w:val="0"/>
      <w:smallCaps/>
      <w:color w:val="2A2D35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B07"/>
  </w:style>
  <w:style w:type="paragraph" w:styleId="Footer">
    <w:name w:val="footer"/>
    <w:basedOn w:val="Normal"/>
    <w:link w:val="FooterChar"/>
    <w:uiPriority w:val="99"/>
    <w:unhideWhenUsed/>
    <w:rsid w:val="00DF1B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B07"/>
  </w:style>
  <w:style w:type="character" w:styleId="PageNumber">
    <w:name w:val="page number"/>
    <w:basedOn w:val="DefaultParagraphFont"/>
    <w:uiPriority w:val="99"/>
    <w:semiHidden/>
    <w:unhideWhenUsed/>
    <w:rsid w:val="001E241A"/>
  </w:style>
  <w:style w:type="paragraph" w:styleId="NoSpacing">
    <w:name w:val="No Spacing"/>
    <w:uiPriority w:val="1"/>
    <w:qFormat/>
    <w:rsid w:val="003B6DA8"/>
    <w:rPr>
      <w:rFonts w:ascii="Nunito ExtraLight" w:hAnsi="Nunito ExtraLight"/>
      <w:sz w:val="28"/>
      <w:szCs w:val="28"/>
      <w:lang w:val="en-US"/>
    </w:rPr>
  </w:style>
  <w:style w:type="character" w:styleId="SubtleEmphasis">
    <w:name w:val="Subtle Emphasis"/>
    <w:basedOn w:val="DefaultParagraphFont"/>
    <w:uiPriority w:val="19"/>
    <w:qFormat/>
    <w:rsid w:val="008E23A4"/>
    <w:rPr>
      <w:rFonts w:ascii="Nunito ExtraLight" w:hAnsi="Nunito ExtraLight"/>
      <w:b w:val="0"/>
      <w:i/>
      <w:iCs/>
      <w:color w:val="575F6E" w:themeColor="text1" w:themeTint="BF"/>
    </w:rPr>
  </w:style>
  <w:style w:type="character" w:styleId="Emphasis">
    <w:name w:val="Emphasis"/>
    <w:basedOn w:val="SubtleEmphasis"/>
    <w:uiPriority w:val="20"/>
    <w:qFormat/>
    <w:rsid w:val="008E23A4"/>
    <w:rPr>
      <w:rFonts w:ascii="Nunito ExtraBold" w:hAnsi="Nunito ExtraBold"/>
      <w:b/>
      <w:i/>
      <w:iCs/>
      <w:color w:val="2A2D35"/>
    </w:rPr>
  </w:style>
  <w:style w:type="character" w:styleId="Strong">
    <w:name w:val="Strong"/>
    <w:basedOn w:val="DefaultParagraphFont"/>
    <w:uiPriority w:val="22"/>
    <w:qFormat/>
    <w:rsid w:val="00DB4290"/>
    <w:rPr>
      <w:rFonts w:ascii="Nunito ExtraBold" w:hAnsi="Nunito ExtraBold"/>
      <w:b/>
      <w:bCs/>
      <w:i w:val="0"/>
    </w:rPr>
  </w:style>
  <w:style w:type="character" w:styleId="SubtleReference">
    <w:name w:val="Subtle Reference"/>
    <w:basedOn w:val="DefaultParagraphFont"/>
    <w:uiPriority w:val="31"/>
    <w:qFormat/>
    <w:rsid w:val="00F1370E"/>
    <w:rPr>
      <w:rFonts w:ascii="Nunito ExtraLight" w:hAnsi="Nunito ExtraLight"/>
      <w:b w:val="0"/>
      <w:i w:val="0"/>
      <w:smallCaps/>
      <w:color w:val="2A2D35"/>
    </w:rPr>
  </w:style>
  <w:style w:type="character" w:styleId="BookTitle">
    <w:name w:val="Book Title"/>
    <w:basedOn w:val="DefaultParagraphFont"/>
    <w:uiPriority w:val="33"/>
    <w:qFormat/>
    <w:rsid w:val="00F1370E"/>
    <w:rPr>
      <w:rFonts w:ascii="Nunito ExtraBold" w:hAnsi="Nunito ExtraBold"/>
      <w:b/>
      <w:bCs/>
      <w:i w:val="0"/>
      <w:iCs/>
      <w:spacing w:val="5"/>
    </w:rPr>
  </w:style>
  <w:style w:type="table" w:styleId="TableGrid">
    <w:name w:val="Table Grid"/>
    <w:basedOn w:val="TableNormal"/>
    <w:uiPriority w:val="39"/>
    <w:rsid w:val="00B002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7DEB"/>
    <w:rPr>
      <w:color w:val="74C4E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venturo.co.za/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://www.venturo.co.za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image" Target="media/image5.png"/><Relationship Id="rId7" Type="http://schemas.openxmlformats.org/officeDocument/2006/relationships/image" Target="media/image2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\OneDrive\Documents\1.%20Viatori%20Business\3.%20Branding%20and%20Design\2.%20Document%20Templates\letterhead-template.dotx" TargetMode="External"/></Relationships>
</file>

<file path=word/theme/theme1.xml><?xml version="1.0" encoding="utf-8"?>
<a:theme xmlns:a="http://schemas.openxmlformats.org/drawingml/2006/main" name="Office Theme">
  <a:themeElements>
    <a:clrScheme name="Venturo">
      <a:dk1>
        <a:srgbClr val="292D34"/>
      </a:dk1>
      <a:lt1>
        <a:srgbClr val="FFFFFF"/>
      </a:lt1>
      <a:dk2>
        <a:srgbClr val="363E47"/>
      </a:dk2>
      <a:lt2>
        <a:srgbClr val="EBE9F4"/>
      </a:lt2>
      <a:accent1>
        <a:srgbClr val="FFC000"/>
      </a:accent1>
      <a:accent2>
        <a:srgbClr val="45A67E"/>
      </a:accent2>
      <a:accent3>
        <a:srgbClr val="8DB3FB"/>
      </a:accent3>
      <a:accent4>
        <a:srgbClr val="D64632"/>
      </a:accent4>
      <a:accent5>
        <a:srgbClr val="DB73A0"/>
      </a:accent5>
      <a:accent6>
        <a:srgbClr val="5E579F"/>
      </a:accent6>
      <a:hlink>
        <a:srgbClr val="74C4E9"/>
      </a:hlink>
      <a:folHlink>
        <a:srgbClr val="5E579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0BE7A34066154A98111B0A1F3E6135" ma:contentTypeVersion="15" ma:contentTypeDescription="Create a new document." ma:contentTypeScope="" ma:versionID="d3774bf005c585a9124757d770ffb1f4">
  <xsd:schema xmlns:xsd="http://www.w3.org/2001/XMLSchema" xmlns:xs="http://www.w3.org/2001/XMLSchema" xmlns:p="http://schemas.microsoft.com/office/2006/metadata/properties" xmlns:ns2="fb818b2c-dccd-4f35-ac3d-0f838b3fc560" xmlns:ns3="a69733e2-bb1d-4fd4-926e-3c5e7cab8179" targetNamespace="http://schemas.microsoft.com/office/2006/metadata/properties" ma:root="true" ma:fieldsID="260cf232c8662cdf5d10100cb497653d" ns2:_="" ns3:_="">
    <xsd:import namespace="fb818b2c-dccd-4f35-ac3d-0f838b3fc560"/>
    <xsd:import namespace="a69733e2-bb1d-4fd4-926e-3c5e7cab8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818b2c-dccd-4f35-ac3d-0f838b3fc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0cb62b9-5a5c-4980-ae87-67f5ce1a6d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9733e2-bb1d-4fd4-926e-3c5e7cab8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1d79c6-ff66-47df-8bdd-2c0098bf2a6f}" ma:internalName="TaxCatchAll" ma:showField="CatchAllData" ma:web="a69733e2-bb1d-4fd4-926e-3c5e7cab8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F4AB3-DFE8-43C9-88FA-1BF091FA9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509577-D62D-A84E-AACE-9731C37891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89A749-C63F-4A23-B2B6-8F68593C42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818b2c-dccd-4f35-ac3d-0f838b3fc560"/>
    <ds:schemaRef ds:uri="a69733e2-bb1d-4fd4-926e-3c5e7cab8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letterhead-template.dotx</Template>
  <TotalTime>1</TotalTime>
  <Pages>9</Pages>
  <Words>1394</Words>
  <Characters>9764</Characters>
  <Application>Microsoft Office Word</Application>
  <DocSecurity>0</DocSecurity>
  <Lines>9764</Lines>
  <Paragraphs>1394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Smith</dc:creator>
  <cp:keywords/>
  <dc:description/>
  <cp:lastModifiedBy>Herbert Smith</cp:lastModifiedBy>
  <cp:revision>2</cp:revision>
  <dcterms:created xsi:type="dcterms:W3CDTF">2026-09-22T12:28:00Z</dcterms:created>
  <dcterms:modified xsi:type="dcterms:W3CDTF">2026-09-22T12:28:00Z</dcterms:modified>
</cp:coreProperties>
</file>