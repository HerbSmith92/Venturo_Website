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98BFC18" w14:textId="68B2AF29" w:rsidR="001E241A" w:rsidRPr="0002742B" w:rsidRDefault="007C1A88" w:rsidP="00B00277">
      <w:pPr>
        <w:pStyle w:val="Heading1"/>
      </w:pPr>
      <w:r w:rsidRPr="007C1A88">
        <w:t>Venturo End-to-End Payment Flow</w:t>
      </w:r>
    </w:p>
    <w:p w14:paraId="694AD02B" w14:textId="77777777" w:rsidR="0002742B" w:rsidRPr="0002742B" w:rsidRDefault="0002742B" w:rsidP="00B00277"/>
    <w:p w14:paraId="2E0AB70C" w14:textId="10652617" w:rsidR="007C1A88" w:rsidRDefault="007C1A88" w:rsidP="00B00277">
      <w:r w:rsidRPr="007C1A88">
        <w:rPr>
          <w:rFonts w:ascii="Nunito SemiBold" w:hAnsi="Nunito SemiBold"/>
        </w:rPr>
        <w:t>Business:</w:t>
      </w:r>
      <w:r>
        <w:t xml:space="preserve"> Viatori Ventures (Pty) Ltd trading as Venturo</w:t>
      </w:r>
    </w:p>
    <w:p w14:paraId="6C1D0A58" w14:textId="3FC118DB" w:rsidR="007C1A88" w:rsidRDefault="007C1A88" w:rsidP="00B00277">
      <w:r w:rsidRPr="007C1A88">
        <w:rPr>
          <w:rFonts w:ascii="Nunito SemiBold" w:hAnsi="Nunito SemiBold"/>
        </w:rPr>
        <w:t>Website:</w:t>
      </w:r>
      <w:r>
        <w:t xml:space="preserve"> [</w:t>
      </w:r>
      <w:proofErr w:type="gramStart"/>
      <w:r>
        <w:t>www.venturo.co.za](</w:t>
      </w:r>
      <w:proofErr w:type="gramEnd"/>
      <w:r>
        <w:t>http://www.venturo.co.za)</w:t>
      </w:r>
    </w:p>
    <w:p w14:paraId="3122BAA5" w14:textId="480A0A7C" w:rsidR="007C1A88" w:rsidRDefault="007C1A88" w:rsidP="00B00277">
      <w:r w:rsidRPr="007C1A88">
        <w:rPr>
          <w:rFonts w:ascii="Nunito SemiBold" w:hAnsi="Nunito SemiBold"/>
        </w:rPr>
        <w:t>Country of Operation:</w:t>
      </w:r>
      <w:r>
        <w:t xml:space="preserve"> South Africa</w:t>
      </w:r>
    </w:p>
    <w:p w14:paraId="1C5F1C58" w14:textId="77777777" w:rsidR="007C1A88" w:rsidRDefault="007C1A88" w:rsidP="00B00277"/>
    <w:p w14:paraId="07CF0BA0" w14:textId="53726F6A" w:rsidR="007C1A88" w:rsidRDefault="007C1A88" w:rsidP="00B00277">
      <w:pPr>
        <w:pStyle w:val="Heading3"/>
      </w:pPr>
      <w:r>
        <w:t xml:space="preserve"> 1. Overview</w:t>
      </w:r>
    </w:p>
    <w:p w14:paraId="1DD5BEF6" w14:textId="77777777" w:rsidR="007C1A88" w:rsidRDefault="007C1A88" w:rsidP="00B00277">
      <w:r>
        <w:t>Venturo is an activity, experience, event &amp; community discovery platform.</w:t>
      </w:r>
    </w:p>
    <w:p w14:paraId="2C0B9E7D" w14:textId="77777777" w:rsidR="007C1A88" w:rsidRDefault="007C1A88" w:rsidP="00B00277"/>
    <w:p w14:paraId="54CBE0F3" w14:textId="77777777" w:rsidR="007C1A88" w:rsidRDefault="007C1A88" w:rsidP="00B00277">
      <w:r>
        <w:t xml:space="preserve">The platform allows users to discover activity businesses, events, experiences &amp; communities. Venturo also offers </w:t>
      </w:r>
      <w:proofErr w:type="gramStart"/>
      <w:r>
        <w:t>a paid</w:t>
      </w:r>
      <w:proofErr w:type="gramEnd"/>
      <w:r>
        <w:t xml:space="preserve"> Venturo membership and may </w:t>
      </w:r>
      <w:proofErr w:type="spellStart"/>
      <w:r>
        <w:t>organise</w:t>
      </w:r>
      <w:proofErr w:type="spellEnd"/>
      <w:r>
        <w:t xml:space="preserve"> selected Venturo-operated events.</w:t>
      </w:r>
    </w:p>
    <w:p w14:paraId="2C81A551" w14:textId="77777777" w:rsidR="007C1A88" w:rsidRDefault="007C1A88" w:rsidP="00B00277"/>
    <w:p w14:paraId="04AFE281" w14:textId="77777777" w:rsidR="007C1A88" w:rsidRDefault="007C1A88" w:rsidP="00B00277">
      <w:r>
        <w:t>The payment flow depends on the type of transaction.</w:t>
      </w:r>
    </w:p>
    <w:p w14:paraId="6A912CAD" w14:textId="77777777" w:rsidR="007C1A88" w:rsidRDefault="007C1A88" w:rsidP="00B00277"/>
    <w:p w14:paraId="5E6BE36E" w14:textId="77777777" w:rsidR="007C1A88" w:rsidRDefault="007C1A88" w:rsidP="00B00277">
      <w:r>
        <w:t>Venturo does not currently collect, hold, manage or distribute customer booking funds on behalf of independent third-party activity providers.</w:t>
      </w:r>
    </w:p>
    <w:p w14:paraId="36B671CC" w14:textId="77777777" w:rsidR="007C1A88" w:rsidRDefault="007C1A88" w:rsidP="00B00277"/>
    <w:p w14:paraId="3053DDD4" w14:textId="34BA1DF5" w:rsidR="007923F3" w:rsidRPr="007923F3" w:rsidRDefault="007923F3" w:rsidP="007923F3">
      <w:pPr>
        <w:pStyle w:val="Heading3"/>
      </w:pPr>
      <w:r>
        <w:t xml:space="preserve">2. </w:t>
      </w:r>
      <w:r w:rsidRPr="007923F3">
        <w:t>Definitions</w:t>
      </w:r>
    </w:p>
    <w:p w14:paraId="1C71CE15" w14:textId="77777777" w:rsidR="007923F3" w:rsidRDefault="007923F3" w:rsidP="007923F3">
      <w:pPr>
        <w:rPr>
          <w:sz w:val="22"/>
          <w:szCs w:val="22"/>
          <w:lang w:val="en-ZA"/>
        </w:rPr>
      </w:pPr>
      <w:r w:rsidRPr="007923F3">
        <w:rPr>
          <w:sz w:val="22"/>
          <w:szCs w:val="22"/>
          <w:lang w:val="en-ZA"/>
        </w:rPr>
        <w:t>For the purposes of this document, the following terms have the meanings set out below:</w:t>
      </w:r>
    </w:p>
    <w:p w14:paraId="5B81E99C" w14:textId="77777777" w:rsidR="007923F3" w:rsidRPr="007923F3" w:rsidRDefault="007923F3" w:rsidP="007923F3">
      <w:pPr>
        <w:rPr>
          <w:sz w:val="22"/>
          <w:szCs w:val="22"/>
          <w:lang w:val="en-ZA"/>
        </w:rPr>
      </w:pPr>
    </w:p>
    <w:p w14:paraId="54FBBAB8" w14:textId="77777777" w:rsidR="007923F3" w:rsidRDefault="007923F3" w:rsidP="007923F3">
      <w:pPr>
        <w:rPr>
          <w:sz w:val="22"/>
          <w:szCs w:val="22"/>
          <w:lang w:val="en-ZA"/>
        </w:rPr>
      </w:pPr>
      <w:r w:rsidRPr="007923F3">
        <w:rPr>
          <w:rFonts w:ascii="Nunito SemiBold" w:hAnsi="Nunito SemiBold"/>
          <w:sz w:val="22"/>
          <w:szCs w:val="22"/>
        </w:rPr>
        <w:t>Activity Provider</w:t>
      </w:r>
      <w:r w:rsidRPr="007923F3">
        <w:rPr>
          <w:sz w:val="22"/>
          <w:szCs w:val="22"/>
          <w:lang w:val="en-ZA"/>
        </w:rPr>
        <w:br/>
        <w:t>An independent third-party business, venue, organiser or service provider that offers an activity, experience or event listed or promoted through Venturo.</w:t>
      </w:r>
    </w:p>
    <w:p w14:paraId="03162DE7" w14:textId="77777777" w:rsidR="007923F3" w:rsidRPr="007923F3" w:rsidRDefault="007923F3" w:rsidP="007923F3">
      <w:pPr>
        <w:rPr>
          <w:sz w:val="22"/>
          <w:szCs w:val="22"/>
          <w:lang w:val="en-ZA"/>
        </w:rPr>
      </w:pPr>
    </w:p>
    <w:p w14:paraId="507F1520" w14:textId="77777777" w:rsidR="007923F3" w:rsidRDefault="007923F3" w:rsidP="007923F3">
      <w:pPr>
        <w:rPr>
          <w:sz w:val="22"/>
          <w:szCs w:val="22"/>
          <w:lang w:val="en-ZA"/>
        </w:rPr>
      </w:pPr>
      <w:r w:rsidRPr="007923F3">
        <w:rPr>
          <w:rFonts w:ascii="Nunito SemiBold" w:hAnsi="Nunito SemiBold"/>
          <w:sz w:val="22"/>
          <w:szCs w:val="22"/>
        </w:rPr>
        <w:t>Customer</w:t>
      </w:r>
      <w:r w:rsidRPr="007923F3">
        <w:rPr>
          <w:sz w:val="22"/>
          <w:szCs w:val="22"/>
          <w:lang w:val="en-ZA"/>
        </w:rPr>
        <w:br/>
        <w:t>Any person who uses the Venturo website or application to discover activities, purchase a Venturo membership, purchase a Venturo-operated event ticket or access other Venturo services.</w:t>
      </w:r>
    </w:p>
    <w:p w14:paraId="5D2BD670" w14:textId="77777777" w:rsidR="007923F3" w:rsidRPr="007923F3" w:rsidRDefault="007923F3" w:rsidP="007923F3">
      <w:pPr>
        <w:rPr>
          <w:sz w:val="22"/>
          <w:szCs w:val="22"/>
          <w:lang w:val="en-ZA"/>
        </w:rPr>
      </w:pPr>
    </w:p>
    <w:p w14:paraId="418486EF" w14:textId="77777777" w:rsidR="007923F3" w:rsidRDefault="007923F3" w:rsidP="007923F3">
      <w:pPr>
        <w:rPr>
          <w:sz w:val="22"/>
          <w:szCs w:val="22"/>
          <w:lang w:val="en-ZA"/>
        </w:rPr>
      </w:pPr>
      <w:r w:rsidRPr="007923F3">
        <w:rPr>
          <w:rFonts w:ascii="Nunito SemiBold" w:hAnsi="Nunito SemiBold"/>
          <w:sz w:val="22"/>
          <w:szCs w:val="22"/>
        </w:rPr>
        <w:t>Independent Third-Party Provider</w:t>
      </w:r>
      <w:r w:rsidRPr="007923F3">
        <w:rPr>
          <w:sz w:val="22"/>
          <w:szCs w:val="22"/>
          <w:lang w:val="en-ZA"/>
        </w:rPr>
        <w:br/>
        <w:t>A business, organiser, venue or activity provider that operates independently from Venturo and is responsible for supplying its own activity, experience or service.</w:t>
      </w:r>
    </w:p>
    <w:p w14:paraId="0AA9E193" w14:textId="77777777" w:rsidR="007923F3" w:rsidRPr="007923F3" w:rsidRDefault="007923F3" w:rsidP="007923F3">
      <w:pPr>
        <w:rPr>
          <w:sz w:val="22"/>
          <w:szCs w:val="22"/>
          <w:lang w:val="en-ZA"/>
        </w:rPr>
      </w:pPr>
    </w:p>
    <w:p w14:paraId="4A032C19" w14:textId="76BF8CFA" w:rsidR="007923F3" w:rsidRPr="007923F3" w:rsidRDefault="007923F3" w:rsidP="007923F3">
      <w:pPr>
        <w:rPr>
          <w:sz w:val="22"/>
          <w:szCs w:val="22"/>
          <w:lang w:val="en-ZA"/>
        </w:rPr>
      </w:pPr>
      <w:r w:rsidRPr="007923F3">
        <w:rPr>
          <w:rFonts w:ascii="Nunito SemiBold" w:hAnsi="Nunito SemiBold"/>
          <w:sz w:val="22"/>
          <w:szCs w:val="22"/>
        </w:rPr>
        <w:t>Merchant of Record</w:t>
      </w:r>
      <w:r w:rsidRPr="007923F3">
        <w:rPr>
          <w:sz w:val="22"/>
          <w:szCs w:val="22"/>
          <w:lang w:val="en-ZA"/>
        </w:rPr>
        <w:br/>
        <w:t>The business legally responsible for a particular customer transaction, including receiving the payment, supplying or arranging the relevant product or service, maintaining transaction records and handling applicable payment disputes, cancellations or refunds.</w:t>
      </w:r>
    </w:p>
    <w:p w14:paraId="509C92B3" w14:textId="77777777" w:rsidR="007923F3" w:rsidRDefault="007923F3" w:rsidP="007923F3">
      <w:pPr>
        <w:rPr>
          <w:sz w:val="22"/>
          <w:szCs w:val="22"/>
          <w:lang w:val="en-ZA"/>
        </w:rPr>
      </w:pPr>
      <w:r w:rsidRPr="007923F3">
        <w:rPr>
          <w:sz w:val="22"/>
          <w:szCs w:val="22"/>
          <w:lang w:val="en-ZA"/>
        </w:rPr>
        <w:lastRenderedPageBreak/>
        <w:t>For transactions involving Venturo memberships or Venturo-operated events, Venturo acts as the supplier of the relevant service. For independently operated activities where payment is made directly to the activity provider, the provider is responsible for that transaction.</w:t>
      </w:r>
    </w:p>
    <w:p w14:paraId="121EDDC3" w14:textId="77777777" w:rsidR="007923F3" w:rsidRPr="007923F3" w:rsidRDefault="007923F3" w:rsidP="007923F3">
      <w:pPr>
        <w:rPr>
          <w:sz w:val="22"/>
          <w:szCs w:val="22"/>
          <w:lang w:val="en-ZA"/>
        </w:rPr>
      </w:pPr>
    </w:p>
    <w:p w14:paraId="7B21BFA1" w14:textId="77777777" w:rsidR="007923F3" w:rsidRPr="007923F3" w:rsidRDefault="007923F3" w:rsidP="007923F3">
      <w:pPr>
        <w:rPr>
          <w:sz w:val="22"/>
          <w:szCs w:val="22"/>
          <w:lang w:val="en-ZA"/>
        </w:rPr>
      </w:pPr>
      <w:r w:rsidRPr="007923F3">
        <w:rPr>
          <w:rFonts w:ascii="Nunito SemiBold" w:hAnsi="Nunito SemiBold"/>
          <w:sz w:val="22"/>
          <w:szCs w:val="22"/>
        </w:rPr>
        <w:t>Revenue Sharing</w:t>
      </w:r>
      <w:r w:rsidRPr="007923F3">
        <w:rPr>
          <w:sz w:val="22"/>
          <w:szCs w:val="22"/>
          <w:lang w:val="en-ZA"/>
        </w:rPr>
        <w:br/>
        <w:t>An arrangement where income generated from a customer transaction is divided between two or more parties.</w:t>
      </w:r>
    </w:p>
    <w:p w14:paraId="58C17F7E" w14:textId="77777777" w:rsidR="007923F3" w:rsidRDefault="007923F3" w:rsidP="007923F3">
      <w:pPr>
        <w:rPr>
          <w:sz w:val="22"/>
          <w:szCs w:val="22"/>
          <w:lang w:val="en-ZA"/>
        </w:rPr>
      </w:pPr>
      <w:r w:rsidRPr="007923F3">
        <w:rPr>
          <w:sz w:val="22"/>
          <w:szCs w:val="22"/>
          <w:lang w:val="en-ZA"/>
        </w:rPr>
        <w:t>Venturo does not currently operate a revenue-sharing arrangement involving customer booking funds for independently operated third-party activities.</w:t>
      </w:r>
    </w:p>
    <w:p w14:paraId="1C8EAA42" w14:textId="77777777" w:rsidR="007923F3" w:rsidRPr="007923F3" w:rsidRDefault="007923F3" w:rsidP="007923F3">
      <w:pPr>
        <w:rPr>
          <w:sz w:val="22"/>
          <w:szCs w:val="22"/>
          <w:lang w:val="en-ZA"/>
        </w:rPr>
      </w:pPr>
    </w:p>
    <w:p w14:paraId="1244F64B" w14:textId="77777777" w:rsidR="007923F3" w:rsidRDefault="007923F3" w:rsidP="007923F3">
      <w:pPr>
        <w:rPr>
          <w:sz w:val="22"/>
          <w:szCs w:val="22"/>
          <w:lang w:val="en-ZA"/>
        </w:rPr>
      </w:pPr>
      <w:r w:rsidRPr="007923F3">
        <w:rPr>
          <w:rFonts w:ascii="Nunito SemiBold" w:hAnsi="Nunito SemiBold"/>
          <w:sz w:val="22"/>
          <w:szCs w:val="22"/>
        </w:rPr>
        <w:t>Third-Party Activity</w:t>
      </w:r>
      <w:r w:rsidRPr="007923F3">
        <w:rPr>
          <w:sz w:val="22"/>
          <w:szCs w:val="22"/>
          <w:lang w:val="en-ZA"/>
        </w:rPr>
        <w:br/>
        <w:t>An activity, experience, event or service displayed through Venturo that is owned, managed or supplied by an independent business or organiser rather than Venturo.</w:t>
      </w:r>
    </w:p>
    <w:p w14:paraId="658CC2EB" w14:textId="77777777" w:rsidR="007923F3" w:rsidRPr="007923F3" w:rsidRDefault="007923F3" w:rsidP="007923F3">
      <w:pPr>
        <w:rPr>
          <w:sz w:val="22"/>
          <w:szCs w:val="22"/>
          <w:lang w:val="en-ZA"/>
        </w:rPr>
      </w:pPr>
    </w:p>
    <w:p w14:paraId="7AA955D6" w14:textId="77777777" w:rsidR="007923F3" w:rsidRDefault="007923F3" w:rsidP="007923F3">
      <w:pPr>
        <w:rPr>
          <w:sz w:val="22"/>
          <w:szCs w:val="22"/>
          <w:lang w:val="en-ZA"/>
        </w:rPr>
      </w:pPr>
      <w:r w:rsidRPr="007923F3">
        <w:rPr>
          <w:rFonts w:ascii="Nunito SemiBold" w:hAnsi="Nunito SemiBold"/>
          <w:sz w:val="22"/>
          <w:szCs w:val="22"/>
        </w:rPr>
        <w:t>Third-Party Payment</w:t>
      </w:r>
      <w:r w:rsidRPr="007923F3">
        <w:rPr>
          <w:sz w:val="22"/>
          <w:szCs w:val="22"/>
          <w:lang w:val="en-ZA"/>
        </w:rPr>
        <w:br/>
        <w:t>A payment made directly by a customer to an independent activity provider for a service supplied by that provider.</w:t>
      </w:r>
    </w:p>
    <w:p w14:paraId="05C36648" w14:textId="77777777" w:rsidR="007923F3" w:rsidRPr="007923F3" w:rsidRDefault="007923F3" w:rsidP="007923F3">
      <w:pPr>
        <w:rPr>
          <w:sz w:val="22"/>
          <w:szCs w:val="22"/>
          <w:lang w:val="en-ZA"/>
        </w:rPr>
      </w:pPr>
    </w:p>
    <w:p w14:paraId="48CBF059" w14:textId="77777777" w:rsidR="007923F3" w:rsidRDefault="007923F3" w:rsidP="007923F3">
      <w:pPr>
        <w:rPr>
          <w:sz w:val="22"/>
          <w:szCs w:val="22"/>
          <w:lang w:val="en-ZA"/>
        </w:rPr>
      </w:pPr>
      <w:r w:rsidRPr="007923F3">
        <w:rPr>
          <w:rFonts w:ascii="Nunito SemiBold" w:hAnsi="Nunito SemiBold"/>
          <w:sz w:val="22"/>
          <w:szCs w:val="22"/>
        </w:rPr>
        <w:t>Venturo Membership</w:t>
      </w:r>
      <w:r w:rsidRPr="007923F3">
        <w:rPr>
          <w:sz w:val="22"/>
          <w:szCs w:val="22"/>
          <w:lang w:val="en-ZA"/>
        </w:rPr>
        <w:br/>
        <w:t>A paid membership service supplied by Venturo that provides eligible users with access to specified membership features, benefits, offers or discounts.</w:t>
      </w:r>
    </w:p>
    <w:p w14:paraId="507088FB" w14:textId="77777777" w:rsidR="007923F3" w:rsidRPr="007923F3" w:rsidRDefault="007923F3" w:rsidP="007923F3">
      <w:pPr>
        <w:rPr>
          <w:sz w:val="22"/>
          <w:szCs w:val="22"/>
          <w:lang w:val="en-ZA"/>
        </w:rPr>
      </w:pPr>
    </w:p>
    <w:p w14:paraId="1DE6D697" w14:textId="77777777" w:rsidR="007923F3" w:rsidRDefault="007923F3" w:rsidP="007923F3">
      <w:pPr>
        <w:rPr>
          <w:sz w:val="22"/>
          <w:szCs w:val="22"/>
          <w:lang w:val="en-ZA"/>
        </w:rPr>
      </w:pPr>
      <w:r w:rsidRPr="007923F3">
        <w:rPr>
          <w:rFonts w:ascii="Nunito SemiBold" w:hAnsi="Nunito SemiBold"/>
          <w:sz w:val="22"/>
          <w:szCs w:val="22"/>
        </w:rPr>
        <w:t>Venturo-Operated Event</w:t>
      </w:r>
      <w:r w:rsidRPr="007923F3">
        <w:rPr>
          <w:sz w:val="22"/>
          <w:szCs w:val="22"/>
          <w:lang w:val="en-ZA"/>
        </w:rPr>
        <w:br/>
        <w:t>An event, experience or activity created, organised and supplied by Venturo, for which Venturo may sell tickets directly to customers.</w:t>
      </w:r>
    </w:p>
    <w:p w14:paraId="31A13A64" w14:textId="77777777" w:rsidR="007923F3" w:rsidRPr="007923F3" w:rsidRDefault="007923F3" w:rsidP="007923F3">
      <w:pPr>
        <w:rPr>
          <w:sz w:val="22"/>
          <w:szCs w:val="22"/>
          <w:lang w:val="en-ZA"/>
        </w:rPr>
      </w:pPr>
    </w:p>
    <w:p w14:paraId="08278D4E" w14:textId="0CE83FE3" w:rsidR="007923F3" w:rsidRPr="007923F3" w:rsidRDefault="007923F3" w:rsidP="00B00277">
      <w:pPr>
        <w:rPr>
          <w:sz w:val="22"/>
          <w:szCs w:val="22"/>
          <w:lang w:val="en-ZA"/>
        </w:rPr>
      </w:pPr>
      <w:r w:rsidRPr="007923F3">
        <w:rPr>
          <w:rFonts w:ascii="Nunito SemiBold" w:hAnsi="Nunito SemiBold"/>
          <w:sz w:val="22"/>
          <w:szCs w:val="22"/>
        </w:rPr>
        <w:t>Venturo Platform</w:t>
      </w:r>
      <w:r w:rsidRPr="007923F3">
        <w:rPr>
          <w:sz w:val="22"/>
          <w:szCs w:val="22"/>
          <w:lang w:val="en-ZA"/>
        </w:rPr>
        <w:br/>
        <w:t>The Venturo website, mobile application and related digital services through which users can discover activities, events, experiences, communities and membership benefits.</w:t>
      </w:r>
    </w:p>
    <w:p w14:paraId="45E0927F" w14:textId="77777777" w:rsidR="00B00277" w:rsidRDefault="00B00277">
      <w:pPr>
        <w:rPr>
          <w:rFonts w:ascii="Social Gothic Rough" w:eastAsiaTheme="majorEastAsia" w:hAnsi="Social Gothic Rough" w:cstheme="majorBidi"/>
          <w:b/>
          <w:color w:val="292D34" w:themeColor="text1"/>
        </w:rPr>
      </w:pPr>
      <w:r>
        <w:br w:type="page"/>
      </w:r>
    </w:p>
    <w:p w14:paraId="10387475" w14:textId="4546C59A" w:rsidR="007C1A88" w:rsidRDefault="007C1A88" w:rsidP="00B00277">
      <w:pPr>
        <w:pStyle w:val="Heading3"/>
      </w:pPr>
      <w:r>
        <w:lastRenderedPageBreak/>
        <w:t xml:space="preserve"> </w:t>
      </w:r>
      <w:r w:rsidR="007923F3">
        <w:t>3</w:t>
      </w:r>
      <w:r>
        <w:t>. Venturo Membership Payments</w:t>
      </w:r>
    </w:p>
    <w:p w14:paraId="6743193A" w14:textId="77777777" w:rsidR="007C1A88" w:rsidRDefault="007C1A88" w:rsidP="00B00277">
      <w:r>
        <w:t xml:space="preserve">Customers may purchase </w:t>
      </w:r>
      <w:proofErr w:type="gramStart"/>
      <w:r>
        <w:t>a Venturo</w:t>
      </w:r>
      <w:proofErr w:type="gramEnd"/>
      <w:r>
        <w:t xml:space="preserve"> membership through the Venturo website.</w:t>
      </w:r>
    </w:p>
    <w:p w14:paraId="142BA42F" w14:textId="77777777" w:rsidR="007C1A88" w:rsidRDefault="007C1A88" w:rsidP="00B00277"/>
    <w:p w14:paraId="694657F1" w14:textId="64CE7E68" w:rsidR="007C1A88" w:rsidRPr="00B00277" w:rsidRDefault="007C1A88" w:rsidP="00B00277">
      <w:pPr>
        <w:rPr>
          <w:rFonts w:ascii="Nunito SemiBold" w:hAnsi="Nunito SemiBold"/>
        </w:rPr>
      </w:pPr>
      <w:r w:rsidRPr="00B00277">
        <w:rPr>
          <w:rFonts w:ascii="Nunito SemiBold" w:hAnsi="Nunito SemiBold"/>
        </w:rPr>
        <w:t>Payment Flow</w:t>
      </w:r>
    </w:p>
    <w:p w14:paraId="44FE3EB5" w14:textId="77777777" w:rsidR="007C1A88" w:rsidRDefault="007C1A88" w:rsidP="00B00277">
      <w:r>
        <w:t>Customer visits [</w:t>
      </w:r>
      <w:proofErr w:type="gramStart"/>
      <w:r>
        <w:t>www.venturo.co.za](</w:t>
      </w:r>
      <w:proofErr w:type="gramEnd"/>
      <w:r>
        <w:t>http://www.venturo.co.za)</w:t>
      </w:r>
    </w:p>
    <w:p w14:paraId="68B88EF3" w14:textId="77777777" w:rsidR="007C1A88" w:rsidRDefault="007C1A88" w:rsidP="00B00277">
      <w:r>
        <w:rPr>
          <w:rFonts w:ascii="Times New Roman" w:hAnsi="Times New Roman" w:cs="Times New Roman"/>
        </w:rPr>
        <w:t>↓</w:t>
      </w:r>
    </w:p>
    <w:p w14:paraId="0B510162" w14:textId="77777777" w:rsidR="007C1A88" w:rsidRDefault="007C1A88" w:rsidP="00B00277">
      <w:r>
        <w:t>Customer creates or signs into their Venturo account</w:t>
      </w:r>
    </w:p>
    <w:p w14:paraId="3DAEBECE" w14:textId="77777777" w:rsidR="007C1A88" w:rsidRDefault="007C1A88" w:rsidP="00B00277">
      <w:r>
        <w:rPr>
          <w:rFonts w:ascii="Times New Roman" w:hAnsi="Times New Roman" w:cs="Times New Roman"/>
        </w:rPr>
        <w:t>↓</w:t>
      </w:r>
    </w:p>
    <w:p w14:paraId="73DAB322" w14:textId="77777777" w:rsidR="007C1A88" w:rsidRDefault="007C1A88" w:rsidP="00B00277">
      <w:r>
        <w:t>Customer selects a Venturo membership</w:t>
      </w:r>
    </w:p>
    <w:p w14:paraId="28171870" w14:textId="77777777" w:rsidR="007C1A88" w:rsidRDefault="007C1A88" w:rsidP="00B00277">
      <w:r>
        <w:rPr>
          <w:rFonts w:ascii="Times New Roman" w:hAnsi="Times New Roman" w:cs="Times New Roman"/>
        </w:rPr>
        <w:t>↓</w:t>
      </w:r>
    </w:p>
    <w:p w14:paraId="1911488C" w14:textId="77777777" w:rsidR="007C1A88" w:rsidRDefault="007C1A88" w:rsidP="00B00277">
      <w:r>
        <w:t xml:space="preserve">Customer is directed to the </w:t>
      </w:r>
      <w:proofErr w:type="spellStart"/>
      <w:r>
        <w:t>PayFast</w:t>
      </w:r>
      <w:proofErr w:type="spellEnd"/>
      <w:r>
        <w:t xml:space="preserve"> payment process</w:t>
      </w:r>
    </w:p>
    <w:p w14:paraId="4718DDC1" w14:textId="77777777" w:rsidR="007C1A88" w:rsidRDefault="007C1A88" w:rsidP="00B00277">
      <w:r>
        <w:rPr>
          <w:rFonts w:ascii="Times New Roman" w:hAnsi="Times New Roman" w:cs="Times New Roman"/>
        </w:rPr>
        <w:t>↓</w:t>
      </w:r>
    </w:p>
    <w:p w14:paraId="2000061D" w14:textId="77777777" w:rsidR="007C1A88" w:rsidRDefault="007C1A88" w:rsidP="00B00277">
      <w:r>
        <w:t xml:space="preserve">Customer completes payment through </w:t>
      </w:r>
      <w:proofErr w:type="spellStart"/>
      <w:r>
        <w:t>PayFast</w:t>
      </w:r>
      <w:proofErr w:type="spellEnd"/>
    </w:p>
    <w:p w14:paraId="3BF74793" w14:textId="77777777" w:rsidR="007C1A88" w:rsidRDefault="007C1A88" w:rsidP="00B00277">
      <w:r>
        <w:rPr>
          <w:rFonts w:ascii="Times New Roman" w:hAnsi="Times New Roman" w:cs="Times New Roman"/>
        </w:rPr>
        <w:t>↓</w:t>
      </w:r>
    </w:p>
    <w:p w14:paraId="18819F5B" w14:textId="77777777" w:rsidR="007C1A88" w:rsidRDefault="007C1A88" w:rsidP="00B00277">
      <w:r>
        <w:t>Successful payment is confirmed</w:t>
      </w:r>
    </w:p>
    <w:p w14:paraId="3FCB2E71" w14:textId="77777777" w:rsidR="007C1A88" w:rsidRDefault="007C1A88" w:rsidP="00B00277">
      <w:r>
        <w:rPr>
          <w:rFonts w:ascii="Times New Roman" w:hAnsi="Times New Roman" w:cs="Times New Roman"/>
        </w:rPr>
        <w:t>↓</w:t>
      </w:r>
    </w:p>
    <w:p w14:paraId="70C16A5B" w14:textId="77777777" w:rsidR="007C1A88" w:rsidRDefault="007C1A88" w:rsidP="00B00277">
      <w:r>
        <w:t>Venturo activates the customer's membership</w:t>
      </w:r>
    </w:p>
    <w:p w14:paraId="471A25EF" w14:textId="77777777" w:rsidR="007C1A88" w:rsidRDefault="007C1A88" w:rsidP="00B00277">
      <w:r>
        <w:rPr>
          <w:rFonts w:ascii="Times New Roman" w:hAnsi="Times New Roman" w:cs="Times New Roman"/>
        </w:rPr>
        <w:t>↓</w:t>
      </w:r>
    </w:p>
    <w:p w14:paraId="512E2BD9" w14:textId="77777777" w:rsidR="007C1A88" w:rsidRDefault="007C1A88" w:rsidP="00B00277">
      <w:r>
        <w:t>Customer receives access to the applicable Venturo membership benefits</w:t>
      </w:r>
    </w:p>
    <w:p w14:paraId="7354FE7E" w14:textId="77777777" w:rsidR="007C1A88" w:rsidRDefault="007C1A88" w:rsidP="00B00277"/>
    <w:p w14:paraId="1EB41FBC" w14:textId="77777777" w:rsidR="007C1A88" w:rsidRDefault="007C1A88" w:rsidP="00B00277">
      <w:r>
        <w:t>The membership is supplied directly by Venturo.</w:t>
      </w:r>
    </w:p>
    <w:p w14:paraId="7F3241CA" w14:textId="77777777" w:rsidR="007C1A88" w:rsidRDefault="007C1A88" w:rsidP="00B00277"/>
    <w:p w14:paraId="4612E210" w14:textId="77777777" w:rsidR="007C1A88" w:rsidRDefault="007C1A88" w:rsidP="00B00277">
      <w:r>
        <w:t>The payment is made to Venturo for Venturo's own membership service.</w:t>
      </w:r>
    </w:p>
    <w:p w14:paraId="5D774711" w14:textId="77777777" w:rsidR="007C1A88" w:rsidRDefault="007C1A88" w:rsidP="00B00277"/>
    <w:p w14:paraId="43EE4D6A" w14:textId="77777777" w:rsidR="007C1A88" w:rsidRDefault="007C1A88" w:rsidP="00B00277">
      <w:r>
        <w:t>Venturo does not distribute any portion of this membership payment to third-party activity providers.</w:t>
      </w:r>
    </w:p>
    <w:p w14:paraId="38660D87" w14:textId="77777777" w:rsidR="007C1A88" w:rsidRDefault="007C1A88" w:rsidP="00B00277"/>
    <w:p w14:paraId="3E21C7E3" w14:textId="6B1FD9EC" w:rsidR="007C1A88" w:rsidRDefault="007C1A88" w:rsidP="00B00277">
      <w:pPr>
        <w:pStyle w:val="Heading3"/>
      </w:pPr>
      <w:r>
        <w:t xml:space="preserve"> </w:t>
      </w:r>
      <w:r w:rsidR="007923F3">
        <w:t>4</w:t>
      </w:r>
      <w:r>
        <w:t>. Venturo-Operated Event Payments</w:t>
      </w:r>
    </w:p>
    <w:p w14:paraId="22FBF611" w14:textId="77777777" w:rsidR="007C1A88" w:rsidRDefault="007C1A88" w:rsidP="00B00277">
      <w:r>
        <w:t xml:space="preserve">Venturo may </w:t>
      </w:r>
      <w:proofErr w:type="spellStart"/>
      <w:r>
        <w:t>organise</w:t>
      </w:r>
      <w:proofErr w:type="spellEnd"/>
      <w:r>
        <w:t xml:space="preserve"> selected events under the Venturo brand.</w:t>
      </w:r>
    </w:p>
    <w:p w14:paraId="371BC0CB" w14:textId="77777777" w:rsidR="007C1A88" w:rsidRDefault="007C1A88" w:rsidP="00B00277"/>
    <w:p w14:paraId="3EC004B0" w14:textId="77777777" w:rsidR="007C1A88" w:rsidRDefault="007C1A88" w:rsidP="00B00277">
      <w:r>
        <w:t>Examples may include community events, social activities, hikes or other Venturo-created experiences.</w:t>
      </w:r>
    </w:p>
    <w:p w14:paraId="67809EB7" w14:textId="77777777" w:rsidR="007C1A88" w:rsidRDefault="007C1A88" w:rsidP="00B00277"/>
    <w:p w14:paraId="457DE7B2" w14:textId="77777777" w:rsidR="00B00277" w:rsidRDefault="00B00277" w:rsidP="00B00277"/>
    <w:p w14:paraId="314124FF" w14:textId="77777777" w:rsidR="00B00277" w:rsidRDefault="00B00277" w:rsidP="00B00277"/>
    <w:p w14:paraId="0F58C51A" w14:textId="2435C974" w:rsidR="007C1A88" w:rsidRDefault="007C1A88" w:rsidP="00B00277">
      <w:r w:rsidRPr="00B00277">
        <w:rPr>
          <w:rFonts w:ascii="Nunito SemiBold" w:hAnsi="Nunito SemiBold"/>
        </w:rPr>
        <w:lastRenderedPageBreak/>
        <w:t>Payment Flow</w:t>
      </w:r>
    </w:p>
    <w:p w14:paraId="5B8E1FBB" w14:textId="77777777" w:rsidR="007C1A88" w:rsidRDefault="007C1A88" w:rsidP="00B00277">
      <w:r>
        <w:t>Customer discovers a Venturo-operated event</w:t>
      </w:r>
    </w:p>
    <w:p w14:paraId="766425FE" w14:textId="77777777" w:rsidR="007C1A88" w:rsidRDefault="007C1A88" w:rsidP="00B00277">
      <w:r>
        <w:rPr>
          <w:rFonts w:ascii="Times New Roman" w:hAnsi="Times New Roman" w:cs="Times New Roman"/>
        </w:rPr>
        <w:t>↓</w:t>
      </w:r>
    </w:p>
    <w:p w14:paraId="7B12720A" w14:textId="77777777" w:rsidR="007C1A88" w:rsidRDefault="007C1A88" w:rsidP="00B00277">
      <w:r>
        <w:t>Customer selects a ticket</w:t>
      </w:r>
    </w:p>
    <w:p w14:paraId="0DADD1B6" w14:textId="77777777" w:rsidR="007C1A88" w:rsidRDefault="007C1A88" w:rsidP="00B00277">
      <w:r>
        <w:rPr>
          <w:rFonts w:ascii="Times New Roman" w:hAnsi="Times New Roman" w:cs="Times New Roman"/>
        </w:rPr>
        <w:t>↓</w:t>
      </w:r>
    </w:p>
    <w:p w14:paraId="6052F221" w14:textId="77777777" w:rsidR="007C1A88" w:rsidRDefault="007C1A88" w:rsidP="00B00277">
      <w:r>
        <w:t>Customer proceeds to checkout</w:t>
      </w:r>
    </w:p>
    <w:p w14:paraId="691FD2F9" w14:textId="77777777" w:rsidR="007C1A88" w:rsidRDefault="007C1A88" w:rsidP="00B00277">
      <w:r>
        <w:rPr>
          <w:rFonts w:ascii="Times New Roman" w:hAnsi="Times New Roman" w:cs="Times New Roman"/>
        </w:rPr>
        <w:t>↓</w:t>
      </w:r>
    </w:p>
    <w:p w14:paraId="04ED8562" w14:textId="77777777" w:rsidR="007C1A88" w:rsidRDefault="007C1A88" w:rsidP="00B00277">
      <w:r>
        <w:t xml:space="preserve">Customer completes payment through </w:t>
      </w:r>
      <w:proofErr w:type="spellStart"/>
      <w:r>
        <w:t>PayFast</w:t>
      </w:r>
      <w:proofErr w:type="spellEnd"/>
    </w:p>
    <w:p w14:paraId="2722BBCC" w14:textId="77777777" w:rsidR="007C1A88" w:rsidRDefault="007C1A88" w:rsidP="00B00277">
      <w:r>
        <w:rPr>
          <w:rFonts w:ascii="Times New Roman" w:hAnsi="Times New Roman" w:cs="Times New Roman"/>
        </w:rPr>
        <w:t>↓</w:t>
      </w:r>
    </w:p>
    <w:p w14:paraId="7A8B479D" w14:textId="77777777" w:rsidR="007C1A88" w:rsidRDefault="007C1A88" w:rsidP="00B00277">
      <w:r>
        <w:t>Payment is received by Venturo</w:t>
      </w:r>
    </w:p>
    <w:p w14:paraId="4C474F51" w14:textId="77777777" w:rsidR="007C1A88" w:rsidRDefault="007C1A88" w:rsidP="00B00277">
      <w:r>
        <w:rPr>
          <w:rFonts w:ascii="Times New Roman" w:hAnsi="Times New Roman" w:cs="Times New Roman"/>
        </w:rPr>
        <w:t>↓</w:t>
      </w:r>
    </w:p>
    <w:p w14:paraId="66BAA4E0" w14:textId="77777777" w:rsidR="007C1A88" w:rsidRDefault="007C1A88" w:rsidP="00B00277">
      <w:r>
        <w:t>Venturo confirms the customer's booking</w:t>
      </w:r>
    </w:p>
    <w:p w14:paraId="21540609" w14:textId="77777777" w:rsidR="007C1A88" w:rsidRDefault="007C1A88" w:rsidP="00B00277">
      <w:r>
        <w:rPr>
          <w:rFonts w:ascii="Times New Roman" w:hAnsi="Times New Roman" w:cs="Times New Roman"/>
        </w:rPr>
        <w:t>↓</w:t>
      </w:r>
    </w:p>
    <w:p w14:paraId="2F7846E3" w14:textId="77777777" w:rsidR="007C1A88" w:rsidRDefault="007C1A88" w:rsidP="00B00277">
      <w:r>
        <w:t>Customer attends the Venturo-operated event</w:t>
      </w:r>
    </w:p>
    <w:p w14:paraId="34442E1C" w14:textId="77777777" w:rsidR="007C1A88" w:rsidRDefault="007C1A88" w:rsidP="00B00277"/>
    <w:p w14:paraId="36A9B221" w14:textId="77777777" w:rsidR="007C1A88" w:rsidRDefault="007C1A88" w:rsidP="00B00277">
      <w:r>
        <w:t xml:space="preserve">For these transactions, Venturo is the event </w:t>
      </w:r>
      <w:proofErr w:type="spellStart"/>
      <w:r>
        <w:t>organiser</w:t>
      </w:r>
      <w:proofErr w:type="spellEnd"/>
      <w:r>
        <w:t xml:space="preserve"> and receives the ticket revenue.</w:t>
      </w:r>
    </w:p>
    <w:p w14:paraId="27235A2E" w14:textId="77777777" w:rsidR="007C1A88" w:rsidRDefault="007C1A88" w:rsidP="00B00277"/>
    <w:p w14:paraId="12476769" w14:textId="77777777" w:rsidR="007C1A88" w:rsidRDefault="007C1A88" w:rsidP="00B00277">
      <w:r>
        <w:t>Where a venue or other supplier is required to deliver the event, Venturo may pay its own operating expenses associated with running the event.</w:t>
      </w:r>
    </w:p>
    <w:p w14:paraId="5856F2AC" w14:textId="77777777" w:rsidR="007C1A88" w:rsidRDefault="007C1A88" w:rsidP="00B00277"/>
    <w:p w14:paraId="1AA88DEC" w14:textId="77777777" w:rsidR="007C1A88" w:rsidRDefault="007C1A88" w:rsidP="00B00277">
      <w:r>
        <w:t>Venturo does not collect the customer's payment on behalf of the venue or supplier.</w:t>
      </w:r>
    </w:p>
    <w:p w14:paraId="4F595D9E" w14:textId="77777777" w:rsidR="007C1A88" w:rsidRDefault="007C1A88" w:rsidP="00B00277"/>
    <w:p w14:paraId="326949CB" w14:textId="77777777" w:rsidR="007C1A88" w:rsidRDefault="007C1A88" w:rsidP="00B00277">
      <w:r>
        <w:t>Any costs that must be paid directly by the customer to a third-party venue will be clearly disclosed separately before booking.</w:t>
      </w:r>
    </w:p>
    <w:p w14:paraId="7B8F835A" w14:textId="77777777" w:rsidR="007C1A88" w:rsidRDefault="007C1A88" w:rsidP="00B00277"/>
    <w:p w14:paraId="4BAF01C4" w14:textId="2DE6E875" w:rsidR="007C1A88" w:rsidRDefault="007C1A88" w:rsidP="00B00277">
      <w:pPr>
        <w:pStyle w:val="Heading3"/>
      </w:pPr>
      <w:r>
        <w:t xml:space="preserve"> </w:t>
      </w:r>
      <w:r w:rsidR="007923F3">
        <w:t>5</w:t>
      </w:r>
      <w:r>
        <w:t>. Third-Party Activities &amp; Experiences</w:t>
      </w:r>
    </w:p>
    <w:p w14:paraId="1C08C0CB" w14:textId="77777777" w:rsidR="007C1A88" w:rsidRDefault="007C1A88" w:rsidP="00B00277">
      <w:r>
        <w:t>Venturo also lists activities and experiences operated by independent third-party businesses.</w:t>
      </w:r>
    </w:p>
    <w:p w14:paraId="16D8E7EB" w14:textId="77777777" w:rsidR="007C1A88" w:rsidRDefault="007C1A88" w:rsidP="00B00277"/>
    <w:p w14:paraId="1A45D061" w14:textId="77777777" w:rsidR="007C1A88" w:rsidRDefault="007C1A88" w:rsidP="00B00277">
      <w:r>
        <w:t>Examples may include adventure activities, escape rooms, workshops, entertainment venues &amp; other experience providers.</w:t>
      </w:r>
    </w:p>
    <w:p w14:paraId="0357E0F3" w14:textId="77777777" w:rsidR="007C1A88" w:rsidRDefault="007C1A88" w:rsidP="00B00277"/>
    <w:p w14:paraId="5D5D773C" w14:textId="77777777" w:rsidR="007C1A88" w:rsidRDefault="007C1A88" w:rsidP="00B00277">
      <w:r>
        <w:t>Venturo acts as a discovery and referral platform for these listings.</w:t>
      </w:r>
    </w:p>
    <w:p w14:paraId="65B41209" w14:textId="77777777" w:rsidR="007C1A88" w:rsidRDefault="007C1A88" w:rsidP="00B00277"/>
    <w:p w14:paraId="789928EB" w14:textId="77777777" w:rsidR="00B621E6" w:rsidRDefault="00B621E6" w:rsidP="00B00277"/>
    <w:p w14:paraId="2DD6EFBF" w14:textId="77777777" w:rsidR="00B00277" w:rsidRDefault="00B00277" w:rsidP="00B00277"/>
    <w:p w14:paraId="4824C9EC" w14:textId="054B9425" w:rsidR="007C1A88" w:rsidRDefault="007C1A88" w:rsidP="00B00277">
      <w:r w:rsidRPr="00B00277">
        <w:rPr>
          <w:rFonts w:ascii="Nunito SemiBold" w:hAnsi="Nunito SemiBold"/>
        </w:rPr>
        <w:lastRenderedPageBreak/>
        <w:t>Payment Flow</w:t>
      </w:r>
    </w:p>
    <w:p w14:paraId="67376F29" w14:textId="77777777" w:rsidR="007C1A88" w:rsidRDefault="007C1A88" w:rsidP="00B00277">
      <w:r>
        <w:t>Customer discovers an activity on Venturo</w:t>
      </w:r>
    </w:p>
    <w:p w14:paraId="54B05FD2" w14:textId="77777777" w:rsidR="007C1A88" w:rsidRDefault="007C1A88" w:rsidP="00B00277">
      <w:r>
        <w:rPr>
          <w:rFonts w:ascii="Times New Roman" w:hAnsi="Times New Roman" w:cs="Times New Roman"/>
        </w:rPr>
        <w:t>↓</w:t>
      </w:r>
    </w:p>
    <w:p w14:paraId="0D58D2A9" w14:textId="77777777" w:rsidR="007C1A88" w:rsidRDefault="007C1A88" w:rsidP="00B00277">
      <w:r>
        <w:t>Customer views the activity information</w:t>
      </w:r>
    </w:p>
    <w:p w14:paraId="239648EE" w14:textId="77777777" w:rsidR="007C1A88" w:rsidRDefault="007C1A88" w:rsidP="00B00277">
      <w:r>
        <w:rPr>
          <w:rFonts w:ascii="Times New Roman" w:hAnsi="Times New Roman" w:cs="Times New Roman"/>
        </w:rPr>
        <w:t>↓</w:t>
      </w:r>
    </w:p>
    <w:p w14:paraId="57789A64" w14:textId="77777777" w:rsidR="007C1A88" w:rsidRDefault="007C1A88" w:rsidP="00B00277">
      <w:r>
        <w:t>Customer follows the provider's booking or contact option</w:t>
      </w:r>
    </w:p>
    <w:p w14:paraId="48C7D68E" w14:textId="77777777" w:rsidR="007C1A88" w:rsidRDefault="007C1A88" w:rsidP="00B00277">
      <w:r>
        <w:rPr>
          <w:rFonts w:ascii="Times New Roman" w:hAnsi="Times New Roman" w:cs="Times New Roman"/>
        </w:rPr>
        <w:t>↓</w:t>
      </w:r>
    </w:p>
    <w:p w14:paraId="357ED277" w14:textId="77777777" w:rsidR="007C1A88" w:rsidRDefault="007C1A88" w:rsidP="00B00277">
      <w:r>
        <w:t>Customer books directly with the activity provider</w:t>
      </w:r>
    </w:p>
    <w:p w14:paraId="5D5CE0A4" w14:textId="77777777" w:rsidR="007C1A88" w:rsidRDefault="007C1A88" w:rsidP="00B00277">
      <w:r>
        <w:rPr>
          <w:rFonts w:ascii="Times New Roman" w:hAnsi="Times New Roman" w:cs="Times New Roman"/>
        </w:rPr>
        <w:t>↓</w:t>
      </w:r>
    </w:p>
    <w:p w14:paraId="4F22E35F" w14:textId="77777777" w:rsidR="007C1A88" w:rsidRDefault="007C1A88" w:rsidP="00B00277">
      <w:r>
        <w:t>Customer pays the activity provider directly</w:t>
      </w:r>
    </w:p>
    <w:p w14:paraId="08798DA7" w14:textId="77777777" w:rsidR="007C1A88" w:rsidRDefault="007C1A88" w:rsidP="00B00277">
      <w:r>
        <w:rPr>
          <w:rFonts w:ascii="Times New Roman" w:hAnsi="Times New Roman" w:cs="Times New Roman"/>
        </w:rPr>
        <w:t>↓</w:t>
      </w:r>
    </w:p>
    <w:p w14:paraId="3A3C06DA" w14:textId="77777777" w:rsidR="007C1A88" w:rsidRDefault="007C1A88" w:rsidP="00B00277">
      <w:r>
        <w:t>The activity provider supplies the activity or service</w:t>
      </w:r>
    </w:p>
    <w:p w14:paraId="2BDFA21A" w14:textId="77777777" w:rsidR="007C1A88" w:rsidRDefault="007C1A88" w:rsidP="00B00277"/>
    <w:p w14:paraId="3D5A8F2B" w14:textId="77777777" w:rsidR="007C1A88" w:rsidRDefault="007C1A88" w:rsidP="00B00277">
      <w:r>
        <w:t>Venturo does not currently:</w:t>
      </w:r>
    </w:p>
    <w:p w14:paraId="0876F4F4" w14:textId="22C4D340" w:rsidR="007C1A88" w:rsidRDefault="007C1A88" w:rsidP="00B00277">
      <w:pPr>
        <w:pStyle w:val="ListParagraph"/>
        <w:numPr>
          <w:ilvl w:val="0"/>
          <w:numId w:val="8"/>
        </w:numPr>
      </w:pPr>
      <w:r>
        <w:t>collect the customer's activity booking payment;</w:t>
      </w:r>
    </w:p>
    <w:p w14:paraId="569FF6A7" w14:textId="071018ED" w:rsidR="007C1A88" w:rsidRDefault="007C1A88" w:rsidP="00B00277">
      <w:pPr>
        <w:pStyle w:val="ListParagraph"/>
        <w:numPr>
          <w:ilvl w:val="0"/>
          <w:numId w:val="8"/>
        </w:numPr>
      </w:pPr>
      <w:r>
        <w:t>hold funds on behalf of the activity provider;</w:t>
      </w:r>
    </w:p>
    <w:p w14:paraId="51C63F7B" w14:textId="06398770" w:rsidR="007C1A88" w:rsidRDefault="007C1A88" w:rsidP="00B00277">
      <w:pPr>
        <w:pStyle w:val="ListParagraph"/>
        <w:numPr>
          <w:ilvl w:val="0"/>
          <w:numId w:val="8"/>
        </w:numPr>
      </w:pPr>
      <w:r>
        <w:t>deduct commission from the customer's booking payment;</w:t>
      </w:r>
    </w:p>
    <w:p w14:paraId="3D7E3138" w14:textId="78104778" w:rsidR="007C1A88" w:rsidRDefault="007C1A88" w:rsidP="00B00277">
      <w:pPr>
        <w:pStyle w:val="ListParagraph"/>
        <w:numPr>
          <w:ilvl w:val="0"/>
          <w:numId w:val="8"/>
        </w:numPr>
      </w:pPr>
      <w:r>
        <w:t>distribute booking funds to the activity provider; or</w:t>
      </w:r>
    </w:p>
    <w:p w14:paraId="2D32FB86" w14:textId="6D0E27EA" w:rsidR="007C1A88" w:rsidRDefault="007C1A88" w:rsidP="00B00277">
      <w:pPr>
        <w:pStyle w:val="ListParagraph"/>
        <w:numPr>
          <w:ilvl w:val="0"/>
          <w:numId w:val="8"/>
        </w:numPr>
      </w:pPr>
      <w:r>
        <w:t xml:space="preserve">settle customer booking funds </w:t>
      </w:r>
      <w:proofErr w:type="gramStart"/>
      <w:r>
        <w:t>to</w:t>
      </w:r>
      <w:proofErr w:type="gramEnd"/>
      <w:r>
        <w:t xml:space="preserve"> third-party businesses.</w:t>
      </w:r>
    </w:p>
    <w:p w14:paraId="17E816C7" w14:textId="77777777" w:rsidR="007C1A88" w:rsidRDefault="007C1A88" w:rsidP="00B00277"/>
    <w:p w14:paraId="3DBE94A1" w14:textId="77777777" w:rsidR="007C1A88" w:rsidRDefault="007C1A88" w:rsidP="00B00277">
      <w:r>
        <w:t>The transaction takes place directly between the customer and the activity provider.</w:t>
      </w:r>
    </w:p>
    <w:p w14:paraId="1F493413" w14:textId="77777777" w:rsidR="007C1A88" w:rsidRDefault="007C1A88" w:rsidP="00B00277"/>
    <w:p w14:paraId="565F6F8E" w14:textId="12D9686E" w:rsidR="007C1A88" w:rsidRDefault="007C1A88" w:rsidP="00B00277">
      <w:pPr>
        <w:pStyle w:val="Heading3"/>
      </w:pPr>
      <w:r>
        <w:t xml:space="preserve"> </w:t>
      </w:r>
      <w:r w:rsidR="007923F3">
        <w:t>6</w:t>
      </w:r>
      <w:r>
        <w:t>. Venturo Member Discounts</w:t>
      </w:r>
    </w:p>
    <w:p w14:paraId="1D13D93D" w14:textId="77777777" w:rsidR="007C1A88" w:rsidRDefault="007C1A88" w:rsidP="00B00277">
      <w:proofErr w:type="gramStart"/>
      <w:r>
        <w:t>Participating</w:t>
      </w:r>
      <w:proofErr w:type="gramEnd"/>
      <w:r>
        <w:t xml:space="preserve"> businesses may offer special discounts or benefits to Venturo members.</w:t>
      </w:r>
    </w:p>
    <w:p w14:paraId="1D81C344" w14:textId="77777777" w:rsidR="007C1A88" w:rsidRDefault="007C1A88" w:rsidP="00B00277"/>
    <w:p w14:paraId="162CD3D5" w14:textId="77777777" w:rsidR="007C1A88" w:rsidRDefault="007C1A88" w:rsidP="00B00277">
      <w:r>
        <w:t>These discounts do not change the payment flow.</w:t>
      </w:r>
    </w:p>
    <w:p w14:paraId="50C75AD5" w14:textId="77777777" w:rsidR="007C1A88" w:rsidRDefault="007C1A88" w:rsidP="00B00277"/>
    <w:p w14:paraId="0AF49006" w14:textId="77777777" w:rsidR="007C1A88" w:rsidRDefault="007C1A88" w:rsidP="00B00277">
      <w:r>
        <w:t>For example:</w:t>
      </w:r>
    </w:p>
    <w:p w14:paraId="0B9D69A8" w14:textId="77777777" w:rsidR="007C1A88" w:rsidRDefault="007C1A88" w:rsidP="00B00277">
      <w:pPr>
        <w:pStyle w:val="ListParagraph"/>
        <w:numPr>
          <w:ilvl w:val="0"/>
          <w:numId w:val="7"/>
        </w:numPr>
      </w:pPr>
      <w:r>
        <w:t>Standard activity price: R300</w:t>
      </w:r>
    </w:p>
    <w:p w14:paraId="30EB02D0" w14:textId="77777777" w:rsidR="007C1A88" w:rsidRDefault="007C1A88" w:rsidP="00B00277">
      <w:pPr>
        <w:pStyle w:val="ListParagraph"/>
        <w:numPr>
          <w:ilvl w:val="0"/>
          <w:numId w:val="7"/>
        </w:numPr>
      </w:pPr>
      <w:r>
        <w:t>Venturo member price: R240</w:t>
      </w:r>
    </w:p>
    <w:p w14:paraId="42D7A28E" w14:textId="77777777" w:rsidR="007C1A88" w:rsidRDefault="007C1A88" w:rsidP="00B00277"/>
    <w:p w14:paraId="6583F5E1" w14:textId="77777777" w:rsidR="007C1A88" w:rsidRDefault="007C1A88" w:rsidP="00B00277">
      <w:r>
        <w:t>The Venturo member books with the activity provider and pays the activity provider directly.</w:t>
      </w:r>
    </w:p>
    <w:p w14:paraId="127C9FD8" w14:textId="77777777" w:rsidR="007C1A88" w:rsidRDefault="007C1A88" w:rsidP="00B00277"/>
    <w:p w14:paraId="744C194D" w14:textId="77777777" w:rsidR="00B621E6" w:rsidRDefault="00B621E6" w:rsidP="00B00277"/>
    <w:p w14:paraId="520CD28C" w14:textId="77777777" w:rsidR="007C1A88" w:rsidRDefault="007C1A88" w:rsidP="00B00277">
      <w:r>
        <w:lastRenderedPageBreak/>
        <w:t>Venturo does not receive or distribute the R240 booking payment.</w:t>
      </w:r>
    </w:p>
    <w:p w14:paraId="50F61DB9" w14:textId="77777777" w:rsidR="007C1A88" w:rsidRDefault="007C1A88" w:rsidP="00B00277"/>
    <w:p w14:paraId="0CDF2C62" w14:textId="77777777" w:rsidR="007C1A88" w:rsidRDefault="007C1A88" w:rsidP="00B00277">
      <w:r>
        <w:t xml:space="preserve">The participating business is responsible for </w:t>
      </w:r>
      <w:proofErr w:type="spellStart"/>
      <w:r>
        <w:t>honouring</w:t>
      </w:r>
      <w:proofErr w:type="spellEnd"/>
      <w:r>
        <w:t xml:space="preserve"> the agreed member benefit or discounted rate.</w:t>
      </w:r>
    </w:p>
    <w:p w14:paraId="61527409" w14:textId="77777777" w:rsidR="007C1A88" w:rsidRDefault="007C1A88" w:rsidP="00B00277"/>
    <w:p w14:paraId="333A6EF0" w14:textId="2FF5B7D1" w:rsidR="007C1A88" w:rsidRDefault="007C1A88" w:rsidP="00B00277">
      <w:pPr>
        <w:pStyle w:val="Heading3"/>
      </w:pPr>
      <w:r>
        <w:t xml:space="preserve"> </w:t>
      </w:r>
      <w:r w:rsidR="007923F3">
        <w:t>7</w:t>
      </w:r>
      <w:r>
        <w:t>. Business-to-Venturo Payments</w:t>
      </w:r>
    </w:p>
    <w:p w14:paraId="264E2717" w14:textId="77777777" w:rsidR="007C1A88" w:rsidRDefault="007C1A88" w:rsidP="00B00277">
      <w:r>
        <w:t>Venturo may separately sell promotional or marketing services directly to activity businesses.</w:t>
      </w:r>
    </w:p>
    <w:p w14:paraId="1F3E6FA1" w14:textId="77777777" w:rsidR="007C1A88" w:rsidRDefault="007C1A88" w:rsidP="00B00277"/>
    <w:p w14:paraId="394D37E6" w14:textId="77777777" w:rsidR="007C1A88" w:rsidRDefault="007C1A88" w:rsidP="00B00277">
      <w:r>
        <w:t>These may include services such as:</w:t>
      </w:r>
    </w:p>
    <w:p w14:paraId="089EFB1A" w14:textId="18492000" w:rsidR="007C1A88" w:rsidRDefault="007C1A88" w:rsidP="00B00277">
      <w:pPr>
        <w:pStyle w:val="ListParagraph"/>
        <w:numPr>
          <w:ilvl w:val="0"/>
          <w:numId w:val="6"/>
        </w:numPr>
      </w:pPr>
      <w:r>
        <w:t>featured listings;</w:t>
      </w:r>
    </w:p>
    <w:p w14:paraId="5613C440" w14:textId="0402DC49" w:rsidR="007C1A88" w:rsidRDefault="007C1A88" w:rsidP="00B00277">
      <w:pPr>
        <w:pStyle w:val="ListParagraph"/>
        <w:numPr>
          <w:ilvl w:val="0"/>
          <w:numId w:val="6"/>
        </w:numPr>
      </w:pPr>
      <w:r>
        <w:t>promotional placement;</w:t>
      </w:r>
    </w:p>
    <w:p w14:paraId="4F5CA0BE" w14:textId="6BB16A4C" w:rsidR="007C1A88" w:rsidRDefault="007C1A88" w:rsidP="00B00277">
      <w:pPr>
        <w:pStyle w:val="ListParagraph"/>
        <w:numPr>
          <w:ilvl w:val="0"/>
          <w:numId w:val="6"/>
        </w:numPr>
      </w:pPr>
      <w:r>
        <w:t>advertising;</w:t>
      </w:r>
    </w:p>
    <w:p w14:paraId="2F8F7C88" w14:textId="0DC47704" w:rsidR="007C1A88" w:rsidRDefault="007C1A88" w:rsidP="00B00277">
      <w:pPr>
        <w:pStyle w:val="ListParagraph"/>
        <w:numPr>
          <w:ilvl w:val="0"/>
          <w:numId w:val="6"/>
        </w:numPr>
      </w:pPr>
      <w:r>
        <w:t>sponsorship opportunities; or</w:t>
      </w:r>
    </w:p>
    <w:p w14:paraId="2EA92946" w14:textId="4B3F2605" w:rsidR="007C1A88" w:rsidRDefault="007C1A88" w:rsidP="00B00277">
      <w:pPr>
        <w:pStyle w:val="ListParagraph"/>
        <w:numPr>
          <w:ilvl w:val="0"/>
          <w:numId w:val="6"/>
        </w:numPr>
      </w:pPr>
      <w:r>
        <w:t>marketing packages.</w:t>
      </w:r>
    </w:p>
    <w:p w14:paraId="2AA1414A" w14:textId="77777777" w:rsidR="007C1A88" w:rsidRDefault="007C1A88" w:rsidP="00B00277"/>
    <w:p w14:paraId="04D486BA" w14:textId="0212A5F3" w:rsidR="007C1A88" w:rsidRDefault="007C1A88" w:rsidP="00B00277">
      <w:r w:rsidRPr="00B00277">
        <w:rPr>
          <w:rFonts w:ascii="Nunito SemiBold" w:hAnsi="Nunito SemiBold"/>
        </w:rPr>
        <w:t>Payment Flow</w:t>
      </w:r>
    </w:p>
    <w:p w14:paraId="68414E88" w14:textId="77777777" w:rsidR="007C1A88" w:rsidRDefault="007C1A88" w:rsidP="00B00277">
      <w:r>
        <w:t>Business purchases a Venturo promotional service</w:t>
      </w:r>
    </w:p>
    <w:p w14:paraId="2C6EA3C1" w14:textId="77777777" w:rsidR="007C1A88" w:rsidRDefault="007C1A88" w:rsidP="00B00277">
      <w:r>
        <w:rPr>
          <w:rFonts w:ascii="Times New Roman" w:hAnsi="Times New Roman" w:cs="Times New Roman"/>
        </w:rPr>
        <w:t>↓</w:t>
      </w:r>
    </w:p>
    <w:p w14:paraId="2B8CEF9E" w14:textId="77777777" w:rsidR="007C1A88" w:rsidRDefault="007C1A88" w:rsidP="00B00277">
      <w:r>
        <w:t>Business pays Venturo</w:t>
      </w:r>
    </w:p>
    <w:p w14:paraId="58D14555" w14:textId="77777777" w:rsidR="007C1A88" w:rsidRDefault="007C1A88" w:rsidP="00B00277">
      <w:r>
        <w:rPr>
          <w:rFonts w:ascii="Times New Roman" w:hAnsi="Times New Roman" w:cs="Times New Roman"/>
        </w:rPr>
        <w:t>↓</w:t>
      </w:r>
    </w:p>
    <w:p w14:paraId="6F5DABE9" w14:textId="77777777" w:rsidR="007C1A88" w:rsidRDefault="007C1A88" w:rsidP="00B00277">
      <w:r>
        <w:t>Venturo receives the payment</w:t>
      </w:r>
    </w:p>
    <w:p w14:paraId="77990845" w14:textId="77777777" w:rsidR="007C1A88" w:rsidRDefault="007C1A88" w:rsidP="00B00277">
      <w:r>
        <w:rPr>
          <w:rFonts w:ascii="Times New Roman" w:hAnsi="Times New Roman" w:cs="Times New Roman"/>
        </w:rPr>
        <w:t>↓</w:t>
      </w:r>
    </w:p>
    <w:p w14:paraId="44DF3E5F" w14:textId="77777777" w:rsidR="007C1A88" w:rsidRDefault="007C1A88" w:rsidP="00B00277">
      <w:r>
        <w:t>Venturo supplies the agreed promotional or advertising service</w:t>
      </w:r>
    </w:p>
    <w:p w14:paraId="43688D5D" w14:textId="77777777" w:rsidR="007C1A88" w:rsidRDefault="007C1A88" w:rsidP="00B00277"/>
    <w:p w14:paraId="1D04143C" w14:textId="77777777" w:rsidR="007C1A88" w:rsidRDefault="007C1A88" w:rsidP="00B00277">
      <w:r>
        <w:t>These payments are made by the business directly to Venturo.</w:t>
      </w:r>
    </w:p>
    <w:p w14:paraId="40890768" w14:textId="77777777" w:rsidR="007C1A88" w:rsidRDefault="007C1A88" w:rsidP="00B00277"/>
    <w:p w14:paraId="63EDF0CE" w14:textId="77777777" w:rsidR="007C1A88" w:rsidRDefault="007C1A88" w:rsidP="00B00277">
      <w:r>
        <w:t>They are separate from customer activity bookings and do not involve customer funds being collected on behalf of the business.</w:t>
      </w:r>
    </w:p>
    <w:p w14:paraId="0A9F4E26" w14:textId="5E84F559" w:rsidR="007923F3" w:rsidRDefault="007923F3">
      <w:r>
        <w:br w:type="page"/>
      </w:r>
    </w:p>
    <w:p w14:paraId="1C85AE2C" w14:textId="21CA9CF0" w:rsidR="007C1A88" w:rsidRDefault="007C1A88" w:rsidP="00B00277">
      <w:pPr>
        <w:pStyle w:val="Heading3"/>
      </w:pPr>
      <w:r>
        <w:lastRenderedPageBreak/>
        <w:t xml:space="preserve"> </w:t>
      </w:r>
      <w:r w:rsidR="007923F3">
        <w:t>8</w:t>
      </w:r>
      <w:r>
        <w:t>. Refunds &amp; Cancellations</w:t>
      </w:r>
    </w:p>
    <w:p w14:paraId="36AE5D8A" w14:textId="263EBB24" w:rsidR="007C1A88" w:rsidRPr="00B00277" w:rsidRDefault="007C1A88" w:rsidP="00B00277">
      <w:pPr>
        <w:rPr>
          <w:rFonts w:ascii="Nunito SemiBold" w:hAnsi="Nunito SemiBold"/>
        </w:rPr>
      </w:pPr>
      <w:r w:rsidRPr="00B00277">
        <w:rPr>
          <w:rFonts w:ascii="Nunito SemiBold" w:hAnsi="Nunito SemiBold"/>
        </w:rPr>
        <w:t>Venturo Membership</w:t>
      </w:r>
    </w:p>
    <w:p w14:paraId="7CE8F2E7" w14:textId="77777777" w:rsidR="007C1A88" w:rsidRDefault="007C1A88" w:rsidP="00B00277">
      <w:r>
        <w:t xml:space="preserve">Where a qualifying website membership refund is approved, the refund will be processed in accordance with Venturo's Refund &amp; Cancellation Policy and the applicable </w:t>
      </w:r>
      <w:proofErr w:type="spellStart"/>
      <w:r>
        <w:t>PayFast</w:t>
      </w:r>
      <w:proofErr w:type="spellEnd"/>
      <w:r>
        <w:t xml:space="preserve"> process.</w:t>
      </w:r>
    </w:p>
    <w:p w14:paraId="0FBB7A09" w14:textId="77777777" w:rsidR="007C1A88" w:rsidRDefault="007C1A88" w:rsidP="00B00277"/>
    <w:p w14:paraId="26457753" w14:textId="0B1ECA9B" w:rsidR="007C1A88" w:rsidRDefault="007C1A88" w:rsidP="00B00277">
      <w:r w:rsidRPr="00B00277">
        <w:rPr>
          <w:rFonts w:ascii="Nunito SemiBold" w:hAnsi="Nunito SemiBold"/>
        </w:rPr>
        <w:t>Venturo-Operated Events</w:t>
      </w:r>
    </w:p>
    <w:p w14:paraId="4EF79FFA" w14:textId="77777777" w:rsidR="007C1A88" w:rsidRDefault="007C1A88" w:rsidP="00B00277">
      <w:r>
        <w:t>Refunds or cancellations relating to Venturo-operated events will be handled by Venturo in accordance with the refund conditions disclosed for the event and Venturo's Refund &amp; Cancellation Policy.</w:t>
      </w:r>
    </w:p>
    <w:p w14:paraId="0CC10FD7" w14:textId="77777777" w:rsidR="007C1A88" w:rsidRDefault="007C1A88" w:rsidP="00B00277"/>
    <w:p w14:paraId="658972A9" w14:textId="1B017E3D" w:rsidR="007C1A88" w:rsidRDefault="007C1A88" w:rsidP="00B00277">
      <w:r w:rsidRPr="00B00277">
        <w:rPr>
          <w:rFonts w:ascii="Nunito SemiBold" w:hAnsi="Nunito SemiBold"/>
        </w:rPr>
        <w:t>Third-Party Activities</w:t>
      </w:r>
    </w:p>
    <w:p w14:paraId="6565AB8F" w14:textId="77777777" w:rsidR="007C1A88" w:rsidRDefault="007C1A88" w:rsidP="00B00277">
      <w:r>
        <w:t>Where the customer paid an independent activity provider directly, the activity provider is responsible for the applicable cancellation or refund.</w:t>
      </w:r>
    </w:p>
    <w:p w14:paraId="087372DB" w14:textId="77777777" w:rsidR="007C1A88" w:rsidRDefault="007C1A88" w:rsidP="00B00277"/>
    <w:p w14:paraId="5009F03C" w14:textId="77777777" w:rsidR="007C1A88" w:rsidRDefault="007C1A88" w:rsidP="00B00277">
      <w:r>
        <w:t>Venturo cannot process a refund for money that was paid directly to a third-party provider.</w:t>
      </w:r>
    </w:p>
    <w:p w14:paraId="4E4DF205" w14:textId="77777777" w:rsidR="007C1A88" w:rsidRDefault="007C1A88" w:rsidP="00B00277"/>
    <w:p w14:paraId="1F4A89F4" w14:textId="387B5BF9" w:rsidR="007C1A88" w:rsidRDefault="007C1A88" w:rsidP="00B00277">
      <w:pPr>
        <w:pStyle w:val="Heading3"/>
      </w:pPr>
      <w:r>
        <w:t xml:space="preserve"> </w:t>
      </w:r>
      <w:r w:rsidR="007923F3">
        <w:t>9</w:t>
      </w:r>
      <w:r>
        <w:t>. Revenue Sharing &amp; Third-Party Funds</w:t>
      </w:r>
    </w:p>
    <w:p w14:paraId="1BFBB299" w14:textId="77777777" w:rsidR="007C1A88" w:rsidRDefault="007C1A88" w:rsidP="00B00277">
      <w:r>
        <w:t>Venturo does not currently operate a revenue-sharing or customer-fund settlement model for third-party activity bookings.</w:t>
      </w:r>
    </w:p>
    <w:p w14:paraId="21FF5EEA" w14:textId="77777777" w:rsidR="007C1A88" w:rsidRDefault="007C1A88" w:rsidP="00B00277"/>
    <w:p w14:paraId="5CE90DD9" w14:textId="77777777" w:rsidR="007C1A88" w:rsidRDefault="007C1A88" w:rsidP="00B00277">
      <w:r>
        <w:t xml:space="preserve">Venturo does not receive customer booking funds and subsequently </w:t>
      </w:r>
      <w:proofErr w:type="gramStart"/>
      <w:r>
        <w:t>pay</w:t>
      </w:r>
      <w:proofErr w:type="gramEnd"/>
      <w:r>
        <w:t xml:space="preserve"> those funds to activity providers.</w:t>
      </w:r>
    </w:p>
    <w:p w14:paraId="73C52BAD" w14:textId="77777777" w:rsidR="007C1A88" w:rsidRDefault="007C1A88" w:rsidP="00B00277"/>
    <w:p w14:paraId="6E2970A0" w14:textId="77777777" w:rsidR="007C1A88" w:rsidRDefault="007C1A88" w:rsidP="00B00277">
      <w:r>
        <w:t>There are therefore no current arrangements where Venturo:</w:t>
      </w:r>
    </w:p>
    <w:p w14:paraId="16E3980C" w14:textId="749543E1" w:rsidR="007C1A88" w:rsidRDefault="007C1A88" w:rsidP="00B00277">
      <w:pPr>
        <w:pStyle w:val="ListParagraph"/>
        <w:numPr>
          <w:ilvl w:val="0"/>
          <w:numId w:val="4"/>
        </w:numPr>
      </w:pPr>
      <w:r>
        <w:t>holds customer money on behalf of an activity provider;</w:t>
      </w:r>
    </w:p>
    <w:p w14:paraId="344CBF67" w14:textId="26D9597B" w:rsidR="007C1A88" w:rsidRDefault="007C1A88" w:rsidP="00B00277">
      <w:pPr>
        <w:pStyle w:val="ListParagraph"/>
        <w:numPr>
          <w:ilvl w:val="0"/>
          <w:numId w:val="4"/>
        </w:numPr>
      </w:pPr>
      <w:r>
        <w:t>distributes customer booking funds to providers;</w:t>
      </w:r>
    </w:p>
    <w:p w14:paraId="7F57B159" w14:textId="05EB8985" w:rsidR="007C1A88" w:rsidRDefault="007C1A88" w:rsidP="00B00277">
      <w:pPr>
        <w:pStyle w:val="ListParagraph"/>
        <w:numPr>
          <w:ilvl w:val="0"/>
          <w:numId w:val="4"/>
        </w:numPr>
      </w:pPr>
      <w:r>
        <w:t>deducts a commission before paying a provider; or</w:t>
      </w:r>
    </w:p>
    <w:p w14:paraId="623BA8DA" w14:textId="76C41F85" w:rsidR="007C1A88" w:rsidRDefault="007C1A88" w:rsidP="00B00277">
      <w:pPr>
        <w:pStyle w:val="ListParagraph"/>
        <w:numPr>
          <w:ilvl w:val="0"/>
          <w:numId w:val="4"/>
        </w:numPr>
      </w:pPr>
      <w:r>
        <w:t>manages provider payouts from customer transactions.</w:t>
      </w:r>
    </w:p>
    <w:p w14:paraId="55BC8774" w14:textId="22B15870" w:rsidR="00B00277" w:rsidRDefault="00B00277">
      <w:r>
        <w:br w:type="page"/>
      </w:r>
    </w:p>
    <w:p w14:paraId="089A749E" w14:textId="77777777" w:rsidR="007C1A88" w:rsidRDefault="007C1A88" w:rsidP="00B00277"/>
    <w:p w14:paraId="3CA54C26" w14:textId="7C0A89CF" w:rsidR="007C1A88" w:rsidRDefault="007C1A88" w:rsidP="00B00277">
      <w:pPr>
        <w:pStyle w:val="Heading3"/>
      </w:pPr>
      <w:r>
        <w:t xml:space="preserve"> </w:t>
      </w:r>
      <w:r w:rsidR="007923F3">
        <w:t>10</w:t>
      </w:r>
      <w:r>
        <w:t>. Summary</w:t>
      </w:r>
    </w:p>
    <w:tbl>
      <w:tblPr>
        <w:tblStyle w:val="TableGrid"/>
        <w:tblW w:w="10672" w:type="dxa"/>
        <w:tblLook w:val="04A0" w:firstRow="1" w:lastRow="0" w:firstColumn="1" w:lastColumn="0" w:noHBand="0" w:noVBand="1"/>
      </w:tblPr>
      <w:tblGrid>
        <w:gridCol w:w="2830"/>
        <w:gridCol w:w="2614"/>
        <w:gridCol w:w="2614"/>
        <w:gridCol w:w="2614"/>
      </w:tblGrid>
      <w:tr w:rsidR="00B00277" w14:paraId="4D66D830" w14:textId="77777777" w:rsidTr="00B00277">
        <w:tc>
          <w:tcPr>
            <w:tcW w:w="2830" w:type="dxa"/>
          </w:tcPr>
          <w:p w14:paraId="1890ACAA" w14:textId="054222FD" w:rsidR="00B00277" w:rsidRPr="00B00277" w:rsidRDefault="00B00277" w:rsidP="00B00277">
            <w:pPr>
              <w:rPr>
                <w:rFonts w:ascii="Nunito SemiBold" w:hAnsi="Nunito SemiBold"/>
                <w:sz w:val="24"/>
                <w:szCs w:val="24"/>
              </w:rPr>
            </w:pPr>
            <w:r w:rsidRPr="00B00277">
              <w:rPr>
                <w:rFonts w:ascii="Nunito SemiBold" w:hAnsi="Nunito SemiBold"/>
                <w:sz w:val="24"/>
                <w:szCs w:val="24"/>
              </w:rPr>
              <w:t xml:space="preserve">Transaction Type                         </w:t>
            </w:r>
          </w:p>
        </w:tc>
        <w:tc>
          <w:tcPr>
            <w:tcW w:w="2614" w:type="dxa"/>
          </w:tcPr>
          <w:p w14:paraId="013CC1F7" w14:textId="62718124" w:rsidR="00B00277" w:rsidRPr="00B00277" w:rsidRDefault="00B00277" w:rsidP="00B00277">
            <w:pPr>
              <w:rPr>
                <w:rFonts w:ascii="Nunito SemiBold" w:hAnsi="Nunito SemiBold"/>
                <w:sz w:val="24"/>
                <w:szCs w:val="24"/>
              </w:rPr>
            </w:pPr>
            <w:r w:rsidRPr="00B00277">
              <w:rPr>
                <w:rFonts w:ascii="Nunito SemiBold" w:hAnsi="Nunito SemiBold"/>
                <w:sz w:val="24"/>
                <w:szCs w:val="24"/>
              </w:rPr>
              <w:t xml:space="preserve">Customer Pays     </w:t>
            </w:r>
          </w:p>
        </w:tc>
        <w:tc>
          <w:tcPr>
            <w:tcW w:w="2614" w:type="dxa"/>
          </w:tcPr>
          <w:p w14:paraId="12E9C9CB" w14:textId="13463502" w:rsidR="00B00277" w:rsidRPr="00B00277" w:rsidRDefault="00B00277" w:rsidP="00B00277">
            <w:pPr>
              <w:rPr>
                <w:rFonts w:ascii="Nunito SemiBold" w:hAnsi="Nunito SemiBold"/>
                <w:sz w:val="24"/>
                <w:szCs w:val="24"/>
              </w:rPr>
            </w:pPr>
            <w:r w:rsidRPr="00B00277">
              <w:rPr>
                <w:rFonts w:ascii="Nunito SemiBold" w:hAnsi="Nunito SemiBold"/>
                <w:sz w:val="24"/>
                <w:szCs w:val="24"/>
              </w:rPr>
              <w:t>Payment Received By</w:t>
            </w:r>
          </w:p>
        </w:tc>
        <w:tc>
          <w:tcPr>
            <w:tcW w:w="2614" w:type="dxa"/>
          </w:tcPr>
          <w:p w14:paraId="2DEF38E8" w14:textId="2E28A9B3" w:rsidR="00B00277" w:rsidRPr="00B00277" w:rsidRDefault="00B00277" w:rsidP="00B00277">
            <w:pPr>
              <w:rPr>
                <w:rFonts w:ascii="Nunito SemiBold" w:hAnsi="Nunito SemiBold"/>
                <w:sz w:val="24"/>
                <w:szCs w:val="24"/>
              </w:rPr>
            </w:pPr>
            <w:r w:rsidRPr="00B00277">
              <w:rPr>
                <w:rFonts w:ascii="Nunito SemiBold" w:hAnsi="Nunito SemiBold"/>
                <w:sz w:val="24"/>
                <w:szCs w:val="24"/>
              </w:rPr>
              <w:t>Service Supplied By</w:t>
            </w:r>
          </w:p>
        </w:tc>
      </w:tr>
      <w:tr w:rsidR="00B00277" w14:paraId="6D1C2676" w14:textId="77777777" w:rsidTr="00B00277">
        <w:trPr>
          <w:trHeight w:val="850"/>
        </w:trPr>
        <w:tc>
          <w:tcPr>
            <w:tcW w:w="2830" w:type="dxa"/>
          </w:tcPr>
          <w:p w14:paraId="7D807899" w14:textId="283DC823" w:rsidR="00B00277" w:rsidRPr="00B00277" w:rsidRDefault="00B00277" w:rsidP="00B00277">
            <w:pPr>
              <w:rPr>
                <w:sz w:val="24"/>
                <w:szCs w:val="24"/>
              </w:rPr>
            </w:pPr>
            <w:r w:rsidRPr="00B00277">
              <w:rPr>
                <w:sz w:val="24"/>
                <w:szCs w:val="24"/>
              </w:rPr>
              <w:t xml:space="preserve">Venturo website membership               </w:t>
            </w:r>
          </w:p>
        </w:tc>
        <w:tc>
          <w:tcPr>
            <w:tcW w:w="2614" w:type="dxa"/>
          </w:tcPr>
          <w:p w14:paraId="449F6EEE" w14:textId="33597898" w:rsidR="00B00277" w:rsidRPr="00B00277" w:rsidRDefault="00B00277" w:rsidP="00B00277">
            <w:pPr>
              <w:rPr>
                <w:sz w:val="24"/>
                <w:szCs w:val="24"/>
              </w:rPr>
            </w:pPr>
            <w:proofErr w:type="spellStart"/>
            <w:r w:rsidRPr="00B00277">
              <w:rPr>
                <w:sz w:val="24"/>
                <w:szCs w:val="24"/>
              </w:rPr>
              <w:t>PayFast</w:t>
            </w:r>
            <w:proofErr w:type="spellEnd"/>
          </w:p>
        </w:tc>
        <w:tc>
          <w:tcPr>
            <w:tcW w:w="2614" w:type="dxa"/>
          </w:tcPr>
          <w:p w14:paraId="336F8949" w14:textId="3AFC6045" w:rsidR="00B00277" w:rsidRPr="00B00277" w:rsidRDefault="00B00277" w:rsidP="00B00277">
            <w:pPr>
              <w:rPr>
                <w:sz w:val="24"/>
                <w:szCs w:val="24"/>
              </w:rPr>
            </w:pPr>
            <w:r w:rsidRPr="00B00277">
              <w:rPr>
                <w:sz w:val="24"/>
                <w:szCs w:val="24"/>
              </w:rPr>
              <w:t>Venturo</w:t>
            </w:r>
          </w:p>
        </w:tc>
        <w:tc>
          <w:tcPr>
            <w:tcW w:w="2614" w:type="dxa"/>
          </w:tcPr>
          <w:p w14:paraId="58F293C7" w14:textId="254DB6C4" w:rsidR="00B00277" w:rsidRPr="00B00277" w:rsidRDefault="00B00277" w:rsidP="00B00277">
            <w:pPr>
              <w:rPr>
                <w:sz w:val="24"/>
                <w:szCs w:val="24"/>
              </w:rPr>
            </w:pPr>
            <w:r w:rsidRPr="00B00277">
              <w:rPr>
                <w:sz w:val="24"/>
                <w:szCs w:val="24"/>
              </w:rPr>
              <w:t>Venturo</w:t>
            </w:r>
          </w:p>
        </w:tc>
      </w:tr>
      <w:tr w:rsidR="00B00277" w14:paraId="06D87B3D" w14:textId="77777777" w:rsidTr="00B00277">
        <w:trPr>
          <w:trHeight w:val="850"/>
        </w:trPr>
        <w:tc>
          <w:tcPr>
            <w:tcW w:w="2830" w:type="dxa"/>
          </w:tcPr>
          <w:p w14:paraId="6BFC6FA8" w14:textId="4FFE3311" w:rsidR="00B00277" w:rsidRPr="00B00277" w:rsidRDefault="00B00277" w:rsidP="00B00277">
            <w:pPr>
              <w:rPr>
                <w:sz w:val="24"/>
                <w:szCs w:val="24"/>
              </w:rPr>
            </w:pPr>
            <w:r w:rsidRPr="00B00277">
              <w:rPr>
                <w:sz w:val="24"/>
                <w:szCs w:val="24"/>
              </w:rPr>
              <w:t xml:space="preserve">Venturo-operated event                   </w:t>
            </w:r>
          </w:p>
        </w:tc>
        <w:tc>
          <w:tcPr>
            <w:tcW w:w="2614" w:type="dxa"/>
          </w:tcPr>
          <w:p w14:paraId="4E54645C" w14:textId="0A742594" w:rsidR="00B00277" w:rsidRPr="00B00277" w:rsidRDefault="00B00277" w:rsidP="00B00277">
            <w:pPr>
              <w:rPr>
                <w:sz w:val="24"/>
                <w:szCs w:val="24"/>
              </w:rPr>
            </w:pPr>
            <w:proofErr w:type="spellStart"/>
            <w:r w:rsidRPr="00B00277">
              <w:rPr>
                <w:sz w:val="24"/>
                <w:szCs w:val="24"/>
              </w:rPr>
              <w:t>PayFast</w:t>
            </w:r>
            <w:proofErr w:type="spellEnd"/>
          </w:p>
        </w:tc>
        <w:tc>
          <w:tcPr>
            <w:tcW w:w="2614" w:type="dxa"/>
          </w:tcPr>
          <w:p w14:paraId="169AFFA8" w14:textId="7F060729" w:rsidR="00B00277" w:rsidRPr="00B00277" w:rsidRDefault="00B00277" w:rsidP="00B00277">
            <w:pPr>
              <w:rPr>
                <w:sz w:val="24"/>
                <w:szCs w:val="24"/>
              </w:rPr>
            </w:pPr>
            <w:r w:rsidRPr="00B00277">
              <w:rPr>
                <w:sz w:val="24"/>
                <w:szCs w:val="24"/>
              </w:rPr>
              <w:t>Venturo</w:t>
            </w:r>
          </w:p>
        </w:tc>
        <w:tc>
          <w:tcPr>
            <w:tcW w:w="2614" w:type="dxa"/>
          </w:tcPr>
          <w:p w14:paraId="534E8887" w14:textId="3169553F" w:rsidR="00B00277" w:rsidRPr="00B00277" w:rsidRDefault="00B00277" w:rsidP="00B00277">
            <w:pPr>
              <w:rPr>
                <w:sz w:val="24"/>
                <w:szCs w:val="24"/>
              </w:rPr>
            </w:pPr>
            <w:r w:rsidRPr="00B00277">
              <w:rPr>
                <w:sz w:val="24"/>
                <w:szCs w:val="24"/>
              </w:rPr>
              <w:t>Venturo</w:t>
            </w:r>
          </w:p>
        </w:tc>
      </w:tr>
      <w:tr w:rsidR="00B00277" w14:paraId="3A4FCA4A" w14:textId="77777777" w:rsidTr="00B00277">
        <w:trPr>
          <w:trHeight w:val="850"/>
        </w:trPr>
        <w:tc>
          <w:tcPr>
            <w:tcW w:w="2830" w:type="dxa"/>
          </w:tcPr>
          <w:p w14:paraId="39FC7E9F" w14:textId="2DA78790" w:rsidR="00B00277" w:rsidRPr="00B00277" w:rsidRDefault="00B00277" w:rsidP="00B00277">
            <w:pPr>
              <w:rPr>
                <w:sz w:val="24"/>
                <w:szCs w:val="24"/>
              </w:rPr>
            </w:pPr>
            <w:r w:rsidRPr="00B00277">
              <w:rPr>
                <w:sz w:val="24"/>
                <w:szCs w:val="24"/>
              </w:rPr>
              <w:t xml:space="preserve">Third-party activity                     </w:t>
            </w:r>
          </w:p>
        </w:tc>
        <w:tc>
          <w:tcPr>
            <w:tcW w:w="2614" w:type="dxa"/>
          </w:tcPr>
          <w:p w14:paraId="26925ABA" w14:textId="38E19C2D" w:rsidR="00B00277" w:rsidRPr="00B00277" w:rsidRDefault="00B00277" w:rsidP="00B00277">
            <w:pPr>
              <w:rPr>
                <w:sz w:val="24"/>
                <w:szCs w:val="24"/>
              </w:rPr>
            </w:pPr>
            <w:r w:rsidRPr="00B00277">
              <w:rPr>
                <w:sz w:val="24"/>
                <w:szCs w:val="24"/>
              </w:rPr>
              <w:t>Activity provider</w:t>
            </w:r>
          </w:p>
        </w:tc>
        <w:tc>
          <w:tcPr>
            <w:tcW w:w="2614" w:type="dxa"/>
          </w:tcPr>
          <w:p w14:paraId="57AF578D" w14:textId="42313101" w:rsidR="00B00277" w:rsidRPr="00B00277" w:rsidRDefault="00B00277" w:rsidP="00B00277">
            <w:pPr>
              <w:rPr>
                <w:sz w:val="24"/>
                <w:szCs w:val="24"/>
              </w:rPr>
            </w:pPr>
            <w:r w:rsidRPr="00B00277">
              <w:rPr>
                <w:sz w:val="24"/>
                <w:szCs w:val="24"/>
              </w:rPr>
              <w:t>Activity provider</w:t>
            </w:r>
          </w:p>
        </w:tc>
        <w:tc>
          <w:tcPr>
            <w:tcW w:w="2614" w:type="dxa"/>
          </w:tcPr>
          <w:p w14:paraId="7CBEAF16" w14:textId="7431D837" w:rsidR="00B00277" w:rsidRPr="00B00277" w:rsidRDefault="00B00277" w:rsidP="00B00277">
            <w:pPr>
              <w:rPr>
                <w:sz w:val="24"/>
                <w:szCs w:val="24"/>
              </w:rPr>
            </w:pPr>
            <w:r w:rsidRPr="00B00277">
              <w:rPr>
                <w:sz w:val="24"/>
                <w:szCs w:val="24"/>
              </w:rPr>
              <w:t>Activity provider</w:t>
            </w:r>
          </w:p>
        </w:tc>
      </w:tr>
      <w:tr w:rsidR="00B00277" w14:paraId="7FBF6365" w14:textId="77777777" w:rsidTr="00B00277">
        <w:trPr>
          <w:trHeight w:val="850"/>
        </w:trPr>
        <w:tc>
          <w:tcPr>
            <w:tcW w:w="2830" w:type="dxa"/>
          </w:tcPr>
          <w:p w14:paraId="221056EC" w14:textId="0284032E" w:rsidR="00B00277" w:rsidRPr="00B00277" w:rsidRDefault="00B00277" w:rsidP="00B00277">
            <w:pPr>
              <w:rPr>
                <w:sz w:val="24"/>
                <w:szCs w:val="24"/>
              </w:rPr>
            </w:pPr>
            <w:r w:rsidRPr="00B00277">
              <w:rPr>
                <w:sz w:val="24"/>
                <w:szCs w:val="24"/>
              </w:rPr>
              <w:t>Venturo member discounted</w:t>
            </w:r>
          </w:p>
        </w:tc>
        <w:tc>
          <w:tcPr>
            <w:tcW w:w="2614" w:type="dxa"/>
          </w:tcPr>
          <w:p w14:paraId="67E34DA2" w14:textId="3740A28D" w:rsidR="00B00277" w:rsidRPr="00B00277" w:rsidRDefault="00B00277" w:rsidP="00B00277">
            <w:pPr>
              <w:rPr>
                <w:sz w:val="24"/>
                <w:szCs w:val="24"/>
              </w:rPr>
            </w:pPr>
            <w:r w:rsidRPr="00B00277">
              <w:rPr>
                <w:sz w:val="24"/>
                <w:szCs w:val="24"/>
              </w:rPr>
              <w:t>Activity provider</w:t>
            </w:r>
          </w:p>
        </w:tc>
        <w:tc>
          <w:tcPr>
            <w:tcW w:w="2614" w:type="dxa"/>
          </w:tcPr>
          <w:p w14:paraId="16263F02" w14:textId="45A8DCB4" w:rsidR="00B00277" w:rsidRPr="00B00277" w:rsidRDefault="00B00277" w:rsidP="00B00277">
            <w:pPr>
              <w:rPr>
                <w:sz w:val="24"/>
                <w:szCs w:val="24"/>
              </w:rPr>
            </w:pPr>
            <w:r w:rsidRPr="00B00277">
              <w:rPr>
                <w:sz w:val="24"/>
                <w:szCs w:val="24"/>
              </w:rPr>
              <w:t>Activity provider</w:t>
            </w:r>
          </w:p>
        </w:tc>
        <w:tc>
          <w:tcPr>
            <w:tcW w:w="2614" w:type="dxa"/>
          </w:tcPr>
          <w:p w14:paraId="544BEC91" w14:textId="7A27CB4A" w:rsidR="00B00277" w:rsidRPr="00B00277" w:rsidRDefault="00B00277" w:rsidP="00B00277">
            <w:pPr>
              <w:rPr>
                <w:sz w:val="24"/>
                <w:szCs w:val="24"/>
              </w:rPr>
            </w:pPr>
            <w:r w:rsidRPr="00B00277">
              <w:rPr>
                <w:sz w:val="24"/>
                <w:szCs w:val="24"/>
              </w:rPr>
              <w:t>Activity provider</w:t>
            </w:r>
          </w:p>
        </w:tc>
      </w:tr>
      <w:tr w:rsidR="00B00277" w14:paraId="17DB55EE" w14:textId="77777777" w:rsidTr="00B00277">
        <w:trPr>
          <w:trHeight w:val="850"/>
        </w:trPr>
        <w:tc>
          <w:tcPr>
            <w:tcW w:w="2830" w:type="dxa"/>
          </w:tcPr>
          <w:p w14:paraId="6229450A" w14:textId="77777777" w:rsidR="00B00277" w:rsidRDefault="00B00277" w:rsidP="00B00277">
            <w:pPr>
              <w:rPr>
                <w:sz w:val="24"/>
                <w:szCs w:val="24"/>
              </w:rPr>
            </w:pPr>
            <w:r w:rsidRPr="00B00277">
              <w:rPr>
                <w:sz w:val="24"/>
                <w:szCs w:val="24"/>
              </w:rPr>
              <w:t>Business advertising/</w:t>
            </w:r>
          </w:p>
          <w:p w14:paraId="6C550908" w14:textId="70B1702C" w:rsidR="00B00277" w:rsidRPr="00B00277" w:rsidRDefault="00B00277" w:rsidP="00B00277">
            <w:pPr>
              <w:rPr>
                <w:sz w:val="24"/>
                <w:szCs w:val="24"/>
              </w:rPr>
            </w:pPr>
            <w:r w:rsidRPr="00B00277">
              <w:rPr>
                <w:sz w:val="24"/>
                <w:szCs w:val="24"/>
              </w:rPr>
              <w:t>promotional service</w:t>
            </w:r>
          </w:p>
        </w:tc>
        <w:tc>
          <w:tcPr>
            <w:tcW w:w="2614" w:type="dxa"/>
          </w:tcPr>
          <w:p w14:paraId="1548751D" w14:textId="30F815C6" w:rsidR="00B00277" w:rsidRPr="00B00277" w:rsidRDefault="00B00277" w:rsidP="00B00277">
            <w:pPr>
              <w:rPr>
                <w:sz w:val="24"/>
                <w:szCs w:val="24"/>
              </w:rPr>
            </w:pPr>
            <w:r w:rsidRPr="00B00277">
              <w:rPr>
                <w:sz w:val="24"/>
                <w:szCs w:val="24"/>
              </w:rPr>
              <w:t>Venturo</w:t>
            </w:r>
          </w:p>
        </w:tc>
        <w:tc>
          <w:tcPr>
            <w:tcW w:w="2614" w:type="dxa"/>
          </w:tcPr>
          <w:p w14:paraId="17C1A118" w14:textId="38681623" w:rsidR="00B00277" w:rsidRPr="00B00277" w:rsidRDefault="00B00277" w:rsidP="00B00277">
            <w:pPr>
              <w:rPr>
                <w:sz w:val="24"/>
                <w:szCs w:val="24"/>
              </w:rPr>
            </w:pPr>
            <w:r w:rsidRPr="00B00277">
              <w:rPr>
                <w:sz w:val="24"/>
                <w:szCs w:val="24"/>
              </w:rPr>
              <w:t>Venturo</w:t>
            </w:r>
          </w:p>
        </w:tc>
        <w:tc>
          <w:tcPr>
            <w:tcW w:w="2614" w:type="dxa"/>
          </w:tcPr>
          <w:p w14:paraId="7A4DDB19" w14:textId="0C2601F4" w:rsidR="00B00277" w:rsidRPr="00B00277" w:rsidRDefault="00B00277" w:rsidP="00B00277">
            <w:pPr>
              <w:rPr>
                <w:sz w:val="24"/>
                <w:szCs w:val="24"/>
              </w:rPr>
            </w:pPr>
            <w:r w:rsidRPr="00B00277">
              <w:rPr>
                <w:sz w:val="24"/>
                <w:szCs w:val="24"/>
              </w:rPr>
              <w:t>Venturo</w:t>
            </w:r>
          </w:p>
        </w:tc>
      </w:tr>
    </w:tbl>
    <w:p w14:paraId="434101E9" w14:textId="77777777" w:rsidR="007C1A88" w:rsidRDefault="007C1A88" w:rsidP="00B00277"/>
    <w:p w14:paraId="2FF3101A" w14:textId="66C6B1C7" w:rsidR="007C1A88" w:rsidRDefault="007C1A88" w:rsidP="00B00277">
      <w:pPr>
        <w:pStyle w:val="Heading3"/>
      </w:pPr>
      <w:r>
        <w:t xml:space="preserve"> 1</w:t>
      </w:r>
      <w:r w:rsidR="007923F3">
        <w:t>1</w:t>
      </w:r>
      <w:r>
        <w:t>. Current Payment Position</w:t>
      </w:r>
    </w:p>
    <w:p w14:paraId="73266C99" w14:textId="77777777" w:rsidR="007C1A88" w:rsidRDefault="007C1A88" w:rsidP="00B00277">
      <w:r>
        <w:t xml:space="preserve">Venturo currently intends to use </w:t>
      </w:r>
      <w:proofErr w:type="spellStart"/>
      <w:r>
        <w:t>PayFast</w:t>
      </w:r>
      <w:proofErr w:type="spellEnd"/>
      <w:r>
        <w:t xml:space="preserve"> for payments relating to products and services supplied directly by Venturo.</w:t>
      </w:r>
    </w:p>
    <w:p w14:paraId="242113FB" w14:textId="77777777" w:rsidR="007C1A88" w:rsidRDefault="007C1A88" w:rsidP="00B00277"/>
    <w:p w14:paraId="24085B54" w14:textId="77777777" w:rsidR="007C1A88" w:rsidRDefault="007C1A88" w:rsidP="00B00277">
      <w:r>
        <w:t>These include:</w:t>
      </w:r>
    </w:p>
    <w:p w14:paraId="1063E986" w14:textId="0436DBA8" w:rsidR="007C1A88" w:rsidRDefault="007C1A88" w:rsidP="00B00277">
      <w:pPr>
        <w:pStyle w:val="ListParagraph"/>
        <w:numPr>
          <w:ilvl w:val="0"/>
          <w:numId w:val="2"/>
        </w:numPr>
      </w:pPr>
      <w:r>
        <w:t>Venturo website memberships;</w:t>
      </w:r>
    </w:p>
    <w:p w14:paraId="64027A7E" w14:textId="1A2C3A15" w:rsidR="007C1A88" w:rsidRDefault="007C1A88" w:rsidP="00B00277">
      <w:pPr>
        <w:pStyle w:val="ListParagraph"/>
        <w:numPr>
          <w:ilvl w:val="0"/>
          <w:numId w:val="2"/>
        </w:numPr>
      </w:pPr>
      <w:r>
        <w:t>Venturo-operated event tickets; and</w:t>
      </w:r>
    </w:p>
    <w:p w14:paraId="4E22122F" w14:textId="0CE13ED0" w:rsidR="007C1A88" w:rsidRDefault="007C1A88" w:rsidP="00B00277">
      <w:pPr>
        <w:pStyle w:val="ListParagraph"/>
        <w:numPr>
          <w:ilvl w:val="0"/>
          <w:numId w:val="2"/>
        </w:numPr>
      </w:pPr>
      <w:r>
        <w:t>promotional or advertising services sold directly to businesses.</w:t>
      </w:r>
    </w:p>
    <w:p w14:paraId="0C2069D2" w14:textId="77777777" w:rsidR="007C1A88" w:rsidRDefault="007C1A88" w:rsidP="00B00277"/>
    <w:p w14:paraId="52886179" w14:textId="77777777" w:rsidR="007C1A88" w:rsidRDefault="007C1A88" w:rsidP="00B00277">
      <w:r>
        <w:t>Independent activity providers listed on Venturo continue to collect their own customer booking payments directly.</w:t>
      </w:r>
    </w:p>
    <w:p w14:paraId="55104409" w14:textId="77777777" w:rsidR="007C1A88" w:rsidRDefault="007C1A88" w:rsidP="00B00277"/>
    <w:p w14:paraId="6EE5056A" w14:textId="0509E7F9" w:rsidR="001E241A" w:rsidRPr="001E241A" w:rsidRDefault="007C1A88" w:rsidP="00B00277">
      <w:r>
        <w:t>Venturo does not currently collect, hold, manage or distribute customer funds on behalf of third-party activity providers.</w:t>
      </w:r>
    </w:p>
    <w:p w14:paraId="630D9896" w14:textId="77777777" w:rsidR="001E241A" w:rsidRPr="001E241A" w:rsidRDefault="001E241A" w:rsidP="00B00277"/>
    <w:p w14:paraId="1BA38DAF" w14:textId="77777777" w:rsidR="001E241A" w:rsidRPr="001E241A" w:rsidRDefault="001E241A" w:rsidP="00B00277"/>
    <w:sectPr w:rsidR="001E241A" w:rsidRPr="001E241A" w:rsidSect="00B621E6">
      <w:headerReference w:type="default" r:id="rId10"/>
      <w:footerReference w:type="even" r:id="rId11"/>
      <w:footerReference w:type="default" r:id="rId12"/>
      <w:headerReference w:type="first" r:id="rId13"/>
      <w:footerReference w:type="first" r:id="rId14"/>
      <w:pgSz w:w="11906" w:h="16838"/>
      <w:pgMar w:top="720" w:right="720" w:bottom="720" w:left="720" w:header="1701"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C484F" w14:textId="77777777" w:rsidR="00610176" w:rsidRDefault="00610176" w:rsidP="003B6DA8">
      <w:r>
        <w:separator/>
      </w:r>
    </w:p>
  </w:endnote>
  <w:endnote w:type="continuationSeparator" w:id="0">
    <w:p w14:paraId="7FC865C5" w14:textId="77777777" w:rsidR="00610176" w:rsidRDefault="00610176" w:rsidP="003B6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nito ExtraLight">
    <w:panose1 w:val="00000000000000000000"/>
    <w:charset w:val="00"/>
    <w:family w:val="auto"/>
    <w:pitch w:val="variable"/>
    <w:sig w:usb0="A00002FF" w:usb1="5000204B" w:usb2="00000000" w:usb3="00000000" w:csb0="00000197" w:csb1="00000000"/>
  </w:font>
  <w:font w:name="Social Gothic Rough">
    <w:panose1 w:val="02000506000000020004"/>
    <w:charset w:val="00"/>
    <w:family w:val="modern"/>
    <w:notTrueType/>
    <w:pitch w:val="variable"/>
    <w:sig w:usb0="A00002AF" w:usb1="5000004A" w:usb2="00000000" w:usb3="00000000" w:csb0="0000009F" w:csb1="00000000"/>
  </w:font>
  <w:font w:name="Nunito Black">
    <w:charset w:val="00"/>
    <w:family w:val="auto"/>
    <w:pitch w:val="variable"/>
    <w:sig w:usb0="A00002FF" w:usb1="5000204B" w:usb2="00000000" w:usb3="00000000" w:csb0="00000197" w:csb1="00000000"/>
  </w:font>
  <w:font w:name="Lato">
    <w:charset w:val="00"/>
    <w:family w:val="swiss"/>
    <w:pitch w:val="variable"/>
    <w:sig w:usb0="E10002FF" w:usb1="5000ECFF" w:usb2="00000021" w:usb3="00000000" w:csb0="0000019F" w:csb1="00000000"/>
  </w:font>
  <w:font w:name="Nunito ExtraBold">
    <w:charset w:val="00"/>
    <w:family w:val="auto"/>
    <w:pitch w:val="variable"/>
    <w:sig w:usb0="A00002FF" w:usb1="5000204B" w:usb2="00000000" w:usb3="00000000" w:csb0="00000197" w:csb1="00000000"/>
  </w:font>
  <w:font w:name="Nunito SemiBold">
    <w:panose1 w:val="00000000000000000000"/>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8943462"/>
      <w:docPartObj>
        <w:docPartGallery w:val="Page Numbers (Bottom of Page)"/>
        <w:docPartUnique/>
      </w:docPartObj>
    </w:sdtPr>
    <w:sdtEndPr>
      <w:rPr>
        <w:rStyle w:val="PageNumber"/>
      </w:rPr>
    </w:sdtEndPr>
    <w:sdtContent>
      <w:p w14:paraId="223100C5" w14:textId="77777777" w:rsidR="006B4958" w:rsidRDefault="006B4958" w:rsidP="00F90EA0">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F750A5" w14:textId="77777777" w:rsidR="001E241A" w:rsidRDefault="001E241A" w:rsidP="006B4958">
    <w:pPr>
      <w:pStyle w:val="Footer"/>
      <w:ind w:firstLine="360"/>
      <w:rPr>
        <w:rStyle w:val="PageNumber"/>
      </w:rPr>
    </w:pPr>
  </w:p>
  <w:p w14:paraId="46DDA3EE" w14:textId="77777777" w:rsidR="001E241A" w:rsidRDefault="001E241A" w:rsidP="003B6D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EBE9F4" w:themeColor="background2"/>
        <w:sz w:val="24"/>
        <w:szCs w:val="24"/>
      </w:rPr>
      <w:id w:val="-1603342083"/>
      <w:docPartObj>
        <w:docPartGallery w:val="Page Numbers (Bottom of Page)"/>
        <w:docPartUnique/>
      </w:docPartObj>
    </w:sdtPr>
    <w:sdtEndPr>
      <w:rPr>
        <w:rStyle w:val="PageNumber"/>
      </w:rPr>
    </w:sdtEndPr>
    <w:sdtContent>
      <w:p w14:paraId="1289A0B1" w14:textId="77777777" w:rsidR="00F90EA0" w:rsidRPr="00F90EA0" w:rsidRDefault="00F90EA0" w:rsidP="00F90EA0">
        <w:pPr>
          <w:pStyle w:val="Footer"/>
          <w:framePr w:wrap="none" w:vAnchor="text" w:hAnchor="page" w:x="766" w:y="430"/>
          <w:rPr>
            <w:rStyle w:val="PageNumber"/>
            <w:color w:val="EBE9F4" w:themeColor="background2"/>
            <w:sz w:val="24"/>
            <w:szCs w:val="24"/>
          </w:rPr>
        </w:pPr>
        <w:r w:rsidRPr="00F90EA0">
          <w:rPr>
            <w:rStyle w:val="PageNumber"/>
            <w:color w:val="EBE9F4" w:themeColor="background2"/>
            <w:sz w:val="24"/>
            <w:szCs w:val="24"/>
          </w:rPr>
          <w:fldChar w:fldCharType="begin"/>
        </w:r>
        <w:r w:rsidRPr="00F90EA0">
          <w:rPr>
            <w:rStyle w:val="PageNumber"/>
            <w:color w:val="EBE9F4" w:themeColor="background2"/>
            <w:sz w:val="24"/>
            <w:szCs w:val="24"/>
          </w:rPr>
          <w:instrText xml:space="preserve"> PAGE </w:instrText>
        </w:r>
        <w:r w:rsidRPr="00F90EA0">
          <w:rPr>
            <w:rStyle w:val="PageNumber"/>
            <w:color w:val="EBE9F4" w:themeColor="background2"/>
            <w:sz w:val="24"/>
            <w:szCs w:val="24"/>
          </w:rPr>
          <w:fldChar w:fldCharType="separate"/>
        </w:r>
        <w:r w:rsidRPr="00F90EA0">
          <w:rPr>
            <w:rStyle w:val="PageNumber"/>
            <w:noProof/>
            <w:color w:val="EBE9F4" w:themeColor="background2"/>
            <w:sz w:val="24"/>
            <w:szCs w:val="24"/>
          </w:rPr>
          <w:t>2</w:t>
        </w:r>
        <w:r w:rsidRPr="00F90EA0">
          <w:rPr>
            <w:rStyle w:val="PageNumber"/>
            <w:color w:val="EBE9F4" w:themeColor="background2"/>
            <w:sz w:val="24"/>
            <w:szCs w:val="24"/>
          </w:rPr>
          <w:fldChar w:fldCharType="end"/>
        </w:r>
      </w:p>
    </w:sdtContent>
  </w:sdt>
  <w:p w14:paraId="44E64EE9" w14:textId="77777777" w:rsidR="00DF1B07" w:rsidRPr="00F95F91" w:rsidRDefault="00F90EA0" w:rsidP="00F90EA0">
    <w:pPr>
      <w:pStyle w:val="Footer"/>
      <w:ind w:firstLine="360"/>
      <w:rPr>
        <w:color w:val="F3BF49"/>
      </w:rPr>
    </w:pPr>
    <w:r>
      <w:rPr>
        <w:noProof/>
        <w:color w:val="F3BF49"/>
      </w:rPr>
      <mc:AlternateContent>
        <mc:Choice Requires="wps">
          <w:drawing>
            <wp:anchor distT="0" distB="0" distL="114300" distR="114300" simplePos="0" relativeHeight="251689984" behindDoc="0" locked="0" layoutInCell="1" allowOverlap="1" wp14:anchorId="580C39EA" wp14:editId="54A356B4">
              <wp:simplePos x="0" y="0"/>
              <wp:positionH relativeFrom="column">
                <wp:posOffset>3420713</wp:posOffset>
              </wp:positionH>
              <wp:positionV relativeFrom="paragraph">
                <wp:posOffset>227965</wp:posOffset>
              </wp:positionV>
              <wp:extent cx="3380288" cy="340962"/>
              <wp:effectExtent l="0" t="0" r="0" b="0"/>
              <wp:wrapNone/>
              <wp:docPr id="1364520710" name="Text Box 1"/>
              <wp:cNvGraphicFramePr/>
              <a:graphic xmlns:a="http://schemas.openxmlformats.org/drawingml/2006/main">
                <a:graphicData uri="http://schemas.microsoft.com/office/word/2010/wordprocessingShape">
                  <wps:wsp>
                    <wps:cNvSpPr txBox="1"/>
                    <wps:spPr>
                      <a:xfrm>
                        <a:off x="0" y="0"/>
                        <a:ext cx="3380288" cy="340962"/>
                      </a:xfrm>
                      <a:prstGeom prst="rect">
                        <a:avLst/>
                      </a:prstGeom>
                      <a:noFill/>
                      <a:ln w="6350">
                        <a:noFill/>
                      </a:ln>
                    </wps:spPr>
                    <wps:txbx>
                      <w:txbxContent>
                        <w:p w14:paraId="483481E9" w14:textId="77777777" w:rsidR="00474A46" w:rsidRPr="0002742B" w:rsidRDefault="00474A46" w:rsidP="00474A46">
                          <w:pPr>
                            <w:jc w:val="right"/>
                            <w:rPr>
                              <w:color w:val="EBE9F4" w:themeColor="background2"/>
                              <w:sz w:val="22"/>
                              <w:szCs w:val="22"/>
                            </w:rPr>
                          </w:pPr>
                          <w:r w:rsidRPr="0002742B">
                            <w:rPr>
                              <w:color w:val="EBE9F4" w:themeColor="background2"/>
                              <w:sz w:val="22"/>
                              <w:szCs w:val="22"/>
                            </w:rPr>
                            <w:t>venturo.co.za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0C39EA" id="_x0000_t202" coordsize="21600,21600" o:spt="202" path="m,l,21600r21600,l21600,xe">
              <v:stroke joinstyle="miter"/>
              <v:path gradientshapeok="t" o:connecttype="rect"/>
            </v:shapetype>
            <v:shape id="Text Box 1" o:spid="_x0000_s1026" type="#_x0000_t202" style="position:absolute;left:0;text-align:left;margin-left:269.35pt;margin-top:17.95pt;width:266.15pt;height:26.8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" filled="f" stroked="f" strokeweight=".5pt">
              <v:textbox>
                <w:txbxContent>
                  <w:p w14:paraId="483481E9" w14:textId="77777777" w:rsidR="00474A46" w:rsidRPr="0002742B" w:rsidRDefault="00474A46" w:rsidP="00474A46">
                    <w:pPr>
                      <w:jc w:val="right"/>
                      <w:rPr>
                        <w:color w:val="EBE9F4" w:themeColor="background2"/>
                        <w:sz w:val="22"/>
                        <w:szCs w:val="22"/>
                      </w:rPr>
                    </w:pPr>
                    <w:r w:rsidRPr="0002742B">
                      <w:rPr>
                        <w:color w:val="EBE9F4" w:themeColor="background2"/>
                        <w:sz w:val="22"/>
                        <w:szCs w:val="22"/>
                      </w:rPr>
                      <w:t>venturo.co.za</w:t>
                    </w:r>
                  </w:p>
                </w:txbxContent>
              </v:textbox>
            </v:shape>
          </w:pict>
        </mc:Fallback>
      </mc:AlternateContent>
    </w:r>
    <w:r w:rsidRPr="001E241A">
      <w:rPr>
        <w:noProof/>
      </w:rPr>
      <mc:AlternateContent>
        <mc:Choice Requires="wps">
          <w:drawing>
            <wp:anchor distT="0" distB="0" distL="114300" distR="114300" simplePos="0" relativeHeight="251695104" behindDoc="1" locked="0" layoutInCell="1" allowOverlap="1" wp14:anchorId="09A36D42" wp14:editId="311BEBA5">
              <wp:simplePos x="0" y="0"/>
              <wp:positionH relativeFrom="column">
                <wp:posOffset>-1273175</wp:posOffset>
              </wp:positionH>
              <wp:positionV relativeFrom="page">
                <wp:posOffset>9899826</wp:posOffset>
              </wp:positionV>
              <wp:extent cx="9262745" cy="998220"/>
              <wp:effectExtent l="0" t="0" r="0" b="5080"/>
              <wp:wrapNone/>
              <wp:docPr id="708270447" name="Freeform 2"/>
              <wp:cNvGraphicFramePr/>
              <a:graphic xmlns:a="http://schemas.openxmlformats.org/drawingml/2006/main">
                <a:graphicData uri="http://schemas.microsoft.com/office/word/2010/wordprocessingShape">
                  <wps:wsp>
                    <wps:cNvSpPr/>
                    <wps:spPr>
                      <a:xfrm>
                        <a:off x="0" y="0"/>
                        <a:ext cx="9262745" cy="998220"/>
                      </a:xfrm>
                      <a:custGeom>
                        <a:avLst/>
                        <a:gdLst>
                          <a:gd name="connsiteX0" fmla="*/ 906505 w 9259314"/>
                          <a:gd name="connsiteY0" fmla="*/ 583686 h 1511710"/>
                          <a:gd name="connsiteX1" fmla="*/ 2735305 w 9259314"/>
                          <a:gd name="connsiteY1" fmla="*/ 211 h 1511710"/>
                          <a:gd name="connsiteX2" fmla="*/ 5252082 w 9259314"/>
                          <a:gd name="connsiteY2" fmla="*/ 644646 h 1511710"/>
                          <a:gd name="connsiteX3" fmla="*/ 6410322 w 9259314"/>
                          <a:gd name="connsiteY3" fmla="*/ 601103 h 1511710"/>
                          <a:gd name="connsiteX4" fmla="*/ 7028631 w 9259314"/>
                          <a:gd name="connsiteY4" fmla="*/ 714314 h 1511710"/>
                          <a:gd name="connsiteX5" fmla="*/ 8448128 w 9259314"/>
                          <a:gd name="connsiteY5" fmla="*/ 217926 h 1511710"/>
                          <a:gd name="connsiteX6" fmla="*/ 8700677 w 9259314"/>
                          <a:gd name="connsiteY6" fmla="*/ 540143 h 1511710"/>
                          <a:gd name="connsiteX7" fmla="*/ 8631008 w 9259314"/>
                          <a:gd name="connsiteY7" fmla="*/ 1402291 h 1511710"/>
                          <a:gd name="connsiteX8" fmla="*/ 566871 w 9259314"/>
                          <a:gd name="connsiteY8" fmla="*/ 1411000 h 1511710"/>
                          <a:gd name="connsiteX9" fmla="*/ 906505 w 9259314"/>
                          <a:gd name="connsiteY9" fmla="*/ 583686 h 1511710"/>
                          <a:gd name="connsiteX0" fmla="*/ 892934 w 9245743"/>
                          <a:gd name="connsiteY0" fmla="*/ 369289 h 1297313"/>
                          <a:gd name="connsiteX1" fmla="*/ 2329832 w 9245743"/>
                          <a:gd name="connsiteY1" fmla="*/ 99407 h 1297313"/>
                          <a:gd name="connsiteX2" fmla="*/ 5238511 w 9245743"/>
                          <a:gd name="connsiteY2" fmla="*/ 430249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369289 h 1297313"/>
                          <a:gd name="connsiteX1" fmla="*/ 2329832 w 9245743"/>
                          <a:gd name="connsiteY1" fmla="*/ 99407 h 1297313"/>
                          <a:gd name="connsiteX2" fmla="*/ 4916289 w 9245743"/>
                          <a:gd name="connsiteY2" fmla="*/ 465083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271502 h 1199526"/>
                          <a:gd name="connsiteX1" fmla="*/ 2329832 w 9245743"/>
                          <a:gd name="connsiteY1" fmla="*/ 1620 h 1199526"/>
                          <a:gd name="connsiteX2" fmla="*/ 4916289 w 9245743"/>
                          <a:gd name="connsiteY2" fmla="*/ 367296 h 1199526"/>
                          <a:gd name="connsiteX3" fmla="*/ 6396751 w 9245743"/>
                          <a:gd name="connsiteY3" fmla="*/ 288919 h 1199526"/>
                          <a:gd name="connsiteX4" fmla="*/ 7015060 w 9245743"/>
                          <a:gd name="connsiteY4" fmla="*/ 402130 h 1199526"/>
                          <a:gd name="connsiteX5" fmla="*/ 8434557 w 9245743"/>
                          <a:gd name="connsiteY5" fmla="*/ 97331 h 1199526"/>
                          <a:gd name="connsiteX6" fmla="*/ 8687106 w 9245743"/>
                          <a:gd name="connsiteY6" fmla="*/ 227959 h 1199526"/>
                          <a:gd name="connsiteX7" fmla="*/ 8617437 w 9245743"/>
                          <a:gd name="connsiteY7" fmla="*/ 1090107 h 1199526"/>
                          <a:gd name="connsiteX8" fmla="*/ 553300 w 9245743"/>
                          <a:gd name="connsiteY8" fmla="*/ 1098816 h 1199526"/>
                          <a:gd name="connsiteX9" fmla="*/ 892934 w 9245743"/>
                          <a:gd name="connsiteY9" fmla="*/ 271502 h 1199526"/>
                          <a:gd name="connsiteX0" fmla="*/ 903751 w 9256560"/>
                          <a:gd name="connsiteY0" fmla="*/ 190064 h 1118088"/>
                          <a:gd name="connsiteX1" fmla="*/ 2654163 w 9256560"/>
                          <a:gd name="connsiteY1" fmla="*/ 307256 h 1118088"/>
                          <a:gd name="connsiteX2" fmla="*/ 4927106 w 9256560"/>
                          <a:gd name="connsiteY2" fmla="*/ 285858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224685 w 9256560"/>
                          <a:gd name="connsiteY3" fmla="*/ 333325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85776 h 1113800"/>
                          <a:gd name="connsiteX1" fmla="*/ 2654163 w 9256560"/>
                          <a:gd name="connsiteY1" fmla="*/ 302968 h 1113800"/>
                          <a:gd name="connsiteX2" fmla="*/ 4500378 w 9256560"/>
                          <a:gd name="connsiteY2" fmla="*/ 204126 h 1113800"/>
                          <a:gd name="connsiteX3" fmla="*/ 6224685 w 9256560"/>
                          <a:gd name="connsiteY3" fmla="*/ 329037 h 1113800"/>
                          <a:gd name="connsiteX4" fmla="*/ 7200051 w 9256560"/>
                          <a:gd name="connsiteY4" fmla="*/ 258321 h 1113800"/>
                          <a:gd name="connsiteX5" fmla="*/ 8445374 w 9256560"/>
                          <a:gd name="connsiteY5" fmla="*/ 11605 h 1113800"/>
                          <a:gd name="connsiteX6" fmla="*/ 8697923 w 9256560"/>
                          <a:gd name="connsiteY6" fmla="*/ 142233 h 1113800"/>
                          <a:gd name="connsiteX7" fmla="*/ 8628254 w 9256560"/>
                          <a:gd name="connsiteY7" fmla="*/ 1004381 h 1113800"/>
                          <a:gd name="connsiteX8" fmla="*/ 564117 w 9256560"/>
                          <a:gd name="connsiteY8" fmla="*/ 1013090 h 1113800"/>
                          <a:gd name="connsiteX9" fmla="*/ 903751 w 9256560"/>
                          <a:gd name="connsiteY9" fmla="*/ 185776 h 1113800"/>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00051 w 9256560"/>
                          <a:gd name="connsiteY4" fmla="*/ 251414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382936 w 9256560"/>
                          <a:gd name="connsiteY4" fmla="*/ 135239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884045 w 9262980"/>
                          <a:gd name="connsiteY0" fmla="*/ 149825 h 1109295"/>
                          <a:gd name="connsiteX1" fmla="*/ 2660583 w 9262980"/>
                          <a:gd name="connsiteY1" fmla="*/ 296061 h 1109295"/>
                          <a:gd name="connsiteX2" fmla="*/ 4376168 w 9262980"/>
                          <a:gd name="connsiteY2" fmla="*/ 119770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9262980" h="1109295">
                            <a:moveTo>
                              <a:pt x="884045" y="149825"/>
                            </a:moveTo>
                            <a:cubicBezTo>
                              <a:pt x="1232386" y="31471"/>
                              <a:pt x="2078563" y="301070"/>
                              <a:pt x="2660583" y="296061"/>
                            </a:cubicBezTo>
                            <a:cubicBezTo>
                              <a:pt x="3242603" y="291052"/>
                              <a:pt x="3781081" y="115425"/>
                              <a:pt x="4376168" y="119770"/>
                            </a:cubicBezTo>
                            <a:cubicBezTo>
                              <a:pt x="4971255" y="124115"/>
                              <a:pt x="5728907" y="319552"/>
                              <a:pt x="6231105" y="322130"/>
                            </a:cubicBezTo>
                            <a:cubicBezTo>
                              <a:pt x="6733303" y="324708"/>
                              <a:pt x="7026150" y="162652"/>
                              <a:pt x="7389356" y="135239"/>
                            </a:cubicBezTo>
                            <a:cubicBezTo>
                              <a:pt x="7752562" y="107826"/>
                              <a:pt x="8233268" y="179408"/>
                              <a:pt x="8410341" y="157651"/>
                            </a:cubicBezTo>
                            <a:cubicBezTo>
                              <a:pt x="8587414" y="135894"/>
                              <a:pt x="8402794" y="8419"/>
                              <a:pt x="8451794" y="4698"/>
                            </a:cubicBezTo>
                            <a:cubicBezTo>
                              <a:pt x="8500794" y="977"/>
                              <a:pt x="8673863" y="-30137"/>
                              <a:pt x="8704343" y="135326"/>
                            </a:cubicBezTo>
                            <a:cubicBezTo>
                              <a:pt x="8734823" y="300789"/>
                              <a:pt x="9990308" y="852331"/>
                              <a:pt x="8634674" y="997474"/>
                            </a:cubicBezTo>
                            <a:cubicBezTo>
                              <a:pt x="7279040" y="1142617"/>
                              <a:pt x="1862308" y="1147458"/>
                              <a:pt x="570537" y="1006183"/>
                            </a:cubicBezTo>
                            <a:cubicBezTo>
                              <a:pt x="-721234" y="864908"/>
                              <a:pt x="535704" y="268179"/>
                              <a:pt x="884045" y="149825"/>
                            </a:cubicBezTo>
                            <a:close/>
                          </a:path>
                        </a:pathLst>
                      </a:custGeom>
                      <a:solidFill>
                        <a:srgbClr val="2A2D3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sdt>
                          <w:sdtPr>
                            <w:rPr>
                              <w:rStyle w:val="Heading3Char"/>
                              <w:b w:val="0"/>
                              <w:bCs/>
                              <w:color w:val="FFC000"/>
                              <w:sz w:val="22"/>
                              <w:szCs w:val="22"/>
                            </w:rPr>
                            <w:id w:val="63308500"/>
                            <w:docPartObj>
                              <w:docPartGallery w:val="Page Numbers (Bottom of Page)"/>
                              <w:docPartUnique/>
                            </w:docPartObj>
                          </w:sdtPr>
                          <w:sdtEndPr>
                            <w:rPr>
                              <w:rStyle w:val="Heading3Char"/>
                            </w:rPr>
                          </w:sdtEndPr>
                          <w:sdtContent>
                            <w:p w14:paraId="44B1D31C" w14:textId="77777777" w:rsidR="00ED2C6B" w:rsidRPr="0002742B" w:rsidRDefault="00ED2C6B" w:rsidP="00365C33">
                              <w:pPr>
                                <w:rPr>
                                  <w:rStyle w:val="Heading3Char"/>
                                  <w:b w:val="0"/>
                                  <w:bCs/>
                                  <w:color w:val="FFC000"/>
                                  <w:sz w:val="22"/>
                                  <w:szCs w:val="22"/>
                                </w:rPr>
                              </w:pPr>
                              <w:r w:rsidRPr="0002742B">
                                <w:rPr>
                                  <w:rStyle w:val="Heading3Char"/>
                                  <w:b w:val="0"/>
                                  <w:bCs/>
                                  <w:color w:val="FFC000"/>
                                  <w:sz w:val="22"/>
                                  <w:szCs w:val="22"/>
                                </w:rPr>
                                <w:fldChar w:fldCharType="begin"/>
                              </w:r>
                              <w:r w:rsidRPr="0002742B">
                                <w:rPr>
                                  <w:rStyle w:val="Heading3Char"/>
                                  <w:b w:val="0"/>
                                  <w:bCs/>
                                  <w:color w:val="FFC000"/>
                                  <w:sz w:val="22"/>
                                  <w:szCs w:val="22"/>
                                </w:rPr>
                                <w:instrText xml:space="preserve"> PAGE </w:instrText>
                              </w:r>
                              <w:r w:rsidRPr="0002742B">
                                <w:rPr>
                                  <w:rStyle w:val="Heading3Char"/>
                                  <w:b w:val="0"/>
                                  <w:bCs/>
                                  <w:color w:val="FFC000"/>
                                  <w:sz w:val="22"/>
                                  <w:szCs w:val="22"/>
                                </w:rPr>
                                <w:fldChar w:fldCharType="separate"/>
                              </w:r>
                              <w:r>
                                <w:rPr>
                                  <w:rStyle w:val="Heading3Char"/>
                                  <w:b w:val="0"/>
                                  <w:bCs/>
                                  <w:color w:val="FFC000"/>
                                  <w:sz w:val="22"/>
                                  <w:szCs w:val="22"/>
                                </w:rPr>
                                <w:t>2</w:t>
                              </w:r>
                              <w:r w:rsidRPr="0002742B">
                                <w:rPr>
                                  <w:rStyle w:val="Heading3Char"/>
                                  <w:b w:val="0"/>
                                  <w:bCs/>
                                  <w:color w:val="FFC000"/>
                                  <w:sz w:val="22"/>
                                  <w:szCs w:val="22"/>
                                </w:rPr>
                                <w:fldChar w:fldCharType="end"/>
                              </w:r>
                            </w:p>
                          </w:sdtContent>
                        </w:sdt>
                        <w:p w14:paraId="74FCAA3E" w14:textId="77777777" w:rsidR="00ED2C6B" w:rsidRDefault="00ED2C6B" w:rsidP="0047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36D42" id="Freeform 2" o:spid="_x0000_s1027" style="position:absolute;left:0;text-align:left;margin-left:-100.25pt;margin-top:779.5pt;width:729.35pt;height:78.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9262980,11092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" adj="-11796480,,5400" path="m884045,149825c1232386,31471,2078563,301070,2660583,296061,3242603,291052,3781081,115425,4376168,119770v595087,4345,1352739,199782,1854937,202360c6733303,324708,7026150,162652,7389356,135239v363206,-27413,843912,44169,1020985,22412c8587414,135894,8402794,8419,8451794,4698v49000,-3721,222069,-34835,252549,130628c8734823,300789,9990308,852331,8634674,997474v-1355634,145143,-6772366,149984,-8064137,8709c-721234,864908,535704,268179,884045,149825xe" fillcolor="#2a2d35" stroked="f" strokeweight="1pt">
              <v:stroke joinstyle="miter"/>
              <v:formulas/>
              <v:path arrowok="t" o:connecttype="custom" o:connectlocs="884023,134823;2660516,266416;4376057,107777;6230947,289875;7389169,121697;8410128,141865;8451580,4228;8704122,121776;8634455,897596;570523,905433;884023,134823" o:connectangles="0,0,0,0,0,0,0,0,0,0,0" textboxrect="0,0,9262980,1109295"/>
              <v:textbox>
                <w:txbxContent>
                  <w:sdt>
                    <w:sdtPr>
                      <w:rPr>
                        <w:rStyle w:val="Heading3Char"/>
                        <w:b w:val="0"/>
                        <w:bCs/>
                        <w:color w:val="FFC000"/>
                        <w:sz w:val="22"/>
                        <w:szCs w:val="22"/>
                      </w:rPr>
                      <w:id w:val="63308500"/>
                      <w:docPartObj>
                        <w:docPartGallery w:val="Page Numbers (Bottom of Page)"/>
                        <w:docPartUnique/>
                      </w:docPartObj>
                    </w:sdtPr>
                    <w:sdtEndPr>
                      <w:rPr>
                        <w:rStyle w:val="Heading3Char"/>
                      </w:rPr>
                    </w:sdtEndPr>
                    <w:sdtContent>
                      <w:p w14:paraId="44B1D31C" w14:textId="77777777" w:rsidR="00ED2C6B" w:rsidRPr="0002742B" w:rsidRDefault="00ED2C6B" w:rsidP="00365C33">
                        <w:pPr>
                          <w:rPr>
                            <w:rStyle w:val="Heading3Char"/>
                            <w:b w:val="0"/>
                            <w:bCs/>
                            <w:color w:val="FFC000"/>
                            <w:sz w:val="22"/>
                            <w:szCs w:val="22"/>
                          </w:rPr>
                        </w:pPr>
                        <w:r w:rsidRPr="0002742B">
                          <w:rPr>
                            <w:rStyle w:val="Heading3Char"/>
                            <w:b w:val="0"/>
                            <w:bCs/>
                            <w:color w:val="FFC000"/>
                            <w:sz w:val="22"/>
                            <w:szCs w:val="22"/>
                          </w:rPr>
                          <w:fldChar w:fldCharType="begin"/>
                        </w:r>
                        <w:r w:rsidRPr="0002742B">
                          <w:rPr>
                            <w:rStyle w:val="Heading3Char"/>
                            <w:b w:val="0"/>
                            <w:bCs/>
                            <w:color w:val="FFC000"/>
                            <w:sz w:val="22"/>
                            <w:szCs w:val="22"/>
                          </w:rPr>
                          <w:instrText xml:space="preserve"> PAGE </w:instrText>
                        </w:r>
                        <w:r w:rsidRPr="0002742B">
                          <w:rPr>
                            <w:rStyle w:val="Heading3Char"/>
                            <w:b w:val="0"/>
                            <w:bCs/>
                            <w:color w:val="FFC000"/>
                            <w:sz w:val="22"/>
                            <w:szCs w:val="22"/>
                          </w:rPr>
                          <w:fldChar w:fldCharType="separate"/>
                        </w:r>
                        <w:r>
                          <w:rPr>
                            <w:rStyle w:val="Heading3Char"/>
                            <w:b w:val="0"/>
                            <w:bCs/>
                            <w:color w:val="FFC000"/>
                            <w:sz w:val="22"/>
                            <w:szCs w:val="22"/>
                          </w:rPr>
                          <w:t>2</w:t>
                        </w:r>
                        <w:r w:rsidRPr="0002742B">
                          <w:rPr>
                            <w:rStyle w:val="Heading3Char"/>
                            <w:b w:val="0"/>
                            <w:bCs/>
                            <w:color w:val="FFC000"/>
                            <w:sz w:val="22"/>
                            <w:szCs w:val="22"/>
                          </w:rPr>
                          <w:fldChar w:fldCharType="end"/>
                        </w:r>
                      </w:p>
                    </w:sdtContent>
                  </w:sdt>
                  <w:p w14:paraId="74FCAA3E" w14:textId="77777777" w:rsidR="00ED2C6B" w:rsidRDefault="00ED2C6B" w:rsidP="00474A46"/>
                </w:txbxContent>
              </v:textbox>
              <w10:wrap anchory="page"/>
            </v:shape>
          </w:pict>
        </mc:Fallback>
      </mc:AlternateContent>
    </w:r>
    <w:r w:rsidR="00ED2C6B" w:rsidRPr="001E241A">
      <w:rPr>
        <w:noProof/>
      </w:rPr>
      <mc:AlternateContent>
        <mc:Choice Requires="wps">
          <w:drawing>
            <wp:anchor distT="0" distB="0" distL="114300" distR="114300" simplePos="0" relativeHeight="251694080" behindDoc="1" locked="0" layoutInCell="1" allowOverlap="1" wp14:anchorId="1D7AAC8D" wp14:editId="4EFD8EDC">
              <wp:simplePos x="0" y="0"/>
              <wp:positionH relativeFrom="column">
                <wp:posOffset>-1256665</wp:posOffset>
              </wp:positionH>
              <wp:positionV relativeFrom="page">
                <wp:posOffset>9819640</wp:posOffset>
              </wp:positionV>
              <wp:extent cx="9246235" cy="983615"/>
              <wp:effectExtent l="0" t="0" r="0" b="0"/>
              <wp:wrapNone/>
              <wp:docPr id="1959460458" name="Freeform 2"/>
              <wp:cNvGraphicFramePr/>
              <a:graphic xmlns:a="http://schemas.openxmlformats.org/drawingml/2006/main">
                <a:graphicData uri="http://schemas.microsoft.com/office/word/2010/wordprocessingShape">
                  <wps:wsp>
                    <wps:cNvSpPr/>
                    <wps:spPr>
                      <a:xfrm>
                        <a:off x="0" y="0"/>
                        <a:ext cx="9246235" cy="983615"/>
                      </a:xfrm>
                      <a:custGeom>
                        <a:avLst/>
                        <a:gdLst>
                          <a:gd name="connsiteX0" fmla="*/ 906505 w 9259314"/>
                          <a:gd name="connsiteY0" fmla="*/ 583686 h 1511710"/>
                          <a:gd name="connsiteX1" fmla="*/ 2735305 w 9259314"/>
                          <a:gd name="connsiteY1" fmla="*/ 211 h 1511710"/>
                          <a:gd name="connsiteX2" fmla="*/ 5252082 w 9259314"/>
                          <a:gd name="connsiteY2" fmla="*/ 644646 h 1511710"/>
                          <a:gd name="connsiteX3" fmla="*/ 6410322 w 9259314"/>
                          <a:gd name="connsiteY3" fmla="*/ 601103 h 1511710"/>
                          <a:gd name="connsiteX4" fmla="*/ 7028631 w 9259314"/>
                          <a:gd name="connsiteY4" fmla="*/ 714314 h 1511710"/>
                          <a:gd name="connsiteX5" fmla="*/ 8448128 w 9259314"/>
                          <a:gd name="connsiteY5" fmla="*/ 217926 h 1511710"/>
                          <a:gd name="connsiteX6" fmla="*/ 8700677 w 9259314"/>
                          <a:gd name="connsiteY6" fmla="*/ 540143 h 1511710"/>
                          <a:gd name="connsiteX7" fmla="*/ 8631008 w 9259314"/>
                          <a:gd name="connsiteY7" fmla="*/ 1402291 h 1511710"/>
                          <a:gd name="connsiteX8" fmla="*/ 566871 w 9259314"/>
                          <a:gd name="connsiteY8" fmla="*/ 1411000 h 1511710"/>
                          <a:gd name="connsiteX9" fmla="*/ 906505 w 9259314"/>
                          <a:gd name="connsiteY9" fmla="*/ 583686 h 1511710"/>
                          <a:gd name="connsiteX0" fmla="*/ 892934 w 9245743"/>
                          <a:gd name="connsiteY0" fmla="*/ 369289 h 1297313"/>
                          <a:gd name="connsiteX1" fmla="*/ 2329832 w 9245743"/>
                          <a:gd name="connsiteY1" fmla="*/ 99407 h 1297313"/>
                          <a:gd name="connsiteX2" fmla="*/ 5238511 w 9245743"/>
                          <a:gd name="connsiteY2" fmla="*/ 430249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369289 h 1297313"/>
                          <a:gd name="connsiteX1" fmla="*/ 2329832 w 9245743"/>
                          <a:gd name="connsiteY1" fmla="*/ 99407 h 1297313"/>
                          <a:gd name="connsiteX2" fmla="*/ 4916289 w 9245743"/>
                          <a:gd name="connsiteY2" fmla="*/ 465083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271502 h 1199526"/>
                          <a:gd name="connsiteX1" fmla="*/ 2329832 w 9245743"/>
                          <a:gd name="connsiteY1" fmla="*/ 1620 h 1199526"/>
                          <a:gd name="connsiteX2" fmla="*/ 4916289 w 9245743"/>
                          <a:gd name="connsiteY2" fmla="*/ 367296 h 1199526"/>
                          <a:gd name="connsiteX3" fmla="*/ 6396751 w 9245743"/>
                          <a:gd name="connsiteY3" fmla="*/ 288919 h 1199526"/>
                          <a:gd name="connsiteX4" fmla="*/ 7015060 w 9245743"/>
                          <a:gd name="connsiteY4" fmla="*/ 402130 h 1199526"/>
                          <a:gd name="connsiteX5" fmla="*/ 8434557 w 9245743"/>
                          <a:gd name="connsiteY5" fmla="*/ 97331 h 1199526"/>
                          <a:gd name="connsiteX6" fmla="*/ 8687106 w 9245743"/>
                          <a:gd name="connsiteY6" fmla="*/ 227959 h 1199526"/>
                          <a:gd name="connsiteX7" fmla="*/ 8617437 w 9245743"/>
                          <a:gd name="connsiteY7" fmla="*/ 1090107 h 1199526"/>
                          <a:gd name="connsiteX8" fmla="*/ 553300 w 9245743"/>
                          <a:gd name="connsiteY8" fmla="*/ 1098816 h 1199526"/>
                          <a:gd name="connsiteX9" fmla="*/ 892934 w 9245743"/>
                          <a:gd name="connsiteY9" fmla="*/ 271502 h 1199526"/>
                          <a:gd name="connsiteX0" fmla="*/ 903751 w 9256560"/>
                          <a:gd name="connsiteY0" fmla="*/ 190064 h 1118088"/>
                          <a:gd name="connsiteX1" fmla="*/ 2654163 w 9256560"/>
                          <a:gd name="connsiteY1" fmla="*/ 307256 h 1118088"/>
                          <a:gd name="connsiteX2" fmla="*/ 4927106 w 9256560"/>
                          <a:gd name="connsiteY2" fmla="*/ 285858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224685 w 9256560"/>
                          <a:gd name="connsiteY3" fmla="*/ 333325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85776 h 1113800"/>
                          <a:gd name="connsiteX1" fmla="*/ 2654163 w 9256560"/>
                          <a:gd name="connsiteY1" fmla="*/ 302968 h 1113800"/>
                          <a:gd name="connsiteX2" fmla="*/ 4500378 w 9256560"/>
                          <a:gd name="connsiteY2" fmla="*/ 204126 h 1113800"/>
                          <a:gd name="connsiteX3" fmla="*/ 6224685 w 9256560"/>
                          <a:gd name="connsiteY3" fmla="*/ 329037 h 1113800"/>
                          <a:gd name="connsiteX4" fmla="*/ 7200051 w 9256560"/>
                          <a:gd name="connsiteY4" fmla="*/ 258321 h 1113800"/>
                          <a:gd name="connsiteX5" fmla="*/ 8445374 w 9256560"/>
                          <a:gd name="connsiteY5" fmla="*/ 11605 h 1113800"/>
                          <a:gd name="connsiteX6" fmla="*/ 8697923 w 9256560"/>
                          <a:gd name="connsiteY6" fmla="*/ 142233 h 1113800"/>
                          <a:gd name="connsiteX7" fmla="*/ 8628254 w 9256560"/>
                          <a:gd name="connsiteY7" fmla="*/ 1004381 h 1113800"/>
                          <a:gd name="connsiteX8" fmla="*/ 564117 w 9256560"/>
                          <a:gd name="connsiteY8" fmla="*/ 1013090 h 1113800"/>
                          <a:gd name="connsiteX9" fmla="*/ 903751 w 9256560"/>
                          <a:gd name="connsiteY9" fmla="*/ 185776 h 1113800"/>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00051 w 9256560"/>
                          <a:gd name="connsiteY4" fmla="*/ 251414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382936 w 9256560"/>
                          <a:gd name="connsiteY4" fmla="*/ 135239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884045 w 9262980"/>
                          <a:gd name="connsiteY0" fmla="*/ 149825 h 1109295"/>
                          <a:gd name="connsiteX1" fmla="*/ 2660583 w 9262980"/>
                          <a:gd name="connsiteY1" fmla="*/ 296061 h 1109295"/>
                          <a:gd name="connsiteX2" fmla="*/ 4376168 w 9262980"/>
                          <a:gd name="connsiteY2" fmla="*/ 119770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 name="connsiteX0" fmla="*/ 884045 w 9262980"/>
                          <a:gd name="connsiteY0" fmla="*/ 149825 h 1109295"/>
                          <a:gd name="connsiteX1" fmla="*/ 2660583 w 9262980"/>
                          <a:gd name="connsiteY1" fmla="*/ 296061 h 1109295"/>
                          <a:gd name="connsiteX2" fmla="*/ 4393585 w 9262980"/>
                          <a:gd name="connsiteY2" fmla="*/ 487519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 name="connsiteX0" fmla="*/ 884356 w 9263291"/>
                          <a:gd name="connsiteY0" fmla="*/ 149825 h 1109295"/>
                          <a:gd name="connsiteX1" fmla="*/ 2669603 w 9263291"/>
                          <a:gd name="connsiteY1" fmla="*/ 150896 h 1109295"/>
                          <a:gd name="connsiteX2" fmla="*/ 4393896 w 9263291"/>
                          <a:gd name="connsiteY2" fmla="*/ 487519 h 1109295"/>
                          <a:gd name="connsiteX3" fmla="*/ 6231416 w 9263291"/>
                          <a:gd name="connsiteY3" fmla="*/ 322130 h 1109295"/>
                          <a:gd name="connsiteX4" fmla="*/ 7389667 w 9263291"/>
                          <a:gd name="connsiteY4" fmla="*/ 135239 h 1109295"/>
                          <a:gd name="connsiteX5" fmla="*/ 8410652 w 9263291"/>
                          <a:gd name="connsiteY5" fmla="*/ 157651 h 1109295"/>
                          <a:gd name="connsiteX6" fmla="*/ 8452105 w 9263291"/>
                          <a:gd name="connsiteY6" fmla="*/ 4698 h 1109295"/>
                          <a:gd name="connsiteX7" fmla="*/ 8704654 w 9263291"/>
                          <a:gd name="connsiteY7" fmla="*/ 135326 h 1109295"/>
                          <a:gd name="connsiteX8" fmla="*/ 8634985 w 9263291"/>
                          <a:gd name="connsiteY8" fmla="*/ 997474 h 1109295"/>
                          <a:gd name="connsiteX9" fmla="*/ 570848 w 9263291"/>
                          <a:gd name="connsiteY9" fmla="*/ 1006183 h 1109295"/>
                          <a:gd name="connsiteX10" fmla="*/ 884356 w 9263291"/>
                          <a:gd name="connsiteY10" fmla="*/ 149825 h 1109295"/>
                          <a:gd name="connsiteX0" fmla="*/ 920030 w 9246710"/>
                          <a:gd name="connsiteY0" fmla="*/ 411121 h 1093248"/>
                          <a:gd name="connsiteX1" fmla="*/ 2653022 w 9246710"/>
                          <a:gd name="connsiteY1" fmla="*/ 150896 h 1093248"/>
                          <a:gd name="connsiteX2" fmla="*/ 4377315 w 9246710"/>
                          <a:gd name="connsiteY2" fmla="*/ 487519 h 1093248"/>
                          <a:gd name="connsiteX3" fmla="*/ 6214835 w 9246710"/>
                          <a:gd name="connsiteY3" fmla="*/ 322130 h 1093248"/>
                          <a:gd name="connsiteX4" fmla="*/ 7373086 w 9246710"/>
                          <a:gd name="connsiteY4" fmla="*/ 135239 h 1093248"/>
                          <a:gd name="connsiteX5" fmla="*/ 8394071 w 9246710"/>
                          <a:gd name="connsiteY5" fmla="*/ 157651 h 1093248"/>
                          <a:gd name="connsiteX6" fmla="*/ 8435524 w 9246710"/>
                          <a:gd name="connsiteY6" fmla="*/ 4698 h 1093248"/>
                          <a:gd name="connsiteX7" fmla="*/ 8688073 w 9246710"/>
                          <a:gd name="connsiteY7" fmla="*/ 135326 h 1093248"/>
                          <a:gd name="connsiteX8" fmla="*/ 8618404 w 9246710"/>
                          <a:gd name="connsiteY8" fmla="*/ 997474 h 1093248"/>
                          <a:gd name="connsiteX9" fmla="*/ 554267 w 9246710"/>
                          <a:gd name="connsiteY9" fmla="*/ 1006183 h 1093248"/>
                          <a:gd name="connsiteX10" fmla="*/ 920030 w 9246710"/>
                          <a:gd name="connsiteY10" fmla="*/ 411121 h 1093248"/>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7373086 w 9246710"/>
                          <a:gd name="connsiteY4" fmla="*/ 135239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6972470 w 9246710"/>
                          <a:gd name="connsiteY4" fmla="*/ 319143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6754744 w 9246710"/>
                          <a:gd name="connsiteY4" fmla="*/ 270747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54744 w 9246710"/>
                          <a:gd name="connsiteY4" fmla="*/ 270747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589272 w 9246710"/>
                          <a:gd name="connsiteY4" fmla="*/ 241709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02490 w 9246710"/>
                          <a:gd name="connsiteY4" fmla="*/ 144916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02490 w 9246710"/>
                          <a:gd name="connsiteY4" fmla="*/ 144916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441220 w 9246710"/>
                          <a:gd name="connsiteY4" fmla="*/ 241708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4812684 w 9246710"/>
                          <a:gd name="connsiteY3" fmla="*/ 525394 h 1093247"/>
                          <a:gd name="connsiteX4" fmla="*/ 6441220 w 9246710"/>
                          <a:gd name="connsiteY4" fmla="*/ 241708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9246710" h="1093247">
                            <a:moveTo>
                              <a:pt x="920030" y="411121"/>
                            </a:moveTo>
                            <a:cubicBezTo>
                              <a:pt x="1269823" y="268573"/>
                              <a:pt x="2076808" y="138163"/>
                              <a:pt x="2653022" y="150896"/>
                            </a:cubicBezTo>
                            <a:cubicBezTo>
                              <a:pt x="3229236" y="163629"/>
                              <a:pt x="4017371" y="425103"/>
                              <a:pt x="4377315" y="487519"/>
                            </a:cubicBezTo>
                            <a:cubicBezTo>
                              <a:pt x="4737259" y="549935"/>
                              <a:pt x="4468700" y="566362"/>
                              <a:pt x="4812684" y="525394"/>
                            </a:cubicBezTo>
                            <a:cubicBezTo>
                              <a:pt x="5156668" y="484426"/>
                              <a:pt x="5849891" y="242161"/>
                              <a:pt x="6441220" y="241708"/>
                            </a:cubicBezTo>
                            <a:cubicBezTo>
                              <a:pt x="7032549" y="241255"/>
                              <a:pt x="8078727" y="520555"/>
                              <a:pt x="8360657" y="522677"/>
                            </a:cubicBezTo>
                            <a:cubicBezTo>
                              <a:pt x="8642587" y="524799"/>
                              <a:pt x="8381593" y="243981"/>
                              <a:pt x="8394071" y="157651"/>
                            </a:cubicBezTo>
                            <a:cubicBezTo>
                              <a:pt x="8406549" y="71321"/>
                              <a:pt x="8386524" y="8419"/>
                              <a:pt x="8435524" y="4698"/>
                            </a:cubicBezTo>
                            <a:cubicBezTo>
                              <a:pt x="8484524" y="977"/>
                              <a:pt x="8657593" y="-30137"/>
                              <a:pt x="8688073" y="135326"/>
                            </a:cubicBezTo>
                            <a:cubicBezTo>
                              <a:pt x="8718553" y="300789"/>
                              <a:pt x="9974038" y="852331"/>
                              <a:pt x="8618404" y="997474"/>
                            </a:cubicBezTo>
                            <a:cubicBezTo>
                              <a:pt x="7262770" y="1142617"/>
                              <a:pt x="1837329" y="1103908"/>
                              <a:pt x="554267" y="1006183"/>
                            </a:cubicBezTo>
                            <a:cubicBezTo>
                              <a:pt x="-728795" y="908458"/>
                              <a:pt x="570237" y="553669"/>
                              <a:pt x="920030" y="411121"/>
                            </a:cubicBezTo>
                            <a:close/>
                          </a:path>
                        </a:pathLst>
                      </a:custGeom>
                      <a:gradFill>
                        <a:gsLst>
                          <a:gs pos="0">
                            <a:schemeClr val="accent1"/>
                          </a:gs>
                          <a:gs pos="100000">
                            <a:schemeClr val="accent4"/>
                          </a:gs>
                        </a:gsLst>
                        <a:lin ang="10800000" scaled="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74EC18" w14:textId="77777777" w:rsidR="00ED2C6B" w:rsidRPr="00B1203C" w:rsidRDefault="00ED2C6B" w:rsidP="00474A46">
                          <w:pP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AAC8D" id="_x0000_s1028" style="position:absolute;left:0;text-align:left;margin-left:-98.95pt;margin-top:773.2pt;width:728.05pt;height:77.4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9246710,109324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" adj="-11796480,,5400" path="m920030,411121c1269823,268573,2076808,138163,2653022,150896v576214,12733,1364349,274207,1724293,336623c4737259,549935,4468700,566362,4812684,525394,5156668,484426,5849891,242161,6441220,241708v591329,-453,1637507,278847,1919437,280969c8642587,524799,8381593,243981,8394071,157651,8406549,71321,8386524,8419,8435524,4698v49000,-3721,222069,-34835,252549,130628c8718553,300789,9974038,852331,8618404,997474v-1355634,145143,-6781075,106434,-8064137,8709c-728795,908458,570237,553669,920030,411121xe" fillcolor="#ffc000 [3204]" stroked="f" strokeweight="1pt">
              <v:fill color2="#d64632 [3207]" angle="270" focus="100%" type="gradient">
                <o:fill v:ext="view" type="gradientUnscaled"/>
              </v:fill>
              <v:stroke joinstyle="miter"/>
              <v:formulas/>
              <v:path arrowok="t" o:connecttype="custom" o:connectlocs="919983,369893;2652886,135764;4377090,438630;4812437,472707;6440889,217469;8360228,470262;8393640,141842;8435091,4227;8687627,121755;8617961,897446;554239,905282;919983,369893" o:connectangles="0,0,0,0,0,0,0,0,0,0,0,0" textboxrect="0,0,9246710,1093247"/>
              <v:textbox>
                <w:txbxContent>
                  <w:p w14:paraId="7874EC18" w14:textId="77777777" w:rsidR="00ED2C6B" w:rsidRPr="00B1203C" w:rsidRDefault="00ED2C6B" w:rsidP="00474A46">
                    <w:pPr>
                      <w:rPr>
                        <w:b/>
                      </w:rPr>
                    </w:pPr>
                  </w:p>
                </w:txbxContent>
              </v:textbox>
              <w10:wrap anchory="page"/>
            </v:shape>
          </w:pict>
        </mc:Fallback>
      </mc:AlternateContent>
    </w:r>
    <w:r w:rsidR="00E81BBE">
      <w:rPr>
        <w:noProof/>
      </w:rPr>
      <mc:AlternateContent>
        <mc:Choice Requires="wps">
          <w:drawing>
            <wp:anchor distT="0" distB="0" distL="114300" distR="114300" simplePos="0" relativeHeight="251674624" behindDoc="1" locked="0" layoutInCell="1" allowOverlap="1" wp14:anchorId="5F3EEAB6" wp14:editId="550FA3AA">
              <wp:simplePos x="0" y="0"/>
              <wp:positionH relativeFrom="column">
                <wp:posOffset>-529841</wp:posOffset>
              </wp:positionH>
              <wp:positionV relativeFrom="paragraph">
                <wp:posOffset>-2363470</wp:posOffset>
              </wp:positionV>
              <wp:extent cx="812364" cy="2034032"/>
              <wp:effectExtent l="12700" t="12700" r="38735" b="10795"/>
              <wp:wrapNone/>
              <wp:docPr id="827166579" name="Freeform 4"/>
              <wp:cNvGraphicFramePr/>
              <a:graphic xmlns:a="http://schemas.openxmlformats.org/drawingml/2006/main">
                <a:graphicData uri="http://schemas.microsoft.com/office/word/2010/wordprocessingShape">
                  <wps:wsp>
                    <wps:cNvSpPr/>
                    <wps:spPr>
                      <a:xfrm>
                        <a:off x="0" y="0"/>
                        <a:ext cx="812364" cy="2034032"/>
                      </a:xfrm>
                      <a:custGeom>
                        <a:avLst/>
                        <a:gdLst>
                          <a:gd name="connsiteX0" fmla="*/ 0 w 3997235"/>
                          <a:gd name="connsiteY0" fmla="*/ 4267200 h 4267200"/>
                          <a:gd name="connsiteX1" fmla="*/ 627018 w 3997235"/>
                          <a:gd name="connsiteY1" fmla="*/ 2934789 h 4267200"/>
                          <a:gd name="connsiteX2" fmla="*/ 2804160 w 3997235"/>
                          <a:gd name="connsiteY2" fmla="*/ 2055223 h 4267200"/>
                          <a:gd name="connsiteX3" fmla="*/ 3274423 w 3997235"/>
                          <a:gd name="connsiteY3" fmla="*/ 600892 h 4267200"/>
                          <a:gd name="connsiteX4" fmla="*/ 3997235 w 3997235"/>
                          <a:gd name="connsiteY4" fmla="*/ 0 h 4267200"/>
                          <a:gd name="connsiteX0" fmla="*/ 0 w 3997235"/>
                          <a:gd name="connsiteY0" fmla="*/ 4267200 h 4267200"/>
                          <a:gd name="connsiteX1" fmla="*/ 627018 w 3997235"/>
                          <a:gd name="connsiteY1" fmla="*/ 2934789 h 4267200"/>
                          <a:gd name="connsiteX2" fmla="*/ 2804160 w 3997235"/>
                          <a:gd name="connsiteY2" fmla="*/ 2055223 h 4267200"/>
                          <a:gd name="connsiteX3" fmla="*/ 2986837 w 3997235"/>
                          <a:gd name="connsiteY3" fmla="*/ 290341 h 4267200"/>
                          <a:gd name="connsiteX4" fmla="*/ 3997235 w 3997235"/>
                          <a:gd name="connsiteY4" fmla="*/ 0 h 4267200"/>
                          <a:gd name="connsiteX0" fmla="*/ 0 w 3997235"/>
                          <a:gd name="connsiteY0" fmla="*/ 4348184 h 4348184"/>
                          <a:gd name="connsiteX1" fmla="*/ 627018 w 3997235"/>
                          <a:gd name="connsiteY1" fmla="*/ 3015773 h 4348184"/>
                          <a:gd name="connsiteX2" fmla="*/ 2804160 w 3997235"/>
                          <a:gd name="connsiteY2" fmla="*/ 2136207 h 4348184"/>
                          <a:gd name="connsiteX3" fmla="*/ 2986837 w 3997235"/>
                          <a:gd name="connsiteY3" fmla="*/ 371325 h 4348184"/>
                          <a:gd name="connsiteX4" fmla="*/ 3997235 w 3997235"/>
                          <a:gd name="connsiteY4" fmla="*/ 80984 h 4348184"/>
                          <a:gd name="connsiteX0" fmla="*/ 0 w 3997235"/>
                          <a:gd name="connsiteY0" fmla="*/ 4348184 h 4348184"/>
                          <a:gd name="connsiteX1" fmla="*/ 627018 w 3997235"/>
                          <a:gd name="connsiteY1" fmla="*/ 3015773 h 4348184"/>
                          <a:gd name="connsiteX2" fmla="*/ 2712132 w 3997235"/>
                          <a:gd name="connsiteY2" fmla="*/ 1739364 h 4348184"/>
                          <a:gd name="connsiteX3" fmla="*/ 2986837 w 3997235"/>
                          <a:gd name="connsiteY3" fmla="*/ 371325 h 4348184"/>
                          <a:gd name="connsiteX4" fmla="*/ 3997235 w 3997235"/>
                          <a:gd name="connsiteY4" fmla="*/ 80984 h 4348184"/>
                          <a:gd name="connsiteX0" fmla="*/ 1012958 w 3388205"/>
                          <a:gd name="connsiteY0" fmla="*/ 4348187 h 4348187"/>
                          <a:gd name="connsiteX1" fmla="*/ 17988 w 3388205"/>
                          <a:gd name="connsiteY1" fmla="*/ 3015773 h 4348187"/>
                          <a:gd name="connsiteX2" fmla="*/ 2103102 w 3388205"/>
                          <a:gd name="connsiteY2" fmla="*/ 1739364 h 4348187"/>
                          <a:gd name="connsiteX3" fmla="*/ 2377807 w 3388205"/>
                          <a:gd name="connsiteY3" fmla="*/ 371325 h 4348187"/>
                          <a:gd name="connsiteX4" fmla="*/ 3388205 w 3388205"/>
                          <a:gd name="connsiteY4" fmla="*/ 80984 h 4348187"/>
                          <a:gd name="connsiteX0" fmla="*/ 1024068 w 3399315"/>
                          <a:gd name="connsiteY0" fmla="*/ 4348187 h 4348187"/>
                          <a:gd name="connsiteX1" fmla="*/ 29098 w 3399315"/>
                          <a:gd name="connsiteY1" fmla="*/ 3015773 h 4348187"/>
                          <a:gd name="connsiteX2" fmla="*/ 2114212 w 3399315"/>
                          <a:gd name="connsiteY2" fmla="*/ 1739364 h 4348187"/>
                          <a:gd name="connsiteX3" fmla="*/ 2388917 w 3399315"/>
                          <a:gd name="connsiteY3" fmla="*/ 371325 h 4348187"/>
                          <a:gd name="connsiteX4" fmla="*/ 3399315 w 3399315"/>
                          <a:gd name="connsiteY4" fmla="*/ 80984 h 4348187"/>
                          <a:gd name="connsiteX0" fmla="*/ 287944 w 2663191"/>
                          <a:gd name="connsiteY0" fmla="*/ 4348187 h 4348187"/>
                          <a:gd name="connsiteX1" fmla="*/ 201835 w 2663191"/>
                          <a:gd name="connsiteY1" fmla="*/ 2854737 h 4348187"/>
                          <a:gd name="connsiteX2" fmla="*/ 1378088 w 2663191"/>
                          <a:gd name="connsiteY2" fmla="*/ 1739364 h 4348187"/>
                          <a:gd name="connsiteX3" fmla="*/ 1652793 w 2663191"/>
                          <a:gd name="connsiteY3" fmla="*/ 371325 h 4348187"/>
                          <a:gd name="connsiteX4" fmla="*/ 2663191 w 2663191"/>
                          <a:gd name="connsiteY4" fmla="*/ 80984 h 4348187"/>
                          <a:gd name="connsiteX0" fmla="*/ 301964 w 2677211"/>
                          <a:gd name="connsiteY0" fmla="*/ 4348187 h 4348187"/>
                          <a:gd name="connsiteX1" fmla="*/ 215855 w 2677211"/>
                          <a:gd name="connsiteY1" fmla="*/ 2854737 h 4348187"/>
                          <a:gd name="connsiteX2" fmla="*/ 1392108 w 2677211"/>
                          <a:gd name="connsiteY2" fmla="*/ 1739364 h 4348187"/>
                          <a:gd name="connsiteX3" fmla="*/ 1666813 w 2677211"/>
                          <a:gd name="connsiteY3" fmla="*/ 371325 h 4348187"/>
                          <a:gd name="connsiteX4" fmla="*/ 2677211 w 2677211"/>
                          <a:gd name="connsiteY4" fmla="*/ 80984 h 4348187"/>
                          <a:gd name="connsiteX0" fmla="*/ 336065 w 2711312"/>
                          <a:gd name="connsiteY0" fmla="*/ 4348187 h 4348187"/>
                          <a:gd name="connsiteX1" fmla="*/ 249956 w 2711312"/>
                          <a:gd name="connsiteY1" fmla="*/ 2854737 h 4348187"/>
                          <a:gd name="connsiteX2" fmla="*/ 1426209 w 2711312"/>
                          <a:gd name="connsiteY2" fmla="*/ 1739364 h 4348187"/>
                          <a:gd name="connsiteX3" fmla="*/ 1700914 w 2711312"/>
                          <a:gd name="connsiteY3" fmla="*/ 371325 h 4348187"/>
                          <a:gd name="connsiteX4" fmla="*/ 2711312 w 2711312"/>
                          <a:gd name="connsiteY4" fmla="*/ 80984 h 4348187"/>
                          <a:gd name="connsiteX0" fmla="*/ 212008 w 2923320"/>
                          <a:gd name="connsiteY0" fmla="*/ 2072183 h 2856651"/>
                          <a:gd name="connsiteX1" fmla="*/ 461964 w 2923320"/>
                          <a:gd name="connsiteY1" fmla="*/ 2854737 h 2856651"/>
                          <a:gd name="connsiteX2" fmla="*/ 1638217 w 2923320"/>
                          <a:gd name="connsiteY2" fmla="*/ 1739364 h 2856651"/>
                          <a:gd name="connsiteX3" fmla="*/ 1912922 w 2923320"/>
                          <a:gd name="connsiteY3" fmla="*/ 371325 h 2856651"/>
                          <a:gd name="connsiteX4" fmla="*/ 2923320 w 2923320"/>
                          <a:gd name="connsiteY4" fmla="*/ 80984 h 2856651"/>
                          <a:gd name="connsiteX0" fmla="*/ 152317 w 2863629"/>
                          <a:gd name="connsiteY0" fmla="*/ 2072183 h 2072182"/>
                          <a:gd name="connsiteX1" fmla="*/ 764573 w 2863629"/>
                          <a:gd name="connsiteY1" fmla="*/ 1969425 h 2072182"/>
                          <a:gd name="connsiteX2" fmla="*/ 1578526 w 2863629"/>
                          <a:gd name="connsiteY2" fmla="*/ 1739364 h 2072182"/>
                          <a:gd name="connsiteX3" fmla="*/ 1853231 w 2863629"/>
                          <a:gd name="connsiteY3" fmla="*/ 371325 h 2072182"/>
                          <a:gd name="connsiteX4" fmla="*/ 2863629 w 2863629"/>
                          <a:gd name="connsiteY4" fmla="*/ 80984 h 2072182"/>
                          <a:gd name="connsiteX0" fmla="*/ 151275 w 2862587"/>
                          <a:gd name="connsiteY0" fmla="*/ 2072183 h 2532746"/>
                          <a:gd name="connsiteX1" fmla="*/ 763531 w 2862587"/>
                          <a:gd name="connsiteY1" fmla="*/ 1969425 h 2532746"/>
                          <a:gd name="connsiteX2" fmla="*/ 1520279 w 2862587"/>
                          <a:gd name="connsiteY2" fmla="*/ 2472754 h 2532746"/>
                          <a:gd name="connsiteX3" fmla="*/ 1852189 w 2862587"/>
                          <a:gd name="connsiteY3" fmla="*/ 371325 h 2532746"/>
                          <a:gd name="connsiteX4" fmla="*/ 2862587 w 2862587"/>
                          <a:gd name="connsiteY4" fmla="*/ 80984 h 2532746"/>
                          <a:gd name="connsiteX0" fmla="*/ 151275 w 2862587"/>
                          <a:gd name="connsiteY0" fmla="*/ 2012239 h 2429422"/>
                          <a:gd name="connsiteX1" fmla="*/ 763531 w 2862587"/>
                          <a:gd name="connsiteY1" fmla="*/ 1909481 h 2429422"/>
                          <a:gd name="connsiteX2" fmla="*/ 1520279 w 2862587"/>
                          <a:gd name="connsiteY2" fmla="*/ 2412810 h 2429422"/>
                          <a:gd name="connsiteX3" fmla="*/ 2161081 w 2862587"/>
                          <a:gd name="connsiteY3" fmla="*/ 1196477 h 2429422"/>
                          <a:gd name="connsiteX4" fmla="*/ 2862587 w 2862587"/>
                          <a:gd name="connsiteY4" fmla="*/ 21040 h 2429422"/>
                          <a:gd name="connsiteX0" fmla="*/ 151275 w 2865717"/>
                          <a:gd name="connsiteY0" fmla="*/ 865930 h 1403838"/>
                          <a:gd name="connsiteX1" fmla="*/ 763531 w 2865717"/>
                          <a:gd name="connsiteY1" fmla="*/ 763172 h 1403838"/>
                          <a:gd name="connsiteX2" fmla="*/ 1520279 w 2865717"/>
                          <a:gd name="connsiteY2" fmla="*/ 1266501 h 1403838"/>
                          <a:gd name="connsiteX3" fmla="*/ 2161081 w 2865717"/>
                          <a:gd name="connsiteY3" fmla="*/ 50168 h 1403838"/>
                          <a:gd name="connsiteX4" fmla="*/ 2865717 w 2865717"/>
                          <a:gd name="connsiteY4" fmla="*/ 1403839 h 1403838"/>
                          <a:gd name="connsiteX0" fmla="*/ 151275 w 2865717"/>
                          <a:gd name="connsiteY0" fmla="*/ 878863 h 1416771"/>
                          <a:gd name="connsiteX1" fmla="*/ 763531 w 2865717"/>
                          <a:gd name="connsiteY1" fmla="*/ 776105 h 1416771"/>
                          <a:gd name="connsiteX2" fmla="*/ 1520279 w 2865717"/>
                          <a:gd name="connsiteY2" fmla="*/ 1279434 h 1416771"/>
                          <a:gd name="connsiteX3" fmla="*/ 2161081 w 2865717"/>
                          <a:gd name="connsiteY3" fmla="*/ 63101 h 1416771"/>
                          <a:gd name="connsiteX4" fmla="*/ 2865717 w 2865717"/>
                          <a:gd name="connsiteY4" fmla="*/ 1416772 h 1416771"/>
                          <a:gd name="connsiteX0" fmla="*/ 191977 w 2586067"/>
                          <a:gd name="connsiteY0" fmla="*/ 46304 h 2253399"/>
                          <a:gd name="connsiteX1" fmla="*/ 483881 w 2586067"/>
                          <a:gd name="connsiteY1" fmla="*/ 1612733 h 2253399"/>
                          <a:gd name="connsiteX2" fmla="*/ 1240629 w 2586067"/>
                          <a:gd name="connsiteY2" fmla="*/ 2116062 h 2253399"/>
                          <a:gd name="connsiteX3" fmla="*/ 1881431 w 2586067"/>
                          <a:gd name="connsiteY3" fmla="*/ 899729 h 2253399"/>
                          <a:gd name="connsiteX4" fmla="*/ 2586067 w 2586067"/>
                          <a:gd name="connsiteY4" fmla="*/ 2253400 h 2253399"/>
                          <a:gd name="connsiteX0" fmla="*/ 268406 w 2319287"/>
                          <a:gd name="connsiteY0" fmla="*/ 18298 h 5512974"/>
                          <a:gd name="connsiteX1" fmla="*/ 217101 w 2319287"/>
                          <a:gd name="connsiteY1" fmla="*/ 4872308 h 5512974"/>
                          <a:gd name="connsiteX2" fmla="*/ 973849 w 2319287"/>
                          <a:gd name="connsiteY2" fmla="*/ 5375637 h 5512974"/>
                          <a:gd name="connsiteX3" fmla="*/ 1614651 w 2319287"/>
                          <a:gd name="connsiteY3" fmla="*/ 4159304 h 5512974"/>
                          <a:gd name="connsiteX4" fmla="*/ 2319287 w 2319287"/>
                          <a:gd name="connsiteY4" fmla="*/ 5512975 h 5512974"/>
                          <a:gd name="connsiteX0" fmla="*/ 67300 w 2118181"/>
                          <a:gd name="connsiteY0" fmla="*/ 1 h 5494677"/>
                          <a:gd name="connsiteX1" fmla="*/ 15995 w 2118181"/>
                          <a:gd name="connsiteY1" fmla="*/ 4854011 h 5494677"/>
                          <a:gd name="connsiteX2" fmla="*/ 772743 w 2118181"/>
                          <a:gd name="connsiteY2" fmla="*/ 5357340 h 5494677"/>
                          <a:gd name="connsiteX3" fmla="*/ 1413545 w 2118181"/>
                          <a:gd name="connsiteY3" fmla="*/ 4141007 h 5494677"/>
                          <a:gd name="connsiteX4" fmla="*/ 2118181 w 2118181"/>
                          <a:gd name="connsiteY4" fmla="*/ 5494678 h 5494677"/>
                          <a:gd name="connsiteX0" fmla="*/ 0 w 2713857"/>
                          <a:gd name="connsiteY0" fmla="*/ 1130339 h 1416771"/>
                          <a:gd name="connsiteX1" fmla="*/ 611671 w 2713857"/>
                          <a:gd name="connsiteY1" fmla="*/ 776105 h 1416771"/>
                          <a:gd name="connsiteX2" fmla="*/ 1368419 w 2713857"/>
                          <a:gd name="connsiteY2" fmla="*/ 1279434 h 1416771"/>
                          <a:gd name="connsiteX3" fmla="*/ 2009221 w 2713857"/>
                          <a:gd name="connsiteY3" fmla="*/ 63101 h 1416771"/>
                          <a:gd name="connsiteX4" fmla="*/ 2713857 w 2713857"/>
                          <a:gd name="connsiteY4" fmla="*/ 1416772 h 1416771"/>
                          <a:gd name="connsiteX0" fmla="*/ 0 w 2713857"/>
                          <a:gd name="connsiteY0" fmla="*/ 377276 h 663708"/>
                          <a:gd name="connsiteX1" fmla="*/ 611671 w 2713857"/>
                          <a:gd name="connsiteY1" fmla="*/ 23042 h 663708"/>
                          <a:gd name="connsiteX2" fmla="*/ 1368419 w 2713857"/>
                          <a:gd name="connsiteY2" fmla="*/ 526371 h 663708"/>
                          <a:gd name="connsiteX3" fmla="*/ 2173200 w 2713857"/>
                          <a:gd name="connsiteY3" fmla="*/ 144631 h 663708"/>
                          <a:gd name="connsiteX4" fmla="*/ 2713857 w 2713857"/>
                          <a:gd name="connsiteY4" fmla="*/ 663709 h 663708"/>
                          <a:gd name="connsiteX0" fmla="*/ 0 w 2173200"/>
                          <a:gd name="connsiteY0" fmla="*/ 355050 h 507668"/>
                          <a:gd name="connsiteX1" fmla="*/ 611671 w 2173200"/>
                          <a:gd name="connsiteY1" fmla="*/ 816 h 507668"/>
                          <a:gd name="connsiteX2" fmla="*/ 1368419 w 2173200"/>
                          <a:gd name="connsiteY2" fmla="*/ 504145 h 507668"/>
                          <a:gd name="connsiteX3" fmla="*/ 2173200 w 2173200"/>
                          <a:gd name="connsiteY3" fmla="*/ 122405 h 507668"/>
                          <a:gd name="connsiteX0" fmla="*/ 0 w 1368419"/>
                          <a:gd name="connsiteY0" fmla="*/ 355050 h 504145"/>
                          <a:gd name="connsiteX1" fmla="*/ 611671 w 1368419"/>
                          <a:gd name="connsiteY1" fmla="*/ 816 h 504145"/>
                          <a:gd name="connsiteX2" fmla="*/ 1368419 w 1368419"/>
                          <a:gd name="connsiteY2" fmla="*/ 504145 h 504145"/>
                          <a:gd name="connsiteX0" fmla="*/ 0 w 611671"/>
                          <a:gd name="connsiteY0" fmla="*/ 355050 h 388777"/>
                          <a:gd name="connsiteX1" fmla="*/ 611671 w 611671"/>
                          <a:gd name="connsiteY1" fmla="*/ 816 h 388777"/>
                          <a:gd name="connsiteX0" fmla="*/ 47048 w 190369"/>
                          <a:gd name="connsiteY0" fmla="*/ 0 h 362700"/>
                          <a:gd name="connsiteX1" fmla="*/ 50781 w 190369"/>
                          <a:gd name="connsiteY1" fmla="*/ 362700 h 362700"/>
                          <a:gd name="connsiteX0" fmla="*/ 509077 w 601844"/>
                          <a:gd name="connsiteY0" fmla="*/ 0 h 437252"/>
                          <a:gd name="connsiteX1" fmla="*/ 30967 w 601844"/>
                          <a:gd name="connsiteY1" fmla="*/ 437252 h 437252"/>
                          <a:gd name="connsiteX0" fmla="*/ 506518 w 639889"/>
                          <a:gd name="connsiteY0" fmla="*/ 0 h 437252"/>
                          <a:gd name="connsiteX1" fmla="*/ 28408 w 639889"/>
                          <a:gd name="connsiteY1" fmla="*/ 437252 h 437252"/>
                          <a:gd name="connsiteX0" fmla="*/ 0 w 232792"/>
                          <a:gd name="connsiteY0" fmla="*/ 0 h 397119"/>
                          <a:gd name="connsiteX1" fmla="*/ 184589 w 232792"/>
                          <a:gd name="connsiteY1" fmla="*/ 397119 h 397119"/>
                          <a:gd name="connsiteX0" fmla="*/ 0 w 428572"/>
                          <a:gd name="connsiteY0" fmla="*/ 0 h 397119"/>
                          <a:gd name="connsiteX1" fmla="*/ 184589 w 428572"/>
                          <a:gd name="connsiteY1" fmla="*/ 397119 h 397119"/>
                          <a:gd name="connsiteX0" fmla="*/ 0 w 341087"/>
                          <a:gd name="connsiteY0" fmla="*/ 0 h 718126"/>
                          <a:gd name="connsiteX1" fmla="*/ 13178 w 341087"/>
                          <a:gd name="connsiteY1" fmla="*/ 718126 h 718126"/>
                          <a:gd name="connsiteX0" fmla="*/ 0 w 353953"/>
                          <a:gd name="connsiteY0" fmla="*/ 0 h 718126"/>
                          <a:gd name="connsiteX1" fmla="*/ 13178 w 353953"/>
                          <a:gd name="connsiteY1" fmla="*/ 718126 h 718126"/>
                          <a:gd name="connsiteX0" fmla="*/ 0 w 353953"/>
                          <a:gd name="connsiteY0" fmla="*/ 0 h 1096397"/>
                          <a:gd name="connsiteX1" fmla="*/ 13178 w 353953"/>
                          <a:gd name="connsiteY1" fmla="*/ 1096397 h 1096397"/>
                        </a:gdLst>
                        <a:ahLst/>
                        <a:cxnLst>
                          <a:cxn ang="0">
                            <a:pos x="connsiteX0" y="connsiteY0"/>
                          </a:cxn>
                          <a:cxn ang="0">
                            <a:pos x="connsiteX1" y="connsiteY1"/>
                          </a:cxn>
                        </a:cxnLst>
                        <a:rect l="l" t="t" r="r" b="b"/>
                        <a:pathLst>
                          <a:path w="353953" h="1096397">
                            <a:moveTo>
                              <a:pt x="0" y="0"/>
                            </a:moveTo>
                            <a:cubicBezTo>
                              <a:pt x="530009" y="64400"/>
                              <a:pt x="406186" y="1065806"/>
                              <a:pt x="13178" y="1096397"/>
                            </a:cubicBezTo>
                          </a:path>
                        </a:pathLst>
                      </a:custGeom>
                      <a:noFill/>
                      <a:ln w="28575">
                        <a:solidFill>
                          <a:schemeClr val="bg2"/>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59A9E" id="Freeform 4" o:spid="_x0000_s1026" style="position:absolute;margin-left:-41.7pt;margin-top:-186.1pt;width:63.95pt;height:160.1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3953,1096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" path="m,c530009,64400,406186,1065806,13178,1096397e" filled="f" strokecolor="#ebe9f4 [3214]" strokeweight="2.25pt">
              <v:stroke dashstyle="dash" joinstyle="miter"/>
              <v:path arrowok="t" o:connecttype="custom" o:connectlocs="0,0;30245,2034032" o:connectangles="0,0"/>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8AEA9" w14:textId="77777777" w:rsidR="00E917F5" w:rsidRDefault="00A70EDD" w:rsidP="005711D8">
    <w:pPr>
      <w:pStyle w:val="Footer"/>
    </w:pPr>
    <w:r w:rsidRPr="001E241A">
      <w:rPr>
        <w:noProof/>
      </w:rPr>
      <mc:AlternateContent>
        <mc:Choice Requires="wps">
          <w:drawing>
            <wp:anchor distT="0" distB="0" distL="114300" distR="114300" simplePos="0" relativeHeight="251656105" behindDoc="1" locked="0" layoutInCell="1" allowOverlap="1" wp14:anchorId="1B927278" wp14:editId="56867B49">
              <wp:simplePos x="0" y="0"/>
              <wp:positionH relativeFrom="column">
                <wp:posOffset>-1135380</wp:posOffset>
              </wp:positionH>
              <wp:positionV relativeFrom="page">
                <wp:posOffset>9900387</wp:posOffset>
              </wp:positionV>
              <wp:extent cx="9262745" cy="998220"/>
              <wp:effectExtent l="0" t="0" r="0" b="5080"/>
              <wp:wrapNone/>
              <wp:docPr id="1489052732" name="Freeform 2"/>
              <wp:cNvGraphicFramePr/>
              <a:graphic xmlns:a="http://schemas.openxmlformats.org/drawingml/2006/main">
                <a:graphicData uri="http://schemas.microsoft.com/office/word/2010/wordprocessingShape">
                  <wps:wsp>
                    <wps:cNvSpPr/>
                    <wps:spPr>
                      <a:xfrm>
                        <a:off x="0" y="0"/>
                        <a:ext cx="9262745" cy="998220"/>
                      </a:xfrm>
                      <a:custGeom>
                        <a:avLst/>
                        <a:gdLst>
                          <a:gd name="connsiteX0" fmla="*/ 906505 w 9259314"/>
                          <a:gd name="connsiteY0" fmla="*/ 583686 h 1511710"/>
                          <a:gd name="connsiteX1" fmla="*/ 2735305 w 9259314"/>
                          <a:gd name="connsiteY1" fmla="*/ 211 h 1511710"/>
                          <a:gd name="connsiteX2" fmla="*/ 5252082 w 9259314"/>
                          <a:gd name="connsiteY2" fmla="*/ 644646 h 1511710"/>
                          <a:gd name="connsiteX3" fmla="*/ 6410322 w 9259314"/>
                          <a:gd name="connsiteY3" fmla="*/ 601103 h 1511710"/>
                          <a:gd name="connsiteX4" fmla="*/ 7028631 w 9259314"/>
                          <a:gd name="connsiteY4" fmla="*/ 714314 h 1511710"/>
                          <a:gd name="connsiteX5" fmla="*/ 8448128 w 9259314"/>
                          <a:gd name="connsiteY5" fmla="*/ 217926 h 1511710"/>
                          <a:gd name="connsiteX6" fmla="*/ 8700677 w 9259314"/>
                          <a:gd name="connsiteY6" fmla="*/ 540143 h 1511710"/>
                          <a:gd name="connsiteX7" fmla="*/ 8631008 w 9259314"/>
                          <a:gd name="connsiteY7" fmla="*/ 1402291 h 1511710"/>
                          <a:gd name="connsiteX8" fmla="*/ 566871 w 9259314"/>
                          <a:gd name="connsiteY8" fmla="*/ 1411000 h 1511710"/>
                          <a:gd name="connsiteX9" fmla="*/ 906505 w 9259314"/>
                          <a:gd name="connsiteY9" fmla="*/ 583686 h 1511710"/>
                          <a:gd name="connsiteX0" fmla="*/ 892934 w 9245743"/>
                          <a:gd name="connsiteY0" fmla="*/ 369289 h 1297313"/>
                          <a:gd name="connsiteX1" fmla="*/ 2329832 w 9245743"/>
                          <a:gd name="connsiteY1" fmla="*/ 99407 h 1297313"/>
                          <a:gd name="connsiteX2" fmla="*/ 5238511 w 9245743"/>
                          <a:gd name="connsiteY2" fmla="*/ 430249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369289 h 1297313"/>
                          <a:gd name="connsiteX1" fmla="*/ 2329832 w 9245743"/>
                          <a:gd name="connsiteY1" fmla="*/ 99407 h 1297313"/>
                          <a:gd name="connsiteX2" fmla="*/ 4916289 w 9245743"/>
                          <a:gd name="connsiteY2" fmla="*/ 465083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271502 h 1199526"/>
                          <a:gd name="connsiteX1" fmla="*/ 2329832 w 9245743"/>
                          <a:gd name="connsiteY1" fmla="*/ 1620 h 1199526"/>
                          <a:gd name="connsiteX2" fmla="*/ 4916289 w 9245743"/>
                          <a:gd name="connsiteY2" fmla="*/ 367296 h 1199526"/>
                          <a:gd name="connsiteX3" fmla="*/ 6396751 w 9245743"/>
                          <a:gd name="connsiteY3" fmla="*/ 288919 h 1199526"/>
                          <a:gd name="connsiteX4" fmla="*/ 7015060 w 9245743"/>
                          <a:gd name="connsiteY4" fmla="*/ 402130 h 1199526"/>
                          <a:gd name="connsiteX5" fmla="*/ 8434557 w 9245743"/>
                          <a:gd name="connsiteY5" fmla="*/ 97331 h 1199526"/>
                          <a:gd name="connsiteX6" fmla="*/ 8687106 w 9245743"/>
                          <a:gd name="connsiteY6" fmla="*/ 227959 h 1199526"/>
                          <a:gd name="connsiteX7" fmla="*/ 8617437 w 9245743"/>
                          <a:gd name="connsiteY7" fmla="*/ 1090107 h 1199526"/>
                          <a:gd name="connsiteX8" fmla="*/ 553300 w 9245743"/>
                          <a:gd name="connsiteY8" fmla="*/ 1098816 h 1199526"/>
                          <a:gd name="connsiteX9" fmla="*/ 892934 w 9245743"/>
                          <a:gd name="connsiteY9" fmla="*/ 271502 h 1199526"/>
                          <a:gd name="connsiteX0" fmla="*/ 903751 w 9256560"/>
                          <a:gd name="connsiteY0" fmla="*/ 190064 h 1118088"/>
                          <a:gd name="connsiteX1" fmla="*/ 2654163 w 9256560"/>
                          <a:gd name="connsiteY1" fmla="*/ 307256 h 1118088"/>
                          <a:gd name="connsiteX2" fmla="*/ 4927106 w 9256560"/>
                          <a:gd name="connsiteY2" fmla="*/ 285858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224685 w 9256560"/>
                          <a:gd name="connsiteY3" fmla="*/ 333325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85776 h 1113800"/>
                          <a:gd name="connsiteX1" fmla="*/ 2654163 w 9256560"/>
                          <a:gd name="connsiteY1" fmla="*/ 302968 h 1113800"/>
                          <a:gd name="connsiteX2" fmla="*/ 4500378 w 9256560"/>
                          <a:gd name="connsiteY2" fmla="*/ 204126 h 1113800"/>
                          <a:gd name="connsiteX3" fmla="*/ 6224685 w 9256560"/>
                          <a:gd name="connsiteY3" fmla="*/ 329037 h 1113800"/>
                          <a:gd name="connsiteX4" fmla="*/ 7200051 w 9256560"/>
                          <a:gd name="connsiteY4" fmla="*/ 258321 h 1113800"/>
                          <a:gd name="connsiteX5" fmla="*/ 8445374 w 9256560"/>
                          <a:gd name="connsiteY5" fmla="*/ 11605 h 1113800"/>
                          <a:gd name="connsiteX6" fmla="*/ 8697923 w 9256560"/>
                          <a:gd name="connsiteY6" fmla="*/ 142233 h 1113800"/>
                          <a:gd name="connsiteX7" fmla="*/ 8628254 w 9256560"/>
                          <a:gd name="connsiteY7" fmla="*/ 1004381 h 1113800"/>
                          <a:gd name="connsiteX8" fmla="*/ 564117 w 9256560"/>
                          <a:gd name="connsiteY8" fmla="*/ 1013090 h 1113800"/>
                          <a:gd name="connsiteX9" fmla="*/ 903751 w 9256560"/>
                          <a:gd name="connsiteY9" fmla="*/ 185776 h 1113800"/>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00051 w 9256560"/>
                          <a:gd name="connsiteY4" fmla="*/ 251414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382936 w 9256560"/>
                          <a:gd name="connsiteY4" fmla="*/ 135239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884045 w 9262980"/>
                          <a:gd name="connsiteY0" fmla="*/ 149825 h 1109295"/>
                          <a:gd name="connsiteX1" fmla="*/ 2660583 w 9262980"/>
                          <a:gd name="connsiteY1" fmla="*/ 296061 h 1109295"/>
                          <a:gd name="connsiteX2" fmla="*/ 4376168 w 9262980"/>
                          <a:gd name="connsiteY2" fmla="*/ 119770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9262980" h="1109295">
                            <a:moveTo>
                              <a:pt x="884045" y="149825"/>
                            </a:moveTo>
                            <a:cubicBezTo>
                              <a:pt x="1232386" y="31471"/>
                              <a:pt x="2078563" y="301070"/>
                              <a:pt x="2660583" y="296061"/>
                            </a:cubicBezTo>
                            <a:cubicBezTo>
                              <a:pt x="3242603" y="291052"/>
                              <a:pt x="3781081" y="115425"/>
                              <a:pt x="4376168" y="119770"/>
                            </a:cubicBezTo>
                            <a:cubicBezTo>
                              <a:pt x="4971255" y="124115"/>
                              <a:pt x="5728907" y="319552"/>
                              <a:pt x="6231105" y="322130"/>
                            </a:cubicBezTo>
                            <a:cubicBezTo>
                              <a:pt x="6733303" y="324708"/>
                              <a:pt x="7026150" y="162652"/>
                              <a:pt x="7389356" y="135239"/>
                            </a:cubicBezTo>
                            <a:cubicBezTo>
                              <a:pt x="7752562" y="107826"/>
                              <a:pt x="8233268" y="179408"/>
                              <a:pt x="8410341" y="157651"/>
                            </a:cubicBezTo>
                            <a:cubicBezTo>
                              <a:pt x="8587414" y="135894"/>
                              <a:pt x="8402794" y="8419"/>
                              <a:pt x="8451794" y="4698"/>
                            </a:cubicBezTo>
                            <a:cubicBezTo>
                              <a:pt x="8500794" y="977"/>
                              <a:pt x="8673863" y="-30137"/>
                              <a:pt x="8704343" y="135326"/>
                            </a:cubicBezTo>
                            <a:cubicBezTo>
                              <a:pt x="8734823" y="300789"/>
                              <a:pt x="9990308" y="852331"/>
                              <a:pt x="8634674" y="997474"/>
                            </a:cubicBezTo>
                            <a:cubicBezTo>
                              <a:pt x="7279040" y="1142617"/>
                              <a:pt x="1862308" y="1147458"/>
                              <a:pt x="570537" y="1006183"/>
                            </a:cubicBezTo>
                            <a:cubicBezTo>
                              <a:pt x="-721234" y="864908"/>
                              <a:pt x="535704" y="268179"/>
                              <a:pt x="884045" y="149825"/>
                            </a:cubicBezTo>
                            <a:close/>
                          </a:path>
                        </a:pathLst>
                      </a:custGeom>
                      <a:solidFill>
                        <a:srgbClr val="2A2D3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sdt>
                          <w:sdtPr>
                            <w:rPr>
                              <w:rStyle w:val="PageNumber"/>
                              <w:b/>
                              <w:bCs/>
                              <w:color w:val="FFC000"/>
                              <w:sz w:val="22"/>
                              <w:szCs w:val="22"/>
                            </w:rPr>
                            <w:id w:val="-1933497296"/>
                            <w:docPartObj>
                              <w:docPartGallery w:val="Page Numbers (Bottom of Page)"/>
                              <w:docPartUnique/>
                            </w:docPartObj>
                          </w:sdtPr>
                          <w:sdtEndPr>
                            <w:rPr>
                              <w:rStyle w:val="PageNumber"/>
                            </w:rPr>
                          </w:sdtEndPr>
                          <w:sdtContent>
                            <w:p w14:paraId="52E1C825" w14:textId="77777777" w:rsidR="00365C33" w:rsidRPr="0002742B" w:rsidRDefault="00365C33" w:rsidP="00365C33">
                              <w:pPr>
                                <w:pStyle w:val="Footer"/>
                                <w:rPr>
                                  <w:rStyle w:val="PageNumber"/>
                                  <w:b/>
                                  <w:bCs/>
                                  <w:color w:val="FFC000"/>
                                  <w:sz w:val="22"/>
                                  <w:szCs w:val="22"/>
                                </w:rPr>
                              </w:pPr>
                              <w:r w:rsidRPr="0002742B">
                                <w:rPr>
                                  <w:rStyle w:val="PageNumber"/>
                                  <w:b/>
                                  <w:bCs/>
                                  <w:color w:val="FFC000"/>
                                  <w:sz w:val="22"/>
                                  <w:szCs w:val="22"/>
                                </w:rPr>
                                <w:fldChar w:fldCharType="begin"/>
                              </w:r>
                              <w:r w:rsidRPr="0002742B">
                                <w:rPr>
                                  <w:rStyle w:val="PageNumber"/>
                                  <w:b/>
                                  <w:bCs/>
                                  <w:color w:val="FFC000"/>
                                  <w:sz w:val="22"/>
                                  <w:szCs w:val="22"/>
                                </w:rPr>
                                <w:instrText xml:space="preserve"> PAGE </w:instrText>
                              </w:r>
                              <w:r w:rsidRPr="0002742B">
                                <w:rPr>
                                  <w:rStyle w:val="PageNumber"/>
                                  <w:b/>
                                  <w:bCs/>
                                  <w:color w:val="FFC000"/>
                                  <w:sz w:val="22"/>
                                  <w:szCs w:val="22"/>
                                </w:rPr>
                                <w:fldChar w:fldCharType="separate"/>
                              </w:r>
                              <w:r>
                                <w:rPr>
                                  <w:rStyle w:val="PageNumber"/>
                                  <w:b/>
                                  <w:bCs/>
                                  <w:color w:val="FFC000"/>
                                  <w:sz w:val="22"/>
                                  <w:szCs w:val="22"/>
                                </w:rPr>
                                <w:t>2</w:t>
                              </w:r>
                              <w:r w:rsidRPr="0002742B">
                                <w:rPr>
                                  <w:rStyle w:val="PageNumber"/>
                                  <w:b/>
                                  <w:bCs/>
                                  <w:color w:val="FFC000"/>
                                  <w:sz w:val="22"/>
                                  <w:szCs w:val="22"/>
                                </w:rPr>
                                <w:fldChar w:fldCharType="end"/>
                              </w:r>
                            </w:p>
                          </w:sdtContent>
                        </w:sdt>
                        <w:p w14:paraId="3AC81E24" w14:textId="77777777" w:rsidR="00474A46" w:rsidRDefault="00474A46" w:rsidP="0047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27278" id="_x0000_s1032" style="position:absolute;margin-left:-89.4pt;margin-top:779.55pt;width:729.35pt;height:78.6pt;z-index:-25166037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9262980,11092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" adj="-11796480,,5400" path="m884045,149825c1232386,31471,2078563,301070,2660583,296061,3242603,291052,3781081,115425,4376168,119770v595087,4345,1352739,199782,1854937,202360c6733303,324708,7026150,162652,7389356,135239v363206,-27413,843912,44169,1020985,22412c8587414,135894,8402794,8419,8451794,4698v49000,-3721,222069,-34835,252549,130628c8734823,300789,9990308,852331,8634674,997474v-1355634,145143,-6772366,149984,-8064137,8709c-721234,864908,535704,268179,884045,149825xe" fillcolor="#2a2d35" stroked="f" strokeweight="1pt">
              <v:stroke joinstyle="miter"/>
              <v:formulas/>
              <v:path arrowok="t" o:connecttype="custom" o:connectlocs="884023,134823;2660516,266416;4376057,107777;6230947,289875;7389169,121697;8410128,141865;8451580,4228;8704122,121776;8634455,897596;570523,905433;884023,134823" o:connectangles="0,0,0,0,0,0,0,0,0,0,0" textboxrect="0,0,9262980,1109295"/>
              <v:textbox>
                <w:txbxContent>
                  <w:sdt>
                    <w:sdtPr>
                      <w:rPr>
                        <w:rStyle w:val="PageNumber"/>
                        <w:b/>
                        <w:bCs/>
                        <w:color w:val="FFC000"/>
                        <w:sz w:val="22"/>
                        <w:szCs w:val="22"/>
                      </w:rPr>
                      <w:id w:val="-1933497296"/>
                      <w:docPartObj>
                        <w:docPartGallery w:val="Page Numbers (Bottom of Page)"/>
                        <w:docPartUnique/>
                      </w:docPartObj>
                    </w:sdtPr>
                    <w:sdtEndPr>
                      <w:rPr>
                        <w:rStyle w:val="PageNumber"/>
                      </w:rPr>
                    </w:sdtEndPr>
                    <w:sdtContent>
                      <w:p w14:paraId="52E1C825" w14:textId="77777777" w:rsidR="00365C33" w:rsidRPr="0002742B" w:rsidRDefault="00365C33" w:rsidP="00365C33">
                        <w:pPr>
                          <w:pStyle w:val="Footer"/>
                          <w:rPr>
                            <w:rStyle w:val="PageNumber"/>
                            <w:b/>
                            <w:bCs/>
                            <w:color w:val="FFC000"/>
                            <w:sz w:val="22"/>
                            <w:szCs w:val="22"/>
                          </w:rPr>
                        </w:pPr>
                        <w:r w:rsidRPr="0002742B">
                          <w:rPr>
                            <w:rStyle w:val="PageNumber"/>
                            <w:b/>
                            <w:bCs/>
                            <w:color w:val="FFC000"/>
                            <w:sz w:val="22"/>
                            <w:szCs w:val="22"/>
                          </w:rPr>
                          <w:fldChar w:fldCharType="begin"/>
                        </w:r>
                        <w:r w:rsidRPr="0002742B">
                          <w:rPr>
                            <w:rStyle w:val="PageNumber"/>
                            <w:b/>
                            <w:bCs/>
                            <w:color w:val="FFC000"/>
                            <w:sz w:val="22"/>
                            <w:szCs w:val="22"/>
                          </w:rPr>
                          <w:instrText xml:space="preserve"> PAGE </w:instrText>
                        </w:r>
                        <w:r w:rsidRPr="0002742B">
                          <w:rPr>
                            <w:rStyle w:val="PageNumber"/>
                            <w:b/>
                            <w:bCs/>
                            <w:color w:val="FFC000"/>
                            <w:sz w:val="22"/>
                            <w:szCs w:val="22"/>
                          </w:rPr>
                          <w:fldChar w:fldCharType="separate"/>
                        </w:r>
                        <w:r>
                          <w:rPr>
                            <w:rStyle w:val="PageNumber"/>
                            <w:b/>
                            <w:bCs/>
                            <w:color w:val="FFC000"/>
                            <w:sz w:val="22"/>
                            <w:szCs w:val="22"/>
                          </w:rPr>
                          <w:t>2</w:t>
                        </w:r>
                        <w:r w:rsidRPr="0002742B">
                          <w:rPr>
                            <w:rStyle w:val="PageNumber"/>
                            <w:b/>
                            <w:bCs/>
                            <w:color w:val="FFC000"/>
                            <w:sz w:val="22"/>
                            <w:szCs w:val="22"/>
                          </w:rPr>
                          <w:fldChar w:fldCharType="end"/>
                        </w:r>
                      </w:p>
                    </w:sdtContent>
                  </w:sdt>
                  <w:p w14:paraId="3AC81E24" w14:textId="77777777" w:rsidR="00474A46" w:rsidRDefault="00474A46" w:rsidP="00474A46"/>
                </w:txbxContent>
              </v:textbox>
              <w10:wrap anchory="page"/>
            </v:shape>
          </w:pict>
        </mc:Fallback>
      </mc:AlternateContent>
    </w:r>
    <w:r w:rsidR="00265D71">
      <w:rPr>
        <w:noProof/>
        <w:color w:val="F3BF49"/>
      </w:rPr>
      <mc:AlternateContent>
        <mc:Choice Requires="wps">
          <w:drawing>
            <wp:anchor distT="0" distB="0" distL="114300" distR="114300" simplePos="0" relativeHeight="251692032" behindDoc="0" locked="0" layoutInCell="1" allowOverlap="1" wp14:anchorId="7107E03B" wp14:editId="3196B198">
              <wp:simplePos x="0" y="0"/>
              <wp:positionH relativeFrom="column">
                <wp:posOffset>3310890</wp:posOffset>
              </wp:positionH>
              <wp:positionV relativeFrom="paragraph">
                <wp:posOffset>229808</wp:posOffset>
              </wp:positionV>
              <wp:extent cx="3380288" cy="340962"/>
              <wp:effectExtent l="0" t="0" r="0" b="0"/>
              <wp:wrapNone/>
              <wp:docPr id="733401308" name="Text Box 1"/>
              <wp:cNvGraphicFramePr/>
              <a:graphic xmlns:a="http://schemas.openxmlformats.org/drawingml/2006/main">
                <a:graphicData uri="http://schemas.microsoft.com/office/word/2010/wordprocessingShape">
                  <wps:wsp>
                    <wps:cNvSpPr txBox="1"/>
                    <wps:spPr>
                      <a:xfrm>
                        <a:off x="0" y="0"/>
                        <a:ext cx="3380288" cy="340962"/>
                      </a:xfrm>
                      <a:prstGeom prst="rect">
                        <a:avLst/>
                      </a:prstGeom>
                      <a:noFill/>
                      <a:ln w="6350">
                        <a:noFill/>
                      </a:ln>
                    </wps:spPr>
                    <wps:txbx>
                      <w:txbxContent>
                        <w:p w14:paraId="6B5033CD" w14:textId="77777777" w:rsidR="00265D71" w:rsidRPr="0002742B" w:rsidRDefault="00265D71" w:rsidP="00474A46">
                          <w:pPr>
                            <w:jc w:val="right"/>
                            <w:rPr>
                              <w:color w:val="EBE9F4" w:themeColor="background2"/>
                              <w:sz w:val="22"/>
                              <w:szCs w:val="22"/>
                            </w:rPr>
                          </w:pPr>
                          <w:r w:rsidRPr="0002742B">
                            <w:rPr>
                              <w:color w:val="EBE9F4" w:themeColor="background2"/>
                              <w:sz w:val="22"/>
                              <w:szCs w:val="22"/>
                            </w:rPr>
                            <w:t>venturo.co.za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107E03B" id="_x0000_t202" coordsize="21600,21600" o:spt="202" path="m,l,21600r21600,l21600,xe">
              <v:stroke joinstyle="miter"/>
              <v:path gradientshapeok="t" o:connecttype="rect"/>
            </v:shapetype>
            <v:shape id="_x0000_s1033" type="#_x0000_t202" style="position:absolute;margin-left:260.7pt;margin-top:18.1pt;width:266.15pt;height:26.8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" filled="f" stroked="f" strokeweight=".5pt">
              <v:textbox>
                <w:txbxContent>
                  <w:p w14:paraId="6B5033CD" w14:textId="77777777" w:rsidR="00265D71" w:rsidRPr="0002742B" w:rsidRDefault="00265D71" w:rsidP="00474A46">
                    <w:pPr>
                      <w:jc w:val="right"/>
                      <w:rPr>
                        <w:color w:val="EBE9F4" w:themeColor="background2"/>
                        <w:sz w:val="22"/>
                        <w:szCs w:val="22"/>
                      </w:rPr>
                    </w:pPr>
                    <w:r w:rsidRPr="0002742B">
                      <w:rPr>
                        <w:color w:val="EBE9F4" w:themeColor="background2"/>
                        <w:sz w:val="22"/>
                        <w:szCs w:val="22"/>
                      </w:rPr>
                      <w:t>venturo.co.za</w:t>
                    </w:r>
                  </w:p>
                </w:txbxContent>
              </v:textbox>
            </v:shape>
          </w:pict>
        </mc:Fallback>
      </mc:AlternateContent>
    </w:r>
    <w:r w:rsidR="00474A46" w:rsidRPr="001E241A">
      <w:rPr>
        <w:noProof/>
      </w:rPr>
      <mc:AlternateContent>
        <mc:Choice Requires="wps">
          <w:drawing>
            <wp:anchor distT="0" distB="0" distL="114300" distR="114300" simplePos="0" relativeHeight="251655764" behindDoc="1" locked="0" layoutInCell="1" allowOverlap="1" wp14:anchorId="0B2118BC" wp14:editId="23B242F8">
              <wp:simplePos x="0" y="0"/>
              <wp:positionH relativeFrom="column">
                <wp:posOffset>-1214120</wp:posOffset>
              </wp:positionH>
              <wp:positionV relativeFrom="page">
                <wp:posOffset>9822180</wp:posOffset>
              </wp:positionV>
              <wp:extent cx="9246235" cy="983615"/>
              <wp:effectExtent l="0" t="0" r="0" b="0"/>
              <wp:wrapNone/>
              <wp:docPr id="1047774519" name="Freeform 2"/>
              <wp:cNvGraphicFramePr/>
              <a:graphic xmlns:a="http://schemas.openxmlformats.org/drawingml/2006/main">
                <a:graphicData uri="http://schemas.microsoft.com/office/word/2010/wordprocessingShape">
                  <wps:wsp>
                    <wps:cNvSpPr/>
                    <wps:spPr>
                      <a:xfrm>
                        <a:off x="0" y="0"/>
                        <a:ext cx="9246235" cy="983615"/>
                      </a:xfrm>
                      <a:custGeom>
                        <a:avLst/>
                        <a:gdLst>
                          <a:gd name="connsiteX0" fmla="*/ 906505 w 9259314"/>
                          <a:gd name="connsiteY0" fmla="*/ 583686 h 1511710"/>
                          <a:gd name="connsiteX1" fmla="*/ 2735305 w 9259314"/>
                          <a:gd name="connsiteY1" fmla="*/ 211 h 1511710"/>
                          <a:gd name="connsiteX2" fmla="*/ 5252082 w 9259314"/>
                          <a:gd name="connsiteY2" fmla="*/ 644646 h 1511710"/>
                          <a:gd name="connsiteX3" fmla="*/ 6410322 w 9259314"/>
                          <a:gd name="connsiteY3" fmla="*/ 601103 h 1511710"/>
                          <a:gd name="connsiteX4" fmla="*/ 7028631 w 9259314"/>
                          <a:gd name="connsiteY4" fmla="*/ 714314 h 1511710"/>
                          <a:gd name="connsiteX5" fmla="*/ 8448128 w 9259314"/>
                          <a:gd name="connsiteY5" fmla="*/ 217926 h 1511710"/>
                          <a:gd name="connsiteX6" fmla="*/ 8700677 w 9259314"/>
                          <a:gd name="connsiteY6" fmla="*/ 540143 h 1511710"/>
                          <a:gd name="connsiteX7" fmla="*/ 8631008 w 9259314"/>
                          <a:gd name="connsiteY7" fmla="*/ 1402291 h 1511710"/>
                          <a:gd name="connsiteX8" fmla="*/ 566871 w 9259314"/>
                          <a:gd name="connsiteY8" fmla="*/ 1411000 h 1511710"/>
                          <a:gd name="connsiteX9" fmla="*/ 906505 w 9259314"/>
                          <a:gd name="connsiteY9" fmla="*/ 583686 h 1511710"/>
                          <a:gd name="connsiteX0" fmla="*/ 892934 w 9245743"/>
                          <a:gd name="connsiteY0" fmla="*/ 369289 h 1297313"/>
                          <a:gd name="connsiteX1" fmla="*/ 2329832 w 9245743"/>
                          <a:gd name="connsiteY1" fmla="*/ 99407 h 1297313"/>
                          <a:gd name="connsiteX2" fmla="*/ 5238511 w 9245743"/>
                          <a:gd name="connsiteY2" fmla="*/ 430249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369289 h 1297313"/>
                          <a:gd name="connsiteX1" fmla="*/ 2329832 w 9245743"/>
                          <a:gd name="connsiteY1" fmla="*/ 99407 h 1297313"/>
                          <a:gd name="connsiteX2" fmla="*/ 4916289 w 9245743"/>
                          <a:gd name="connsiteY2" fmla="*/ 465083 h 1297313"/>
                          <a:gd name="connsiteX3" fmla="*/ 6396751 w 9245743"/>
                          <a:gd name="connsiteY3" fmla="*/ 386706 h 1297313"/>
                          <a:gd name="connsiteX4" fmla="*/ 7015060 w 9245743"/>
                          <a:gd name="connsiteY4" fmla="*/ 499917 h 1297313"/>
                          <a:gd name="connsiteX5" fmla="*/ 8434557 w 9245743"/>
                          <a:gd name="connsiteY5" fmla="*/ 3529 h 1297313"/>
                          <a:gd name="connsiteX6" fmla="*/ 8687106 w 9245743"/>
                          <a:gd name="connsiteY6" fmla="*/ 325746 h 1297313"/>
                          <a:gd name="connsiteX7" fmla="*/ 8617437 w 9245743"/>
                          <a:gd name="connsiteY7" fmla="*/ 1187894 h 1297313"/>
                          <a:gd name="connsiteX8" fmla="*/ 553300 w 9245743"/>
                          <a:gd name="connsiteY8" fmla="*/ 1196603 h 1297313"/>
                          <a:gd name="connsiteX9" fmla="*/ 892934 w 9245743"/>
                          <a:gd name="connsiteY9" fmla="*/ 369289 h 1297313"/>
                          <a:gd name="connsiteX0" fmla="*/ 892934 w 9245743"/>
                          <a:gd name="connsiteY0" fmla="*/ 271502 h 1199526"/>
                          <a:gd name="connsiteX1" fmla="*/ 2329832 w 9245743"/>
                          <a:gd name="connsiteY1" fmla="*/ 1620 h 1199526"/>
                          <a:gd name="connsiteX2" fmla="*/ 4916289 w 9245743"/>
                          <a:gd name="connsiteY2" fmla="*/ 367296 h 1199526"/>
                          <a:gd name="connsiteX3" fmla="*/ 6396751 w 9245743"/>
                          <a:gd name="connsiteY3" fmla="*/ 288919 h 1199526"/>
                          <a:gd name="connsiteX4" fmla="*/ 7015060 w 9245743"/>
                          <a:gd name="connsiteY4" fmla="*/ 402130 h 1199526"/>
                          <a:gd name="connsiteX5" fmla="*/ 8434557 w 9245743"/>
                          <a:gd name="connsiteY5" fmla="*/ 97331 h 1199526"/>
                          <a:gd name="connsiteX6" fmla="*/ 8687106 w 9245743"/>
                          <a:gd name="connsiteY6" fmla="*/ 227959 h 1199526"/>
                          <a:gd name="connsiteX7" fmla="*/ 8617437 w 9245743"/>
                          <a:gd name="connsiteY7" fmla="*/ 1090107 h 1199526"/>
                          <a:gd name="connsiteX8" fmla="*/ 553300 w 9245743"/>
                          <a:gd name="connsiteY8" fmla="*/ 1098816 h 1199526"/>
                          <a:gd name="connsiteX9" fmla="*/ 892934 w 9245743"/>
                          <a:gd name="connsiteY9" fmla="*/ 271502 h 1199526"/>
                          <a:gd name="connsiteX0" fmla="*/ 903751 w 9256560"/>
                          <a:gd name="connsiteY0" fmla="*/ 190064 h 1118088"/>
                          <a:gd name="connsiteX1" fmla="*/ 2654163 w 9256560"/>
                          <a:gd name="connsiteY1" fmla="*/ 307256 h 1118088"/>
                          <a:gd name="connsiteX2" fmla="*/ 4927106 w 9256560"/>
                          <a:gd name="connsiteY2" fmla="*/ 285858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407568 w 9256560"/>
                          <a:gd name="connsiteY3" fmla="*/ 207481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90064 h 1118088"/>
                          <a:gd name="connsiteX1" fmla="*/ 2654163 w 9256560"/>
                          <a:gd name="connsiteY1" fmla="*/ 307256 h 1118088"/>
                          <a:gd name="connsiteX2" fmla="*/ 4500378 w 9256560"/>
                          <a:gd name="connsiteY2" fmla="*/ 208414 h 1118088"/>
                          <a:gd name="connsiteX3" fmla="*/ 6224685 w 9256560"/>
                          <a:gd name="connsiteY3" fmla="*/ 333325 h 1118088"/>
                          <a:gd name="connsiteX4" fmla="*/ 7025877 w 9256560"/>
                          <a:gd name="connsiteY4" fmla="*/ 320692 h 1118088"/>
                          <a:gd name="connsiteX5" fmla="*/ 8445374 w 9256560"/>
                          <a:gd name="connsiteY5" fmla="*/ 15893 h 1118088"/>
                          <a:gd name="connsiteX6" fmla="*/ 8697923 w 9256560"/>
                          <a:gd name="connsiteY6" fmla="*/ 146521 h 1118088"/>
                          <a:gd name="connsiteX7" fmla="*/ 8628254 w 9256560"/>
                          <a:gd name="connsiteY7" fmla="*/ 1008669 h 1118088"/>
                          <a:gd name="connsiteX8" fmla="*/ 564117 w 9256560"/>
                          <a:gd name="connsiteY8" fmla="*/ 1017378 h 1118088"/>
                          <a:gd name="connsiteX9" fmla="*/ 903751 w 9256560"/>
                          <a:gd name="connsiteY9" fmla="*/ 190064 h 1118088"/>
                          <a:gd name="connsiteX0" fmla="*/ 903751 w 9256560"/>
                          <a:gd name="connsiteY0" fmla="*/ 185776 h 1113800"/>
                          <a:gd name="connsiteX1" fmla="*/ 2654163 w 9256560"/>
                          <a:gd name="connsiteY1" fmla="*/ 302968 h 1113800"/>
                          <a:gd name="connsiteX2" fmla="*/ 4500378 w 9256560"/>
                          <a:gd name="connsiteY2" fmla="*/ 204126 h 1113800"/>
                          <a:gd name="connsiteX3" fmla="*/ 6224685 w 9256560"/>
                          <a:gd name="connsiteY3" fmla="*/ 329037 h 1113800"/>
                          <a:gd name="connsiteX4" fmla="*/ 7200051 w 9256560"/>
                          <a:gd name="connsiteY4" fmla="*/ 258321 h 1113800"/>
                          <a:gd name="connsiteX5" fmla="*/ 8445374 w 9256560"/>
                          <a:gd name="connsiteY5" fmla="*/ 11605 h 1113800"/>
                          <a:gd name="connsiteX6" fmla="*/ 8697923 w 9256560"/>
                          <a:gd name="connsiteY6" fmla="*/ 142233 h 1113800"/>
                          <a:gd name="connsiteX7" fmla="*/ 8628254 w 9256560"/>
                          <a:gd name="connsiteY7" fmla="*/ 1004381 h 1113800"/>
                          <a:gd name="connsiteX8" fmla="*/ 564117 w 9256560"/>
                          <a:gd name="connsiteY8" fmla="*/ 1013090 h 1113800"/>
                          <a:gd name="connsiteX9" fmla="*/ 903751 w 9256560"/>
                          <a:gd name="connsiteY9" fmla="*/ 185776 h 1113800"/>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00051 w 9256560"/>
                          <a:gd name="connsiteY4" fmla="*/ 251414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500378 w 9256560"/>
                          <a:gd name="connsiteY2" fmla="*/ 197219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234887 w 9256560"/>
                          <a:gd name="connsiteY4" fmla="*/ 193326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903751 w 9256560"/>
                          <a:gd name="connsiteY0" fmla="*/ 178869 h 1106893"/>
                          <a:gd name="connsiteX1" fmla="*/ 2654163 w 9256560"/>
                          <a:gd name="connsiteY1" fmla="*/ 296061 h 1106893"/>
                          <a:gd name="connsiteX2" fmla="*/ 4369748 w 9256560"/>
                          <a:gd name="connsiteY2" fmla="*/ 119770 h 1106893"/>
                          <a:gd name="connsiteX3" fmla="*/ 6224685 w 9256560"/>
                          <a:gd name="connsiteY3" fmla="*/ 322130 h 1106893"/>
                          <a:gd name="connsiteX4" fmla="*/ 7382936 w 9256560"/>
                          <a:gd name="connsiteY4" fmla="*/ 135239 h 1106893"/>
                          <a:gd name="connsiteX5" fmla="*/ 8403921 w 9256560"/>
                          <a:gd name="connsiteY5" fmla="*/ 157651 h 1106893"/>
                          <a:gd name="connsiteX6" fmla="*/ 8445374 w 9256560"/>
                          <a:gd name="connsiteY6" fmla="*/ 4698 h 1106893"/>
                          <a:gd name="connsiteX7" fmla="*/ 8697923 w 9256560"/>
                          <a:gd name="connsiteY7" fmla="*/ 135326 h 1106893"/>
                          <a:gd name="connsiteX8" fmla="*/ 8628254 w 9256560"/>
                          <a:gd name="connsiteY8" fmla="*/ 997474 h 1106893"/>
                          <a:gd name="connsiteX9" fmla="*/ 564117 w 9256560"/>
                          <a:gd name="connsiteY9" fmla="*/ 1006183 h 1106893"/>
                          <a:gd name="connsiteX10" fmla="*/ 903751 w 9256560"/>
                          <a:gd name="connsiteY10" fmla="*/ 178869 h 1106893"/>
                          <a:gd name="connsiteX0" fmla="*/ 884045 w 9262980"/>
                          <a:gd name="connsiteY0" fmla="*/ 149825 h 1109295"/>
                          <a:gd name="connsiteX1" fmla="*/ 2660583 w 9262980"/>
                          <a:gd name="connsiteY1" fmla="*/ 296061 h 1109295"/>
                          <a:gd name="connsiteX2" fmla="*/ 4376168 w 9262980"/>
                          <a:gd name="connsiteY2" fmla="*/ 119770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 name="connsiteX0" fmla="*/ 884045 w 9262980"/>
                          <a:gd name="connsiteY0" fmla="*/ 149825 h 1109295"/>
                          <a:gd name="connsiteX1" fmla="*/ 2660583 w 9262980"/>
                          <a:gd name="connsiteY1" fmla="*/ 296061 h 1109295"/>
                          <a:gd name="connsiteX2" fmla="*/ 4393585 w 9262980"/>
                          <a:gd name="connsiteY2" fmla="*/ 487519 h 1109295"/>
                          <a:gd name="connsiteX3" fmla="*/ 6231105 w 9262980"/>
                          <a:gd name="connsiteY3" fmla="*/ 322130 h 1109295"/>
                          <a:gd name="connsiteX4" fmla="*/ 7389356 w 9262980"/>
                          <a:gd name="connsiteY4" fmla="*/ 135239 h 1109295"/>
                          <a:gd name="connsiteX5" fmla="*/ 8410341 w 9262980"/>
                          <a:gd name="connsiteY5" fmla="*/ 157651 h 1109295"/>
                          <a:gd name="connsiteX6" fmla="*/ 8451794 w 9262980"/>
                          <a:gd name="connsiteY6" fmla="*/ 4698 h 1109295"/>
                          <a:gd name="connsiteX7" fmla="*/ 8704343 w 9262980"/>
                          <a:gd name="connsiteY7" fmla="*/ 135326 h 1109295"/>
                          <a:gd name="connsiteX8" fmla="*/ 8634674 w 9262980"/>
                          <a:gd name="connsiteY8" fmla="*/ 997474 h 1109295"/>
                          <a:gd name="connsiteX9" fmla="*/ 570537 w 9262980"/>
                          <a:gd name="connsiteY9" fmla="*/ 1006183 h 1109295"/>
                          <a:gd name="connsiteX10" fmla="*/ 884045 w 9262980"/>
                          <a:gd name="connsiteY10" fmla="*/ 149825 h 1109295"/>
                          <a:gd name="connsiteX0" fmla="*/ 884356 w 9263291"/>
                          <a:gd name="connsiteY0" fmla="*/ 149825 h 1109295"/>
                          <a:gd name="connsiteX1" fmla="*/ 2669603 w 9263291"/>
                          <a:gd name="connsiteY1" fmla="*/ 150896 h 1109295"/>
                          <a:gd name="connsiteX2" fmla="*/ 4393896 w 9263291"/>
                          <a:gd name="connsiteY2" fmla="*/ 487519 h 1109295"/>
                          <a:gd name="connsiteX3" fmla="*/ 6231416 w 9263291"/>
                          <a:gd name="connsiteY3" fmla="*/ 322130 h 1109295"/>
                          <a:gd name="connsiteX4" fmla="*/ 7389667 w 9263291"/>
                          <a:gd name="connsiteY4" fmla="*/ 135239 h 1109295"/>
                          <a:gd name="connsiteX5" fmla="*/ 8410652 w 9263291"/>
                          <a:gd name="connsiteY5" fmla="*/ 157651 h 1109295"/>
                          <a:gd name="connsiteX6" fmla="*/ 8452105 w 9263291"/>
                          <a:gd name="connsiteY6" fmla="*/ 4698 h 1109295"/>
                          <a:gd name="connsiteX7" fmla="*/ 8704654 w 9263291"/>
                          <a:gd name="connsiteY7" fmla="*/ 135326 h 1109295"/>
                          <a:gd name="connsiteX8" fmla="*/ 8634985 w 9263291"/>
                          <a:gd name="connsiteY8" fmla="*/ 997474 h 1109295"/>
                          <a:gd name="connsiteX9" fmla="*/ 570848 w 9263291"/>
                          <a:gd name="connsiteY9" fmla="*/ 1006183 h 1109295"/>
                          <a:gd name="connsiteX10" fmla="*/ 884356 w 9263291"/>
                          <a:gd name="connsiteY10" fmla="*/ 149825 h 1109295"/>
                          <a:gd name="connsiteX0" fmla="*/ 920030 w 9246710"/>
                          <a:gd name="connsiteY0" fmla="*/ 411121 h 1093248"/>
                          <a:gd name="connsiteX1" fmla="*/ 2653022 w 9246710"/>
                          <a:gd name="connsiteY1" fmla="*/ 150896 h 1093248"/>
                          <a:gd name="connsiteX2" fmla="*/ 4377315 w 9246710"/>
                          <a:gd name="connsiteY2" fmla="*/ 487519 h 1093248"/>
                          <a:gd name="connsiteX3" fmla="*/ 6214835 w 9246710"/>
                          <a:gd name="connsiteY3" fmla="*/ 322130 h 1093248"/>
                          <a:gd name="connsiteX4" fmla="*/ 7373086 w 9246710"/>
                          <a:gd name="connsiteY4" fmla="*/ 135239 h 1093248"/>
                          <a:gd name="connsiteX5" fmla="*/ 8394071 w 9246710"/>
                          <a:gd name="connsiteY5" fmla="*/ 157651 h 1093248"/>
                          <a:gd name="connsiteX6" fmla="*/ 8435524 w 9246710"/>
                          <a:gd name="connsiteY6" fmla="*/ 4698 h 1093248"/>
                          <a:gd name="connsiteX7" fmla="*/ 8688073 w 9246710"/>
                          <a:gd name="connsiteY7" fmla="*/ 135326 h 1093248"/>
                          <a:gd name="connsiteX8" fmla="*/ 8618404 w 9246710"/>
                          <a:gd name="connsiteY8" fmla="*/ 997474 h 1093248"/>
                          <a:gd name="connsiteX9" fmla="*/ 554267 w 9246710"/>
                          <a:gd name="connsiteY9" fmla="*/ 1006183 h 1093248"/>
                          <a:gd name="connsiteX10" fmla="*/ 920030 w 9246710"/>
                          <a:gd name="connsiteY10" fmla="*/ 411121 h 1093248"/>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7373086 w 9246710"/>
                          <a:gd name="connsiteY4" fmla="*/ 135239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6972470 w 9246710"/>
                          <a:gd name="connsiteY4" fmla="*/ 319143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6075491 w 9246710"/>
                          <a:gd name="connsiteY3" fmla="*/ 573790 h 1093247"/>
                          <a:gd name="connsiteX4" fmla="*/ 6754744 w 9246710"/>
                          <a:gd name="connsiteY4" fmla="*/ 270747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54744 w 9246710"/>
                          <a:gd name="connsiteY4" fmla="*/ 270747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589272 w 9246710"/>
                          <a:gd name="connsiteY4" fmla="*/ 241709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02490 w 9246710"/>
                          <a:gd name="connsiteY4" fmla="*/ 144916 h 1093247"/>
                          <a:gd name="connsiteX5" fmla="*/ 8394071 w 9246710"/>
                          <a:gd name="connsiteY5" fmla="*/ 157651 h 1093247"/>
                          <a:gd name="connsiteX6" fmla="*/ 8435524 w 9246710"/>
                          <a:gd name="connsiteY6" fmla="*/ 4698 h 1093247"/>
                          <a:gd name="connsiteX7" fmla="*/ 8688073 w 9246710"/>
                          <a:gd name="connsiteY7" fmla="*/ 135326 h 1093247"/>
                          <a:gd name="connsiteX8" fmla="*/ 8618404 w 9246710"/>
                          <a:gd name="connsiteY8" fmla="*/ 997474 h 1093247"/>
                          <a:gd name="connsiteX9" fmla="*/ 554267 w 9246710"/>
                          <a:gd name="connsiteY9" fmla="*/ 1006183 h 1093247"/>
                          <a:gd name="connsiteX10" fmla="*/ 920030 w 9246710"/>
                          <a:gd name="connsiteY10"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702490 w 9246710"/>
                          <a:gd name="connsiteY4" fmla="*/ 144916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5326516 w 9246710"/>
                          <a:gd name="connsiteY3" fmla="*/ 680261 h 1093247"/>
                          <a:gd name="connsiteX4" fmla="*/ 6441220 w 9246710"/>
                          <a:gd name="connsiteY4" fmla="*/ 241708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 name="connsiteX0" fmla="*/ 920030 w 9246710"/>
                          <a:gd name="connsiteY0" fmla="*/ 411121 h 1093247"/>
                          <a:gd name="connsiteX1" fmla="*/ 2653022 w 9246710"/>
                          <a:gd name="connsiteY1" fmla="*/ 150896 h 1093247"/>
                          <a:gd name="connsiteX2" fmla="*/ 4377315 w 9246710"/>
                          <a:gd name="connsiteY2" fmla="*/ 487519 h 1093247"/>
                          <a:gd name="connsiteX3" fmla="*/ 4812684 w 9246710"/>
                          <a:gd name="connsiteY3" fmla="*/ 525394 h 1093247"/>
                          <a:gd name="connsiteX4" fmla="*/ 6441220 w 9246710"/>
                          <a:gd name="connsiteY4" fmla="*/ 241708 h 1093247"/>
                          <a:gd name="connsiteX5" fmla="*/ 8360657 w 9246710"/>
                          <a:gd name="connsiteY5" fmla="*/ 522677 h 1093247"/>
                          <a:gd name="connsiteX6" fmla="*/ 8394071 w 9246710"/>
                          <a:gd name="connsiteY6" fmla="*/ 157651 h 1093247"/>
                          <a:gd name="connsiteX7" fmla="*/ 8435524 w 9246710"/>
                          <a:gd name="connsiteY7" fmla="*/ 4698 h 1093247"/>
                          <a:gd name="connsiteX8" fmla="*/ 8688073 w 9246710"/>
                          <a:gd name="connsiteY8" fmla="*/ 135326 h 1093247"/>
                          <a:gd name="connsiteX9" fmla="*/ 8618404 w 9246710"/>
                          <a:gd name="connsiteY9" fmla="*/ 997474 h 1093247"/>
                          <a:gd name="connsiteX10" fmla="*/ 554267 w 9246710"/>
                          <a:gd name="connsiteY10" fmla="*/ 1006183 h 1093247"/>
                          <a:gd name="connsiteX11" fmla="*/ 920030 w 9246710"/>
                          <a:gd name="connsiteY11" fmla="*/ 411121 h 10932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9246710" h="1093247">
                            <a:moveTo>
                              <a:pt x="920030" y="411121"/>
                            </a:moveTo>
                            <a:cubicBezTo>
                              <a:pt x="1269823" y="268573"/>
                              <a:pt x="2076808" y="138163"/>
                              <a:pt x="2653022" y="150896"/>
                            </a:cubicBezTo>
                            <a:cubicBezTo>
                              <a:pt x="3229236" y="163629"/>
                              <a:pt x="4017371" y="425103"/>
                              <a:pt x="4377315" y="487519"/>
                            </a:cubicBezTo>
                            <a:cubicBezTo>
                              <a:pt x="4737259" y="549935"/>
                              <a:pt x="4468700" y="566362"/>
                              <a:pt x="4812684" y="525394"/>
                            </a:cubicBezTo>
                            <a:cubicBezTo>
                              <a:pt x="5156668" y="484426"/>
                              <a:pt x="5849891" y="242161"/>
                              <a:pt x="6441220" y="241708"/>
                            </a:cubicBezTo>
                            <a:cubicBezTo>
                              <a:pt x="7032549" y="241255"/>
                              <a:pt x="8078727" y="520555"/>
                              <a:pt x="8360657" y="522677"/>
                            </a:cubicBezTo>
                            <a:cubicBezTo>
                              <a:pt x="8642587" y="524799"/>
                              <a:pt x="8381593" y="243981"/>
                              <a:pt x="8394071" y="157651"/>
                            </a:cubicBezTo>
                            <a:cubicBezTo>
                              <a:pt x="8406549" y="71321"/>
                              <a:pt x="8386524" y="8419"/>
                              <a:pt x="8435524" y="4698"/>
                            </a:cubicBezTo>
                            <a:cubicBezTo>
                              <a:pt x="8484524" y="977"/>
                              <a:pt x="8657593" y="-30137"/>
                              <a:pt x="8688073" y="135326"/>
                            </a:cubicBezTo>
                            <a:cubicBezTo>
                              <a:pt x="8718553" y="300789"/>
                              <a:pt x="9974038" y="852331"/>
                              <a:pt x="8618404" y="997474"/>
                            </a:cubicBezTo>
                            <a:cubicBezTo>
                              <a:pt x="7262770" y="1142617"/>
                              <a:pt x="1837329" y="1103908"/>
                              <a:pt x="554267" y="1006183"/>
                            </a:cubicBezTo>
                            <a:cubicBezTo>
                              <a:pt x="-728795" y="908458"/>
                              <a:pt x="570237" y="553669"/>
                              <a:pt x="920030" y="411121"/>
                            </a:cubicBezTo>
                            <a:close/>
                          </a:path>
                        </a:pathLst>
                      </a:custGeom>
                      <a:gradFill>
                        <a:gsLst>
                          <a:gs pos="0">
                            <a:schemeClr val="accent1"/>
                          </a:gs>
                          <a:gs pos="100000">
                            <a:schemeClr val="accent4"/>
                          </a:gs>
                        </a:gsLst>
                        <a:lin ang="10800000" scaled="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5C6893" w14:textId="77777777" w:rsidR="00474A46" w:rsidRPr="00B1203C" w:rsidRDefault="00474A46" w:rsidP="00474A46">
                          <w:pP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118BC" id="_x0000_s1034" style="position:absolute;margin-left:-95.6pt;margin-top:773.4pt;width:728.05pt;height:77.45pt;z-index:-2516607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9246710,109324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" adj="-11796480,,5400" path="m920030,411121c1269823,268573,2076808,138163,2653022,150896v576214,12733,1364349,274207,1724293,336623c4737259,549935,4468700,566362,4812684,525394,5156668,484426,5849891,242161,6441220,241708v591329,-453,1637507,278847,1919437,280969c8642587,524799,8381593,243981,8394071,157651,8406549,71321,8386524,8419,8435524,4698v49000,-3721,222069,-34835,252549,130628c8718553,300789,9974038,852331,8618404,997474v-1355634,145143,-6781075,106434,-8064137,8709c-728795,908458,570237,553669,920030,411121xe" fillcolor="#ffc000 [3204]" stroked="f" strokeweight="1pt">
              <v:fill color2="#d64632 [3207]" angle="270" focus="100%" type="gradient">
                <o:fill v:ext="view" type="gradientUnscaled"/>
              </v:fill>
              <v:stroke joinstyle="miter"/>
              <v:formulas/>
              <v:path arrowok="t" o:connecttype="custom" o:connectlocs="919983,369893;2652886,135764;4377090,438630;4812437,472707;6440889,217469;8360228,470262;8393640,141842;8435091,4227;8687627,121755;8617961,897446;554239,905282;919983,369893" o:connectangles="0,0,0,0,0,0,0,0,0,0,0,0" textboxrect="0,0,9246710,1093247"/>
              <v:textbox>
                <w:txbxContent>
                  <w:p w14:paraId="7B5C6893" w14:textId="77777777" w:rsidR="00474A46" w:rsidRPr="00B1203C" w:rsidRDefault="00474A46" w:rsidP="00474A46">
                    <w:pPr>
                      <w:rPr>
                        <w:b/>
                      </w:rPr>
                    </w:pPr>
                  </w:p>
                </w:txbxContent>
              </v:textbox>
              <w10:wrap anchory="page"/>
            </v:shape>
          </w:pict>
        </mc:Fallback>
      </mc:AlternateContent>
    </w:r>
    <w:r w:rsidR="006F48AF">
      <w:rPr>
        <w:noProof/>
      </w:rPr>
      <mc:AlternateContent>
        <mc:Choice Requires="wps">
          <w:drawing>
            <wp:anchor distT="0" distB="0" distL="114300" distR="114300" simplePos="0" relativeHeight="251685888" behindDoc="1" locked="0" layoutInCell="1" allowOverlap="1" wp14:anchorId="4103239A" wp14:editId="201D2A14">
              <wp:simplePos x="0" y="0"/>
              <wp:positionH relativeFrom="column">
                <wp:posOffset>-526472</wp:posOffset>
              </wp:positionH>
              <wp:positionV relativeFrom="paragraph">
                <wp:posOffset>-2370282</wp:posOffset>
              </wp:positionV>
              <wp:extent cx="812364" cy="2034032"/>
              <wp:effectExtent l="12700" t="12700" r="38735" b="10795"/>
              <wp:wrapNone/>
              <wp:docPr id="1392252839" name="Freeform 4"/>
              <wp:cNvGraphicFramePr/>
              <a:graphic xmlns:a="http://schemas.openxmlformats.org/drawingml/2006/main">
                <a:graphicData uri="http://schemas.microsoft.com/office/word/2010/wordprocessingShape">
                  <wps:wsp>
                    <wps:cNvSpPr/>
                    <wps:spPr>
                      <a:xfrm>
                        <a:off x="0" y="0"/>
                        <a:ext cx="812364" cy="2034032"/>
                      </a:xfrm>
                      <a:custGeom>
                        <a:avLst/>
                        <a:gdLst>
                          <a:gd name="connsiteX0" fmla="*/ 0 w 3997235"/>
                          <a:gd name="connsiteY0" fmla="*/ 4267200 h 4267200"/>
                          <a:gd name="connsiteX1" fmla="*/ 627018 w 3997235"/>
                          <a:gd name="connsiteY1" fmla="*/ 2934789 h 4267200"/>
                          <a:gd name="connsiteX2" fmla="*/ 2804160 w 3997235"/>
                          <a:gd name="connsiteY2" fmla="*/ 2055223 h 4267200"/>
                          <a:gd name="connsiteX3" fmla="*/ 3274423 w 3997235"/>
                          <a:gd name="connsiteY3" fmla="*/ 600892 h 4267200"/>
                          <a:gd name="connsiteX4" fmla="*/ 3997235 w 3997235"/>
                          <a:gd name="connsiteY4" fmla="*/ 0 h 4267200"/>
                          <a:gd name="connsiteX0" fmla="*/ 0 w 3997235"/>
                          <a:gd name="connsiteY0" fmla="*/ 4267200 h 4267200"/>
                          <a:gd name="connsiteX1" fmla="*/ 627018 w 3997235"/>
                          <a:gd name="connsiteY1" fmla="*/ 2934789 h 4267200"/>
                          <a:gd name="connsiteX2" fmla="*/ 2804160 w 3997235"/>
                          <a:gd name="connsiteY2" fmla="*/ 2055223 h 4267200"/>
                          <a:gd name="connsiteX3" fmla="*/ 2986837 w 3997235"/>
                          <a:gd name="connsiteY3" fmla="*/ 290341 h 4267200"/>
                          <a:gd name="connsiteX4" fmla="*/ 3997235 w 3997235"/>
                          <a:gd name="connsiteY4" fmla="*/ 0 h 4267200"/>
                          <a:gd name="connsiteX0" fmla="*/ 0 w 3997235"/>
                          <a:gd name="connsiteY0" fmla="*/ 4348184 h 4348184"/>
                          <a:gd name="connsiteX1" fmla="*/ 627018 w 3997235"/>
                          <a:gd name="connsiteY1" fmla="*/ 3015773 h 4348184"/>
                          <a:gd name="connsiteX2" fmla="*/ 2804160 w 3997235"/>
                          <a:gd name="connsiteY2" fmla="*/ 2136207 h 4348184"/>
                          <a:gd name="connsiteX3" fmla="*/ 2986837 w 3997235"/>
                          <a:gd name="connsiteY3" fmla="*/ 371325 h 4348184"/>
                          <a:gd name="connsiteX4" fmla="*/ 3997235 w 3997235"/>
                          <a:gd name="connsiteY4" fmla="*/ 80984 h 4348184"/>
                          <a:gd name="connsiteX0" fmla="*/ 0 w 3997235"/>
                          <a:gd name="connsiteY0" fmla="*/ 4348184 h 4348184"/>
                          <a:gd name="connsiteX1" fmla="*/ 627018 w 3997235"/>
                          <a:gd name="connsiteY1" fmla="*/ 3015773 h 4348184"/>
                          <a:gd name="connsiteX2" fmla="*/ 2712132 w 3997235"/>
                          <a:gd name="connsiteY2" fmla="*/ 1739364 h 4348184"/>
                          <a:gd name="connsiteX3" fmla="*/ 2986837 w 3997235"/>
                          <a:gd name="connsiteY3" fmla="*/ 371325 h 4348184"/>
                          <a:gd name="connsiteX4" fmla="*/ 3997235 w 3997235"/>
                          <a:gd name="connsiteY4" fmla="*/ 80984 h 4348184"/>
                          <a:gd name="connsiteX0" fmla="*/ 1012958 w 3388205"/>
                          <a:gd name="connsiteY0" fmla="*/ 4348187 h 4348187"/>
                          <a:gd name="connsiteX1" fmla="*/ 17988 w 3388205"/>
                          <a:gd name="connsiteY1" fmla="*/ 3015773 h 4348187"/>
                          <a:gd name="connsiteX2" fmla="*/ 2103102 w 3388205"/>
                          <a:gd name="connsiteY2" fmla="*/ 1739364 h 4348187"/>
                          <a:gd name="connsiteX3" fmla="*/ 2377807 w 3388205"/>
                          <a:gd name="connsiteY3" fmla="*/ 371325 h 4348187"/>
                          <a:gd name="connsiteX4" fmla="*/ 3388205 w 3388205"/>
                          <a:gd name="connsiteY4" fmla="*/ 80984 h 4348187"/>
                          <a:gd name="connsiteX0" fmla="*/ 1024068 w 3399315"/>
                          <a:gd name="connsiteY0" fmla="*/ 4348187 h 4348187"/>
                          <a:gd name="connsiteX1" fmla="*/ 29098 w 3399315"/>
                          <a:gd name="connsiteY1" fmla="*/ 3015773 h 4348187"/>
                          <a:gd name="connsiteX2" fmla="*/ 2114212 w 3399315"/>
                          <a:gd name="connsiteY2" fmla="*/ 1739364 h 4348187"/>
                          <a:gd name="connsiteX3" fmla="*/ 2388917 w 3399315"/>
                          <a:gd name="connsiteY3" fmla="*/ 371325 h 4348187"/>
                          <a:gd name="connsiteX4" fmla="*/ 3399315 w 3399315"/>
                          <a:gd name="connsiteY4" fmla="*/ 80984 h 4348187"/>
                          <a:gd name="connsiteX0" fmla="*/ 287944 w 2663191"/>
                          <a:gd name="connsiteY0" fmla="*/ 4348187 h 4348187"/>
                          <a:gd name="connsiteX1" fmla="*/ 201835 w 2663191"/>
                          <a:gd name="connsiteY1" fmla="*/ 2854737 h 4348187"/>
                          <a:gd name="connsiteX2" fmla="*/ 1378088 w 2663191"/>
                          <a:gd name="connsiteY2" fmla="*/ 1739364 h 4348187"/>
                          <a:gd name="connsiteX3" fmla="*/ 1652793 w 2663191"/>
                          <a:gd name="connsiteY3" fmla="*/ 371325 h 4348187"/>
                          <a:gd name="connsiteX4" fmla="*/ 2663191 w 2663191"/>
                          <a:gd name="connsiteY4" fmla="*/ 80984 h 4348187"/>
                          <a:gd name="connsiteX0" fmla="*/ 301964 w 2677211"/>
                          <a:gd name="connsiteY0" fmla="*/ 4348187 h 4348187"/>
                          <a:gd name="connsiteX1" fmla="*/ 215855 w 2677211"/>
                          <a:gd name="connsiteY1" fmla="*/ 2854737 h 4348187"/>
                          <a:gd name="connsiteX2" fmla="*/ 1392108 w 2677211"/>
                          <a:gd name="connsiteY2" fmla="*/ 1739364 h 4348187"/>
                          <a:gd name="connsiteX3" fmla="*/ 1666813 w 2677211"/>
                          <a:gd name="connsiteY3" fmla="*/ 371325 h 4348187"/>
                          <a:gd name="connsiteX4" fmla="*/ 2677211 w 2677211"/>
                          <a:gd name="connsiteY4" fmla="*/ 80984 h 4348187"/>
                          <a:gd name="connsiteX0" fmla="*/ 336065 w 2711312"/>
                          <a:gd name="connsiteY0" fmla="*/ 4348187 h 4348187"/>
                          <a:gd name="connsiteX1" fmla="*/ 249956 w 2711312"/>
                          <a:gd name="connsiteY1" fmla="*/ 2854737 h 4348187"/>
                          <a:gd name="connsiteX2" fmla="*/ 1426209 w 2711312"/>
                          <a:gd name="connsiteY2" fmla="*/ 1739364 h 4348187"/>
                          <a:gd name="connsiteX3" fmla="*/ 1700914 w 2711312"/>
                          <a:gd name="connsiteY3" fmla="*/ 371325 h 4348187"/>
                          <a:gd name="connsiteX4" fmla="*/ 2711312 w 2711312"/>
                          <a:gd name="connsiteY4" fmla="*/ 80984 h 4348187"/>
                          <a:gd name="connsiteX0" fmla="*/ 212008 w 2923320"/>
                          <a:gd name="connsiteY0" fmla="*/ 2072183 h 2856651"/>
                          <a:gd name="connsiteX1" fmla="*/ 461964 w 2923320"/>
                          <a:gd name="connsiteY1" fmla="*/ 2854737 h 2856651"/>
                          <a:gd name="connsiteX2" fmla="*/ 1638217 w 2923320"/>
                          <a:gd name="connsiteY2" fmla="*/ 1739364 h 2856651"/>
                          <a:gd name="connsiteX3" fmla="*/ 1912922 w 2923320"/>
                          <a:gd name="connsiteY3" fmla="*/ 371325 h 2856651"/>
                          <a:gd name="connsiteX4" fmla="*/ 2923320 w 2923320"/>
                          <a:gd name="connsiteY4" fmla="*/ 80984 h 2856651"/>
                          <a:gd name="connsiteX0" fmla="*/ 152317 w 2863629"/>
                          <a:gd name="connsiteY0" fmla="*/ 2072183 h 2072182"/>
                          <a:gd name="connsiteX1" fmla="*/ 764573 w 2863629"/>
                          <a:gd name="connsiteY1" fmla="*/ 1969425 h 2072182"/>
                          <a:gd name="connsiteX2" fmla="*/ 1578526 w 2863629"/>
                          <a:gd name="connsiteY2" fmla="*/ 1739364 h 2072182"/>
                          <a:gd name="connsiteX3" fmla="*/ 1853231 w 2863629"/>
                          <a:gd name="connsiteY3" fmla="*/ 371325 h 2072182"/>
                          <a:gd name="connsiteX4" fmla="*/ 2863629 w 2863629"/>
                          <a:gd name="connsiteY4" fmla="*/ 80984 h 2072182"/>
                          <a:gd name="connsiteX0" fmla="*/ 151275 w 2862587"/>
                          <a:gd name="connsiteY0" fmla="*/ 2072183 h 2532746"/>
                          <a:gd name="connsiteX1" fmla="*/ 763531 w 2862587"/>
                          <a:gd name="connsiteY1" fmla="*/ 1969425 h 2532746"/>
                          <a:gd name="connsiteX2" fmla="*/ 1520279 w 2862587"/>
                          <a:gd name="connsiteY2" fmla="*/ 2472754 h 2532746"/>
                          <a:gd name="connsiteX3" fmla="*/ 1852189 w 2862587"/>
                          <a:gd name="connsiteY3" fmla="*/ 371325 h 2532746"/>
                          <a:gd name="connsiteX4" fmla="*/ 2862587 w 2862587"/>
                          <a:gd name="connsiteY4" fmla="*/ 80984 h 2532746"/>
                          <a:gd name="connsiteX0" fmla="*/ 151275 w 2862587"/>
                          <a:gd name="connsiteY0" fmla="*/ 2012239 h 2429422"/>
                          <a:gd name="connsiteX1" fmla="*/ 763531 w 2862587"/>
                          <a:gd name="connsiteY1" fmla="*/ 1909481 h 2429422"/>
                          <a:gd name="connsiteX2" fmla="*/ 1520279 w 2862587"/>
                          <a:gd name="connsiteY2" fmla="*/ 2412810 h 2429422"/>
                          <a:gd name="connsiteX3" fmla="*/ 2161081 w 2862587"/>
                          <a:gd name="connsiteY3" fmla="*/ 1196477 h 2429422"/>
                          <a:gd name="connsiteX4" fmla="*/ 2862587 w 2862587"/>
                          <a:gd name="connsiteY4" fmla="*/ 21040 h 2429422"/>
                          <a:gd name="connsiteX0" fmla="*/ 151275 w 2865717"/>
                          <a:gd name="connsiteY0" fmla="*/ 865930 h 1403838"/>
                          <a:gd name="connsiteX1" fmla="*/ 763531 w 2865717"/>
                          <a:gd name="connsiteY1" fmla="*/ 763172 h 1403838"/>
                          <a:gd name="connsiteX2" fmla="*/ 1520279 w 2865717"/>
                          <a:gd name="connsiteY2" fmla="*/ 1266501 h 1403838"/>
                          <a:gd name="connsiteX3" fmla="*/ 2161081 w 2865717"/>
                          <a:gd name="connsiteY3" fmla="*/ 50168 h 1403838"/>
                          <a:gd name="connsiteX4" fmla="*/ 2865717 w 2865717"/>
                          <a:gd name="connsiteY4" fmla="*/ 1403839 h 1403838"/>
                          <a:gd name="connsiteX0" fmla="*/ 151275 w 2865717"/>
                          <a:gd name="connsiteY0" fmla="*/ 878863 h 1416771"/>
                          <a:gd name="connsiteX1" fmla="*/ 763531 w 2865717"/>
                          <a:gd name="connsiteY1" fmla="*/ 776105 h 1416771"/>
                          <a:gd name="connsiteX2" fmla="*/ 1520279 w 2865717"/>
                          <a:gd name="connsiteY2" fmla="*/ 1279434 h 1416771"/>
                          <a:gd name="connsiteX3" fmla="*/ 2161081 w 2865717"/>
                          <a:gd name="connsiteY3" fmla="*/ 63101 h 1416771"/>
                          <a:gd name="connsiteX4" fmla="*/ 2865717 w 2865717"/>
                          <a:gd name="connsiteY4" fmla="*/ 1416772 h 1416771"/>
                          <a:gd name="connsiteX0" fmla="*/ 191977 w 2586067"/>
                          <a:gd name="connsiteY0" fmla="*/ 46304 h 2253399"/>
                          <a:gd name="connsiteX1" fmla="*/ 483881 w 2586067"/>
                          <a:gd name="connsiteY1" fmla="*/ 1612733 h 2253399"/>
                          <a:gd name="connsiteX2" fmla="*/ 1240629 w 2586067"/>
                          <a:gd name="connsiteY2" fmla="*/ 2116062 h 2253399"/>
                          <a:gd name="connsiteX3" fmla="*/ 1881431 w 2586067"/>
                          <a:gd name="connsiteY3" fmla="*/ 899729 h 2253399"/>
                          <a:gd name="connsiteX4" fmla="*/ 2586067 w 2586067"/>
                          <a:gd name="connsiteY4" fmla="*/ 2253400 h 2253399"/>
                          <a:gd name="connsiteX0" fmla="*/ 268406 w 2319287"/>
                          <a:gd name="connsiteY0" fmla="*/ 18298 h 5512974"/>
                          <a:gd name="connsiteX1" fmla="*/ 217101 w 2319287"/>
                          <a:gd name="connsiteY1" fmla="*/ 4872308 h 5512974"/>
                          <a:gd name="connsiteX2" fmla="*/ 973849 w 2319287"/>
                          <a:gd name="connsiteY2" fmla="*/ 5375637 h 5512974"/>
                          <a:gd name="connsiteX3" fmla="*/ 1614651 w 2319287"/>
                          <a:gd name="connsiteY3" fmla="*/ 4159304 h 5512974"/>
                          <a:gd name="connsiteX4" fmla="*/ 2319287 w 2319287"/>
                          <a:gd name="connsiteY4" fmla="*/ 5512975 h 5512974"/>
                          <a:gd name="connsiteX0" fmla="*/ 67300 w 2118181"/>
                          <a:gd name="connsiteY0" fmla="*/ 1 h 5494677"/>
                          <a:gd name="connsiteX1" fmla="*/ 15995 w 2118181"/>
                          <a:gd name="connsiteY1" fmla="*/ 4854011 h 5494677"/>
                          <a:gd name="connsiteX2" fmla="*/ 772743 w 2118181"/>
                          <a:gd name="connsiteY2" fmla="*/ 5357340 h 5494677"/>
                          <a:gd name="connsiteX3" fmla="*/ 1413545 w 2118181"/>
                          <a:gd name="connsiteY3" fmla="*/ 4141007 h 5494677"/>
                          <a:gd name="connsiteX4" fmla="*/ 2118181 w 2118181"/>
                          <a:gd name="connsiteY4" fmla="*/ 5494678 h 5494677"/>
                          <a:gd name="connsiteX0" fmla="*/ 0 w 2713857"/>
                          <a:gd name="connsiteY0" fmla="*/ 1130339 h 1416771"/>
                          <a:gd name="connsiteX1" fmla="*/ 611671 w 2713857"/>
                          <a:gd name="connsiteY1" fmla="*/ 776105 h 1416771"/>
                          <a:gd name="connsiteX2" fmla="*/ 1368419 w 2713857"/>
                          <a:gd name="connsiteY2" fmla="*/ 1279434 h 1416771"/>
                          <a:gd name="connsiteX3" fmla="*/ 2009221 w 2713857"/>
                          <a:gd name="connsiteY3" fmla="*/ 63101 h 1416771"/>
                          <a:gd name="connsiteX4" fmla="*/ 2713857 w 2713857"/>
                          <a:gd name="connsiteY4" fmla="*/ 1416772 h 1416771"/>
                          <a:gd name="connsiteX0" fmla="*/ 0 w 2713857"/>
                          <a:gd name="connsiteY0" fmla="*/ 377276 h 663708"/>
                          <a:gd name="connsiteX1" fmla="*/ 611671 w 2713857"/>
                          <a:gd name="connsiteY1" fmla="*/ 23042 h 663708"/>
                          <a:gd name="connsiteX2" fmla="*/ 1368419 w 2713857"/>
                          <a:gd name="connsiteY2" fmla="*/ 526371 h 663708"/>
                          <a:gd name="connsiteX3" fmla="*/ 2173200 w 2713857"/>
                          <a:gd name="connsiteY3" fmla="*/ 144631 h 663708"/>
                          <a:gd name="connsiteX4" fmla="*/ 2713857 w 2713857"/>
                          <a:gd name="connsiteY4" fmla="*/ 663709 h 663708"/>
                          <a:gd name="connsiteX0" fmla="*/ 0 w 2173200"/>
                          <a:gd name="connsiteY0" fmla="*/ 355050 h 507668"/>
                          <a:gd name="connsiteX1" fmla="*/ 611671 w 2173200"/>
                          <a:gd name="connsiteY1" fmla="*/ 816 h 507668"/>
                          <a:gd name="connsiteX2" fmla="*/ 1368419 w 2173200"/>
                          <a:gd name="connsiteY2" fmla="*/ 504145 h 507668"/>
                          <a:gd name="connsiteX3" fmla="*/ 2173200 w 2173200"/>
                          <a:gd name="connsiteY3" fmla="*/ 122405 h 507668"/>
                          <a:gd name="connsiteX0" fmla="*/ 0 w 1368419"/>
                          <a:gd name="connsiteY0" fmla="*/ 355050 h 504145"/>
                          <a:gd name="connsiteX1" fmla="*/ 611671 w 1368419"/>
                          <a:gd name="connsiteY1" fmla="*/ 816 h 504145"/>
                          <a:gd name="connsiteX2" fmla="*/ 1368419 w 1368419"/>
                          <a:gd name="connsiteY2" fmla="*/ 504145 h 504145"/>
                          <a:gd name="connsiteX0" fmla="*/ 0 w 611671"/>
                          <a:gd name="connsiteY0" fmla="*/ 355050 h 388777"/>
                          <a:gd name="connsiteX1" fmla="*/ 611671 w 611671"/>
                          <a:gd name="connsiteY1" fmla="*/ 816 h 388777"/>
                          <a:gd name="connsiteX0" fmla="*/ 47048 w 190369"/>
                          <a:gd name="connsiteY0" fmla="*/ 0 h 362700"/>
                          <a:gd name="connsiteX1" fmla="*/ 50781 w 190369"/>
                          <a:gd name="connsiteY1" fmla="*/ 362700 h 362700"/>
                          <a:gd name="connsiteX0" fmla="*/ 509077 w 601844"/>
                          <a:gd name="connsiteY0" fmla="*/ 0 h 437252"/>
                          <a:gd name="connsiteX1" fmla="*/ 30967 w 601844"/>
                          <a:gd name="connsiteY1" fmla="*/ 437252 h 437252"/>
                          <a:gd name="connsiteX0" fmla="*/ 506518 w 639889"/>
                          <a:gd name="connsiteY0" fmla="*/ 0 h 437252"/>
                          <a:gd name="connsiteX1" fmla="*/ 28408 w 639889"/>
                          <a:gd name="connsiteY1" fmla="*/ 437252 h 437252"/>
                          <a:gd name="connsiteX0" fmla="*/ 0 w 232792"/>
                          <a:gd name="connsiteY0" fmla="*/ 0 h 397119"/>
                          <a:gd name="connsiteX1" fmla="*/ 184589 w 232792"/>
                          <a:gd name="connsiteY1" fmla="*/ 397119 h 397119"/>
                          <a:gd name="connsiteX0" fmla="*/ 0 w 428572"/>
                          <a:gd name="connsiteY0" fmla="*/ 0 h 397119"/>
                          <a:gd name="connsiteX1" fmla="*/ 184589 w 428572"/>
                          <a:gd name="connsiteY1" fmla="*/ 397119 h 397119"/>
                          <a:gd name="connsiteX0" fmla="*/ 0 w 341087"/>
                          <a:gd name="connsiteY0" fmla="*/ 0 h 718126"/>
                          <a:gd name="connsiteX1" fmla="*/ 13178 w 341087"/>
                          <a:gd name="connsiteY1" fmla="*/ 718126 h 718126"/>
                          <a:gd name="connsiteX0" fmla="*/ 0 w 353953"/>
                          <a:gd name="connsiteY0" fmla="*/ 0 h 718126"/>
                          <a:gd name="connsiteX1" fmla="*/ 13178 w 353953"/>
                          <a:gd name="connsiteY1" fmla="*/ 718126 h 718126"/>
                          <a:gd name="connsiteX0" fmla="*/ 0 w 353953"/>
                          <a:gd name="connsiteY0" fmla="*/ 0 h 1096397"/>
                          <a:gd name="connsiteX1" fmla="*/ 13178 w 353953"/>
                          <a:gd name="connsiteY1" fmla="*/ 1096397 h 1096397"/>
                        </a:gdLst>
                        <a:ahLst/>
                        <a:cxnLst>
                          <a:cxn ang="0">
                            <a:pos x="connsiteX0" y="connsiteY0"/>
                          </a:cxn>
                          <a:cxn ang="0">
                            <a:pos x="connsiteX1" y="connsiteY1"/>
                          </a:cxn>
                        </a:cxnLst>
                        <a:rect l="l" t="t" r="r" b="b"/>
                        <a:pathLst>
                          <a:path w="353953" h="1096397">
                            <a:moveTo>
                              <a:pt x="0" y="0"/>
                            </a:moveTo>
                            <a:cubicBezTo>
                              <a:pt x="530009" y="64400"/>
                              <a:pt x="406186" y="1065806"/>
                              <a:pt x="13178" y="1096397"/>
                            </a:cubicBezTo>
                          </a:path>
                        </a:pathLst>
                      </a:custGeom>
                      <a:noFill/>
                      <a:ln w="28575">
                        <a:solidFill>
                          <a:schemeClr val="bg2"/>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8BC06" id="Freeform 4" o:spid="_x0000_s1026" style="position:absolute;margin-left:-41.45pt;margin-top:-186.65pt;width:63.95pt;height:160.1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3953,1096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" path="m,c530009,64400,406186,1065806,13178,1096397e" filled="f" strokecolor="#ebe9f4 [3214]" strokeweight="2.25pt">
              <v:stroke dashstyle="dash" joinstyle="miter"/>
              <v:path arrowok="t" o:connecttype="custom" o:connectlocs="0,0;30245,2034032" o:connectangles="0,0"/>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5319C" w14:textId="77777777" w:rsidR="00610176" w:rsidRDefault="00610176" w:rsidP="003B6DA8">
      <w:r>
        <w:separator/>
      </w:r>
    </w:p>
  </w:footnote>
  <w:footnote w:type="continuationSeparator" w:id="0">
    <w:p w14:paraId="294FEEB7" w14:textId="77777777" w:rsidR="00610176" w:rsidRDefault="00610176" w:rsidP="003B6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BCE7" w14:textId="63A82040" w:rsidR="00DF1B07" w:rsidRDefault="00B621E6" w:rsidP="003B6DA8">
    <w:pPr>
      <w:pStyle w:val="Header"/>
    </w:pPr>
    <w:r>
      <w:rPr>
        <w:noProof/>
      </w:rPr>
      <w:drawing>
        <wp:anchor distT="0" distB="0" distL="114300" distR="114300" simplePos="0" relativeHeight="251697152" behindDoc="0" locked="0" layoutInCell="1" allowOverlap="1" wp14:anchorId="5A389123" wp14:editId="2BD30995">
          <wp:simplePos x="0" y="0"/>
          <wp:positionH relativeFrom="margin">
            <wp:posOffset>0</wp:posOffset>
          </wp:positionH>
          <wp:positionV relativeFrom="margin">
            <wp:posOffset>-752475</wp:posOffset>
          </wp:positionV>
          <wp:extent cx="1649730" cy="539750"/>
          <wp:effectExtent l="0" t="0" r="0" b="0"/>
          <wp:wrapNone/>
          <wp:docPr id="74255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9730" cy="539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B7C0144" wp14:editId="48057662">
          <wp:simplePos x="0" y="0"/>
          <wp:positionH relativeFrom="margin">
            <wp:posOffset>3053080</wp:posOffset>
          </wp:positionH>
          <wp:positionV relativeFrom="paragraph">
            <wp:posOffset>-505858</wp:posOffset>
          </wp:positionV>
          <wp:extent cx="539750" cy="539750"/>
          <wp:effectExtent l="0" t="0" r="0" b="0"/>
          <wp:wrapNone/>
          <wp:docPr id="89783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1115" name="Picture 301481115"/>
                  <pic:cNvPicPr/>
                </pic:nvPicPr>
                <pic:blipFill>
                  <a:blip r:embed="rId2">
                    <a:extLst>
                      <a:ext uri="{28A0092B-C50C-407E-A947-70E740481C1C}">
                        <a14:useLocalDpi xmlns:a14="http://schemas.microsoft.com/office/drawing/2010/main" val="0"/>
                      </a:ext>
                    </a:extLst>
                  </a:blip>
                  <a:stretch>
                    <a:fillRect/>
                  </a:stretch>
                </pic:blipFill>
                <pic:spPr>
                  <a:xfrm>
                    <a:off x="0" y="0"/>
                    <a:ext cx="539750" cy="539750"/>
                  </a:xfrm>
                  <a:prstGeom prst="rect">
                    <a:avLst/>
                  </a:prstGeom>
                </pic:spPr>
              </pic:pic>
            </a:graphicData>
          </a:graphic>
          <wp14:sizeRelH relativeFrom="page">
            <wp14:pctWidth>0</wp14:pctWidth>
          </wp14:sizeRelH>
          <wp14:sizeRelV relativeFrom="page">
            <wp14:pctHeight>0</wp14:pctHeight>
          </wp14:sizeRelV>
        </wp:anchor>
      </w:drawing>
    </w:r>
    <w:r w:rsidR="00E81BBE">
      <w:rPr>
        <w:noProof/>
      </w:rPr>
      <mc:AlternateContent>
        <mc:Choice Requires="wps">
          <w:drawing>
            <wp:anchor distT="0" distB="0" distL="114300" distR="114300" simplePos="0" relativeHeight="251656447" behindDoc="1" locked="0" layoutInCell="1" allowOverlap="1" wp14:anchorId="02C3E2BE" wp14:editId="046BECD9">
              <wp:simplePos x="0" y="0"/>
              <wp:positionH relativeFrom="column">
                <wp:posOffset>3568785</wp:posOffset>
              </wp:positionH>
              <wp:positionV relativeFrom="paragraph">
                <wp:posOffset>-2074402</wp:posOffset>
              </wp:positionV>
              <wp:extent cx="2710941" cy="4348187"/>
              <wp:effectExtent l="6985" t="18415" r="13970" b="39370"/>
              <wp:wrapNone/>
              <wp:docPr id="1263573628" name="Freeform 4"/>
              <wp:cNvGraphicFramePr/>
              <a:graphic xmlns:a="http://schemas.openxmlformats.org/drawingml/2006/main">
                <a:graphicData uri="http://schemas.microsoft.com/office/word/2010/wordprocessingShape">
                  <wps:wsp>
                    <wps:cNvSpPr/>
                    <wps:spPr>
                      <a:xfrm rot="16200000">
                        <a:off x="0" y="0"/>
                        <a:ext cx="2710941" cy="4348187"/>
                      </a:xfrm>
                      <a:custGeom>
                        <a:avLst/>
                        <a:gdLst>
                          <a:gd name="connsiteX0" fmla="*/ 0 w 3997235"/>
                          <a:gd name="connsiteY0" fmla="*/ 4267200 h 4267200"/>
                          <a:gd name="connsiteX1" fmla="*/ 627018 w 3997235"/>
                          <a:gd name="connsiteY1" fmla="*/ 2934789 h 4267200"/>
                          <a:gd name="connsiteX2" fmla="*/ 2804160 w 3997235"/>
                          <a:gd name="connsiteY2" fmla="*/ 2055223 h 4267200"/>
                          <a:gd name="connsiteX3" fmla="*/ 3274423 w 3997235"/>
                          <a:gd name="connsiteY3" fmla="*/ 600892 h 4267200"/>
                          <a:gd name="connsiteX4" fmla="*/ 3997235 w 3997235"/>
                          <a:gd name="connsiteY4" fmla="*/ 0 h 4267200"/>
                          <a:gd name="connsiteX0" fmla="*/ 0 w 3997235"/>
                          <a:gd name="connsiteY0" fmla="*/ 4267200 h 4267200"/>
                          <a:gd name="connsiteX1" fmla="*/ 627018 w 3997235"/>
                          <a:gd name="connsiteY1" fmla="*/ 2934789 h 4267200"/>
                          <a:gd name="connsiteX2" fmla="*/ 2804160 w 3997235"/>
                          <a:gd name="connsiteY2" fmla="*/ 2055223 h 4267200"/>
                          <a:gd name="connsiteX3" fmla="*/ 2986837 w 3997235"/>
                          <a:gd name="connsiteY3" fmla="*/ 290341 h 4267200"/>
                          <a:gd name="connsiteX4" fmla="*/ 3997235 w 3997235"/>
                          <a:gd name="connsiteY4" fmla="*/ 0 h 4267200"/>
                          <a:gd name="connsiteX0" fmla="*/ 0 w 3997235"/>
                          <a:gd name="connsiteY0" fmla="*/ 4348184 h 4348184"/>
                          <a:gd name="connsiteX1" fmla="*/ 627018 w 3997235"/>
                          <a:gd name="connsiteY1" fmla="*/ 3015773 h 4348184"/>
                          <a:gd name="connsiteX2" fmla="*/ 2804160 w 3997235"/>
                          <a:gd name="connsiteY2" fmla="*/ 2136207 h 4348184"/>
                          <a:gd name="connsiteX3" fmla="*/ 2986837 w 3997235"/>
                          <a:gd name="connsiteY3" fmla="*/ 371325 h 4348184"/>
                          <a:gd name="connsiteX4" fmla="*/ 3997235 w 3997235"/>
                          <a:gd name="connsiteY4" fmla="*/ 80984 h 4348184"/>
                          <a:gd name="connsiteX0" fmla="*/ 0 w 3997235"/>
                          <a:gd name="connsiteY0" fmla="*/ 4348184 h 4348184"/>
                          <a:gd name="connsiteX1" fmla="*/ 627018 w 3997235"/>
                          <a:gd name="connsiteY1" fmla="*/ 3015773 h 4348184"/>
                          <a:gd name="connsiteX2" fmla="*/ 2712132 w 3997235"/>
                          <a:gd name="connsiteY2" fmla="*/ 1739364 h 4348184"/>
                          <a:gd name="connsiteX3" fmla="*/ 2986837 w 3997235"/>
                          <a:gd name="connsiteY3" fmla="*/ 371325 h 4348184"/>
                          <a:gd name="connsiteX4" fmla="*/ 3997235 w 3997235"/>
                          <a:gd name="connsiteY4" fmla="*/ 80984 h 4348184"/>
                          <a:gd name="connsiteX0" fmla="*/ 1012958 w 3388205"/>
                          <a:gd name="connsiteY0" fmla="*/ 4348187 h 4348187"/>
                          <a:gd name="connsiteX1" fmla="*/ 17988 w 3388205"/>
                          <a:gd name="connsiteY1" fmla="*/ 3015773 h 4348187"/>
                          <a:gd name="connsiteX2" fmla="*/ 2103102 w 3388205"/>
                          <a:gd name="connsiteY2" fmla="*/ 1739364 h 4348187"/>
                          <a:gd name="connsiteX3" fmla="*/ 2377807 w 3388205"/>
                          <a:gd name="connsiteY3" fmla="*/ 371325 h 4348187"/>
                          <a:gd name="connsiteX4" fmla="*/ 3388205 w 3388205"/>
                          <a:gd name="connsiteY4" fmla="*/ 80984 h 4348187"/>
                          <a:gd name="connsiteX0" fmla="*/ 1024068 w 3399315"/>
                          <a:gd name="connsiteY0" fmla="*/ 4348187 h 4348187"/>
                          <a:gd name="connsiteX1" fmla="*/ 29098 w 3399315"/>
                          <a:gd name="connsiteY1" fmla="*/ 3015773 h 4348187"/>
                          <a:gd name="connsiteX2" fmla="*/ 2114212 w 3399315"/>
                          <a:gd name="connsiteY2" fmla="*/ 1739364 h 4348187"/>
                          <a:gd name="connsiteX3" fmla="*/ 2388917 w 3399315"/>
                          <a:gd name="connsiteY3" fmla="*/ 371325 h 4348187"/>
                          <a:gd name="connsiteX4" fmla="*/ 3399315 w 3399315"/>
                          <a:gd name="connsiteY4" fmla="*/ 80984 h 4348187"/>
                          <a:gd name="connsiteX0" fmla="*/ 287944 w 2663191"/>
                          <a:gd name="connsiteY0" fmla="*/ 4348187 h 4348187"/>
                          <a:gd name="connsiteX1" fmla="*/ 201835 w 2663191"/>
                          <a:gd name="connsiteY1" fmla="*/ 2854737 h 4348187"/>
                          <a:gd name="connsiteX2" fmla="*/ 1378088 w 2663191"/>
                          <a:gd name="connsiteY2" fmla="*/ 1739364 h 4348187"/>
                          <a:gd name="connsiteX3" fmla="*/ 1652793 w 2663191"/>
                          <a:gd name="connsiteY3" fmla="*/ 371325 h 4348187"/>
                          <a:gd name="connsiteX4" fmla="*/ 2663191 w 2663191"/>
                          <a:gd name="connsiteY4" fmla="*/ 80984 h 4348187"/>
                          <a:gd name="connsiteX0" fmla="*/ 301964 w 2677211"/>
                          <a:gd name="connsiteY0" fmla="*/ 4348187 h 4348187"/>
                          <a:gd name="connsiteX1" fmla="*/ 215855 w 2677211"/>
                          <a:gd name="connsiteY1" fmla="*/ 2854737 h 4348187"/>
                          <a:gd name="connsiteX2" fmla="*/ 1392108 w 2677211"/>
                          <a:gd name="connsiteY2" fmla="*/ 1739364 h 4348187"/>
                          <a:gd name="connsiteX3" fmla="*/ 1666813 w 2677211"/>
                          <a:gd name="connsiteY3" fmla="*/ 371325 h 4348187"/>
                          <a:gd name="connsiteX4" fmla="*/ 2677211 w 2677211"/>
                          <a:gd name="connsiteY4" fmla="*/ 80984 h 4348187"/>
                          <a:gd name="connsiteX0" fmla="*/ 336065 w 2711312"/>
                          <a:gd name="connsiteY0" fmla="*/ 4348187 h 4348187"/>
                          <a:gd name="connsiteX1" fmla="*/ 249956 w 2711312"/>
                          <a:gd name="connsiteY1" fmla="*/ 2854737 h 4348187"/>
                          <a:gd name="connsiteX2" fmla="*/ 1426209 w 2711312"/>
                          <a:gd name="connsiteY2" fmla="*/ 1739364 h 4348187"/>
                          <a:gd name="connsiteX3" fmla="*/ 1700914 w 2711312"/>
                          <a:gd name="connsiteY3" fmla="*/ 371325 h 4348187"/>
                          <a:gd name="connsiteX4" fmla="*/ 2711312 w 2711312"/>
                          <a:gd name="connsiteY4" fmla="*/ 80984 h 43481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11312" h="4348187">
                            <a:moveTo>
                              <a:pt x="336065" y="4348187"/>
                            </a:moveTo>
                            <a:cubicBezTo>
                              <a:pt x="-165038" y="4015850"/>
                              <a:pt x="-29526" y="3272286"/>
                              <a:pt x="249956" y="2854737"/>
                            </a:cubicBezTo>
                            <a:cubicBezTo>
                              <a:pt x="529438" y="2437188"/>
                              <a:pt x="1184383" y="2153266"/>
                              <a:pt x="1426209" y="1739364"/>
                            </a:cubicBezTo>
                            <a:cubicBezTo>
                              <a:pt x="1668035" y="1325462"/>
                              <a:pt x="1502068" y="713862"/>
                              <a:pt x="1700914" y="371325"/>
                            </a:cubicBezTo>
                            <a:cubicBezTo>
                              <a:pt x="1899760" y="28788"/>
                              <a:pt x="2376199" y="-97980"/>
                              <a:pt x="2711312" y="80984"/>
                            </a:cubicBezTo>
                          </a:path>
                        </a:pathLst>
                      </a:custGeom>
                      <a:noFill/>
                      <a:ln w="28575">
                        <a:solidFill>
                          <a:schemeClr val="bg2"/>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E221F" id="Freeform 4" o:spid="_x0000_s1026" style="position:absolute;margin-left:281pt;margin-top:-163.35pt;width:213.45pt;height:342.4pt;rotation:-90;z-index:-2516600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11312,4348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" path="m336065,4348187c-165038,4015850,-29526,3272286,249956,2854737,529438,2437188,1184383,2153266,1426209,1739364,1668035,1325462,1502068,713862,1700914,371325,1899760,28788,2376199,-97980,2711312,80984e" filled="f" strokecolor="#ebe9f4 [3214]" strokeweight="2.25pt">
              <v:stroke dashstyle="dash" joinstyle="miter"/>
              <v:path arrowok="t" o:connecttype="custom" o:connectlocs="336019,4348187;249922,2854737;1426014,1739364;1700681,371325;2710941,80984" o:connectangles="0,0,0,0,0"/>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FAF9" w14:textId="4467A668" w:rsidR="00DF1B07" w:rsidRDefault="00B621E6" w:rsidP="003B6DA8">
    <w:pPr>
      <w:pStyle w:val="Header"/>
    </w:pPr>
    <w:r>
      <w:rPr>
        <w:noProof/>
      </w:rPr>
      <mc:AlternateContent>
        <mc:Choice Requires="wps">
          <w:drawing>
            <wp:anchor distT="0" distB="0" distL="114300" distR="114300" simplePos="0" relativeHeight="251681792" behindDoc="0" locked="0" layoutInCell="1" allowOverlap="1" wp14:anchorId="101A28A5" wp14:editId="6D3A6532">
              <wp:simplePos x="0" y="0"/>
              <wp:positionH relativeFrom="column">
                <wp:posOffset>4257304</wp:posOffset>
              </wp:positionH>
              <wp:positionV relativeFrom="paragraph">
                <wp:posOffset>-90698</wp:posOffset>
              </wp:positionV>
              <wp:extent cx="2371725" cy="285008"/>
              <wp:effectExtent l="0" t="0" r="0" b="1270"/>
              <wp:wrapNone/>
              <wp:docPr id="2025890729" name="Text Box 1"/>
              <wp:cNvGraphicFramePr/>
              <a:graphic xmlns:a="http://schemas.openxmlformats.org/drawingml/2006/main">
                <a:graphicData uri="http://schemas.microsoft.com/office/word/2010/wordprocessingShape">
                  <wps:wsp>
                    <wps:cNvSpPr txBox="1"/>
                    <wps:spPr>
                      <a:xfrm>
                        <a:off x="0" y="0"/>
                        <a:ext cx="2371725" cy="285008"/>
                      </a:xfrm>
                      <a:prstGeom prst="rect">
                        <a:avLst/>
                      </a:prstGeom>
                      <a:noFill/>
                      <a:ln w="6350">
                        <a:noFill/>
                      </a:ln>
                    </wps:spPr>
                    <wps:txbx>
                      <w:txbxContent>
                        <w:p w14:paraId="29AC9B1F" w14:textId="34B22BFC" w:rsidR="006F48AF" w:rsidRPr="00B621E6" w:rsidRDefault="007C1A88" w:rsidP="006F48AF">
                          <w:pPr>
                            <w:rPr>
                              <w:sz w:val="22"/>
                              <w:szCs w:val="22"/>
                              <w:lang w:val="en-ZA"/>
                            </w:rPr>
                          </w:pPr>
                          <w:r w:rsidRPr="00B621E6">
                            <w:rPr>
                              <w:sz w:val="22"/>
                              <w:szCs w:val="22"/>
                              <w:lang w:val="en-ZA"/>
                            </w:rPr>
                            <w:t xml:space="preserve">20 </w:t>
                          </w:r>
                          <w:proofErr w:type="spellStart"/>
                          <w:r w:rsidRPr="00B621E6">
                            <w:rPr>
                              <w:sz w:val="22"/>
                              <w:szCs w:val="22"/>
                              <w:lang w:val="en-ZA"/>
                            </w:rPr>
                            <w:t>Lingerett</w:t>
                          </w:r>
                          <w:proofErr w:type="spellEnd"/>
                          <w:r w:rsidRPr="00B621E6">
                            <w:rPr>
                              <w:sz w:val="22"/>
                              <w:szCs w:val="22"/>
                              <w:lang w:val="en-ZA"/>
                            </w:rPr>
                            <w:t xml:space="preserve"> Ave, Sunninghill, 2191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1A28A5" id="_x0000_t202" coordsize="21600,21600" o:spt="202" path="m,l,21600r21600,l21600,xe">
              <v:stroke joinstyle="miter"/>
              <v:path gradientshapeok="t" o:connecttype="rect"/>
            </v:shapetype>
            <v:shape id="_x0000_s1029" type="#_x0000_t202" style="position:absolute;margin-left:335.2pt;margin-top:-7.15pt;width:186.75pt;height:22.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" filled="f" stroked="f" strokeweight=".5pt">
              <v:textbox>
                <w:txbxContent>
                  <w:p w14:paraId="29AC9B1F" w14:textId="34B22BFC" w:rsidR="006F48AF" w:rsidRPr="00B621E6" w:rsidRDefault="007C1A88" w:rsidP="006F48AF">
                    <w:pPr>
                      <w:rPr>
                        <w:sz w:val="22"/>
                        <w:szCs w:val="22"/>
                        <w:lang w:val="en-ZA"/>
                      </w:rPr>
                    </w:pPr>
                    <w:r w:rsidRPr="00B621E6">
                      <w:rPr>
                        <w:sz w:val="22"/>
                        <w:szCs w:val="22"/>
                        <w:lang w:val="en-ZA"/>
                      </w:rPr>
                      <w:t xml:space="preserve">20 </w:t>
                    </w:r>
                    <w:proofErr w:type="spellStart"/>
                    <w:r w:rsidRPr="00B621E6">
                      <w:rPr>
                        <w:sz w:val="22"/>
                        <w:szCs w:val="22"/>
                        <w:lang w:val="en-ZA"/>
                      </w:rPr>
                      <w:t>Lingerett</w:t>
                    </w:r>
                    <w:proofErr w:type="spellEnd"/>
                    <w:r w:rsidRPr="00B621E6">
                      <w:rPr>
                        <w:sz w:val="22"/>
                        <w:szCs w:val="22"/>
                        <w:lang w:val="en-ZA"/>
                      </w:rPr>
                      <w:t xml:space="preserve"> Ave, Sunninghill, 2191</w:t>
                    </w:r>
                  </w:p>
                </w:txbxContent>
              </v:textbox>
            </v:shape>
          </w:pict>
        </mc:Fallback>
      </mc:AlternateContent>
    </w:r>
    <w:r>
      <w:rPr>
        <w:noProof/>
      </w:rPr>
      <w:drawing>
        <wp:anchor distT="0" distB="0" distL="114300" distR="114300" simplePos="0" relativeHeight="251683840" behindDoc="1" locked="0" layoutInCell="1" allowOverlap="1" wp14:anchorId="789BF635" wp14:editId="4059977B">
          <wp:simplePos x="0" y="0"/>
          <wp:positionH relativeFrom="column">
            <wp:posOffset>4118610</wp:posOffset>
          </wp:positionH>
          <wp:positionV relativeFrom="paragraph">
            <wp:posOffset>-29845</wp:posOffset>
          </wp:positionV>
          <wp:extent cx="144780" cy="144780"/>
          <wp:effectExtent l="0" t="0" r="7620" b="7620"/>
          <wp:wrapNone/>
          <wp:docPr id="25354022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60143" name="Graphic 122996014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4780" cy="1447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1" locked="0" layoutInCell="1" allowOverlap="1" wp14:anchorId="53424C8A" wp14:editId="54F7C551">
          <wp:simplePos x="0" y="0"/>
          <wp:positionH relativeFrom="column">
            <wp:posOffset>4110355</wp:posOffset>
          </wp:positionH>
          <wp:positionV relativeFrom="paragraph">
            <wp:posOffset>-293370</wp:posOffset>
          </wp:positionV>
          <wp:extent cx="142875" cy="144145"/>
          <wp:effectExtent l="0" t="0" r="9525" b="8255"/>
          <wp:wrapNone/>
          <wp:docPr id="81843810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75053" name="Graphic 1369475053"/>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rot="10800000" flipH="1" flipV="1">
                    <a:off x="0" y="0"/>
                    <a:ext cx="142875" cy="1441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1" locked="0" layoutInCell="1" allowOverlap="1" wp14:anchorId="452623B5" wp14:editId="50801C9B">
          <wp:simplePos x="0" y="0"/>
          <wp:positionH relativeFrom="column">
            <wp:posOffset>4110355</wp:posOffset>
          </wp:positionH>
          <wp:positionV relativeFrom="paragraph">
            <wp:posOffset>-492125</wp:posOffset>
          </wp:positionV>
          <wp:extent cx="142875" cy="139065"/>
          <wp:effectExtent l="0" t="0" r="9525" b="0"/>
          <wp:wrapNone/>
          <wp:docPr id="6743304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82565" name="Graphic 1468682565"/>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42875" cy="1390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14:anchorId="35CA0FCE" wp14:editId="72A9E740">
              <wp:simplePos x="0" y="0"/>
              <wp:positionH relativeFrom="column">
                <wp:posOffset>4259580</wp:posOffset>
              </wp:positionH>
              <wp:positionV relativeFrom="paragraph">
                <wp:posOffset>-348615</wp:posOffset>
              </wp:positionV>
              <wp:extent cx="2056130" cy="295275"/>
              <wp:effectExtent l="0" t="0" r="0" b="0"/>
              <wp:wrapNone/>
              <wp:docPr id="258108530" name="Text Box 1"/>
              <wp:cNvGraphicFramePr/>
              <a:graphic xmlns:a="http://schemas.openxmlformats.org/drawingml/2006/main">
                <a:graphicData uri="http://schemas.microsoft.com/office/word/2010/wordprocessingShape">
                  <wps:wsp>
                    <wps:cNvSpPr txBox="1"/>
                    <wps:spPr>
                      <a:xfrm>
                        <a:off x="0" y="0"/>
                        <a:ext cx="2056130" cy="295275"/>
                      </a:xfrm>
                      <a:prstGeom prst="rect">
                        <a:avLst/>
                      </a:prstGeom>
                      <a:noFill/>
                      <a:ln w="6350">
                        <a:noFill/>
                      </a:ln>
                    </wps:spPr>
                    <wps:txbx>
                      <w:txbxContent>
                        <w:p w14:paraId="14A6F8D7" w14:textId="2B2CEC0C" w:rsidR="006F48AF" w:rsidRPr="00B621E6" w:rsidRDefault="007C1A88" w:rsidP="006F48AF">
                          <w:pPr>
                            <w:rPr>
                              <w:sz w:val="22"/>
                              <w:szCs w:val="22"/>
                              <w:lang w:val="en-ZA"/>
                            </w:rPr>
                          </w:pPr>
                          <w:r w:rsidRPr="00B621E6">
                            <w:rPr>
                              <w:sz w:val="22"/>
                              <w:szCs w:val="22"/>
                              <w:lang w:val="en-ZA"/>
                            </w:rPr>
                            <w:t>063 401 9080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A0FCE" id="_x0000_s1030" type="#_x0000_t202" style="position:absolute;margin-left:335.4pt;margin-top:-27.45pt;width:161.9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DTLHAIAADM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" filled="f" stroked="f" strokeweight=".5pt">
              <v:textbox>
                <w:txbxContent>
                  <w:p w14:paraId="14A6F8D7" w14:textId="2B2CEC0C" w:rsidR="006F48AF" w:rsidRPr="00B621E6" w:rsidRDefault="007C1A88" w:rsidP="006F48AF">
                    <w:pPr>
                      <w:rPr>
                        <w:sz w:val="22"/>
                        <w:szCs w:val="22"/>
                        <w:lang w:val="en-ZA"/>
                      </w:rPr>
                    </w:pPr>
                    <w:r w:rsidRPr="00B621E6">
                      <w:rPr>
                        <w:sz w:val="22"/>
                        <w:szCs w:val="22"/>
                        <w:lang w:val="en-ZA"/>
                      </w:rPr>
                      <w:t>063 401 9080</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785BDDE5" wp14:editId="52F13606">
              <wp:simplePos x="0" y="0"/>
              <wp:positionH relativeFrom="column">
                <wp:posOffset>4259580</wp:posOffset>
              </wp:positionH>
              <wp:positionV relativeFrom="paragraph">
                <wp:posOffset>-604091</wp:posOffset>
              </wp:positionV>
              <wp:extent cx="2056130" cy="295275"/>
              <wp:effectExtent l="0" t="0" r="0" b="0"/>
              <wp:wrapNone/>
              <wp:docPr id="843466914" name="Text Box 1"/>
              <wp:cNvGraphicFramePr/>
              <a:graphic xmlns:a="http://schemas.openxmlformats.org/drawingml/2006/main">
                <a:graphicData uri="http://schemas.microsoft.com/office/word/2010/wordprocessingShape">
                  <wps:wsp>
                    <wps:cNvSpPr txBox="1"/>
                    <wps:spPr>
                      <a:xfrm>
                        <a:off x="0" y="0"/>
                        <a:ext cx="2056130" cy="295275"/>
                      </a:xfrm>
                      <a:prstGeom prst="rect">
                        <a:avLst/>
                      </a:prstGeom>
                      <a:noFill/>
                      <a:ln w="6350">
                        <a:noFill/>
                      </a:ln>
                    </wps:spPr>
                    <wps:txbx>
                      <w:txbxContent>
                        <w:p w14:paraId="5F4CA4DD" w14:textId="57E25FCD" w:rsidR="006F48AF" w:rsidRPr="00B621E6" w:rsidRDefault="006F48AF" w:rsidP="006F48AF">
                          <w:pPr>
                            <w:rPr>
                              <w:sz w:val="22"/>
                              <w:szCs w:val="22"/>
                            </w:rPr>
                          </w:pPr>
                          <w:r w:rsidRPr="00B621E6">
                            <w:rPr>
                              <w:sz w:val="22"/>
                              <w:szCs w:val="22"/>
                            </w:rPr>
                            <w:t>h</w:t>
                          </w:r>
                          <w:r w:rsidR="007C1A88" w:rsidRPr="00B621E6">
                            <w:rPr>
                              <w:sz w:val="22"/>
                              <w:szCs w:val="22"/>
                            </w:rPr>
                            <w:t>erb</w:t>
                          </w:r>
                          <w:r w:rsidRPr="00B621E6">
                            <w:rPr>
                              <w:sz w:val="22"/>
                              <w:szCs w:val="22"/>
                            </w:rPr>
                            <w:t>@venturo.co.za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BDDE5" id="_x0000_s1031" type="#_x0000_t202" style="position:absolute;margin-left:335.4pt;margin-top:-47.55pt;width:161.9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" filled="f" stroked="f" strokeweight=".5pt">
              <v:textbox>
                <w:txbxContent>
                  <w:p w14:paraId="5F4CA4DD" w14:textId="57E25FCD" w:rsidR="006F48AF" w:rsidRPr="00B621E6" w:rsidRDefault="006F48AF" w:rsidP="006F48AF">
                    <w:pPr>
                      <w:rPr>
                        <w:sz w:val="22"/>
                        <w:szCs w:val="22"/>
                      </w:rPr>
                    </w:pPr>
                    <w:r w:rsidRPr="00B621E6">
                      <w:rPr>
                        <w:sz w:val="22"/>
                        <w:szCs w:val="22"/>
                      </w:rPr>
                      <w:t>h</w:t>
                    </w:r>
                    <w:r w:rsidR="007C1A88" w:rsidRPr="00B621E6">
                      <w:rPr>
                        <w:sz w:val="22"/>
                        <w:szCs w:val="22"/>
                      </w:rPr>
                      <w:t>erb</w:t>
                    </w:r>
                    <w:r w:rsidRPr="00B621E6">
                      <w:rPr>
                        <w:sz w:val="22"/>
                        <w:szCs w:val="22"/>
                      </w:rPr>
                      <w:t>@venturo.co.za</w:t>
                    </w:r>
                  </w:p>
                </w:txbxContent>
              </v:textbox>
            </v:shape>
          </w:pict>
        </mc:Fallback>
      </mc:AlternateContent>
    </w:r>
    <w:r>
      <w:rPr>
        <w:noProof/>
      </w:rPr>
      <mc:AlternateContent>
        <mc:Choice Requires="wps">
          <w:drawing>
            <wp:anchor distT="0" distB="0" distL="114300" distR="114300" simplePos="0" relativeHeight="251676672" behindDoc="1" locked="0" layoutInCell="1" allowOverlap="1" wp14:anchorId="611E2732" wp14:editId="038263BB">
              <wp:simplePos x="0" y="0"/>
              <wp:positionH relativeFrom="column">
                <wp:posOffset>3565525</wp:posOffset>
              </wp:positionH>
              <wp:positionV relativeFrom="paragraph">
                <wp:posOffset>-2087563</wp:posOffset>
              </wp:positionV>
              <wp:extent cx="2710815" cy="4347845"/>
              <wp:effectExtent l="19685" t="18415" r="0" b="52070"/>
              <wp:wrapNone/>
              <wp:docPr id="1014227070" name="Freeform 4"/>
              <wp:cNvGraphicFramePr/>
              <a:graphic xmlns:a="http://schemas.openxmlformats.org/drawingml/2006/main">
                <a:graphicData uri="http://schemas.microsoft.com/office/word/2010/wordprocessingShape">
                  <wps:wsp>
                    <wps:cNvSpPr/>
                    <wps:spPr>
                      <a:xfrm rot="16200000">
                        <a:off x="0" y="0"/>
                        <a:ext cx="2710815" cy="4347845"/>
                      </a:xfrm>
                      <a:custGeom>
                        <a:avLst/>
                        <a:gdLst>
                          <a:gd name="connsiteX0" fmla="*/ 0 w 3997235"/>
                          <a:gd name="connsiteY0" fmla="*/ 4267200 h 4267200"/>
                          <a:gd name="connsiteX1" fmla="*/ 627018 w 3997235"/>
                          <a:gd name="connsiteY1" fmla="*/ 2934789 h 4267200"/>
                          <a:gd name="connsiteX2" fmla="*/ 2804160 w 3997235"/>
                          <a:gd name="connsiteY2" fmla="*/ 2055223 h 4267200"/>
                          <a:gd name="connsiteX3" fmla="*/ 3274423 w 3997235"/>
                          <a:gd name="connsiteY3" fmla="*/ 600892 h 4267200"/>
                          <a:gd name="connsiteX4" fmla="*/ 3997235 w 3997235"/>
                          <a:gd name="connsiteY4" fmla="*/ 0 h 4267200"/>
                          <a:gd name="connsiteX0" fmla="*/ 0 w 3997235"/>
                          <a:gd name="connsiteY0" fmla="*/ 4267200 h 4267200"/>
                          <a:gd name="connsiteX1" fmla="*/ 627018 w 3997235"/>
                          <a:gd name="connsiteY1" fmla="*/ 2934789 h 4267200"/>
                          <a:gd name="connsiteX2" fmla="*/ 2804160 w 3997235"/>
                          <a:gd name="connsiteY2" fmla="*/ 2055223 h 4267200"/>
                          <a:gd name="connsiteX3" fmla="*/ 2986837 w 3997235"/>
                          <a:gd name="connsiteY3" fmla="*/ 290341 h 4267200"/>
                          <a:gd name="connsiteX4" fmla="*/ 3997235 w 3997235"/>
                          <a:gd name="connsiteY4" fmla="*/ 0 h 4267200"/>
                          <a:gd name="connsiteX0" fmla="*/ 0 w 3997235"/>
                          <a:gd name="connsiteY0" fmla="*/ 4348184 h 4348184"/>
                          <a:gd name="connsiteX1" fmla="*/ 627018 w 3997235"/>
                          <a:gd name="connsiteY1" fmla="*/ 3015773 h 4348184"/>
                          <a:gd name="connsiteX2" fmla="*/ 2804160 w 3997235"/>
                          <a:gd name="connsiteY2" fmla="*/ 2136207 h 4348184"/>
                          <a:gd name="connsiteX3" fmla="*/ 2986837 w 3997235"/>
                          <a:gd name="connsiteY3" fmla="*/ 371325 h 4348184"/>
                          <a:gd name="connsiteX4" fmla="*/ 3997235 w 3997235"/>
                          <a:gd name="connsiteY4" fmla="*/ 80984 h 4348184"/>
                          <a:gd name="connsiteX0" fmla="*/ 0 w 3997235"/>
                          <a:gd name="connsiteY0" fmla="*/ 4348184 h 4348184"/>
                          <a:gd name="connsiteX1" fmla="*/ 627018 w 3997235"/>
                          <a:gd name="connsiteY1" fmla="*/ 3015773 h 4348184"/>
                          <a:gd name="connsiteX2" fmla="*/ 2712132 w 3997235"/>
                          <a:gd name="connsiteY2" fmla="*/ 1739364 h 4348184"/>
                          <a:gd name="connsiteX3" fmla="*/ 2986837 w 3997235"/>
                          <a:gd name="connsiteY3" fmla="*/ 371325 h 4348184"/>
                          <a:gd name="connsiteX4" fmla="*/ 3997235 w 3997235"/>
                          <a:gd name="connsiteY4" fmla="*/ 80984 h 4348184"/>
                          <a:gd name="connsiteX0" fmla="*/ 1012958 w 3388205"/>
                          <a:gd name="connsiteY0" fmla="*/ 4348187 h 4348187"/>
                          <a:gd name="connsiteX1" fmla="*/ 17988 w 3388205"/>
                          <a:gd name="connsiteY1" fmla="*/ 3015773 h 4348187"/>
                          <a:gd name="connsiteX2" fmla="*/ 2103102 w 3388205"/>
                          <a:gd name="connsiteY2" fmla="*/ 1739364 h 4348187"/>
                          <a:gd name="connsiteX3" fmla="*/ 2377807 w 3388205"/>
                          <a:gd name="connsiteY3" fmla="*/ 371325 h 4348187"/>
                          <a:gd name="connsiteX4" fmla="*/ 3388205 w 3388205"/>
                          <a:gd name="connsiteY4" fmla="*/ 80984 h 4348187"/>
                          <a:gd name="connsiteX0" fmla="*/ 1024068 w 3399315"/>
                          <a:gd name="connsiteY0" fmla="*/ 4348187 h 4348187"/>
                          <a:gd name="connsiteX1" fmla="*/ 29098 w 3399315"/>
                          <a:gd name="connsiteY1" fmla="*/ 3015773 h 4348187"/>
                          <a:gd name="connsiteX2" fmla="*/ 2114212 w 3399315"/>
                          <a:gd name="connsiteY2" fmla="*/ 1739364 h 4348187"/>
                          <a:gd name="connsiteX3" fmla="*/ 2388917 w 3399315"/>
                          <a:gd name="connsiteY3" fmla="*/ 371325 h 4348187"/>
                          <a:gd name="connsiteX4" fmla="*/ 3399315 w 3399315"/>
                          <a:gd name="connsiteY4" fmla="*/ 80984 h 4348187"/>
                          <a:gd name="connsiteX0" fmla="*/ 287944 w 2663191"/>
                          <a:gd name="connsiteY0" fmla="*/ 4348187 h 4348187"/>
                          <a:gd name="connsiteX1" fmla="*/ 201835 w 2663191"/>
                          <a:gd name="connsiteY1" fmla="*/ 2854737 h 4348187"/>
                          <a:gd name="connsiteX2" fmla="*/ 1378088 w 2663191"/>
                          <a:gd name="connsiteY2" fmla="*/ 1739364 h 4348187"/>
                          <a:gd name="connsiteX3" fmla="*/ 1652793 w 2663191"/>
                          <a:gd name="connsiteY3" fmla="*/ 371325 h 4348187"/>
                          <a:gd name="connsiteX4" fmla="*/ 2663191 w 2663191"/>
                          <a:gd name="connsiteY4" fmla="*/ 80984 h 4348187"/>
                          <a:gd name="connsiteX0" fmla="*/ 301964 w 2677211"/>
                          <a:gd name="connsiteY0" fmla="*/ 4348187 h 4348187"/>
                          <a:gd name="connsiteX1" fmla="*/ 215855 w 2677211"/>
                          <a:gd name="connsiteY1" fmla="*/ 2854737 h 4348187"/>
                          <a:gd name="connsiteX2" fmla="*/ 1392108 w 2677211"/>
                          <a:gd name="connsiteY2" fmla="*/ 1739364 h 4348187"/>
                          <a:gd name="connsiteX3" fmla="*/ 1666813 w 2677211"/>
                          <a:gd name="connsiteY3" fmla="*/ 371325 h 4348187"/>
                          <a:gd name="connsiteX4" fmla="*/ 2677211 w 2677211"/>
                          <a:gd name="connsiteY4" fmla="*/ 80984 h 4348187"/>
                          <a:gd name="connsiteX0" fmla="*/ 336065 w 2711312"/>
                          <a:gd name="connsiteY0" fmla="*/ 4348187 h 4348187"/>
                          <a:gd name="connsiteX1" fmla="*/ 249956 w 2711312"/>
                          <a:gd name="connsiteY1" fmla="*/ 2854737 h 4348187"/>
                          <a:gd name="connsiteX2" fmla="*/ 1426209 w 2711312"/>
                          <a:gd name="connsiteY2" fmla="*/ 1739364 h 4348187"/>
                          <a:gd name="connsiteX3" fmla="*/ 1700914 w 2711312"/>
                          <a:gd name="connsiteY3" fmla="*/ 371325 h 4348187"/>
                          <a:gd name="connsiteX4" fmla="*/ 2711312 w 2711312"/>
                          <a:gd name="connsiteY4" fmla="*/ 80984 h 43481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11312" h="4348187">
                            <a:moveTo>
                              <a:pt x="336065" y="4348187"/>
                            </a:moveTo>
                            <a:cubicBezTo>
                              <a:pt x="-165038" y="4015850"/>
                              <a:pt x="-29526" y="3272286"/>
                              <a:pt x="249956" y="2854737"/>
                            </a:cubicBezTo>
                            <a:cubicBezTo>
                              <a:pt x="529438" y="2437188"/>
                              <a:pt x="1184383" y="2153266"/>
                              <a:pt x="1426209" y="1739364"/>
                            </a:cubicBezTo>
                            <a:cubicBezTo>
                              <a:pt x="1668035" y="1325462"/>
                              <a:pt x="1502068" y="713862"/>
                              <a:pt x="1700914" y="371325"/>
                            </a:cubicBezTo>
                            <a:cubicBezTo>
                              <a:pt x="1899760" y="28788"/>
                              <a:pt x="2376199" y="-97980"/>
                              <a:pt x="2711312" y="80984"/>
                            </a:cubicBezTo>
                          </a:path>
                        </a:pathLst>
                      </a:custGeom>
                      <a:noFill/>
                      <a:ln w="28575">
                        <a:solidFill>
                          <a:schemeClr val="bg2"/>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6A30B" id="Freeform 4" o:spid="_x0000_s1026" style="position:absolute;margin-left:280.75pt;margin-top:-164.4pt;width:213.45pt;height:342.35pt;rotation:-90;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11312,4348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" path="m336065,4348187c-165038,4015850,-29526,3272286,249956,2854737,529438,2437188,1184383,2153266,1426209,1739364,1668035,1325462,1502068,713862,1700914,371325,1899760,28788,2376199,-97980,2711312,80984e" filled="f" strokecolor="#ebe9f4 [3214]" strokeweight="2.25pt">
              <v:stroke dashstyle="dash" joinstyle="miter"/>
              <v:path arrowok="t" o:connecttype="custom" o:connectlocs="336003,4347845;249910,2854512;1425948,1739227;1700602,371296;2710815,80978" o:connectangles="0,0,0,0,0"/>
            </v:shape>
          </w:pict>
        </mc:Fallback>
      </mc:AlternateContent>
    </w:r>
    <w:r>
      <w:rPr>
        <w:noProof/>
      </w:rPr>
      <w:drawing>
        <wp:anchor distT="0" distB="0" distL="114300" distR="114300" simplePos="0" relativeHeight="251677696" behindDoc="1" locked="0" layoutInCell="1" allowOverlap="1" wp14:anchorId="16934586" wp14:editId="3C389CA1">
          <wp:simplePos x="0" y="0"/>
          <wp:positionH relativeFrom="margin">
            <wp:posOffset>2962910</wp:posOffset>
          </wp:positionH>
          <wp:positionV relativeFrom="paragraph">
            <wp:posOffset>-605790</wp:posOffset>
          </wp:positionV>
          <wp:extent cx="720000" cy="720000"/>
          <wp:effectExtent l="0" t="0" r="0" b="4445"/>
          <wp:wrapNone/>
          <wp:docPr id="163161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1115" name="Picture 301481115"/>
                  <pic:cNvPicPr/>
                </pic:nvPicPr>
                <pic:blipFill>
                  <a:blip r:embed="rId7">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739" behindDoc="0" locked="0" layoutInCell="1" allowOverlap="1" wp14:anchorId="641D7166" wp14:editId="061351C6">
          <wp:simplePos x="0" y="0"/>
          <wp:positionH relativeFrom="margin">
            <wp:posOffset>1305</wp:posOffset>
          </wp:positionH>
          <wp:positionV relativeFrom="paragraph">
            <wp:posOffset>-570865</wp:posOffset>
          </wp:positionV>
          <wp:extent cx="2200000" cy="720000"/>
          <wp:effectExtent l="0" t="0" r="0" b="0"/>
          <wp:wrapNone/>
          <wp:docPr id="121908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0000" cy="72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BE8"/>
    <w:multiLevelType w:val="hybridMultilevel"/>
    <w:tmpl w:val="A96C0AD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1E732B9"/>
    <w:multiLevelType w:val="hybridMultilevel"/>
    <w:tmpl w:val="3C2A8344"/>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20473D7"/>
    <w:multiLevelType w:val="hybridMultilevel"/>
    <w:tmpl w:val="98881768"/>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AC72AC8"/>
    <w:multiLevelType w:val="hybridMultilevel"/>
    <w:tmpl w:val="B156BA64"/>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84536BE"/>
    <w:multiLevelType w:val="hybridMultilevel"/>
    <w:tmpl w:val="906890C2"/>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19049B1"/>
    <w:multiLevelType w:val="hybridMultilevel"/>
    <w:tmpl w:val="AA3E918C"/>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7D71DD9"/>
    <w:multiLevelType w:val="hybridMultilevel"/>
    <w:tmpl w:val="9DBA8F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A900474"/>
    <w:multiLevelType w:val="hybridMultilevel"/>
    <w:tmpl w:val="F1BA0E34"/>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7054105B"/>
    <w:multiLevelType w:val="hybridMultilevel"/>
    <w:tmpl w:val="53624A1C"/>
    <w:lvl w:ilvl="0" w:tplc="527847E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87548173">
    <w:abstractNumId w:val="6"/>
  </w:num>
  <w:num w:numId="2" w16cid:durableId="1442997058">
    <w:abstractNumId w:val="3"/>
  </w:num>
  <w:num w:numId="3" w16cid:durableId="366102227">
    <w:abstractNumId w:val="7"/>
  </w:num>
  <w:num w:numId="4" w16cid:durableId="666442021">
    <w:abstractNumId w:val="2"/>
  </w:num>
  <w:num w:numId="5" w16cid:durableId="549265374">
    <w:abstractNumId w:val="4"/>
  </w:num>
  <w:num w:numId="6" w16cid:durableId="127282589">
    <w:abstractNumId w:val="8"/>
  </w:num>
  <w:num w:numId="7" w16cid:durableId="1065640769">
    <w:abstractNumId w:val="0"/>
  </w:num>
  <w:num w:numId="8" w16cid:durableId="1097284419">
    <w:abstractNumId w:val="1"/>
  </w:num>
  <w:num w:numId="9" w16cid:durableId="20451357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A88"/>
    <w:rsid w:val="00006D00"/>
    <w:rsid w:val="0002742B"/>
    <w:rsid w:val="000B09D4"/>
    <w:rsid w:val="000D6455"/>
    <w:rsid w:val="001A6E7E"/>
    <w:rsid w:val="001E241A"/>
    <w:rsid w:val="00247221"/>
    <w:rsid w:val="00265D71"/>
    <w:rsid w:val="00292726"/>
    <w:rsid w:val="00365C33"/>
    <w:rsid w:val="003B6DA8"/>
    <w:rsid w:val="004244AF"/>
    <w:rsid w:val="00474A46"/>
    <w:rsid w:val="004F3615"/>
    <w:rsid w:val="005711D8"/>
    <w:rsid w:val="0058427B"/>
    <w:rsid w:val="005C0AFC"/>
    <w:rsid w:val="00610176"/>
    <w:rsid w:val="00616D69"/>
    <w:rsid w:val="006B4958"/>
    <w:rsid w:val="006F1238"/>
    <w:rsid w:val="006F48AF"/>
    <w:rsid w:val="00702E01"/>
    <w:rsid w:val="00733762"/>
    <w:rsid w:val="007923F3"/>
    <w:rsid w:val="007A1EDF"/>
    <w:rsid w:val="007C1A88"/>
    <w:rsid w:val="008151EF"/>
    <w:rsid w:val="00823126"/>
    <w:rsid w:val="008E23A4"/>
    <w:rsid w:val="00985F09"/>
    <w:rsid w:val="00A13324"/>
    <w:rsid w:val="00A70EDD"/>
    <w:rsid w:val="00AA05F0"/>
    <w:rsid w:val="00B00277"/>
    <w:rsid w:val="00B1203C"/>
    <w:rsid w:val="00B621E6"/>
    <w:rsid w:val="00C25788"/>
    <w:rsid w:val="00D804F7"/>
    <w:rsid w:val="00DB1980"/>
    <w:rsid w:val="00DB4290"/>
    <w:rsid w:val="00DF1B07"/>
    <w:rsid w:val="00E81BBE"/>
    <w:rsid w:val="00E8375B"/>
    <w:rsid w:val="00E917F5"/>
    <w:rsid w:val="00EA0BAA"/>
    <w:rsid w:val="00EA4FF9"/>
    <w:rsid w:val="00ED2C6B"/>
    <w:rsid w:val="00ED7FA7"/>
    <w:rsid w:val="00F1370E"/>
    <w:rsid w:val="00F527E9"/>
    <w:rsid w:val="00F90EA0"/>
    <w:rsid w:val="00F95F91"/>
    <w:rsid w:val="00FD1EF8"/>
    <w:rsid w:val="00FE172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168AD"/>
  <w15:chartTrackingRefBased/>
  <w15:docId w15:val="{1F6FB7BF-8F54-4C1E-8F9E-92F79A9DE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DA8"/>
    <w:rPr>
      <w:rFonts w:ascii="Nunito ExtraLight" w:hAnsi="Nunito ExtraLight"/>
      <w:color w:val="2A2D35"/>
      <w:sz w:val="28"/>
      <w:szCs w:val="28"/>
      <w:lang w:val="en-US"/>
    </w:rPr>
  </w:style>
  <w:style w:type="paragraph" w:styleId="Heading1">
    <w:name w:val="heading 1"/>
    <w:basedOn w:val="Normal"/>
    <w:next w:val="Normal"/>
    <w:link w:val="Heading1Char"/>
    <w:uiPriority w:val="9"/>
    <w:qFormat/>
    <w:rsid w:val="00292726"/>
    <w:pPr>
      <w:outlineLvl w:val="0"/>
    </w:pPr>
    <w:rPr>
      <w:rFonts w:ascii="Social Gothic Rough" w:hAnsi="Social Gothic Rough"/>
      <w:b/>
      <w:bCs/>
      <w:sz w:val="52"/>
      <w:szCs w:val="52"/>
    </w:rPr>
  </w:style>
  <w:style w:type="paragraph" w:styleId="Heading2">
    <w:name w:val="heading 2"/>
    <w:basedOn w:val="Normal"/>
    <w:next w:val="Normal"/>
    <w:link w:val="Heading2Char"/>
    <w:uiPriority w:val="9"/>
    <w:unhideWhenUsed/>
    <w:qFormat/>
    <w:rsid w:val="00292726"/>
    <w:pPr>
      <w:keepNext/>
      <w:keepLines/>
      <w:spacing w:before="160" w:after="80"/>
      <w:outlineLvl w:val="1"/>
    </w:pPr>
    <w:rPr>
      <w:rFonts w:ascii="Social Gothic Rough" w:eastAsiaTheme="majorEastAsia" w:hAnsi="Social Gothic Rough" w:cstheme="majorBidi"/>
      <w:b/>
      <w:sz w:val="40"/>
      <w:szCs w:val="32"/>
    </w:rPr>
  </w:style>
  <w:style w:type="paragraph" w:styleId="Heading3">
    <w:name w:val="heading 3"/>
    <w:basedOn w:val="Normal"/>
    <w:next w:val="Normal"/>
    <w:link w:val="Heading3Char"/>
    <w:uiPriority w:val="9"/>
    <w:unhideWhenUsed/>
    <w:qFormat/>
    <w:rsid w:val="00292726"/>
    <w:pPr>
      <w:keepNext/>
      <w:keepLines/>
      <w:spacing w:before="160" w:after="80"/>
      <w:outlineLvl w:val="2"/>
    </w:pPr>
    <w:rPr>
      <w:rFonts w:ascii="Social Gothic Rough" w:eastAsiaTheme="majorEastAsia" w:hAnsi="Social Gothic Rough" w:cstheme="majorBidi"/>
      <w:b/>
      <w:color w:val="292D34" w:themeColor="text1"/>
    </w:rPr>
  </w:style>
  <w:style w:type="paragraph" w:styleId="Heading4">
    <w:name w:val="heading 4"/>
    <w:basedOn w:val="Normal"/>
    <w:next w:val="Normal"/>
    <w:link w:val="Heading4Char"/>
    <w:uiPriority w:val="9"/>
    <w:unhideWhenUsed/>
    <w:rsid w:val="00DF1B07"/>
    <w:pPr>
      <w:keepNext/>
      <w:keepLines/>
      <w:spacing w:before="80" w:after="40"/>
      <w:outlineLvl w:val="3"/>
    </w:pPr>
    <w:rPr>
      <w:rFonts w:eastAsiaTheme="majorEastAsia" w:cstheme="majorBidi"/>
      <w:i/>
      <w:iCs/>
      <w:color w:val="BF8F00" w:themeColor="accent1" w:themeShade="BF"/>
    </w:rPr>
  </w:style>
  <w:style w:type="paragraph" w:styleId="Heading5">
    <w:name w:val="heading 5"/>
    <w:basedOn w:val="Normal"/>
    <w:next w:val="Normal"/>
    <w:link w:val="Heading5Char"/>
    <w:uiPriority w:val="9"/>
    <w:unhideWhenUsed/>
    <w:rsid w:val="00DF1B07"/>
    <w:pPr>
      <w:keepNext/>
      <w:keepLines/>
      <w:spacing w:before="80" w:after="40"/>
      <w:outlineLvl w:val="4"/>
    </w:pPr>
    <w:rPr>
      <w:rFonts w:eastAsiaTheme="majorEastAsia" w:cstheme="majorBidi"/>
      <w:color w:val="BF8F00" w:themeColor="accent1" w:themeShade="BF"/>
    </w:rPr>
  </w:style>
  <w:style w:type="paragraph" w:styleId="Heading6">
    <w:name w:val="heading 6"/>
    <w:basedOn w:val="Normal"/>
    <w:next w:val="Normal"/>
    <w:link w:val="Heading6Char"/>
    <w:uiPriority w:val="9"/>
    <w:unhideWhenUsed/>
    <w:rsid w:val="00DF1B07"/>
    <w:pPr>
      <w:keepNext/>
      <w:keepLines/>
      <w:spacing w:before="40"/>
      <w:outlineLvl w:val="5"/>
    </w:pPr>
    <w:rPr>
      <w:rFonts w:eastAsiaTheme="majorEastAsia" w:cstheme="majorBidi"/>
      <w:i/>
      <w:iCs/>
      <w:color w:val="697385" w:themeColor="text1" w:themeTint="A6"/>
    </w:rPr>
  </w:style>
  <w:style w:type="paragraph" w:styleId="Heading7">
    <w:name w:val="heading 7"/>
    <w:basedOn w:val="Normal"/>
    <w:next w:val="Normal"/>
    <w:link w:val="Heading7Char"/>
    <w:uiPriority w:val="9"/>
    <w:unhideWhenUsed/>
    <w:rsid w:val="00DF1B07"/>
    <w:pPr>
      <w:keepNext/>
      <w:keepLines/>
      <w:spacing w:before="40"/>
      <w:outlineLvl w:val="6"/>
    </w:pPr>
    <w:rPr>
      <w:rFonts w:eastAsiaTheme="majorEastAsia" w:cstheme="majorBidi"/>
      <w:color w:val="697385" w:themeColor="text1" w:themeTint="A6"/>
    </w:rPr>
  </w:style>
  <w:style w:type="paragraph" w:styleId="Heading8">
    <w:name w:val="heading 8"/>
    <w:basedOn w:val="Normal"/>
    <w:next w:val="Normal"/>
    <w:link w:val="Heading8Char"/>
    <w:uiPriority w:val="9"/>
    <w:semiHidden/>
    <w:unhideWhenUsed/>
    <w:rsid w:val="00DF1B07"/>
    <w:pPr>
      <w:keepNext/>
      <w:keepLines/>
      <w:outlineLvl w:val="7"/>
    </w:pPr>
    <w:rPr>
      <w:rFonts w:eastAsiaTheme="majorEastAsia" w:cstheme="majorBidi"/>
      <w:i/>
      <w:iCs/>
      <w:color w:val="454B57" w:themeColor="text1" w:themeTint="D8"/>
    </w:rPr>
  </w:style>
  <w:style w:type="paragraph" w:styleId="Heading9">
    <w:name w:val="heading 9"/>
    <w:basedOn w:val="Normal"/>
    <w:next w:val="Normal"/>
    <w:link w:val="Heading9Char"/>
    <w:uiPriority w:val="9"/>
    <w:semiHidden/>
    <w:unhideWhenUsed/>
    <w:qFormat/>
    <w:rsid w:val="00DF1B07"/>
    <w:pPr>
      <w:keepNext/>
      <w:keepLines/>
      <w:outlineLvl w:val="8"/>
    </w:pPr>
    <w:rPr>
      <w:rFonts w:eastAsiaTheme="majorEastAsia" w:cstheme="majorBidi"/>
      <w:color w:val="454B5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726"/>
    <w:rPr>
      <w:rFonts w:ascii="Social Gothic Rough" w:hAnsi="Social Gothic Rough"/>
      <w:b/>
      <w:bCs/>
      <w:color w:val="2A2D35"/>
      <w:sz w:val="52"/>
      <w:szCs w:val="52"/>
      <w:lang w:val="en-US"/>
    </w:rPr>
  </w:style>
  <w:style w:type="character" w:customStyle="1" w:styleId="Heading2Char">
    <w:name w:val="Heading 2 Char"/>
    <w:basedOn w:val="DefaultParagraphFont"/>
    <w:link w:val="Heading2"/>
    <w:uiPriority w:val="9"/>
    <w:rsid w:val="00292726"/>
    <w:rPr>
      <w:rFonts w:ascii="Social Gothic Rough" w:eastAsiaTheme="majorEastAsia" w:hAnsi="Social Gothic Rough" w:cstheme="majorBidi"/>
      <w:b/>
      <w:color w:val="2A2D35"/>
      <w:sz w:val="40"/>
      <w:szCs w:val="32"/>
      <w:lang w:val="en-US"/>
    </w:rPr>
  </w:style>
  <w:style w:type="character" w:customStyle="1" w:styleId="Heading3Char">
    <w:name w:val="Heading 3 Char"/>
    <w:basedOn w:val="DefaultParagraphFont"/>
    <w:link w:val="Heading3"/>
    <w:uiPriority w:val="9"/>
    <w:rsid w:val="00292726"/>
    <w:rPr>
      <w:rFonts w:ascii="Social Gothic Rough" w:eastAsiaTheme="majorEastAsia" w:hAnsi="Social Gothic Rough" w:cstheme="majorBidi"/>
      <w:b/>
      <w:color w:val="292D34" w:themeColor="text1"/>
      <w:sz w:val="28"/>
      <w:szCs w:val="28"/>
      <w:lang w:val="en-US"/>
    </w:rPr>
  </w:style>
  <w:style w:type="character" w:customStyle="1" w:styleId="Heading4Char">
    <w:name w:val="Heading 4 Char"/>
    <w:basedOn w:val="DefaultParagraphFont"/>
    <w:link w:val="Heading4"/>
    <w:uiPriority w:val="9"/>
    <w:rsid w:val="00DF1B07"/>
    <w:rPr>
      <w:rFonts w:eastAsiaTheme="majorEastAsia" w:cstheme="majorBidi"/>
      <w:i/>
      <w:iCs/>
      <w:color w:val="BF8F00" w:themeColor="accent1" w:themeShade="BF"/>
    </w:rPr>
  </w:style>
  <w:style w:type="character" w:customStyle="1" w:styleId="Heading5Char">
    <w:name w:val="Heading 5 Char"/>
    <w:basedOn w:val="DefaultParagraphFont"/>
    <w:link w:val="Heading5"/>
    <w:uiPriority w:val="9"/>
    <w:rsid w:val="00DF1B07"/>
    <w:rPr>
      <w:rFonts w:eastAsiaTheme="majorEastAsia" w:cstheme="majorBidi"/>
      <w:color w:val="BF8F00" w:themeColor="accent1" w:themeShade="BF"/>
    </w:rPr>
  </w:style>
  <w:style w:type="character" w:customStyle="1" w:styleId="Heading6Char">
    <w:name w:val="Heading 6 Char"/>
    <w:basedOn w:val="DefaultParagraphFont"/>
    <w:link w:val="Heading6"/>
    <w:uiPriority w:val="9"/>
    <w:rsid w:val="00DF1B07"/>
    <w:rPr>
      <w:rFonts w:eastAsiaTheme="majorEastAsia" w:cstheme="majorBidi"/>
      <w:i/>
      <w:iCs/>
      <w:color w:val="697385" w:themeColor="text1" w:themeTint="A6"/>
    </w:rPr>
  </w:style>
  <w:style w:type="character" w:customStyle="1" w:styleId="Heading7Char">
    <w:name w:val="Heading 7 Char"/>
    <w:basedOn w:val="DefaultParagraphFont"/>
    <w:link w:val="Heading7"/>
    <w:uiPriority w:val="9"/>
    <w:rsid w:val="00DF1B07"/>
    <w:rPr>
      <w:rFonts w:eastAsiaTheme="majorEastAsia" w:cstheme="majorBidi"/>
      <w:color w:val="697385" w:themeColor="text1" w:themeTint="A6"/>
    </w:rPr>
  </w:style>
  <w:style w:type="character" w:customStyle="1" w:styleId="Heading8Char">
    <w:name w:val="Heading 8 Char"/>
    <w:basedOn w:val="DefaultParagraphFont"/>
    <w:link w:val="Heading8"/>
    <w:uiPriority w:val="9"/>
    <w:semiHidden/>
    <w:rsid w:val="00DF1B07"/>
    <w:rPr>
      <w:rFonts w:eastAsiaTheme="majorEastAsia" w:cstheme="majorBidi"/>
      <w:i/>
      <w:iCs/>
      <w:color w:val="454B57" w:themeColor="text1" w:themeTint="D8"/>
    </w:rPr>
  </w:style>
  <w:style w:type="character" w:customStyle="1" w:styleId="Heading9Char">
    <w:name w:val="Heading 9 Char"/>
    <w:basedOn w:val="DefaultParagraphFont"/>
    <w:link w:val="Heading9"/>
    <w:uiPriority w:val="9"/>
    <w:semiHidden/>
    <w:rsid w:val="00DF1B07"/>
    <w:rPr>
      <w:rFonts w:eastAsiaTheme="majorEastAsia" w:cstheme="majorBidi"/>
      <w:color w:val="454B57" w:themeColor="text1" w:themeTint="D8"/>
    </w:rPr>
  </w:style>
  <w:style w:type="paragraph" w:styleId="Title">
    <w:name w:val="Title"/>
    <w:basedOn w:val="Normal"/>
    <w:next w:val="Normal"/>
    <w:link w:val="TitleChar"/>
    <w:uiPriority w:val="10"/>
    <w:qFormat/>
    <w:rsid w:val="00EA0BAA"/>
    <w:pPr>
      <w:spacing w:after="80"/>
      <w:contextualSpacing/>
    </w:pPr>
    <w:rPr>
      <w:rFonts w:ascii="Social Gothic Rough" w:eastAsiaTheme="majorEastAsia" w:hAnsi="Social Gothic Rough" w:cstheme="majorBidi"/>
      <w:b/>
      <w:bCs/>
      <w:spacing w:val="-10"/>
      <w:kern w:val="28"/>
      <w:sz w:val="96"/>
      <w:szCs w:val="96"/>
    </w:rPr>
  </w:style>
  <w:style w:type="character" w:customStyle="1" w:styleId="TitleChar">
    <w:name w:val="Title Char"/>
    <w:basedOn w:val="DefaultParagraphFont"/>
    <w:link w:val="Title"/>
    <w:uiPriority w:val="10"/>
    <w:rsid w:val="00EA0BAA"/>
    <w:rPr>
      <w:rFonts w:ascii="Social Gothic Rough" w:eastAsiaTheme="majorEastAsia" w:hAnsi="Social Gothic Rough" w:cstheme="majorBidi"/>
      <w:b/>
      <w:bCs/>
      <w:color w:val="2A2D35"/>
      <w:spacing w:val="-10"/>
      <w:kern w:val="28"/>
      <w:sz w:val="96"/>
      <w:szCs w:val="96"/>
      <w:lang w:val="en-US"/>
    </w:rPr>
  </w:style>
  <w:style w:type="paragraph" w:styleId="Subtitle">
    <w:name w:val="Subtitle"/>
    <w:basedOn w:val="Normal"/>
    <w:next w:val="Normal"/>
    <w:link w:val="SubtitleChar"/>
    <w:uiPriority w:val="11"/>
    <w:qFormat/>
    <w:rsid w:val="00DB4290"/>
    <w:pPr>
      <w:numPr>
        <w:ilvl w:val="1"/>
      </w:numPr>
      <w:spacing w:after="160"/>
    </w:pPr>
    <w:rPr>
      <w:rFonts w:eastAsiaTheme="majorEastAsia" w:cstheme="majorBidi"/>
      <w:color w:val="697385" w:themeColor="text1" w:themeTint="A6"/>
      <w:spacing w:val="15"/>
    </w:rPr>
  </w:style>
  <w:style w:type="character" w:customStyle="1" w:styleId="SubtitleChar">
    <w:name w:val="Subtitle Char"/>
    <w:basedOn w:val="DefaultParagraphFont"/>
    <w:link w:val="Subtitle"/>
    <w:uiPriority w:val="11"/>
    <w:rsid w:val="00DB4290"/>
    <w:rPr>
      <w:rFonts w:ascii="Nunito ExtraLight" w:eastAsiaTheme="majorEastAsia" w:hAnsi="Nunito ExtraLight" w:cstheme="majorBidi"/>
      <w:color w:val="697385" w:themeColor="text1" w:themeTint="A6"/>
      <w:spacing w:val="15"/>
      <w:sz w:val="28"/>
      <w:szCs w:val="28"/>
      <w:lang w:val="en-US"/>
    </w:rPr>
  </w:style>
  <w:style w:type="paragraph" w:styleId="Quote">
    <w:name w:val="Quote"/>
    <w:basedOn w:val="Normal"/>
    <w:next w:val="Normal"/>
    <w:link w:val="QuoteChar"/>
    <w:uiPriority w:val="29"/>
    <w:qFormat/>
    <w:rsid w:val="00DF1B07"/>
    <w:pPr>
      <w:spacing w:before="160" w:after="160"/>
      <w:jc w:val="center"/>
    </w:pPr>
    <w:rPr>
      <w:i/>
      <w:iCs/>
      <w:color w:val="575F6E" w:themeColor="text1" w:themeTint="BF"/>
    </w:rPr>
  </w:style>
  <w:style w:type="character" w:customStyle="1" w:styleId="QuoteChar">
    <w:name w:val="Quote Char"/>
    <w:basedOn w:val="DefaultParagraphFont"/>
    <w:link w:val="Quote"/>
    <w:uiPriority w:val="29"/>
    <w:rsid w:val="00DF1B07"/>
    <w:rPr>
      <w:i/>
      <w:iCs/>
      <w:color w:val="575F6E" w:themeColor="text1" w:themeTint="BF"/>
    </w:rPr>
  </w:style>
  <w:style w:type="paragraph" w:styleId="ListParagraph">
    <w:name w:val="List Paragraph"/>
    <w:basedOn w:val="Normal"/>
    <w:uiPriority w:val="34"/>
    <w:qFormat/>
    <w:rsid w:val="00DF1B07"/>
    <w:pPr>
      <w:ind w:left="720"/>
      <w:contextualSpacing/>
    </w:pPr>
  </w:style>
  <w:style w:type="character" w:styleId="IntenseEmphasis">
    <w:name w:val="Intense Emphasis"/>
    <w:basedOn w:val="Emphasis"/>
    <w:uiPriority w:val="21"/>
    <w:qFormat/>
    <w:rsid w:val="008E23A4"/>
    <w:rPr>
      <w:rFonts w:ascii="Nunito Black" w:hAnsi="Nunito Black"/>
      <w:b/>
      <w:i/>
      <w:iCs/>
      <w:color w:val="2A2D35"/>
    </w:rPr>
  </w:style>
  <w:style w:type="paragraph" w:styleId="IntenseQuote">
    <w:name w:val="Intense Quote"/>
    <w:basedOn w:val="Normal"/>
    <w:next w:val="Normal"/>
    <w:link w:val="IntenseQuoteChar"/>
    <w:uiPriority w:val="30"/>
    <w:qFormat/>
    <w:rsid w:val="007A1EDF"/>
    <w:pPr>
      <w:pBdr>
        <w:top w:val="single" w:sz="4" w:space="10" w:color="BF8F00" w:themeColor="accent1" w:themeShade="BF"/>
        <w:bottom w:val="single" w:sz="4" w:space="10" w:color="BF8F00"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7A1EDF"/>
    <w:rPr>
      <w:rFonts w:ascii="Lato" w:hAnsi="Lato"/>
      <w:i/>
      <w:iCs/>
      <w:color w:val="2A2D35"/>
      <w:sz w:val="28"/>
      <w:szCs w:val="28"/>
      <w:lang w:val="en-US"/>
    </w:rPr>
  </w:style>
  <w:style w:type="character" w:styleId="IntenseReference">
    <w:name w:val="Intense Reference"/>
    <w:basedOn w:val="DefaultParagraphFont"/>
    <w:uiPriority w:val="32"/>
    <w:qFormat/>
    <w:rsid w:val="00F1370E"/>
    <w:rPr>
      <w:rFonts w:ascii="Nunito ExtraBold" w:hAnsi="Nunito ExtraBold"/>
      <w:b/>
      <w:bCs/>
      <w:i w:val="0"/>
      <w:smallCaps/>
      <w:color w:val="2A2D35"/>
      <w:spacing w:val="5"/>
    </w:rPr>
  </w:style>
  <w:style w:type="paragraph" w:styleId="Header">
    <w:name w:val="header"/>
    <w:basedOn w:val="Normal"/>
    <w:link w:val="HeaderChar"/>
    <w:uiPriority w:val="99"/>
    <w:unhideWhenUsed/>
    <w:rsid w:val="00DF1B07"/>
    <w:pPr>
      <w:tabs>
        <w:tab w:val="center" w:pos="4513"/>
        <w:tab w:val="right" w:pos="9026"/>
      </w:tabs>
    </w:pPr>
  </w:style>
  <w:style w:type="character" w:customStyle="1" w:styleId="HeaderChar">
    <w:name w:val="Header Char"/>
    <w:basedOn w:val="DefaultParagraphFont"/>
    <w:link w:val="Header"/>
    <w:uiPriority w:val="99"/>
    <w:rsid w:val="00DF1B07"/>
  </w:style>
  <w:style w:type="paragraph" w:styleId="Footer">
    <w:name w:val="footer"/>
    <w:basedOn w:val="Normal"/>
    <w:link w:val="FooterChar"/>
    <w:uiPriority w:val="99"/>
    <w:unhideWhenUsed/>
    <w:rsid w:val="00DF1B07"/>
    <w:pPr>
      <w:tabs>
        <w:tab w:val="center" w:pos="4513"/>
        <w:tab w:val="right" w:pos="9026"/>
      </w:tabs>
    </w:pPr>
  </w:style>
  <w:style w:type="character" w:customStyle="1" w:styleId="FooterChar">
    <w:name w:val="Footer Char"/>
    <w:basedOn w:val="DefaultParagraphFont"/>
    <w:link w:val="Footer"/>
    <w:uiPriority w:val="99"/>
    <w:rsid w:val="00DF1B07"/>
  </w:style>
  <w:style w:type="character" w:styleId="PageNumber">
    <w:name w:val="page number"/>
    <w:basedOn w:val="DefaultParagraphFont"/>
    <w:uiPriority w:val="99"/>
    <w:semiHidden/>
    <w:unhideWhenUsed/>
    <w:rsid w:val="001E241A"/>
  </w:style>
  <w:style w:type="paragraph" w:styleId="NoSpacing">
    <w:name w:val="No Spacing"/>
    <w:uiPriority w:val="1"/>
    <w:qFormat/>
    <w:rsid w:val="003B6DA8"/>
    <w:rPr>
      <w:rFonts w:ascii="Nunito ExtraLight" w:hAnsi="Nunito ExtraLight"/>
      <w:sz w:val="28"/>
      <w:szCs w:val="28"/>
      <w:lang w:val="en-US"/>
    </w:rPr>
  </w:style>
  <w:style w:type="character" w:styleId="SubtleEmphasis">
    <w:name w:val="Subtle Emphasis"/>
    <w:basedOn w:val="DefaultParagraphFont"/>
    <w:uiPriority w:val="19"/>
    <w:qFormat/>
    <w:rsid w:val="008E23A4"/>
    <w:rPr>
      <w:rFonts w:ascii="Nunito ExtraLight" w:hAnsi="Nunito ExtraLight"/>
      <w:b w:val="0"/>
      <w:i/>
      <w:iCs/>
      <w:color w:val="575F6E" w:themeColor="text1" w:themeTint="BF"/>
    </w:rPr>
  </w:style>
  <w:style w:type="character" w:styleId="Emphasis">
    <w:name w:val="Emphasis"/>
    <w:basedOn w:val="SubtleEmphasis"/>
    <w:uiPriority w:val="20"/>
    <w:qFormat/>
    <w:rsid w:val="008E23A4"/>
    <w:rPr>
      <w:rFonts w:ascii="Nunito ExtraBold" w:hAnsi="Nunito ExtraBold"/>
      <w:b/>
      <w:i/>
      <w:iCs/>
      <w:color w:val="2A2D35"/>
    </w:rPr>
  </w:style>
  <w:style w:type="character" w:styleId="Strong">
    <w:name w:val="Strong"/>
    <w:basedOn w:val="DefaultParagraphFont"/>
    <w:uiPriority w:val="22"/>
    <w:qFormat/>
    <w:rsid w:val="00DB4290"/>
    <w:rPr>
      <w:rFonts w:ascii="Nunito ExtraBold" w:hAnsi="Nunito ExtraBold"/>
      <w:b/>
      <w:bCs/>
      <w:i w:val="0"/>
    </w:rPr>
  </w:style>
  <w:style w:type="character" w:styleId="SubtleReference">
    <w:name w:val="Subtle Reference"/>
    <w:basedOn w:val="DefaultParagraphFont"/>
    <w:uiPriority w:val="31"/>
    <w:qFormat/>
    <w:rsid w:val="00F1370E"/>
    <w:rPr>
      <w:rFonts w:ascii="Nunito ExtraLight" w:hAnsi="Nunito ExtraLight"/>
      <w:b w:val="0"/>
      <w:i w:val="0"/>
      <w:smallCaps/>
      <w:color w:val="2A2D35"/>
    </w:rPr>
  </w:style>
  <w:style w:type="character" w:styleId="BookTitle">
    <w:name w:val="Book Title"/>
    <w:basedOn w:val="DefaultParagraphFont"/>
    <w:uiPriority w:val="33"/>
    <w:qFormat/>
    <w:rsid w:val="00F1370E"/>
    <w:rPr>
      <w:rFonts w:ascii="Nunito ExtraBold" w:hAnsi="Nunito ExtraBold"/>
      <w:b/>
      <w:bCs/>
      <w:i w:val="0"/>
      <w:iCs/>
      <w:spacing w:val="5"/>
    </w:rPr>
  </w:style>
  <w:style w:type="table" w:styleId="TableGrid">
    <w:name w:val="Table Grid"/>
    <w:basedOn w:val="TableNormal"/>
    <w:uiPriority w:val="39"/>
    <w:rsid w:val="00B002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image" Target="media/image5.png"/><Relationship Id="rId7" Type="http://schemas.openxmlformats.org/officeDocument/2006/relationships/image" Target="media/image2.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5" Type="http://schemas.openxmlformats.org/officeDocument/2006/relationships/image" Target="media/image7.png"/><Relationship Id="rId4" Type="http://schemas.openxmlformats.org/officeDocument/2006/relationships/image" Target="media/image6.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be\OneDrive\Documents\1.%20Viatori%20Business\3.%20Branding%20and%20Design\2.%20Document%20Templates\letterhead-template.dotx" TargetMode="External"/></Relationships>
</file>

<file path=word/theme/theme1.xml><?xml version="1.0" encoding="utf-8"?>
<a:theme xmlns:a="http://schemas.openxmlformats.org/drawingml/2006/main" name="Office Theme">
  <a:themeElements>
    <a:clrScheme name="Venturo">
      <a:dk1>
        <a:srgbClr val="292D34"/>
      </a:dk1>
      <a:lt1>
        <a:srgbClr val="FFFFFF"/>
      </a:lt1>
      <a:dk2>
        <a:srgbClr val="363E47"/>
      </a:dk2>
      <a:lt2>
        <a:srgbClr val="EBE9F4"/>
      </a:lt2>
      <a:accent1>
        <a:srgbClr val="FFC000"/>
      </a:accent1>
      <a:accent2>
        <a:srgbClr val="45A67E"/>
      </a:accent2>
      <a:accent3>
        <a:srgbClr val="8DB3FB"/>
      </a:accent3>
      <a:accent4>
        <a:srgbClr val="D64632"/>
      </a:accent4>
      <a:accent5>
        <a:srgbClr val="DB73A0"/>
      </a:accent5>
      <a:accent6>
        <a:srgbClr val="5E579F"/>
      </a:accent6>
      <a:hlink>
        <a:srgbClr val="74C4E9"/>
      </a:hlink>
      <a:folHlink>
        <a:srgbClr val="5E579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0BE7A34066154A98111B0A1F3E6135" ma:contentTypeVersion="15" ma:contentTypeDescription="Create a new document." ma:contentTypeScope="" ma:versionID="d3774bf005c585a9124757d770ffb1f4">
  <xsd:schema xmlns:xsd="http://www.w3.org/2001/XMLSchema" xmlns:xs="http://www.w3.org/2001/XMLSchema" xmlns:p="http://schemas.microsoft.com/office/2006/metadata/properties" xmlns:ns2="fb818b2c-dccd-4f35-ac3d-0f838b3fc560" xmlns:ns3="a69733e2-bb1d-4fd4-926e-3c5e7cab8179" targetNamespace="http://schemas.microsoft.com/office/2006/metadata/properties" ma:root="true" ma:fieldsID="260cf232c8662cdf5d10100cb497653d" ns2:_="" ns3:_="">
    <xsd:import namespace="fb818b2c-dccd-4f35-ac3d-0f838b3fc560"/>
    <xsd:import namespace="a69733e2-bb1d-4fd4-926e-3c5e7cab817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18b2c-dccd-4f35-ac3d-0f838b3fc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0cb62b9-5a5c-4980-ae87-67f5ce1a6d81"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9733e2-bb1d-4fd4-926e-3c5e7cab81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a1d79c6-ff66-47df-8bdd-2c0098bf2a6f}" ma:internalName="TaxCatchAll" ma:showField="CatchAllData" ma:web="a69733e2-bb1d-4fd4-926e-3c5e7cab8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BF4AB3-DFE8-43C9-88FA-1BF091FA991E}">
  <ds:schemaRefs>
    <ds:schemaRef ds:uri="http://schemas.microsoft.com/sharepoint/v3/contenttype/forms"/>
  </ds:schemaRefs>
</ds:datastoreItem>
</file>

<file path=customXml/itemProps2.xml><?xml version="1.0" encoding="utf-8"?>
<ds:datastoreItem xmlns:ds="http://schemas.openxmlformats.org/officeDocument/2006/customXml" ds:itemID="{CF509577-D62D-A84E-AACE-9731C37891B3}">
  <ds:schemaRefs>
    <ds:schemaRef ds:uri="http://schemas.openxmlformats.org/officeDocument/2006/bibliography"/>
  </ds:schemaRefs>
</ds:datastoreItem>
</file>

<file path=customXml/itemProps3.xml><?xml version="1.0" encoding="utf-8"?>
<ds:datastoreItem xmlns:ds="http://schemas.openxmlformats.org/officeDocument/2006/customXml" ds:itemID="{6D89A749-C63F-4A23-B2B6-8F68593C4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818b2c-dccd-4f35-ac3d-0f838b3fc560"/>
    <ds:schemaRef ds:uri="a69733e2-bb1d-4fd4-926e-3c5e7cab8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letterhead-template.dotx</Template>
  <TotalTime>32</TotalTime>
  <Pages>8</Pages>
  <Words>1142</Words>
  <Characters>7996</Characters>
  <Application>Microsoft Office Word</Application>
  <DocSecurity>0</DocSecurity>
  <Lines>7996</Lines>
  <Paragraphs>1142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 Smith</dc:creator>
  <cp:keywords/>
  <dc:description/>
  <cp:lastModifiedBy>Herbert Smith</cp:lastModifiedBy>
  <cp:revision>1</cp:revision>
  <dcterms:created xsi:type="dcterms:W3CDTF">2026-09-22T11:17:00Z</dcterms:created>
  <dcterms:modified xsi:type="dcterms:W3CDTF">2026-09-22T11:57:00Z</dcterms:modified>
</cp:coreProperties>
</file>