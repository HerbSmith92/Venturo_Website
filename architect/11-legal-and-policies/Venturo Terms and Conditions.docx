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4FDE9A5" w14:textId="2B8E675A" w:rsidR="00707DEB" w:rsidRPr="00707DEB" w:rsidRDefault="00707DEB" w:rsidP="00707DEB">
      <w:pPr>
        <w:pStyle w:val="Heading1"/>
        <w:rPr>
          <w:lang w:val="en-ZA"/>
        </w:rPr>
      </w:pPr>
      <w:r w:rsidRPr="00707DEB">
        <w:rPr>
          <w:lang w:val="en-ZA"/>
        </w:rPr>
        <w:t xml:space="preserve">Venturo </w:t>
      </w:r>
      <w:r w:rsidR="00BA1744">
        <w:rPr>
          <w:lang w:val="en-ZA"/>
        </w:rPr>
        <w:t>Terms &amp; Conditions</w:t>
      </w:r>
    </w:p>
    <w:p w14:paraId="1BF913B2" w14:textId="0DF066E9" w:rsidR="00707DEB" w:rsidRDefault="00707DEB" w:rsidP="00707DEB">
      <w:pPr>
        <w:rPr>
          <w:lang w:val="en-ZA"/>
        </w:rPr>
      </w:pPr>
      <w:r w:rsidRPr="00707DEB">
        <w:rPr>
          <w:rFonts w:ascii="Nunito SemiBold" w:hAnsi="Nunito SemiBold"/>
          <w:lang w:val="en-ZA"/>
        </w:rPr>
        <w:t>Business:</w:t>
      </w:r>
      <w:r w:rsidRPr="00707DEB">
        <w:rPr>
          <w:lang w:val="en-ZA"/>
        </w:rPr>
        <w:t xml:space="preserve"> Viatori Ventures (Pty) Ltd trading as Venturo</w:t>
      </w:r>
      <w:r w:rsidRPr="00707DEB">
        <w:rPr>
          <w:lang w:val="en-ZA"/>
        </w:rPr>
        <w:br/>
      </w:r>
      <w:r w:rsidRPr="00707DEB">
        <w:rPr>
          <w:rFonts w:ascii="Nunito SemiBold" w:hAnsi="Nunito SemiBold"/>
          <w:lang w:val="en-ZA"/>
        </w:rPr>
        <w:t>Website:</w:t>
      </w:r>
      <w:r w:rsidRPr="00707DEB">
        <w:rPr>
          <w:lang w:val="en-ZA"/>
        </w:rPr>
        <w:t xml:space="preserve"> </w:t>
      </w:r>
      <w:hyperlink r:id="rId10" w:history="1">
        <w:r w:rsidRPr="00707DEB">
          <w:rPr>
            <w:rStyle w:val="Hyperlink"/>
            <w:lang w:val="en-ZA"/>
          </w:rPr>
          <w:t>www.venturo.co.za</w:t>
        </w:r>
      </w:hyperlink>
      <w:r w:rsidRPr="00707DEB">
        <w:rPr>
          <w:lang w:val="en-ZA"/>
        </w:rPr>
        <w:br/>
      </w:r>
      <w:r w:rsidRPr="00707DEB">
        <w:rPr>
          <w:rFonts w:ascii="Nunito SemiBold" w:hAnsi="Nunito SemiBold"/>
          <w:lang w:val="en-ZA"/>
        </w:rPr>
        <w:t>Country:</w:t>
      </w:r>
      <w:r w:rsidRPr="00707DEB">
        <w:rPr>
          <w:lang w:val="en-ZA"/>
        </w:rPr>
        <w:t xml:space="preserve"> South Africa</w:t>
      </w:r>
      <w:r w:rsidRPr="00707DEB">
        <w:rPr>
          <w:lang w:val="en-ZA"/>
        </w:rPr>
        <w:br/>
      </w:r>
      <w:r w:rsidRPr="00707DEB">
        <w:rPr>
          <w:rFonts w:ascii="Nunito SemiBold" w:hAnsi="Nunito SemiBold"/>
          <w:lang w:val="en-ZA"/>
        </w:rPr>
        <w:t>Effective date:</w:t>
      </w:r>
      <w:r w:rsidRPr="00707DEB">
        <w:rPr>
          <w:lang w:val="en-ZA"/>
        </w:rPr>
        <w:t xml:space="preserve"> </w:t>
      </w:r>
      <w:r w:rsidR="00421B08">
        <w:rPr>
          <w:lang w:val="en-ZA"/>
        </w:rPr>
        <w:t>01 October 2025</w:t>
      </w:r>
    </w:p>
    <w:p w14:paraId="04845CC7" w14:textId="2B928221" w:rsidR="007E4DB9" w:rsidRDefault="007E4DB9" w:rsidP="007E4DB9">
      <w:pPr>
        <w:rPr>
          <w:lang w:val="en-ZA"/>
        </w:rPr>
      </w:pPr>
      <w:r w:rsidRPr="007E4DB9">
        <w:rPr>
          <w:rFonts w:ascii="Nunito SemiBold" w:hAnsi="Nunito SemiBold"/>
          <w:lang w:val="en-ZA"/>
        </w:rPr>
        <w:t>Last Updated:</w:t>
      </w:r>
      <w:r w:rsidRPr="007E4DB9">
        <w:rPr>
          <w:lang w:val="en-ZA"/>
        </w:rPr>
        <w:t xml:space="preserve"> </w:t>
      </w:r>
      <w:r w:rsidR="000E3061">
        <w:rPr>
          <w:lang w:val="en-ZA"/>
        </w:rPr>
        <w:t>01 September 2025</w:t>
      </w:r>
    </w:p>
    <w:p w14:paraId="1999178B" w14:textId="77777777" w:rsidR="007E4DB9" w:rsidRPr="007E4DB9" w:rsidRDefault="007E4DB9" w:rsidP="007E4DB9">
      <w:pPr>
        <w:rPr>
          <w:lang w:val="en-ZA"/>
        </w:rPr>
      </w:pPr>
    </w:p>
    <w:p w14:paraId="64E7FE5B" w14:textId="77777777" w:rsidR="007E4DB9" w:rsidRPr="00E8693F" w:rsidRDefault="007E4DB9" w:rsidP="00E8693F">
      <w:pPr>
        <w:pStyle w:val="Heading3"/>
        <w:rPr>
          <w:lang w:val="en-ZA"/>
        </w:rPr>
      </w:pPr>
      <w:r w:rsidRPr="00E8693F">
        <w:rPr>
          <w:lang w:val="en-ZA"/>
        </w:rPr>
        <w:t>1. Introduction</w:t>
      </w:r>
    </w:p>
    <w:p w14:paraId="3315CE83" w14:textId="77777777" w:rsidR="007E4DB9" w:rsidRDefault="007E4DB9" w:rsidP="007E4DB9">
      <w:pPr>
        <w:rPr>
          <w:lang w:val="en-ZA"/>
        </w:rPr>
      </w:pPr>
      <w:r w:rsidRPr="007E4DB9">
        <w:rPr>
          <w:lang w:val="en-ZA"/>
        </w:rPr>
        <w:t>Welcome to Venturo.</w:t>
      </w:r>
    </w:p>
    <w:p w14:paraId="3616CF97" w14:textId="77777777" w:rsidR="00FC4650" w:rsidRPr="007E4DB9" w:rsidRDefault="00FC4650" w:rsidP="007E4DB9">
      <w:pPr>
        <w:rPr>
          <w:lang w:val="en-ZA"/>
        </w:rPr>
      </w:pPr>
    </w:p>
    <w:p w14:paraId="66A04F2E" w14:textId="77777777" w:rsidR="007E4DB9" w:rsidRDefault="007E4DB9" w:rsidP="007E4DB9">
      <w:pPr>
        <w:rPr>
          <w:lang w:val="en-ZA"/>
        </w:rPr>
      </w:pPr>
      <w:r w:rsidRPr="007E4DB9">
        <w:rPr>
          <w:lang w:val="en-ZA"/>
        </w:rPr>
        <w:t>Venturo is an activity, experience, event &amp; community discovery platform operated by Viatori Ventures (Pty) Ltd trading as Venturo.</w:t>
      </w:r>
    </w:p>
    <w:p w14:paraId="0868E0BD" w14:textId="77777777" w:rsidR="00FC4650" w:rsidRPr="007E4DB9" w:rsidRDefault="00FC4650" w:rsidP="007E4DB9">
      <w:pPr>
        <w:rPr>
          <w:lang w:val="en-ZA"/>
        </w:rPr>
      </w:pPr>
    </w:p>
    <w:p w14:paraId="2F0A7E84" w14:textId="77777777" w:rsidR="007E4DB9" w:rsidRPr="007E4DB9" w:rsidRDefault="007E4DB9" w:rsidP="007E4DB9">
      <w:pPr>
        <w:rPr>
          <w:lang w:val="en-ZA"/>
        </w:rPr>
      </w:pPr>
      <w:r w:rsidRPr="007E4DB9">
        <w:rPr>
          <w:lang w:val="en-ZA"/>
        </w:rPr>
        <w:t>These Terms &amp; Conditions govern your access to and use of:</w:t>
      </w:r>
    </w:p>
    <w:p w14:paraId="40A44985" w14:textId="77777777" w:rsidR="007E4DB9" w:rsidRPr="007E4DB9" w:rsidRDefault="007E4DB9" w:rsidP="007E4DB9">
      <w:pPr>
        <w:numPr>
          <w:ilvl w:val="0"/>
          <w:numId w:val="18"/>
        </w:numPr>
        <w:rPr>
          <w:lang w:val="en-ZA"/>
        </w:rPr>
      </w:pPr>
      <w:r w:rsidRPr="007E4DB9">
        <w:rPr>
          <w:lang w:val="en-ZA"/>
        </w:rPr>
        <w:t>the Venturo mobile application;</w:t>
      </w:r>
    </w:p>
    <w:p w14:paraId="79A55CAA" w14:textId="77777777" w:rsidR="007E4DB9" w:rsidRPr="007E4DB9" w:rsidRDefault="007E4DB9" w:rsidP="007E4DB9">
      <w:pPr>
        <w:numPr>
          <w:ilvl w:val="0"/>
          <w:numId w:val="18"/>
        </w:numPr>
        <w:rPr>
          <w:lang w:val="en-ZA"/>
        </w:rPr>
      </w:pPr>
      <w:hyperlink r:id="rId11" w:history="1">
        <w:r w:rsidRPr="007E4DB9">
          <w:rPr>
            <w:rStyle w:val="Hyperlink"/>
            <w:lang w:val="en-ZA"/>
          </w:rPr>
          <w:t>www.venturo.co.za</w:t>
        </w:r>
      </w:hyperlink>
      <w:r w:rsidRPr="007E4DB9">
        <w:rPr>
          <w:lang w:val="en-ZA"/>
        </w:rPr>
        <w:t>;</w:t>
      </w:r>
    </w:p>
    <w:p w14:paraId="57E0CE6E" w14:textId="77777777" w:rsidR="007E4DB9" w:rsidRPr="007E4DB9" w:rsidRDefault="007E4DB9" w:rsidP="007E4DB9">
      <w:pPr>
        <w:numPr>
          <w:ilvl w:val="0"/>
          <w:numId w:val="18"/>
        </w:numPr>
        <w:rPr>
          <w:lang w:val="en-ZA"/>
        </w:rPr>
      </w:pPr>
      <w:r w:rsidRPr="007E4DB9">
        <w:rPr>
          <w:lang w:val="en-ZA"/>
        </w:rPr>
        <w:t>Venturo memberships;</w:t>
      </w:r>
    </w:p>
    <w:p w14:paraId="665C48B8" w14:textId="77777777" w:rsidR="007E4DB9" w:rsidRPr="007E4DB9" w:rsidRDefault="007E4DB9" w:rsidP="007E4DB9">
      <w:pPr>
        <w:numPr>
          <w:ilvl w:val="0"/>
          <w:numId w:val="18"/>
        </w:numPr>
        <w:rPr>
          <w:lang w:val="en-ZA"/>
        </w:rPr>
      </w:pPr>
      <w:r w:rsidRPr="007E4DB9">
        <w:rPr>
          <w:lang w:val="en-ZA"/>
        </w:rPr>
        <w:t>Venturo-operated events;</w:t>
      </w:r>
    </w:p>
    <w:p w14:paraId="7D5EB739" w14:textId="77777777" w:rsidR="007E4DB9" w:rsidRPr="007E4DB9" w:rsidRDefault="007E4DB9" w:rsidP="007E4DB9">
      <w:pPr>
        <w:numPr>
          <w:ilvl w:val="0"/>
          <w:numId w:val="18"/>
        </w:numPr>
        <w:rPr>
          <w:lang w:val="en-ZA"/>
        </w:rPr>
      </w:pPr>
      <w:r w:rsidRPr="007E4DB9">
        <w:rPr>
          <w:lang w:val="en-ZA"/>
        </w:rPr>
        <w:t>Venturo communities;</w:t>
      </w:r>
    </w:p>
    <w:p w14:paraId="35A7F3A1" w14:textId="77777777" w:rsidR="007E4DB9" w:rsidRPr="007E4DB9" w:rsidRDefault="007E4DB9" w:rsidP="007E4DB9">
      <w:pPr>
        <w:numPr>
          <w:ilvl w:val="0"/>
          <w:numId w:val="18"/>
        </w:numPr>
        <w:rPr>
          <w:lang w:val="en-ZA"/>
        </w:rPr>
      </w:pPr>
      <w:r w:rsidRPr="007E4DB9">
        <w:rPr>
          <w:lang w:val="en-ZA"/>
        </w:rPr>
        <w:t>activity &amp; experience listings;</w:t>
      </w:r>
    </w:p>
    <w:p w14:paraId="073A2CF3" w14:textId="77777777" w:rsidR="007E4DB9" w:rsidRPr="007E4DB9" w:rsidRDefault="007E4DB9" w:rsidP="007E4DB9">
      <w:pPr>
        <w:numPr>
          <w:ilvl w:val="0"/>
          <w:numId w:val="18"/>
        </w:numPr>
        <w:rPr>
          <w:lang w:val="en-ZA"/>
        </w:rPr>
      </w:pPr>
      <w:r w:rsidRPr="007E4DB9">
        <w:rPr>
          <w:lang w:val="en-ZA"/>
        </w:rPr>
        <w:t>member benefits;</w:t>
      </w:r>
    </w:p>
    <w:p w14:paraId="5DDB285D" w14:textId="77777777" w:rsidR="007E4DB9" w:rsidRPr="007E4DB9" w:rsidRDefault="007E4DB9" w:rsidP="007E4DB9">
      <w:pPr>
        <w:numPr>
          <w:ilvl w:val="0"/>
          <w:numId w:val="18"/>
        </w:numPr>
        <w:rPr>
          <w:lang w:val="en-ZA"/>
        </w:rPr>
      </w:pPr>
      <w:r w:rsidRPr="007E4DB9">
        <w:rPr>
          <w:lang w:val="en-ZA"/>
        </w:rPr>
        <w:t>reviews, ratings &amp; other user features; and</w:t>
      </w:r>
    </w:p>
    <w:p w14:paraId="3BA85991" w14:textId="77777777" w:rsidR="007E4DB9" w:rsidRDefault="007E4DB9" w:rsidP="007E4DB9">
      <w:pPr>
        <w:numPr>
          <w:ilvl w:val="0"/>
          <w:numId w:val="18"/>
        </w:numPr>
        <w:rPr>
          <w:lang w:val="en-ZA"/>
        </w:rPr>
      </w:pPr>
      <w:r w:rsidRPr="007E4DB9">
        <w:rPr>
          <w:lang w:val="en-ZA"/>
        </w:rPr>
        <w:t>any other services made available by Venturo.</w:t>
      </w:r>
    </w:p>
    <w:p w14:paraId="72238F0E" w14:textId="77777777" w:rsidR="000E3061" w:rsidRPr="007E4DB9" w:rsidRDefault="000E3061" w:rsidP="000E3061">
      <w:pPr>
        <w:rPr>
          <w:lang w:val="en-ZA"/>
        </w:rPr>
      </w:pPr>
    </w:p>
    <w:p w14:paraId="4480EB17" w14:textId="77777777" w:rsidR="007E4DB9" w:rsidRDefault="007E4DB9" w:rsidP="007E4DB9">
      <w:pPr>
        <w:rPr>
          <w:lang w:val="en-ZA"/>
        </w:rPr>
      </w:pPr>
      <w:r w:rsidRPr="007E4DB9">
        <w:rPr>
          <w:lang w:val="en-ZA"/>
        </w:rPr>
        <w:t xml:space="preserve">Collectively, these are referred to as the </w:t>
      </w:r>
      <w:r w:rsidRPr="007E4DB9">
        <w:rPr>
          <w:b/>
          <w:bCs/>
          <w:lang w:val="en-ZA"/>
        </w:rPr>
        <w:t>Venturo Platform</w:t>
      </w:r>
      <w:r w:rsidRPr="007E4DB9">
        <w:rPr>
          <w:lang w:val="en-ZA"/>
        </w:rPr>
        <w:t>.</w:t>
      </w:r>
    </w:p>
    <w:p w14:paraId="76B7E750" w14:textId="77777777" w:rsidR="00FC4650" w:rsidRPr="007E4DB9" w:rsidRDefault="00FC4650" w:rsidP="007E4DB9">
      <w:pPr>
        <w:rPr>
          <w:lang w:val="en-ZA"/>
        </w:rPr>
      </w:pPr>
    </w:p>
    <w:p w14:paraId="20C79BE9" w14:textId="77777777" w:rsidR="007E4DB9" w:rsidRDefault="007E4DB9" w:rsidP="007E4DB9">
      <w:pPr>
        <w:rPr>
          <w:lang w:val="en-ZA"/>
        </w:rPr>
      </w:pPr>
      <w:r w:rsidRPr="007E4DB9">
        <w:rPr>
          <w:lang w:val="en-ZA"/>
        </w:rPr>
        <w:t>By creating an account, accessing the Venturo Platform or purchasing a product or service directly from Venturo, you agree to these Terms &amp; Conditions where applicable.</w:t>
      </w:r>
    </w:p>
    <w:p w14:paraId="3D6C1D2F" w14:textId="77777777" w:rsidR="000E3061" w:rsidRPr="007E4DB9" w:rsidRDefault="000E3061" w:rsidP="007E4DB9">
      <w:pPr>
        <w:rPr>
          <w:lang w:val="en-ZA"/>
        </w:rPr>
      </w:pPr>
    </w:p>
    <w:p w14:paraId="24B50938" w14:textId="77777777" w:rsidR="007E4DB9" w:rsidRPr="007E4DB9" w:rsidRDefault="007E4DB9" w:rsidP="007E4DB9">
      <w:pPr>
        <w:rPr>
          <w:lang w:val="en-ZA"/>
        </w:rPr>
      </w:pPr>
      <w:r w:rsidRPr="007E4DB9">
        <w:rPr>
          <w:lang w:val="en-ZA"/>
        </w:rPr>
        <w:t>Please read them carefully before using Venturo.</w:t>
      </w:r>
    </w:p>
    <w:p w14:paraId="502F7F70" w14:textId="68E472E3" w:rsidR="007E4DB9" w:rsidRPr="007E4DB9" w:rsidRDefault="007E4DB9" w:rsidP="007E4DB9">
      <w:pPr>
        <w:rPr>
          <w:lang w:val="en-ZA"/>
        </w:rPr>
      </w:pPr>
    </w:p>
    <w:p w14:paraId="788B4C29" w14:textId="77777777" w:rsidR="00DB3FF9" w:rsidRDefault="00DB3FF9">
      <w:pPr>
        <w:rPr>
          <w:rFonts w:ascii="Social Gothic Rough" w:eastAsiaTheme="majorEastAsia" w:hAnsi="Social Gothic Rough" w:cstheme="majorBidi"/>
          <w:b/>
          <w:color w:val="292D34" w:themeColor="text1"/>
          <w:lang w:val="en-ZA"/>
        </w:rPr>
      </w:pPr>
      <w:r>
        <w:rPr>
          <w:lang w:val="en-ZA"/>
        </w:rPr>
        <w:br w:type="page"/>
      </w:r>
    </w:p>
    <w:p w14:paraId="4938BA36" w14:textId="71AF98F1" w:rsidR="007E4DB9" w:rsidRPr="00E8693F" w:rsidRDefault="007E4DB9" w:rsidP="00E8693F">
      <w:pPr>
        <w:pStyle w:val="Heading3"/>
        <w:rPr>
          <w:lang w:val="en-ZA"/>
        </w:rPr>
      </w:pPr>
      <w:r w:rsidRPr="00E8693F">
        <w:rPr>
          <w:lang w:val="en-ZA"/>
        </w:rPr>
        <w:lastRenderedPageBreak/>
        <w:t>2. Definitions</w:t>
      </w:r>
    </w:p>
    <w:p w14:paraId="204C913F" w14:textId="77777777" w:rsidR="007E4DB9" w:rsidRPr="007E4DB9" w:rsidRDefault="007E4DB9" w:rsidP="007E4DB9">
      <w:pPr>
        <w:rPr>
          <w:lang w:val="en-ZA"/>
        </w:rPr>
      </w:pPr>
      <w:r w:rsidRPr="007E4DB9">
        <w:rPr>
          <w:lang w:val="en-ZA"/>
        </w:rPr>
        <w:t>In these Terms:</w:t>
      </w:r>
    </w:p>
    <w:p w14:paraId="346CD961" w14:textId="77777777" w:rsidR="007E4DB9" w:rsidRDefault="007E4DB9" w:rsidP="007E4DB9">
      <w:pPr>
        <w:rPr>
          <w:sz w:val="22"/>
          <w:szCs w:val="22"/>
          <w:lang w:val="en-ZA"/>
        </w:rPr>
      </w:pPr>
      <w:r w:rsidRPr="00DB3FF9">
        <w:rPr>
          <w:rFonts w:ascii="Nunito SemiBold" w:hAnsi="Nunito SemiBold"/>
          <w:sz w:val="22"/>
          <w:szCs w:val="22"/>
          <w:lang w:val="en-ZA"/>
        </w:rPr>
        <w:t>Activity Provider</w:t>
      </w:r>
      <w:r w:rsidRPr="00DB3FF9">
        <w:rPr>
          <w:sz w:val="22"/>
          <w:szCs w:val="22"/>
          <w:lang w:val="en-ZA"/>
        </w:rPr>
        <w:t xml:space="preserve"> means an independent third-party business, venue, organiser or service provider offering an activity, event, experience or related service displayed through Venturo.</w:t>
      </w:r>
    </w:p>
    <w:p w14:paraId="7576F87C" w14:textId="77777777" w:rsidR="00DB3FF9" w:rsidRPr="00DB3FF9" w:rsidRDefault="00DB3FF9" w:rsidP="007E4DB9">
      <w:pPr>
        <w:rPr>
          <w:sz w:val="22"/>
          <w:szCs w:val="22"/>
          <w:lang w:val="en-ZA"/>
        </w:rPr>
      </w:pPr>
    </w:p>
    <w:p w14:paraId="4EDC409E" w14:textId="77777777" w:rsidR="007E4DB9" w:rsidRDefault="007E4DB9" w:rsidP="007E4DB9">
      <w:pPr>
        <w:rPr>
          <w:sz w:val="22"/>
          <w:szCs w:val="22"/>
          <w:lang w:val="en-ZA"/>
        </w:rPr>
      </w:pPr>
      <w:r w:rsidRPr="00DB3FF9">
        <w:rPr>
          <w:rFonts w:ascii="Nunito SemiBold" w:hAnsi="Nunito SemiBold"/>
          <w:sz w:val="22"/>
          <w:szCs w:val="22"/>
          <w:lang w:val="en-ZA"/>
        </w:rPr>
        <w:t xml:space="preserve">Content </w:t>
      </w:r>
      <w:r w:rsidRPr="00DB3FF9">
        <w:rPr>
          <w:sz w:val="22"/>
          <w:szCs w:val="22"/>
          <w:lang w:val="en-ZA"/>
        </w:rPr>
        <w:t>means text, photographs, images, videos, graphics, logos, reviews, ratings, descriptions, information &amp; other material displayed through the Venturo Platform.</w:t>
      </w:r>
    </w:p>
    <w:p w14:paraId="3AFADB58" w14:textId="77777777" w:rsidR="00DB3FF9" w:rsidRPr="00DB3FF9" w:rsidRDefault="00DB3FF9" w:rsidP="007E4DB9">
      <w:pPr>
        <w:rPr>
          <w:sz w:val="22"/>
          <w:szCs w:val="22"/>
          <w:lang w:val="en-ZA"/>
        </w:rPr>
      </w:pPr>
    </w:p>
    <w:p w14:paraId="72A7DA31" w14:textId="77777777" w:rsidR="007E4DB9" w:rsidRPr="00DB3FF9" w:rsidRDefault="007E4DB9" w:rsidP="007E4DB9">
      <w:pPr>
        <w:rPr>
          <w:sz w:val="22"/>
          <w:szCs w:val="22"/>
          <w:lang w:val="en-ZA"/>
        </w:rPr>
      </w:pPr>
      <w:r w:rsidRPr="00DB3FF9">
        <w:rPr>
          <w:rFonts w:ascii="Nunito SemiBold" w:hAnsi="Nunito SemiBold"/>
          <w:sz w:val="22"/>
          <w:szCs w:val="22"/>
          <w:lang w:val="en-ZA"/>
        </w:rPr>
        <w:t>Customer</w:t>
      </w:r>
      <w:r w:rsidRPr="00DB3FF9">
        <w:rPr>
          <w:sz w:val="22"/>
          <w:szCs w:val="22"/>
          <w:lang w:val="en-ZA"/>
        </w:rPr>
        <w:t xml:space="preserve"> means a person who purchases a product or service directly from Venturo.</w:t>
      </w:r>
    </w:p>
    <w:p w14:paraId="2C6A801D" w14:textId="77777777" w:rsidR="007E4DB9" w:rsidRDefault="007E4DB9" w:rsidP="007E4DB9">
      <w:pPr>
        <w:rPr>
          <w:sz w:val="22"/>
          <w:szCs w:val="22"/>
          <w:lang w:val="en-ZA"/>
        </w:rPr>
      </w:pPr>
      <w:r w:rsidRPr="00DB3FF9">
        <w:rPr>
          <w:rFonts w:ascii="Nunito SemiBold" w:hAnsi="Nunito SemiBold"/>
          <w:sz w:val="22"/>
          <w:szCs w:val="22"/>
          <w:lang w:val="en-ZA"/>
        </w:rPr>
        <w:t>Member</w:t>
      </w:r>
      <w:r w:rsidRPr="00DB3FF9">
        <w:rPr>
          <w:sz w:val="22"/>
          <w:szCs w:val="22"/>
          <w:lang w:val="en-ZA"/>
        </w:rPr>
        <w:t xml:space="preserve"> means a person with an active Venturo membership.</w:t>
      </w:r>
    </w:p>
    <w:p w14:paraId="39E97FDF" w14:textId="77777777" w:rsidR="00DB3FF9" w:rsidRPr="00DB3FF9" w:rsidRDefault="00DB3FF9" w:rsidP="007E4DB9">
      <w:pPr>
        <w:rPr>
          <w:sz w:val="22"/>
          <w:szCs w:val="22"/>
          <w:lang w:val="en-ZA"/>
        </w:rPr>
      </w:pPr>
    </w:p>
    <w:p w14:paraId="0CC1AB2F" w14:textId="77777777" w:rsidR="007E4DB9" w:rsidRDefault="007E4DB9" w:rsidP="007E4DB9">
      <w:pPr>
        <w:rPr>
          <w:sz w:val="22"/>
          <w:szCs w:val="22"/>
          <w:lang w:val="en-ZA"/>
        </w:rPr>
      </w:pPr>
      <w:r w:rsidRPr="00DB3FF9">
        <w:rPr>
          <w:rFonts w:ascii="Nunito SemiBold" w:hAnsi="Nunito SemiBold"/>
          <w:sz w:val="22"/>
          <w:szCs w:val="22"/>
          <w:lang w:val="en-ZA"/>
        </w:rPr>
        <w:t>Member Benefit</w:t>
      </w:r>
      <w:r w:rsidRPr="00DB3FF9">
        <w:rPr>
          <w:sz w:val="22"/>
          <w:szCs w:val="22"/>
          <w:lang w:val="en-ZA"/>
        </w:rPr>
        <w:t xml:space="preserve"> means a discount, special offer, benefit or other advantage made available to eligible Venturo members.</w:t>
      </w:r>
    </w:p>
    <w:p w14:paraId="72744729" w14:textId="77777777" w:rsidR="00DB3FF9" w:rsidRPr="00DB3FF9" w:rsidRDefault="00DB3FF9" w:rsidP="007E4DB9">
      <w:pPr>
        <w:rPr>
          <w:sz w:val="22"/>
          <w:szCs w:val="22"/>
          <w:lang w:val="en-ZA"/>
        </w:rPr>
      </w:pPr>
    </w:p>
    <w:p w14:paraId="7CD0EAF5" w14:textId="77777777" w:rsidR="007E4DB9" w:rsidRDefault="007E4DB9" w:rsidP="007E4DB9">
      <w:pPr>
        <w:rPr>
          <w:sz w:val="22"/>
          <w:szCs w:val="22"/>
          <w:lang w:val="en-ZA"/>
        </w:rPr>
      </w:pPr>
      <w:r w:rsidRPr="00DB3FF9">
        <w:rPr>
          <w:rFonts w:ascii="Nunito SemiBold" w:hAnsi="Nunito SemiBold"/>
          <w:sz w:val="22"/>
          <w:szCs w:val="22"/>
          <w:lang w:val="en-ZA"/>
        </w:rPr>
        <w:t>Third-Party Activity</w:t>
      </w:r>
      <w:r w:rsidRPr="00DB3FF9">
        <w:rPr>
          <w:sz w:val="22"/>
          <w:szCs w:val="22"/>
          <w:lang w:val="en-ZA"/>
        </w:rPr>
        <w:t xml:space="preserve"> means an activity, experience, event or service supplied by an independent Activity Provider rather than Venturo.</w:t>
      </w:r>
    </w:p>
    <w:p w14:paraId="7722C1DC" w14:textId="77777777" w:rsidR="00DB3FF9" w:rsidRPr="00DB3FF9" w:rsidRDefault="00DB3FF9" w:rsidP="007E4DB9">
      <w:pPr>
        <w:rPr>
          <w:sz w:val="22"/>
          <w:szCs w:val="22"/>
          <w:lang w:val="en-ZA"/>
        </w:rPr>
      </w:pPr>
    </w:p>
    <w:p w14:paraId="75D2C4BE" w14:textId="77777777" w:rsidR="007E4DB9" w:rsidRDefault="007E4DB9" w:rsidP="007E4DB9">
      <w:pPr>
        <w:rPr>
          <w:sz w:val="22"/>
          <w:szCs w:val="22"/>
          <w:lang w:val="en-ZA"/>
        </w:rPr>
      </w:pPr>
      <w:r w:rsidRPr="00DB3FF9">
        <w:rPr>
          <w:rFonts w:ascii="Nunito SemiBold" w:hAnsi="Nunito SemiBold"/>
          <w:sz w:val="22"/>
          <w:szCs w:val="22"/>
          <w:lang w:val="en-ZA"/>
        </w:rPr>
        <w:t>User</w:t>
      </w:r>
      <w:r w:rsidRPr="00DB3FF9">
        <w:rPr>
          <w:sz w:val="22"/>
          <w:szCs w:val="22"/>
          <w:lang w:val="en-ZA"/>
        </w:rPr>
        <w:t xml:space="preserve"> means any person accessing or using the Venturo Platform.</w:t>
      </w:r>
    </w:p>
    <w:p w14:paraId="7F893C4D" w14:textId="77777777" w:rsidR="00DB3FF9" w:rsidRPr="00DB3FF9" w:rsidRDefault="00DB3FF9" w:rsidP="007E4DB9">
      <w:pPr>
        <w:rPr>
          <w:sz w:val="22"/>
          <w:szCs w:val="22"/>
          <w:lang w:val="en-ZA"/>
        </w:rPr>
      </w:pPr>
    </w:p>
    <w:p w14:paraId="31D2A416" w14:textId="77777777" w:rsidR="007E4DB9" w:rsidRDefault="007E4DB9" w:rsidP="007E4DB9">
      <w:pPr>
        <w:rPr>
          <w:sz w:val="22"/>
          <w:szCs w:val="22"/>
          <w:lang w:val="en-ZA"/>
        </w:rPr>
      </w:pPr>
      <w:r w:rsidRPr="00DB3FF9">
        <w:rPr>
          <w:rFonts w:ascii="Nunito SemiBold" w:hAnsi="Nunito SemiBold"/>
          <w:sz w:val="22"/>
          <w:szCs w:val="22"/>
          <w:lang w:val="en-ZA"/>
        </w:rPr>
        <w:t>User-Generated Content</w:t>
      </w:r>
      <w:r w:rsidRPr="00DB3FF9">
        <w:rPr>
          <w:sz w:val="22"/>
          <w:szCs w:val="22"/>
          <w:lang w:val="en-ZA"/>
        </w:rPr>
        <w:t xml:space="preserve"> means content submitted, uploaded, posted or otherwise provided by a User, including reviews, photographs, comments, ratings &amp; community contributions.</w:t>
      </w:r>
    </w:p>
    <w:p w14:paraId="5A9C94B9" w14:textId="77777777" w:rsidR="00DB3FF9" w:rsidRPr="00DB3FF9" w:rsidRDefault="00DB3FF9" w:rsidP="007E4DB9">
      <w:pPr>
        <w:rPr>
          <w:sz w:val="22"/>
          <w:szCs w:val="22"/>
          <w:lang w:val="en-ZA"/>
        </w:rPr>
      </w:pPr>
    </w:p>
    <w:p w14:paraId="78EDAB97" w14:textId="77777777" w:rsidR="007E4DB9" w:rsidRDefault="007E4DB9" w:rsidP="007E4DB9">
      <w:pPr>
        <w:rPr>
          <w:sz w:val="22"/>
          <w:szCs w:val="22"/>
          <w:lang w:val="en-ZA"/>
        </w:rPr>
      </w:pPr>
      <w:r w:rsidRPr="00DB3FF9">
        <w:rPr>
          <w:rFonts w:ascii="Nunito SemiBold" w:hAnsi="Nunito SemiBold"/>
          <w:sz w:val="22"/>
          <w:szCs w:val="22"/>
          <w:lang w:val="en-ZA"/>
        </w:rPr>
        <w:t>Venturo, we, us</w:t>
      </w:r>
      <w:r w:rsidRPr="00DB3FF9">
        <w:rPr>
          <w:sz w:val="22"/>
          <w:szCs w:val="22"/>
          <w:lang w:val="en-ZA"/>
        </w:rPr>
        <w:t xml:space="preserve"> or </w:t>
      </w:r>
      <w:r w:rsidRPr="00DB3FF9">
        <w:rPr>
          <w:rFonts w:ascii="Nunito SemiBold" w:hAnsi="Nunito SemiBold"/>
          <w:sz w:val="22"/>
          <w:szCs w:val="22"/>
          <w:lang w:val="en-ZA"/>
        </w:rPr>
        <w:t>our</w:t>
      </w:r>
      <w:r w:rsidRPr="00DB3FF9">
        <w:rPr>
          <w:sz w:val="22"/>
          <w:szCs w:val="22"/>
          <w:lang w:val="en-ZA"/>
        </w:rPr>
        <w:t xml:space="preserve"> means Viatori Ventures (Pty) Ltd trading as Venturo.</w:t>
      </w:r>
    </w:p>
    <w:p w14:paraId="2A05CB32" w14:textId="77777777" w:rsidR="00DB3FF9" w:rsidRPr="00DB3FF9" w:rsidRDefault="00DB3FF9" w:rsidP="007E4DB9">
      <w:pPr>
        <w:rPr>
          <w:sz w:val="22"/>
          <w:szCs w:val="22"/>
          <w:lang w:val="en-ZA"/>
        </w:rPr>
      </w:pPr>
    </w:p>
    <w:p w14:paraId="50DCCA9F" w14:textId="77777777" w:rsidR="007E4DB9" w:rsidRDefault="007E4DB9" w:rsidP="007E4DB9">
      <w:pPr>
        <w:rPr>
          <w:sz w:val="22"/>
          <w:szCs w:val="22"/>
          <w:lang w:val="en-ZA"/>
        </w:rPr>
      </w:pPr>
      <w:r w:rsidRPr="00DB3FF9">
        <w:rPr>
          <w:rFonts w:ascii="Nunito SemiBold" w:hAnsi="Nunito SemiBold"/>
          <w:sz w:val="22"/>
          <w:szCs w:val="22"/>
          <w:lang w:val="en-ZA"/>
        </w:rPr>
        <w:t>Venturo Membership</w:t>
      </w:r>
      <w:r w:rsidRPr="00DB3FF9">
        <w:rPr>
          <w:sz w:val="22"/>
          <w:szCs w:val="22"/>
          <w:lang w:val="en-ZA"/>
        </w:rPr>
        <w:t xml:space="preserve"> means the paid membership service supplied by Venturo.</w:t>
      </w:r>
    </w:p>
    <w:p w14:paraId="2E03D488" w14:textId="77777777" w:rsidR="00DB3FF9" w:rsidRPr="00DB3FF9" w:rsidRDefault="00DB3FF9" w:rsidP="007E4DB9">
      <w:pPr>
        <w:rPr>
          <w:sz w:val="22"/>
          <w:szCs w:val="22"/>
          <w:lang w:val="en-ZA"/>
        </w:rPr>
      </w:pPr>
    </w:p>
    <w:p w14:paraId="41561EE3" w14:textId="77777777" w:rsidR="007E4DB9" w:rsidRDefault="007E4DB9" w:rsidP="007E4DB9">
      <w:pPr>
        <w:rPr>
          <w:sz w:val="22"/>
          <w:szCs w:val="22"/>
          <w:lang w:val="en-ZA"/>
        </w:rPr>
      </w:pPr>
      <w:r w:rsidRPr="00DB3FF9">
        <w:rPr>
          <w:rFonts w:ascii="Nunito SemiBold" w:hAnsi="Nunito SemiBold"/>
          <w:sz w:val="22"/>
          <w:szCs w:val="22"/>
          <w:lang w:val="en-ZA"/>
        </w:rPr>
        <w:t>Venturo-Operated Event</w:t>
      </w:r>
      <w:r w:rsidRPr="00DB3FF9">
        <w:rPr>
          <w:sz w:val="22"/>
          <w:szCs w:val="22"/>
          <w:lang w:val="en-ZA"/>
        </w:rPr>
        <w:t xml:space="preserve"> means an event, activity or experience created, organised &amp; supplied by Venturo.</w:t>
      </w:r>
    </w:p>
    <w:p w14:paraId="0459521B" w14:textId="77777777" w:rsidR="00DB3FF9" w:rsidRPr="00DB3FF9" w:rsidRDefault="00DB3FF9" w:rsidP="007E4DB9">
      <w:pPr>
        <w:rPr>
          <w:sz w:val="22"/>
          <w:szCs w:val="22"/>
          <w:lang w:val="en-ZA"/>
        </w:rPr>
      </w:pPr>
    </w:p>
    <w:p w14:paraId="1FEBBE3D" w14:textId="77777777" w:rsidR="007E4DB9" w:rsidRPr="00DB3FF9" w:rsidRDefault="007E4DB9" w:rsidP="007E4DB9">
      <w:pPr>
        <w:rPr>
          <w:sz w:val="22"/>
          <w:szCs w:val="22"/>
          <w:lang w:val="en-ZA"/>
        </w:rPr>
      </w:pPr>
      <w:r w:rsidRPr="00DB3FF9">
        <w:rPr>
          <w:rFonts w:ascii="Nunito SemiBold" w:hAnsi="Nunito SemiBold"/>
          <w:sz w:val="22"/>
          <w:szCs w:val="22"/>
          <w:lang w:val="en-ZA"/>
        </w:rPr>
        <w:t>Venturo Platform</w:t>
      </w:r>
      <w:r w:rsidRPr="00DB3FF9">
        <w:rPr>
          <w:sz w:val="22"/>
          <w:szCs w:val="22"/>
          <w:lang w:val="en-ZA"/>
        </w:rPr>
        <w:t xml:space="preserve"> means the Venturo website, mobile application &amp; related digital services operated by Venturo.</w:t>
      </w:r>
    </w:p>
    <w:p w14:paraId="31EDE07C" w14:textId="2C999A5C" w:rsidR="007E4DB9" w:rsidRPr="007E4DB9" w:rsidRDefault="007E4DB9" w:rsidP="007E4DB9">
      <w:pPr>
        <w:rPr>
          <w:lang w:val="en-ZA"/>
        </w:rPr>
      </w:pPr>
    </w:p>
    <w:p w14:paraId="76574C59" w14:textId="77777777" w:rsidR="00DB3FF9" w:rsidRDefault="00DB3FF9">
      <w:pPr>
        <w:rPr>
          <w:rFonts w:ascii="Social Gothic Rough" w:eastAsiaTheme="majorEastAsia" w:hAnsi="Social Gothic Rough" w:cstheme="majorBidi"/>
          <w:b/>
          <w:color w:val="292D34" w:themeColor="text1"/>
          <w:lang w:val="en-ZA"/>
        </w:rPr>
      </w:pPr>
      <w:r>
        <w:rPr>
          <w:lang w:val="en-ZA"/>
        </w:rPr>
        <w:br w:type="page"/>
      </w:r>
    </w:p>
    <w:p w14:paraId="0DC9C2FA" w14:textId="12F5AF6B" w:rsidR="007E4DB9" w:rsidRPr="00E8693F" w:rsidRDefault="007E4DB9" w:rsidP="00E8693F">
      <w:pPr>
        <w:pStyle w:val="Heading3"/>
        <w:rPr>
          <w:lang w:val="en-ZA"/>
        </w:rPr>
      </w:pPr>
      <w:r w:rsidRPr="00E8693F">
        <w:rPr>
          <w:lang w:val="en-ZA"/>
        </w:rPr>
        <w:lastRenderedPageBreak/>
        <w:t>3. About Venturo</w:t>
      </w:r>
    </w:p>
    <w:p w14:paraId="1049A0B4" w14:textId="77777777" w:rsidR="007E4DB9" w:rsidRPr="007E4DB9" w:rsidRDefault="007E4DB9" w:rsidP="007E4DB9">
      <w:pPr>
        <w:rPr>
          <w:lang w:val="en-ZA"/>
        </w:rPr>
      </w:pPr>
      <w:r w:rsidRPr="007E4DB9">
        <w:rPr>
          <w:lang w:val="en-ZA"/>
        </w:rPr>
        <w:t>Venturo helps people discover activities, experiences, events &amp; communities.</w:t>
      </w:r>
    </w:p>
    <w:p w14:paraId="73A6CF7C" w14:textId="77777777" w:rsidR="007E4DB9" w:rsidRPr="007E4DB9" w:rsidRDefault="007E4DB9" w:rsidP="007E4DB9">
      <w:pPr>
        <w:rPr>
          <w:lang w:val="en-ZA"/>
        </w:rPr>
      </w:pPr>
      <w:r w:rsidRPr="007E4DB9">
        <w:rPr>
          <w:lang w:val="en-ZA"/>
        </w:rPr>
        <w:t>The Venturo Platform may contain:</w:t>
      </w:r>
    </w:p>
    <w:p w14:paraId="6172CDCB" w14:textId="77777777" w:rsidR="007E4DB9" w:rsidRPr="007E4DB9" w:rsidRDefault="007E4DB9" w:rsidP="007E4DB9">
      <w:pPr>
        <w:numPr>
          <w:ilvl w:val="0"/>
          <w:numId w:val="19"/>
        </w:numPr>
        <w:rPr>
          <w:lang w:val="en-ZA"/>
        </w:rPr>
      </w:pPr>
      <w:r w:rsidRPr="007E4DB9">
        <w:rPr>
          <w:lang w:val="en-ZA"/>
        </w:rPr>
        <w:t>activities operated by independent businesses;</w:t>
      </w:r>
    </w:p>
    <w:p w14:paraId="0C4DC76E" w14:textId="77777777" w:rsidR="007E4DB9" w:rsidRPr="007E4DB9" w:rsidRDefault="007E4DB9" w:rsidP="007E4DB9">
      <w:pPr>
        <w:numPr>
          <w:ilvl w:val="0"/>
          <w:numId w:val="19"/>
        </w:numPr>
        <w:rPr>
          <w:lang w:val="en-ZA"/>
        </w:rPr>
      </w:pPr>
      <w:r w:rsidRPr="007E4DB9">
        <w:rPr>
          <w:lang w:val="en-ZA"/>
        </w:rPr>
        <w:t>events created by third-party organisers;</w:t>
      </w:r>
    </w:p>
    <w:p w14:paraId="1EE882E8" w14:textId="77777777" w:rsidR="007E4DB9" w:rsidRPr="007E4DB9" w:rsidRDefault="007E4DB9" w:rsidP="007E4DB9">
      <w:pPr>
        <w:numPr>
          <w:ilvl w:val="0"/>
          <w:numId w:val="19"/>
        </w:numPr>
        <w:rPr>
          <w:lang w:val="en-ZA"/>
        </w:rPr>
      </w:pPr>
      <w:r w:rsidRPr="007E4DB9">
        <w:rPr>
          <w:lang w:val="en-ZA"/>
        </w:rPr>
        <w:t>Venturo-operated events;</w:t>
      </w:r>
    </w:p>
    <w:p w14:paraId="58F2BDBF" w14:textId="77777777" w:rsidR="007E4DB9" w:rsidRPr="007E4DB9" w:rsidRDefault="007E4DB9" w:rsidP="007E4DB9">
      <w:pPr>
        <w:numPr>
          <w:ilvl w:val="0"/>
          <w:numId w:val="19"/>
        </w:numPr>
        <w:rPr>
          <w:lang w:val="en-ZA"/>
        </w:rPr>
      </w:pPr>
      <w:r w:rsidRPr="007E4DB9">
        <w:rPr>
          <w:lang w:val="en-ZA"/>
        </w:rPr>
        <w:t>communities;</w:t>
      </w:r>
    </w:p>
    <w:p w14:paraId="73661C74" w14:textId="77777777" w:rsidR="007E4DB9" w:rsidRPr="007E4DB9" w:rsidRDefault="007E4DB9" w:rsidP="007E4DB9">
      <w:pPr>
        <w:numPr>
          <w:ilvl w:val="0"/>
          <w:numId w:val="19"/>
        </w:numPr>
        <w:rPr>
          <w:lang w:val="en-ZA"/>
        </w:rPr>
      </w:pPr>
      <w:r w:rsidRPr="007E4DB9">
        <w:rPr>
          <w:lang w:val="en-ZA"/>
        </w:rPr>
        <w:t>member-only offers;</w:t>
      </w:r>
    </w:p>
    <w:p w14:paraId="2F5E86B4" w14:textId="77777777" w:rsidR="007E4DB9" w:rsidRPr="007E4DB9" w:rsidRDefault="007E4DB9" w:rsidP="007E4DB9">
      <w:pPr>
        <w:numPr>
          <w:ilvl w:val="0"/>
          <w:numId w:val="19"/>
        </w:numPr>
        <w:rPr>
          <w:lang w:val="en-ZA"/>
        </w:rPr>
      </w:pPr>
      <w:r w:rsidRPr="007E4DB9">
        <w:rPr>
          <w:lang w:val="en-ZA"/>
        </w:rPr>
        <w:t>personalised recommendations;</w:t>
      </w:r>
    </w:p>
    <w:p w14:paraId="586264E8" w14:textId="77777777" w:rsidR="007E4DB9" w:rsidRPr="007E4DB9" w:rsidRDefault="007E4DB9" w:rsidP="007E4DB9">
      <w:pPr>
        <w:numPr>
          <w:ilvl w:val="0"/>
          <w:numId w:val="19"/>
        </w:numPr>
        <w:rPr>
          <w:lang w:val="en-ZA"/>
        </w:rPr>
      </w:pPr>
      <w:r w:rsidRPr="007E4DB9">
        <w:rPr>
          <w:lang w:val="en-ZA"/>
        </w:rPr>
        <w:t>editorial collections;</w:t>
      </w:r>
    </w:p>
    <w:p w14:paraId="51C5F6FD" w14:textId="77777777" w:rsidR="007E4DB9" w:rsidRPr="007E4DB9" w:rsidRDefault="007E4DB9" w:rsidP="007E4DB9">
      <w:pPr>
        <w:numPr>
          <w:ilvl w:val="0"/>
          <w:numId w:val="19"/>
        </w:numPr>
        <w:rPr>
          <w:lang w:val="en-ZA"/>
        </w:rPr>
      </w:pPr>
      <w:r w:rsidRPr="007E4DB9">
        <w:rPr>
          <w:lang w:val="en-ZA"/>
        </w:rPr>
        <w:t>reviews &amp; ratings;</w:t>
      </w:r>
    </w:p>
    <w:p w14:paraId="32A13887" w14:textId="77777777" w:rsidR="007E4DB9" w:rsidRPr="007E4DB9" w:rsidRDefault="007E4DB9" w:rsidP="007E4DB9">
      <w:pPr>
        <w:numPr>
          <w:ilvl w:val="0"/>
          <w:numId w:val="19"/>
        </w:numPr>
        <w:rPr>
          <w:lang w:val="en-ZA"/>
        </w:rPr>
      </w:pPr>
      <w:r w:rsidRPr="007E4DB9">
        <w:rPr>
          <w:lang w:val="en-ZA"/>
        </w:rPr>
        <w:t>business information; and</w:t>
      </w:r>
    </w:p>
    <w:p w14:paraId="6E026D1B" w14:textId="77777777" w:rsidR="007E4DB9" w:rsidRDefault="007E4DB9" w:rsidP="007E4DB9">
      <w:pPr>
        <w:numPr>
          <w:ilvl w:val="0"/>
          <w:numId w:val="19"/>
        </w:numPr>
        <w:rPr>
          <w:lang w:val="en-ZA"/>
        </w:rPr>
      </w:pPr>
      <w:r w:rsidRPr="007E4DB9">
        <w:rPr>
          <w:lang w:val="en-ZA"/>
        </w:rPr>
        <w:t>promotional content.</w:t>
      </w:r>
    </w:p>
    <w:p w14:paraId="12C7249B" w14:textId="77777777" w:rsidR="000E3061" w:rsidRPr="007E4DB9" w:rsidRDefault="000E3061" w:rsidP="000E3061">
      <w:pPr>
        <w:rPr>
          <w:lang w:val="en-ZA"/>
        </w:rPr>
      </w:pPr>
    </w:p>
    <w:p w14:paraId="6E208B62" w14:textId="77777777" w:rsidR="007E4DB9" w:rsidRPr="007E4DB9" w:rsidRDefault="007E4DB9" w:rsidP="007E4DB9">
      <w:pPr>
        <w:rPr>
          <w:lang w:val="en-ZA"/>
        </w:rPr>
      </w:pPr>
      <w:r w:rsidRPr="007E4DB9">
        <w:rPr>
          <w:lang w:val="en-ZA"/>
        </w:rPr>
        <w:t xml:space="preserve">The role Venturo plays may therefore differ depending on the </w:t>
      </w:r>
      <w:proofErr w:type="gramStart"/>
      <w:r w:rsidRPr="007E4DB9">
        <w:rPr>
          <w:lang w:val="en-ZA"/>
        </w:rPr>
        <w:t>particular listing</w:t>
      </w:r>
      <w:proofErr w:type="gramEnd"/>
      <w:r w:rsidRPr="007E4DB9">
        <w:rPr>
          <w:lang w:val="en-ZA"/>
        </w:rPr>
        <w:t xml:space="preserve"> or transaction.</w:t>
      </w:r>
    </w:p>
    <w:p w14:paraId="71902210" w14:textId="77777777" w:rsidR="007E4DB9" w:rsidRPr="007E4DB9" w:rsidRDefault="007E4DB9" w:rsidP="007E4DB9">
      <w:pPr>
        <w:rPr>
          <w:lang w:val="en-ZA"/>
        </w:rPr>
      </w:pPr>
      <w:r w:rsidRPr="007E4DB9">
        <w:rPr>
          <w:lang w:val="en-ZA"/>
        </w:rPr>
        <w:t>Where Venturo is the supplier or organiser, this will be identified accordingly.</w:t>
      </w:r>
    </w:p>
    <w:p w14:paraId="4177BC91" w14:textId="77777777" w:rsidR="007E4DB9" w:rsidRPr="007E4DB9" w:rsidRDefault="007E4DB9" w:rsidP="007E4DB9">
      <w:pPr>
        <w:rPr>
          <w:lang w:val="en-ZA"/>
        </w:rPr>
      </w:pPr>
      <w:r w:rsidRPr="007E4DB9">
        <w:rPr>
          <w:lang w:val="en-ZA"/>
        </w:rPr>
        <w:t>Where an independent Activity Provider supplies an activity or service, the provider remains responsible for supplying that activity or service.</w:t>
      </w:r>
    </w:p>
    <w:p w14:paraId="2989F127" w14:textId="1BC3756B" w:rsidR="007E4DB9" w:rsidRPr="007E4DB9" w:rsidRDefault="007E4DB9" w:rsidP="007E4DB9">
      <w:pPr>
        <w:rPr>
          <w:lang w:val="en-ZA"/>
        </w:rPr>
      </w:pPr>
    </w:p>
    <w:p w14:paraId="2BF51CEB" w14:textId="77777777" w:rsidR="007E4DB9" w:rsidRPr="00E8693F" w:rsidRDefault="007E4DB9" w:rsidP="00E8693F">
      <w:pPr>
        <w:pStyle w:val="Heading3"/>
        <w:rPr>
          <w:lang w:val="en-ZA"/>
        </w:rPr>
      </w:pPr>
      <w:r w:rsidRPr="00E8693F">
        <w:rPr>
          <w:lang w:val="en-ZA"/>
        </w:rPr>
        <w:t>4. Eligibility &amp; Accounts</w:t>
      </w:r>
    </w:p>
    <w:p w14:paraId="75631C3D" w14:textId="77777777" w:rsidR="007E4DB9" w:rsidRPr="007E4DB9" w:rsidRDefault="007E4DB9" w:rsidP="007E4DB9">
      <w:pPr>
        <w:rPr>
          <w:lang w:val="en-ZA"/>
        </w:rPr>
      </w:pPr>
      <w:r w:rsidRPr="007E4DB9">
        <w:rPr>
          <w:lang w:val="en-ZA"/>
        </w:rPr>
        <w:t>Some Venturo features require a User to create an account.</w:t>
      </w:r>
    </w:p>
    <w:p w14:paraId="763F4B30" w14:textId="77777777" w:rsidR="007E4DB9" w:rsidRPr="007E4DB9" w:rsidRDefault="007E4DB9" w:rsidP="007E4DB9">
      <w:pPr>
        <w:rPr>
          <w:lang w:val="en-ZA"/>
        </w:rPr>
      </w:pPr>
      <w:r w:rsidRPr="007E4DB9">
        <w:rPr>
          <w:lang w:val="en-ZA"/>
        </w:rPr>
        <w:t>When creating or maintaining an account, you agree to provide information that is accurate, current &amp; complete.</w:t>
      </w:r>
    </w:p>
    <w:p w14:paraId="75347A87" w14:textId="77777777" w:rsidR="007E4DB9" w:rsidRPr="007E4DB9" w:rsidRDefault="007E4DB9" w:rsidP="007E4DB9">
      <w:pPr>
        <w:rPr>
          <w:lang w:val="en-ZA"/>
        </w:rPr>
      </w:pPr>
      <w:r w:rsidRPr="007E4DB9">
        <w:rPr>
          <w:lang w:val="en-ZA"/>
        </w:rPr>
        <w:t>You are responsible for maintaining the security of your login credentials and for activity carried out through your account.</w:t>
      </w:r>
    </w:p>
    <w:p w14:paraId="794D8440" w14:textId="77777777" w:rsidR="007E4DB9" w:rsidRDefault="007E4DB9" w:rsidP="007E4DB9">
      <w:pPr>
        <w:rPr>
          <w:lang w:val="en-ZA"/>
        </w:rPr>
      </w:pPr>
      <w:r w:rsidRPr="007E4DB9">
        <w:rPr>
          <w:lang w:val="en-ZA"/>
        </w:rPr>
        <w:t>You must notify Venturo as soon as reasonably possible if you believe your account has been accessed without authorisation.</w:t>
      </w:r>
    </w:p>
    <w:p w14:paraId="46D5E26B" w14:textId="77777777" w:rsidR="00C45529" w:rsidRPr="007E4DB9" w:rsidRDefault="00C45529" w:rsidP="007E4DB9">
      <w:pPr>
        <w:rPr>
          <w:lang w:val="en-ZA"/>
        </w:rPr>
      </w:pPr>
    </w:p>
    <w:p w14:paraId="2DD78B27" w14:textId="77777777" w:rsidR="007E4DB9" w:rsidRPr="007E4DB9" w:rsidRDefault="007E4DB9" w:rsidP="007E4DB9">
      <w:pPr>
        <w:rPr>
          <w:lang w:val="en-ZA"/>
        </w:rPr>
      </w:pPr>
      <w:r w:rsidRPr="007E4DB9">
        <w:rPr>
          <w:lang w:val="en-ZA"/>
        </w:rPr>
        <w:t>You may not:</w:t>
      </w:r>
    </w:p>
    <w:p w14:paraId="41023368" w14:textId="77777777" w:rsidR="007E4DB9" w:rsidRPr="007E4DB9" w:rsidRDefault="007E4DB9" w:rsidP="007E4DB9">
      <w:pPr>
        <w:numPr>
          <w:ilvl w:val="0"/>
          <w:numId w:val="20"/>
        </w:numPr>
        <w:rPr>
          <w:lang w:val="en-ZA"/>
        </w:rPr>
      </w:pPr>
      <w:r w:rsidRPr="007E4DB9">
        <w:rPr>
          <w:lang w:val="en-ZA"/>
        </w:rPr>
        <w:t>create an account using another person's identity without permission;</w:t>
      </w:r>
    </w:p>
    <w:p w14:paraId="0C7AE743" w14:textId="77777777" w:rsidR="007E4DB9" w:rsidRPr="007E4DB9" w:rsidRDefault="007E4DB9" w:rsidP="007E4DB9">
      <w:pPr>
        <w:numPr>
          <w:ilvl w:val="0"/>
          <w:numId w:val="20"/>
        </w:numPr>
        <w:rPr>
          <w:lang w:val="en-ZA"/>
        </w:rPr>
      </w:pPr>
      <w:r w:rsidRPr="007E4DB9">
        <w:rPr>
          <w:lang w:val="en-ZA"/>
        </w:rPr>
        <w:t>impersonate another person or business;</w:t>
      </w:r>
    </w:p>
    <w:p w14:paraId="6206BDF2" w14:textId="77777777" w:rsidR="007E4DB9" w:rsidRPr="007E4DB9" w:rsidRDefault="007E4DB9" w:rsidP="007E4DB9">
      <w:pPr>
        <w:numPr>
          <w:ilvl w:val="0"/>
          <w:numId w:val="20"/>
        </w:numPr>
        <w:rPr>
          <w:lang w:val="en-ZA"/>
        </w:rPr>
      </w:pPr>
      <w:r w:rsidRPr="007E4DB9">
        <w:rPr>
          <w:lang w:val="en-ZA"/>
        </w:rPr>
        <w:t>provide deliberately false account information;</w:t>
      </w:r>
    </w:p>
    <w:p w14:paraId="37B1C721" w14:textId="77777777" w:rsidR="007E4DB9" w:rsidRPr="007E4DB9" w:rsidRDefault="007E4DB9" w:rsidP="007E4DB9">
      <w:pPr>
        <w:numPr>
          <w:ilvl w:val="0"/>
          <w:numId w:val="20"/>
        </w:numPr>
        <w:rPr>
          <w:lang w:val="en-ZA"/>
        </w:rPr>
      </w:pPr>
      <w:r w:rsidRPr="007E4DB9">
        <w:rPr>
          <w:lang w:val="en-ZA"/>
        </w:rPr>
        <w:t>sell, transfer or commercially trade a Venturo account; or</w:t>
      </w:r>
    </w:p>
    <w:p w14:paraId="3A310B24" w14:textId="77777777" w:rsidR="007E4DB9" w:rsidRDefault="007E4DB9" w:rsidP="007E4DB9">
      <w:pPr>
        <w:numPr>
          <w:ilvl w:val="0"/>
          <w:numId w:val="20"/>
        </w:numPr>
        <w:rPr>
          <w:lang w:val="en-ZA"/>
        </w:rPr>
      </w:pPr>
      <w:r w:rsidRPr="007E4DB9">
        <w:rPr>
          <w:lang w:val="en-ZA"/>
        </w:rPr>
        <w:lastRenderedPageBreak/>
        <w:t>use another User's account without permission.</w:t>
      </w:r>
    </w:p>
    <w:p w14:paraId="5F1934DA" w14:textId="77777777" w:rsidR="00344113" w:rsidRPr="007E4DB9" w:rsidRDefault="00344113" w:rsidP="00344113">
      <w:pPr>
        <w:rPr>
          <w:lang w:val="en-ZA"/>
        </w:rPr>
      </w:pPr>
    </w:p>
    <w:p w14:paraId="068528DE" w14:textId="77777777" w:rsidR="007E4DB9" w:rsidRDefault="007E4DB9" w:rsidP="007E4DB9">
      <w:pPr>
        <w:rPr>
          <w:lang w:val="en-ZA"/>
        </w:rPr>
      </w:pPr>
      <w:r w:rsidRPr="007E4DB9">
        <w:rPr>
          <w:lang w:val="en-ZA"/>
        </w:rPr>
        <w:t>Where a User is legally unable to enter into an agreement independently, use of paid or contractual features must be undertaken with the involvement or permission of a parent, guardian or other person legally authorised to act on their behalf.</w:t>
      </w:r>
    </w:p>
    <w:p w14:paraId="5374170A" w14:textId="77777777" w:rsidR="00344113" w:rsidRPr="007E4DB9" w:rsidRDefault="00344113" w:rsidP="007E4DB9">
      <w:pPr>
        <w:rPr>
          <w:lang w:val="en-ZA"/>
        </w:rPr>
      </w:pPr>
    </w:p>
    <w:p w14:paraId="3D7D7662" w14:textId="77777777" w:rsidR="007E4DB9" w:rsidRPr="007E4DB9" w:rsidRDefault="007E4DB9" w:rsidP="007E4DB9">
      <w:pPr>
        <w:rPr>
          <w:lang w:val="en-ZA"/>
        </w:rPr>
      </w:pPr>
      <w:r w:rsidRPr="007E4DB9">
        <w:rPr>
          <w:lang w:val="en-ZA"/>
        </w:rPr>
        <w:t>Certain activities may have their own minimum age, supervision or participation requirements.</w:t>
      </w:r>
    </w:p>
    <w:p w14:paraId="11336E1D" w14:textId="347C53FA" w:rsidR="007E4DB9" w:rsidRPr="007E4DB9" w:rsidRDefault="007E4DB9" w:rsidP="007E4DB9">
      <w:pPr>
        <w:rPr>
          <w:lang w:val="en-ZA"/>
        </w:rPr>
      </w:pPr>
    </w:p>
    <w:p w14:paraId="7D140036" w14:textId="77777777" w:rsidR="007E4DB9" w:rsidRPr="00E8693F" w:rsidRDefault="007E4DB9" w:rsidP="00E8693F">
      <w:pPr>
        <w:pStyle w:val="Heading3"/>
        <w:rPr>
          <w:lang w:val="en-ZA"/>
        </w:rPr>
      </w:pPr>
      <w:r w:rsidRPr="00E8693F">
        <w:rPr>
          <w:lang w:val="en-ZA"/>
        </w:rPr>
        <w:t>5. Free &amp; Paid Features</w:t>
      </w:r>
    </w:p>
    <w:p w14:paraId="035901DF" w14:textId="77777777" w:rsidR="007E4DB9" w:rsidRPr="007E4DB9" w:rsidRDefault="007E4DB9" w:rsidP="007E4DB9">
      <w:pPr>
        <w:rPr>
          <w:lang w:val="en-ZA"/>
        </w:rPr>
      </w:pPr>
      <w:r w:rsidRPr="007E4DB9">
        <w:rPr>
          <w:lang w:val="en-ZA"/>
        </w:rPr>
        <w:t>Venturo may provide both free &amp; paid functionality.</w:t>
      </w:r>
    </w:p>
    <w:p w14:paraId="08A96B02" w14:textId="77777777" w:rsidR="007E4DB9" w:rsidRDefault="007E4DB9" w:rsidP="007E4DB9">
      <w:pPr>
        <w:rPr>
          <w:lang w:val="en-ZA"/>
        </w:rPr>
      </w:pPr>
      <w:r w:rsidRPr="007E4DB9">
        <w:rPr>
          <w:lang w:val="en-ZA"/>
        </w:rPr>
        <w:t>Free features may include access to selected discovery, activity, event, community or account functionality.</w:t>
      </w:r>
    </w:p>
    <w:p w14:paraId="5DDCB05F" w14:textId="77777777" w:rsidR="00E76612" w:rsidRPr="007E4DB9" w:rsidRDefault="00E76612" w:rsidP="007E4DB9">
      <w:pPr>
        <w:rPr>
          <w:lang w:val="en-ZA"/>
        </w:rPr>
      </w:pPr>
    </w:p>
    <w:p w14:paraId="667AD888" w14:textId="77777777" w:rsidR="007E4DB9" w:rsidRPr="007E4DB9" w:rsidRDefault="007E4DB9" w:rsidP="007E4DB9">
      <w:pPr>
        <w:rPr>
          <w:lang w:val="en-ZA"/>
        </w:rPr>
      </w:pPr>
      <w:r w:rsidRPr="007E4DB9">
        <w:rPr>
          <w:lang w:val="en-ZA"/>
        </w:rPr>
        <w:t>Venturo Membership may provide additional benefits such as:</w:t>
      </w:r>
    </w:p>
    <w:p w14:paraId="11D1CB13" w14:textId="77777777" w:rsidR="007E4DB9" w:rsidRPr="007E4DB9" w:rsidRDefault="007E4DB9" w:rsidP="007E4DB9">
      <w:pPr>
        <w:numPr>
          <w:ilvl w:val="0"/>
          <w:numId w:val="21"/>
        </w:numPr>
        <w:rPr>
          <w:lang w:val="en-ZA"/>
        </w:rPr>
      </w:pPr>
      <w:r w:rsidRPr="007E4DB9">
        <w:rPr>
          <w:lang w:val="en-ZA"/>
        </w:rPr>
        <w:t>personalised discovery features;</w:t>
      </w:r>
    </w:p>
    <w:p w14:paraId="3868606F" w14:textId="77777777" w:rsidR="007E4DB9" w:rsidRPr="007E4DB9" w:rsidRDefault="007E4DB9" w:rsidP="007E4DB9">
      <w:pPr>
        <w:numPr>
          <w:ilvl w:val="0"/>
          <w:numId w:val="21"/>
        </w:numPr>
        <w:rPr>
          <w:lang w:val="en-ZA"/>
        </w:rPr>
      </w:pPr>
      <w:r w:rsidRPr="007E4DB9">
        <w:rPr>
          <w:lang w:val="en-ZA"/>
        </w:rPr>
        <w:t>access to selected member benefits;</w:t>
      </w:r>
    </w:p>
    <w:p w14:paraId="17485593" w14:textId="77777777" w:rsidR="007E4DB9" w:rsidRPr="007E4DB9" w:rsidRDefault="007E4DB9" w:rsidP="007E4DB9">
      <w:pPr>
        <w:numPr>
          <w:ilvl w:val="0"/>
          <w:numId w:val="21"/>
        </w:numPr>
        <w:rPr>
          <w:lang w:val="en-ZA"/>
        </w:rPr>
      </w:pPr>
      <w:r w:rsidRPr="007E4DB9">
        <w:rPr>
          <w:lang w:val="en-ZA"/>
        </w:rPr>
        <w:t>discounts from participating businesses;</w:t>
      </w:r>
    </w:p>
    <w:p w14:paraId="4D07944F" w14:textId="77777777" w:rsidR="007E4DB9" w:rsidRPr="007E4DB9" w:rsidRDefault="007E4DB9" w:rsidP="007E4DB9">
      <w:pPr>
        <w:numPr>
          <w:ilvl w:val="0"/>
          <w:numId w:val="21"/>
        </w:numPr>
        <w:rPr>
          <w:lang w:val="en-ZA"/>
        </w:rPr>
      </w:pPr>
      <w:r w:rsidRPr="007E4DB9">
        <w:rPr>
          <w:lang w:val="en-ZA"/>
        </w:rPr>
        <w:t>member-only opportunities;</w:t>
      </w:r>
    </w:p>
    <w:p w14:paraId="36D18579" w14:textId="77777777" w:rsidR="007E4DB9" w:rsidRPr="007E4DB9" w:rsidRDefault="007E4DB9" w:rsidP="007E4DB9">
      <w:pPr>
        <w:numPr>
          <w:ilvl w:val="0"/>
          <w:numId w:val="21"/>
        </w:numPr>
        <w:rPr>
          <w:lang w:val="en-ZA"/>
        </w:rPr>
      </w:pPr>
      <w:r w:rsidRPr="007E4DB9">
        <w:rPr>
          <w:lang w:val="en-ZA"/>
        </w:rPr>
        <w:t>additional platform functionality; or</w:t>
      </w:r>
    </w:p>
    <w:p w14:paraId="1EFA4694" w14:textId="77777777" w:rsidR="007E4DB9" w:rsidRDefault="007E4DB9" w:rsidP="007E4DB9">
      <w:pPr>
        <w:numPr>
          <w:ilvl w:val="0"/>
          <w:numId w:val="21"/>
        </w:numPr>
        <w:rPr>
          <w:lang w:val="en-ZA"/>
        </w:rPr>
      </w:pPr>
      <w:r w:rsidRPr="007E4DB9">
        <w:rPr>
          <w:lang w:val="en-ZA"/>
        </w:rPr>
        <w:t>other benefits described at the time of subscription.</w:t>
      </w:r>
    </w:p>
    <w:p w14:paraId="6B4E66A3" w14:textId="77777777" w:rsidR="00E76612" w:rsidRPr="007E4DB9" w:rsidRDefault="00E76612" w:rsidP="00E76612">
      <w:pPr>
        <w:rPr>
          <w:lang w:val="en-ZA"/>
        </w:rPr>
      </w:pPr>
    </w:p>
    <w:p w14:paraId="02726A85" w14:textId="77777777" w:rsidR="007E4DB9" w:rsidRPr="007E4DB9" w:rsidRDefault="007E4DB9" w:rsidP="007E4DB9">
      <w:pPr>
        <w:rPr>
          <w:lang w:val="en-ZA"/>
        </w:rPr>
      </w:pPr>
      <w:r w:rsidRPr="007E4DB9">
        <w:rPr>
          <w:lang w:val="en-ZA"/>
        </w:rPr>
        <w:t>The features included in a membership may develop as Venturo evolves.</w:t>
      </w:r>
    </w:p>
    <w:p w14:paraId="7A6D201E" w14:textId="77777777" w:rsidR="007E4DB9" w:rsidRPr="007E4DB9" w:rsidRDefault="007E4DB9" w:rsidP="007E4DB9">
      <w:pPr>
        <w:rPr>
          <w:lang w:val="en-ZA"/>
        </w:rPr>
      </w:pPr>
      <w:r w:rsidRPr="007E4DB9">
        <w:rPr>
          <w:lang w:val="en-ZA"/>
        </w:rPr>
        <w:t xml:space="preserve">Material changes affecting a paid subscription will be communicated </w:t>
      </w:r>
      <w:proofErr w:type="gramStart"/>
      <w:r w:rsidRPr="007E4DB9">
        <w:rPr>
          <w:lang w:val="en-ZA"/>
        </w:rPr>
        <w:t>where</w:t>
      </w:r>
      <w:proofErr w:type="gramEnd"/>
      <w:r w:rsidRPr="007E4DB9">
        <w:rPr>
          <w:lang w:val="en-ZA"/>
        </w:rPr>
        <w:t xml:space="preserve"> reasonably necessary.</w:t>
      </w:r>
    </w:p>
    <w:p w14:paraId="47761AC2" w14:textId="20AE69F3" w:rsidR="007E4DB9" w:rsidRPr="007E4DB9" w:rsidRDefault="007E4DB9" w:rsidP="007E4DB9">
      <w:pPr>
        <w:rPr>
          <w:lang w:val="en-ZA"/>
        </w:rPr>
      </w:pPr>
    </w:p>
    <w:p w14:paraId="18ED58A0" w14:textId="77777777" w:rsidR="007E4DB9" w:rsidRPr="00E8693F" w:rsidRDefault="007E4DB9" w:rsidP="00E8693F">
      <w:pPr>
        <w:pStyle w:val="Heading3"/>
        <w:rPr>
          <w:lang w:val="en-ZA"/>
        </w:rPr>
      </w:pPr>
      <w:r w:rsidRPr="00E8693F">
        <w:rPr>
          <w:lang w:val="en-ZA"/>
        </w:rPr>
        <w:t>6. Venturo Membership</w:t>
      </w:r>
    </w:p>
    <w:p w14:paraId="646DA4ED" w14:textId="77777777" w:rsidR="007E4DB9" w:rsidRPr="007E4DB9" w:rsidRDefault="007E4DB9" w:rsidP="007E4DB9">
      <w:pPr>
        <w:rPr>
          <w:lang w:val="en-ZA"/>
        </w:rPr>
      </w:pPr>
      <w:r w:rsidRPr="007E4DB9">
        <w:rPr>
          <w:lang w:val="en-ZA"/>
        </w:rPr>
        <w:t>Venturo Membership is a recurring or fixed-period service offered by Venturo.</w:t>
      </w:r>
    </w:p>
    <w:p w14:paraId="5D5CF7C8" w14:textId="77777777" w:rsidR="007E4DB9" w:rsidRPr="007E4DB9" w:rsidRDefault="007E4DB9" w:rsidP="007E4DB9">
      <w:pPr>
        <w:rPr>
          <w:lang w:val="en-ZA"/>
        </w:rPr>
      </w:pPr>
      <w:r w:rsidRPr="007E4DB9">
        <w:rPr>
          <w:lang w:val="en-ZA"/>
        </w:rPr>
        <w:t>Before subscribing, the applicable membership screen or checkout will display relevant information including:</w:t>
      </w:r>
    </w:p>
    <w:p w14:paraId="529A8BC5" w14:textId="77777777" w:rsidR="007E4DB9" w:rsidRPr="007E4DB9" w:rsidRDefault="007E4DB9" w:rsidP="007E4DB9">
      <w:pPr>
        <w:numPr>
          <w:ilvl w:val="0"/>
          <w:numId w:val="22"/>
        </w:numPr>
        <w:rPr>
          <w:lang w:val="en-ZA"/>
        </w:rPr>
      </w:pPr>
      <w:r w:rsidRPr="007E4DB9">
        <w:rPr>
          <w:lang w:val="en-ZA"/>
        </w:rPr>
        <w:t>the membership price;</w:t>
      </w:r>
    </w:p>
    <w:p w14:paraId="0DF0F5C9" w14:textId="77777777" w:rsidR="007E4DB9" w:rsidRPr="007E4DB9" w:rsidRDefault="007E4DB9" w:rsidP="007E4DB9">
      <w:pPr>
        <w:numPr>
          <w:ilvl w:val="0"/>
          <w:numId w:val="22"/>
        </w:numPr>
        <w:rPr>
          <w:lang w:val="en-ZA"/>
        </w:rPr>
      </w:pPr>
      <w:r w:rsidRPr="007E4DB9">
        <w:rPr>
          <w:lang w:val="en-ZA"/>
        </w:rPr>
        <w:t>billing frequency;</w:t>
      </w:r>
    </w:p>
    <w:p w14:paraId="7011E51A" w14:textId="77777777" w:rsidR="007E4DB9" w:rsidRPr="007E4DB9" w:rsidRDefault="007E4DB9" w:rsidP="007E4DB9">
      <w:pPr>
        <w:numPr>
          <w:ilvl w:val="0"/>
          <w:numId w:val="22"/>
        </w:numPr>
        <w:rPr>
          <w:lang w:val="en-ZA"/>
        </w:rPr>
      </w:pPr>
      <w:r w:rsidRPr="007E4DB9">
        <w:rPr>
          <w:lang w:val="en-ZA"/>
        </w:rPr>
        <w:t>applicable membership benefits;</w:t>
      </w:r>
    </w:p>
    <w:p w14:paraId="798F026A" w14:textId="77777777" w:rsidR="007E4DB9" w:rsidRPr="007E4DB9" w:rsidRDefault="007E4DB9" w:rsidP="007E4DB9">
      <w:pPr>
        <w:numPr>
          <w:ilvl w:val="0"/>
          <w:numId w:val="22"/>
        </w:numPr>
        <w:rPr>
          <w:lang w:val="en-ZA"/>
        </w:rPr>
      </w:pPr>
      <w:r w:rsidRPr="007E4DB9">
        <w:rPr>
          <w:lang w:val="en-ZA"/>
        </w:rPr>
        <w:t>renewal information where applicable; and</w:t>
      </w:r>
    </w:p>
    <w:p w14:paraId="7E5C92F7" w14:textId="77777777" w:rsidR="007E4DB9" w:rsidRDefault="007E4DB9" w:rsidP="007E4DB9">
      <w:pPr>
        <w:numPr>
          <w:ilvl w:val="0"/>
          <w:numId w:val="22"/>
        </w:numPr>
        <w:rPr>
          <w:lang w:val="en-ZA"/>
        </w:rPr>
      </w:pPr>
      <w:r w:rsidRPr="007E4DB9">
        <w:rPr>
          <w:lang w:val="en-ZA"/>
        </w:rPr>
        <w:lastRenderedPageBreak/>
        <w:t>cancellation information.</w:t>
      </w:r>
    </w:p>
    <w:p w14:paraId="0B1F072A" w14:textId="77777777" w:rsidR="001E119F" w:rsidRPr="007E4DB9" w:rsidRDefault="001E119F" w:rsidP="001E119F">
      <w:pPr>
        <w:rPr>
          <w:lang w:val="en-ZA"/>
        </w:rPr>
      </w:pPr>
    </w:p>
    <w:p w14:paraId="407F14AD" w14:textId="77777777" w:rsidR="007E4DB9" w:rsidRPr="007E4DB9" w:rsidRDefault="007E4DB9" w:rsidP="007E4DB9">
      <w:pPr>
        <w:rPr>
          <w:lang w:val="en-ZA"/>
        </w:rPr>
      </w:pPr>
      <w:r w:rsidRPr="007E4DB9">
        <w:rPr>
          <w:lang w:val="en-ZA"/>
        </w:rPr>
        <w:t>A membership becomes active after the relevant payment or subscription has been successfully confirmed.</w:t>
      </w:r>
    </w:p>
    <w:p w14:paraId="66490FEE" w14:textId="77777777" w:rsidR="007E4DB9" w:rsidRPr="007E4DB9" w:rsidRDefault="007E4DB9" w:rsidP="007E4DB9">
      <w:pPr>
        <w:rPr>
          <w:lang w:val="en-ZA"/>
        </w:rPr>
      </w:pPr>
      <w:r w:rsidRPr="007E4DB9">
        <w:rPr>
          <w:lang w:val="en-ZA"/>
        </w:rPr>
        <w:t>Membership benefits apply to the eligible Venturo account associated with the subscription.</w:t>
      </w:r>
    </w:p>
    <w:p w14:paraId="1BF50A8F" w14:textId="5E2357BB" w:rsidR="007E4DB9" w:rsidRPr="007E4DB9" w:rsidRDefault="007E4DB9" w:rsidP="007E4DB9">
      <w:pPr>
        <w:rPr>
          <w:lang w:val="en-ZA"/>
        </w:rPr>
      </w:pPr>
    </w:p>
    <w:p w14:paraId="22A2D569" w14:textId="77777777" w:rsidR="007E4DB9" w:rsidRPr="00E8693F" w:rsidRDefault="007E4DB9" w:rsidP="00E8693F">
      <w:pPr>
        <w:pStyle w:val="Heading3"/>
        <w:rPr>
          <w:lang w:val="en-ZA"/>
        </w:rPr>
      </w:pPr>
      <w:r w:rsidRPr="00E8693F">
        <w:rPr>
          <w:lang w:val="en-ZA"/>
        </w:rPr>
        <w:t>7. Membership Purchased Through the Venturo Website</w:t>
      </w:r>
    </w:p>
    <w:p w14:paraId="5BE1DF3B" w14:textId="77777777" w:rsidR="007E4DB9" w:rsidRPr="007E4DB9" w:rsidRDefault="007E4DB9" w:rsidP="007E4DB9">
      <w:pPr>
        <w:rPr>
          <w:lang w:val="en-ZA"/>
        </w:rPr>
      </w:pPr>
      <w:r w:rsidRPr="007E4DB9">
        <w:rPr>
          <w:lang w:val="en-ZA"/>
        </w:rPr>
        <w:t>Website memberships may be processed through Venturo's approved payment service provider.</w:t>
      </w:r>
    </w:p>
    <w:p w14:paraId="033DBC38" w14:textId="77777777" w:rsidR="007E4DB9" w:rsidRDefault="007E4DB9" w:rsidP="007E4DB9">
      <w:pPr>
        <w:rPr>
          <w:lang w:val="en-ZA"/>
        </w:rPr>
      </w:pPr>
      <w:r w:rsidRPr="007E4DB9">
        <w:rPr>
          <w:lang w:val="en-ZA"/>
        </w:rPr>
        <w:t>Where a recurring subscription is offered, the applicable billing frequency &amp; renewal conditions will be shown before purchase.</w:t>
      </w:r>
    </w:p>
    <w:p w14:paraId="7863CD5B" w14:textId="77777777" w:rsidR="007C17DC" w:rsidRPr="007E4DB9" w:rsidRDefault="007C17DC" w:rsidP="007E4DB9">
      <w:pPr>
        <w:rPr>
          <w:lang w:val="en-ZA"/>
        </w:rPr>
      </w:pPr>
    </w:p>
    <w:p w14:paraId="726A6564" w14:textId="77777777" w:rsidR="007E4DB9" w:rsidRPr="007E4DB9" w:rsidRDefault="007E4DB9" w:rsidP="007E4DB9">
      <w:pPr>
        <w:rPr>
          <w:lang w:val="en-ZA"/>
        </w:rPr>
      </w:pPr>
      <w:r w:rsidRPr="007E4DB9">
        <w:rPr>
          <w:lang w:val="en-ZA"/>
        </w:rPr>
        <w:t>Customers may cancel future renewal in accordance with the cancellation process made available by Venturo.</w:t>
      </w:r>
    </w:p>
    <w:p w14:paraId="76C09E3F" w14:textId="77777777" w:rsidR="007E4DB9" w:rsidRDefault="007E4DB9" w:rsidP="007E4DB9">
      <w:pPr>
        <w:rPr>
          <w:lang w:val="en-ZA"/>
        </w:rPr>
      </w:pPr>
      <w:r w:rsidRPr="007E4DB9">
        <w:rPr>
          <w:lang w:val="en-ZA"/>
        </w:rPr>
        <w:t>Cancellation of future renewal does not automatically create a refund for a subscription period that has already been supplied.</w:t>
      </w:r>
    </w:p>
    <w:p w14:paraId="0C9A4B79" w14:textId="77777777" w:rsidR="007C17DC" w:rsidRPr="007E4DB9" w:rsidRDefault="007C17DC" w:rsidP="007E4DB9">
      <w:pPr>
        <w:rPr>
          <w:lang w:val="en-ZA"/>
        </w:rPr>
      </w:pPr>
    </w:p>
    <w:p w14:paraId="5683BD76" w14:textId="77777777" w:rsidR="007E4DB9" w:rsidRPr="007E4DB9" w:rsidRDefault="007E4DB9" w:rsidP="007E4DB9">
      <w:pPr>
        <w:rPr>
          <w:lang w:val="en-ZA"/>
        </w:rPr>
      </w:pPr>
      <w:r w:rsidRPr="007E4DB9">
        <w:rPr>
          <w:lang w:val="en-ZA"/>
        </w:rPr>
        <w:t xml:space="preserve">Refunds are dealt with under </w:t>
      </w:r>
      <w:r w:rsidRPr="007C17DC">
        <w:rPr>
          <w:rFonts w:ascii="Nunito SemiBold" w:hAnsi="Nunito SemiBold"/>
          <w:lang w:val="en-ZA"/>
        </w:rPr>
        <w:t>Venturo's Refund &amp; Cancellation Policy</w:t>
      </w:r>
      <w:r w:rsidRPr="007E4DB9">
        <w:rPr>
          <w:lang w:val="en-ZA"/>
        </w:rPr>
        <w:t xml:space="preserve"> and applicable law.</w:t>
      </w:r>
    </w:p>
    <w:p w14:paraId="17084B56" w14:textId="0E27E4D7" w:rsidR="007E4DB9" w:rsidRPr="007E4DB9" w:rsidRDefault="007E4DB9" w:rsidP="007E4DB9">
      <w:pPr>
        <w:rPr>
          <w:lang w:val="en-ZA"/>
        </w:rPr>
      </w:pPr>
    </w:p>
    <w:p w14:paraId="343ED233" w14:textId="77777777" w:rsidR="007E4DB9" w:rsidRPr="00E8693F" w:rsidRDefault="007E4DB9" w:rsidP="00E8693F">
      <w:pPr>
        <w:pStyle w:val="Heading3"/>
        <w:rPr>
          <w:lang w:val="en-ZA"/>
        </w:rPr>
      </w:pPr>
      <w:r w:rsidRPr="00E8693F">
        <w:rPr>
          <w:lang w:val="en-ZA"/>
        </w:rPr>
        <w:t>8. Membership Purchased Through an App Store</w:t>
      </w:r>
    </w:p>
    <w:p w14:paraId="6912AB97" w14:textId="77777777" w:rsidR="007E4DB9" w:rsidRDefault="007E4DB9" w:rsidP="007E4DB9">
      <w:pPr>
        <w:rPr>
          <w:lang w:val="en-ZA"/>
        </w:rPr>
      </w:pPr>
      <w:r w:rsidRPr="007E4DB9">
        <w:rPr>
          <w:lang w:val="en-ZA"/>
        </w:rPr>
        <w:t>Where a Venturo Membership is purchased through Apple or another authorised application marketplace, the purchase may also be subject to the applicable marketplace's terms, billing rules &amp; subscription-management procedures.</w:t>
      </w:r>
    </w:p>
    <w:p w14:paraId="57E01F0B" w14:textId="77777777" w:rsidR="0029313F" w:rsidRPr="007E4DB9" w:rsidRDefault="0029313F" w:rsidP="007E4DB9">
      <w:pPr>
        <w:rPr>
          <w:lang w:val="en-ZA"/>
        </w:rPr>
      </w:pPr>
    </w:p>
    <w:p w14:paraId="0C4DC17C" w14:textId="77777777" w:rsidR="007E4DB9" w:rsidRDefault="007E4DB9" w:rsidP="007E4DB9">
      <w:pPr>
        <w:rPr>
          <w:lang w:val="en-ZA"/>
        </w:rPr>
      </w:pPr>
      <w:r w:rsidRPr="007E4DB9">
        <w:rPr>
          <w:lang w:val="en-ZA"/>
        </w:rPr>
        <w:t>Payment processing, renewal, cancellation &amp; certain refund requests may be administered by the relevant application marketplace.</w:t>
      </w:r>
    </w:p>
    <w:p w14:paraId="2C2688ED" w14:textId="77777777" w:rsidR="0029313F" w:rsidRPr="007E4DB9" w:rsidRDefault="0029313F" w:rsidP="007E4DB9">
      <w:pPr>
        <w:rPr>
          <w:lang w:val="en-ZA"/>
        </w:rPr>
      </w:pPr>
    </w:p>
    <w:p w14:paraId="1E046EAB" w14:textId="77777777" w:rsidR="007E4DB9" w:rsidRDefault="007E4DB9" w:rsidP="007E4DB9">
      <w:pPr>
        <w:rPr>
          <w:lang w:val="en-ZA"/>
        </w:rPr>
      </w:pPr>
      <w:r w:rsidRPr="007E4DB9">
        <w:rPr>
          <w:lang w:val="en-ZA"/>
        </w:rPr>
        <w:t>Where a User legitimately holds an active Venturo Membership, Venturo may associate that membership entitlement with the User's Venturo account.</w:t>
      </w:r>
    </w:p>
    <w:p w14:paraId="3BA157BC" w14:textId="77777777" w:rsidR="0029313F" w:rsidRPr="007E4DB9" w:rsidRDefault="0029313F" w:rsidP="007E4DB9">
      <w:pPr>
        <w:rPr>
          <w:lang w:val="en-ZA"/>
        </w:rPr>
      </w:pPr>
    </w:p>
    <w:p w14:paraId="12961EC1" w14:textId="2FEEA922" w:rsidR="0029313F" w:rsidRDefault="007E4DB9">
      <w:pPr>
        <w:rPr>
          <w:lang w:val="en-ZA"/>
        </w:rPr>
      </w:pPr>
      <w:r w:rsidRPr="007E4DB9">
        <w:rPr>
          <w:lang w:val="en-ZA"/>
        </w:rPr>
        <w:t>The User remains responsible for managing any subscription through the platform through which that subscription was purchased where required.</w:t>
      </w:r>
      <w:r w:rsidR="0029313F">
        <w:rPr>
          <w:lang w:val="en-ZA"/>
        </w:rPr>
        <w:br w:type="page"/>
      </w:r>
    </w:p>
    <w:p w14:paraId="63641FF4" w14:textId="48F8F9DB" w:rsidR="007E4DB9" w:rsidRPr="00E8693F" w:rsidRDefault="007E4DB9" w:rsidP="0029313F">
      <w:pPr>
        <w:pStyle w:val="Heading3"/>
        <w:rPr>
          <w:lang w:val="en-ZA"/>
        </w:rPr>
      </w:pPr>
      <w:r w:rsidRPr="00E8693F">
        <w:rPr>
          <w:lang w:val="en-ZA"/>
        </w:rPr>
        <w:lastRenderedPageBreak/>
        <w:t>9. Member Benefits &amp; Discounts</w:t>
      </w:r>
    </w:p>
    <w:p w14:paraId="132ABE1E" w14:textId="77777777" w:rsidR="007E4DB9" w:rsidRDefault="007E4DB9" w:rsidP="007E4DB9">
      <w:pPr>
        <w:rPr>
          <w:lang w:val="en-ZA"/>
        </w:rPr>
      </w:pPr>
      <w:r w:rsidRPr="007E4DB9">
        <w:rPr>
          <w:lang w:val="en-ZA"/>
        </w:rPr>
        <w:t>Participating Activity Providers may offer discounts or other benefits to Venturo Members.</w:t>
      </w:r>
    </w:p>
    <w:p w14:paraId="04B2DB3D" w14:textId="77777777" w:rsidR="0029313F" w:rsidRPr="007E4DB9" w:rsidRDefault="0029313F" w:rsidP="007E4DB9">
      <w:pPr>
        <w:rPr>
          <w:lang w:val="en-ZA"/>
        </w:rPr>
      </w:pPr>
    </w:p>
    <w:p w14:paraId="69CC3CA5" w14:textId="77777777" w:rsidR="007E4DB9" w:rsidRPr="007E4DB9" w:rsidRDefault="007E4DB9" w:rsidP="007E4DB9">
      <w:pPr>
        <w:rPr>
          <w:lang w:val="en-ZA"/>
        </w:rPr>
      </w:pPr>
      <w:r w:rsidRPr="007E4DB9">
        <w:rPr>
          <w:lang w:val="en-ZA"/>
        </w:rPr>
        <w:t>Unless expressly stated otherwise:</w:t>
      </w:r>
    </w:p>
    <w:p w14:paraId="5B3F652D" w14:textId="77777777" w:rsidR="007E4DB9" w:rsidRPr="007E4DB9" w:rsidRDefault="007E4DB9" w:rsidP="007E4DB9">
      <w:pPr>
        <w:numPr>
          <w:ilvl w:val="0"/>
          <w:numId w:val="23"/>
        </w:numPr>
        <w:rPr>
          <w:lang w:val="en-ZA"/>
        </w:rPr>
      </w:pPr>
      <w:r w:rsidRPr="007E4DB9">
        <w:rPr>
          <w:lang w:val="en-ZA"/>
        </w:rPr>
        <w:t>the Activity Provider supplies the underlying activity;</w:t>
      </w:r>
    </w:p>
    <w:p w14:paraId="2A194405" w14:textId="77777777" w:rsidR="007E4DB9" w:rsidRPr="007E4DB9" w:rsidRDefault="007E4DB9" w:rsidP="007E4DB9">
      <w:pPr>
        <w:numPr>
          <w:ilvl w:val="0"/>
          <w:numId w:val="23"/>
        </w:numPr>
        <w:rPr>
          <w:lang w:val="en-ZA"/>
        </w:rPr>
      </w:pPr>
      <w:r w:rsidRPr="007E4DB9">
        <w:rPr>
          <w:lang w:val="en-ZA"/>
        </w:rPr>
        <w:t>the Member books directly with the Activity Provider;</w:t>
      </w:r>
    </w:p>
    <w:p w14:paraId="26533109" w14:textId="77777777" w:rsidR="007E4DB9" w:rsidRPr="007E4DB9" w:rsidRDefault="007E4DB9" w:rsidP="007E4DB9">
      <w:pPr>
        <w:numPr>
          <w:ilvl w:val="0"/>
          <w:numId w:val="23"/>
        </w:numPr>
        <w:rPr>
          <w:lang w:val="en-ZA"/>
        </w:rPr>
      </w:pPr>
      <w:r w:rsidRPr="007E4DB9">
        <w:rPr>
          <w:lang w:val="en-ZA"/>
        </w:rPr>
        <w:t>the Member pays the Activity Provider directly;</w:t>
      </w:r>
    </w:p>
    <w:p w14:paraId="608CE91B" w14:textId="77777777" w:rsidR="007E4DB9" w:rsidRPr="007E4DB9" w:rsidRDefault="007E4DB9" w:rsidP="007E4DB9">
      <w:pPr>
        <w:numPr>
          <w:ilvl w:val="0"/>
          <w:numId w:val="23"/>
        </w:numPr>
        <w:rPr>
          <w:lang w:val="en-ZA"/>
        </w:rPr>
      </w:pPr>
      <w:r w:rsidRPr="007E4DB9">
        <w:rPr>
          <w:lang w:val="en-ZA"/>
        </w:rPr>
        <w:t>the Activity Provider remains responsible for the activity; and</w:t>
      </w:r>
    </w:p>
    <w:p w14:paraId="18D78B8D" w14:textId="77777777" w:rsidR="007E4DB9" w:rsidRDefault="007E4DB9" w:rsidP="007E4DB9">
      <w:pPr>
        <w:numPr>
          <w:ilvl w:val="0"/>
          <w:numId w:val="23"/>
        </w:numPr>
        <w:rPr>
          <w:lang w:val="en-ZA"/>
        </w:rPr>
      </w:pPr>
      <w:r w:rsidRPr="007E4DB9">
        <w:rPr>
          <w:lang w:val="en-ZA"/>
        </w:rPr>
        <w:t>the Activity Provider's applicable booking, cancellation &amp; refund terms apply to the activity purchase.</w:t>
      </w:r>
    </w:p>
    <w:p w14:paraId="5085D39C" w14:textId="77777777" w:rsidR="0029313F" w:rsidRPr="007E4DB9" w:rsidRDefault="0029313F" w:rsidP="0029313F">
      <w:pPr>
        <w:rPr>
          <w:lang w:val="en-ZA"/>
        </w:rPr>
      </w:pPr>
    </w:p>
    <w:p w14:paraId="2011526D" w14:textId="77777777" w:rsidR="007E4DB9" w:rsidRPr="007E4DB9" w:rsidRDefault="007E4DB9" w:rsidP="007E4DB9">
      <w:pPr>
        <w:rPr>
          <w:lang w:val="en-ZA"/>
        </w:rPr>
      </w:pPr>
      <w:r w:rsidRPr="007E4DB9">
        <w:rPr>
          <w:lang w:val="en-ZA"/>
        </w:rPr>
        <w:t>Member Benefits may:</w:t>
      </w:r>
    </w:p>
    <w:p w14:paraId="5393EDE6" w14:textId="77777777" w:rsidR="007E4DB9" w:rsidRPr="007E4DB9" w:rsidRDefault="007E4DB9" w:rsidP="007E4DB9">
      <w:pPr>
        <w:numPr>
          <w:ilvl w:val="0"/>
          <w:numId w:val="24"/>
        </w:numPr>
        <w:rPr>
          <w:lang w:val="en-ZA"/>
        </w:rPr>
      </w:pPr>
      <w:r w:rsidRPr="007E4DB9">
        <w:rPr>
          <w:lang w:val="en-ZA"/>
        </w:rPr>
        <w:t>be subject to availability;</w:t>
      </w:r>
    </w:p>
    <w:p w14:paraId="6D1A6346" w14:textId="77777777" w:rsidR="007E4DB9" w:rsidRPr="007E4DB9" w:rsidRDefault="007E4DB9" w:rsidP="007E4DB9">
      <w:pPr>
        <w:numPr>
          <w:ilvl w:val="0"/>
          <w:numId w:val="24"/>
        </w:numPr>
        <w:rPr>
          <w:lang w:val="en-ZA"/>
        </w:rPr>
      </w:pPr>
      <w:r w:rsidRPr="007E4DB9">
        <w:rPr>
          <w:lang w:val="en-ZA"/>
        </w:rPr>
        <w:t>have specified redemption periods;</w:t>
      </w:r>
    </w:p>
    <w:p w14:paraId="285F62A7" w14:textId="77777777" w:rsidR="007E4DB9" w:rsidRPr="007E4DB9" w:rsidRDefault="007E4DB9" w:rsidP="007E4DB9">
      <w:pPr>
        <w:numPr>
          <w:ilvl w:val="0"/>
          <w:numId w:val="24"/>
        </w:numPr>
        <w:rPr>
          <w:lang w:val="en-ZA"/>
        </w:rPr>
      </w:pPr>
      <w:r w:rsidRPr="007E4DB9">
        <w:rPr>
          <w:lang w:val="en-ZA"/>
        </w:rPr>
        <w:t>exclude certain dates or products;</w:t>
      </w:r>
    </w:p>
    <w:p w14:paraId="6E585BA2" w14:textId="77777777" w:rsidR="007E4DB9" w:rsidRPr="007E4DB9" w:rsidRDefault="007E4DB9" w:rsidP="007E4DB9">
      <w:pPr>
        <w:numPr>
          <w:ilvl w:val="0"/>
          <w:numId w:val="24"/>
        </w:numPr>
        <w:rPr>
          <w:lang w:val="en-ZA"/>
        </w:rPr>
      </w:pPr>
      <w:r w:rsidRPr="007E4DB9">
        <w:rPr>
          <w:lang w:val="en-ZA"/>
        </w:rPr>
        <w:t>have capacity restrictions;</w:t>
      </w:r>
    </w:p>
    <w:p w14:paraId="4EC0542E" w14:textId="77777777" w:rsidR="007E4DB9" w:rsidRPr="007E4DB9" w:rsidRDefault="007E4DB9" w:rsidP="007E4DB9">
      <w:pPr>
        <w:numPr>
          <w:ilvl w:val="0"/>
          <w:numId w:val="24"/>
        </w:numPr>
        <w:rPr>
          <w:lang w:val="en-ZA"/>
        </w:rPr>
      </w:pPr>
      <w:r w:rsidRPr="007E4DB9">
        <w:rPr>
          <w:lang w:val="en-ZA"/>
        </w:rPr>
        <w:t>require advance booking;</w:t>
      </w:r>
    </w:p>
    <w:p w14:paraId="436A4C24" w14:textId="77777777" w:rsidR="007E4DB9" w:rsidRPr="007E4DB9" w:rsidRDefault="007E4DB9" w:rsidP="007E4DB9">
      <w:pPr>
        <w:numPr>
          <w:ilvl w:val="0"/>
          <w:numId w:val="24"/>
        </w:numPr>
        <w:rPr>
          <w:lang w:val="en-ZA"/>
        </w:rPr>
      </w:pPr>
      <w:r w:rsidRPr="007E4DB9">
        <w:rPr>
          <w:lang w:val="en-ZA"/>
        </w:rPr>
        <w:t>be limited to specified branches or locations; or</w:t>
      </w:r>
    </w:p>
    <w:p w14:paraId="5FF7DC57" w14:textId="77777777" w:rsidR="007E4DB9" w:rsidRDefault="007E4DB9" w:rsidP="007E4DB9">
      <w:pPr>
        <w:numPr>
          <w:ilvl w:val="0"/>
          <w:numId w:val="24"/>
        </w:numPr>
        <w:rPr>
          <w:lang w:val="en-ZA"/>
        </w:rPr>
      </w:pPr>
      <w:r w:rsidRPr="007E4DB9">
        <w:rPr>
          <w:lang w:val="en-ZA"/>
        </w:rPr>
        <w:t>contain additional conditions disclosed with the offer.</w:t>
      </w:r>
    </w:p>
    <w:p w14:paraId="4E0C4A3D" w14:textId="77777777" w:rsidR="0029313F" w:rsidRPr="007E4DB9" w:rsidRDefault="0029313F" w:rsidP="0029313F">
      <w:pPr>
        <w:rPr>
          <w:lang w:val="en-ZA"/>
        </w:rPr>
      </w:pPr>
    </w:p>
    <w:p w14:paraId="42CCD896" w14:textId="77777777" w:rsidR="007E4DB9" w:rsidRDefault="007E4DB9" w:rsidP="007E4DB9">
      <w:pPr>
        <w:rPr>
          <w:lang w:val="en-ZA"/>
        </w:rPr>
      </w:pPr>
      <w:r w:rsidRPr="007E4DB9">
        <w:rPr>
          <w:lang w:val="en-ZA"/>
        </w:rPr>
        <w:t>Participating businesses are responsible for honouring valid Member Benefits they have agreed to provide.</w:t>
      </w:r>
    </w:p>
    <w:p w14:paraId="485C16C6" w14:textId="77777777" w:rsidR="0029313F" w:rsidRPr="007E4DB9" w:rsidRDefault="0029313F" w:rsidP="007E4DB9">
      <w:pPr>
        <w:rPr>
          <w:lang w:val="en-ZA"/>
        </w:rPr>
      </w:pPr>
    </w:p>
    <w:p w14:paraId="479DCA4F" w14:textId="77777777" w:rsidR="007E4DB9" w:rsidRDefault="007E4DB9" w:rsidP="007E4DB9">
      <w:pPr>
        <w:rPr>
          <w:lang w:val="en-ZA"/>
        </w:rPr>
      </w:pPr>
      <w:r w:rsidRPr="007E4DB9">
        <w:rPr>
          <w:lang w:val="en-ZA"/>
        </w:rPr>
        <w:t xml:space="preserve">If a </w:t>
      </w:r>
      <w:proofErr w:type="gramStart"/>
      <w:r w:rsidRPr="007E4DB9">
        <w:rPr>
          <w:lang w:val="en-ZA"/>
        </w:rPr>
        <w:t>Member</w:t>
      </w:r>
      <w:proofErr w:type="gramEnd"/>
      <w:r w:rsidRPr="007E4DB9">
        <w:rPr>
          <w:lang w:val="en-ZA"/>
        </w:rPr>
        <w:t xml:space="preserve"> </w:t>
      </w:r>
      <w:proofErr w:type="gramStart"/>
      <w:r w:rsidRPr="007E4DB9">
        <w:rPr>
          <w:lang w:val="en-ZA"/>
        </w:rPr>
        <w:t>experiences difficulty</w:t>
      </w:r>
      <w:proofErr w:type="gramEnd"/>
      <w:r w:rsidRPr="007E4DB9">
        <w:rPr>
          <w:lang w:val="en-ZA"/>
        </w:rPr>
        <w:t xml:space="preserve"> redeeming a benefit, the Member should notify Venturo so that the matter can be investigated.</w:t>
      </w:r>
    </w:p>
    <w:p w14:paraId="1B6FC035" w14:textId="77777777" w:rsidR="00931089" w:rsidRPr="007E4DB9" w:rsidRDefault="00931089" w:rsidP="007E4DB9">
      <w:pPr>
        <w:rPr>
          <w:lang w:val="en-ZA"/>
        </w:rPr>
      </w:pPr>
    </w:p>
    <w:p w14:paraId="0B670E0C" w14:textId="77777777" w:rsidR="007E4DB9" w:rsidRPr="007E4DB9" w:rsidRDefault="007E4DB9" w:rsidP="007E4DB9">
      <w:pPr>
        <w:rPr>
          <w:lang w:val="en-ZA"/>
        </w:rPr>
      </w:pPr>
      <w:r w:rsidRPr="007E4DB9">
        <w:rPr>
          <w:lang w:val="en-ZA"/>
        </w:rPr>
        <w:t>A Member Benefit has no independent cash value unless expressly stated otherwise.</w:t>
      </w:r>
    </w:p>
    <w:p w14:paraId="0B929191" w14:textId="77CF44CB" w:rsidR="007E4DB9" w:rsidRPr="007E4DB9" w:rsidRDefault="007E4DB9" w:rsidP="007E4DB9">
      <w:pPr>
        <w:rPr>
          <w:lang w:val="en-ZA"/>
        </w:rPr>
      </w:pPr>
    </w:p>
    <w:p w14:paraId="10E72BCA" w14:textId="77777777" w:rsidR="007E4DB9" w:rsidRPr="00E8693F" w:rsidRDefault="007E4DB9" w:rsidP="00E8693F">
      <w:pPr>
        <w:pStyle w:val="Heading3"/>
        <w:rPr>
          <w:lang w:val="en-ZA"/>
        </w:rPr>
      </w:pPr>
      <w:r w:rsidRPr="00E8693F">
        <w:rPr>
          <w:lang w:val="en-ZA"/>
        </w:rPr>
        <w:t>10. Third-Party Activities &amp; Businesses</w:t>
      </w:r>
    </w:p>
    <w:p w14:paraId="0F879C22" w14:textId="77777777" w:rsidR="007E4DB9" w:rsidRDefault="007E4DB9" w:rsidP="007E4DB9">
      <w:pPr>
        <w:rPr>
          <w:lang w:val="en-ZA"/>
        </w:rPr>
      </w:pPr>
      <w:r w:rsidRPr="007E4DB9">
        <w:rPr>
          <w:lang w:val="en-ZA"/>
        </w:rPr>
        <w:t>Many activities displayed through Venturo are supplied by independent Activity Providers.</w:t>
      </w:r>
    </w:p>
    <w:p w14:paraId="4EA91E28" w14:textId="77777777" w:rsidR="00931089" w:rsidRDefault="00931089" w:rsidP="007E4DB9">
      <w:pPr>
        <w:rPr>
          <w:lang w:val="en-ZA"/>
        </w:rPr>
      </w:pPr>
    </w:p>
    <w:p w14:paraId="3BE3E057" w14:textId="77777777" w:rsidR="00931089" w:rsidRPr="007E4DB9" w:rsidRDefault="00931089" w:rsidP="007E4DB9">
      <w:pPr>
        <w:rPr>
          <w:lang w:val="en-ZA"/>
        </w:rPr>
      </w:pPr>
    </w:p>
    <w:p w14:paraId="607D7D38" w14:textId="77777777" w:rsidR="007E4DB9" w:rsidRPr="007E4DB9" w:rsidRDefault="007E4DB9" w:rsidP="007E4DB9">
      <w:pPr>
        <w:rPr>
          <w:lang w:val="en-ZA"/>
        </w:rPr>
      </w:pPr>
      <w:r w:rsidRPr="007E4DB9">
        <w:rPr>
          <w:lang w:val="en-ZA"/>
        </w:rPr>
        <w:lastRenderedPageBreak/>
        <w:t>Venturo may provide information including:</w:t>
      </w:r>
    </w:p>
    <w:p w14:paraId="4939C860" w14:textId="77777777" w:rsidR="007E4DB9" w:rsidRPr="007E4DB9" w:rsidRDefault="007E4DB9" w:rsidP="007E4DB9">
      <w:pPr>
        <w:numPr>
          <w:ilvl w:val="0"/>
          <w:numId w:val="25"/>
        </w:numPr>
        <w:rPr>
          <w:lang w:val="en-ZA"/>
        </w:rPr>
      </w:pPr>
      <w:r w:rsidRPr="007E4DB9">
        <w:rPr>
          <w:lang w:val="en-ZA"/>
        </w:rPr>
        <w:t>activity descriptions;</w:t>
      </w:r>
    </w:p>
    <w:p w14:paraId="48C8EE74" w14:textId="77777777" w:rsidR="007E4DB9" w:rsidRPr="007E4DB9" w:rsidRDefault="007E4DB9" w:rsidP="007E4DB9">
      <w:pPr>
        <w:numPr>
          <w:ilvl w:val="0"/>
          <w:numId w:val="25"/>
        </w:numPr>
        <w:rPr>
          <w:lang w:val="en-ZA"/>
        </w:rPr>
      </w:pPr>
      <w:r w:rsidRPr="007E4DB9">
        <w:rPr>
          <w:lang w:val="en-ZA"/>
        </w:rPr>
        <w:t>indicative prices;</w:t>
      </w:r>
    </w:p>
    <w:p w14:paraId="5F70C157" w14:textId="77777777" w:rsidR="007E4DB9" w:rsidRPr="007E4DB9" w:rsidRDefault="007E4DB9" w:rsidP="007E4DB9">
      <w:pPr>
        <w:numPr>
          <w:ilvl w:val="0"/>
          <w:numId w:val="25"/>
        </w:numPr>
        <w:rPr>
          <w:lang w:val="en-ZA"/>
        </w:rPr>
      </w:pPr>
      <w:r w:rsidRPr="007E4DB9">
        <w:rPr>
          <w:lang w:val="en-ZA"/>
        </w:rPr>
        <w:t>locations;</w:t>
      </w:r>
    </w:p>
    <w:p w14:paraId="03B60159" w14:textId="77777777" w:rsidR="007E4DB9" w:rsidRPr="007E4DB9" w:rsidRDefault="007E4DB9" w:rsidP="007E4DB9">
      <w:pPr>
        <w:numPr>
          <w:ilvl w:val="0"/>
          <w:numId w:val="25"/>
        </w:numPr>
        <w:rPr>
          <w:lang w:val="en-ZA"/>
        </w:rPr>
      </w:pPr>
      <w:r w:rsidRPr="007E4DB9">
        <w:rPr>
          <w:lang w:val="en-ZA"/>
        </w:rPr>
        <w:t>contact information;</w:t>
      </w:r>
    </w:p>
    <w:p w14:paraId="785E6588" w14:textId="77777777" w:rsidR="007E4DB9" w:rsidRPr="007E4DB9" w:rsidRDefault="007E4DB9" w:rsidP="007E4DB9">
      <w:pPr>
        <w:numPr>
          <w:ilvl w:val="0"/>
          <w:numId w:val="25"/>
        </w:numPr>
        <w:rPr>
          <w:lang w:val="en-ZA"/>
        </w:rPr>
      </w:pPr>
      <w:r w:rsidRPr="007E4DB9">
        <w:rPr>
          <w:lang w:val="en-ZA"/>
        </w:rPr>
        <w:t>operating hours;</w:t>
      </w:r>
    </w:p>
    <w:p w14:paraId="586A0712" w14:textId="77777777" w:rsidR="007E4DB9" w:rsidRPr="007E4DB9" w:rsidRDefault="007E4DB9" w:rsidP="007E4DB9">
      <w:pPr>
        <w:numPr>
          <w:ilvl w:val="0"/>
          <w:numId w:val="25"/>
        </w:numPr>
        <w:rPr>
          <w:lang w:val="en-ZA"/>
        </w:rPr>
      </w:pPr>
      <w:r w:rsidRPr="007E4DB9">
        <w:rPr>
          <w:lang w:val="en-ZA"/>
        </w:rPr>
        <w:t>booking information;</w:t>
      </w:r>
    </w:p>
    <w:p w14:paraId="769E1055" w14:textId="77777777" w:rsidR="007E4DB9" w:rsidRPr="007E4DB9" w:rsidRDefault="007E4DB9" w:rsidP="007E4DB9">
      <w:pPr>
        <w:numPr>
          <w:ilvl w:val="0"/>
          <w:numId w:val="25"/>
        </w:numPr>
        <w:rPr>
          <w:lang w:val="en-ZA"/>
        </w:rPr>
      </w:pPr>
      <w:r w:rsidRPr="007E4DB9">
        <w:rPr>
          <w:lang w:val="en-ZA"/>
        </w:rPr>
        <w:t>photographs;</w:t>
      </w:r>
    </w:p>
    <w:p w14:paraId="28E58212" w14:textId="77777777" w:rsidR="007E4DB9" w:rsidRPr="007E4DB9" w:rsidRDefault="007E4DB9" w:rsidP="007E4DB9">
      <w:pPr>
        <w:numPr>
          <w:ilvl w:val="0"/>
          <w:numId w:val="25"/>
        </w:numPr>
        <w:rPr>
          <w:lang w:val="en-ZA"/>
        </w:rPr>
      </w:pPr>
      <w:r w:rsidRPr="007E4DB9">
        <w:rPr>
          <w:lang w:val="en-ZA"/>
        </w:rPr>
        <w:t>suitability information;</w:t>
      </w:r>
    </w:p>
    <w:p w14:paraId="07BBA351" w14:textId="77777777" w:rsidR="007E4DB9" w:rsidRPr="007E4DB9" w:rsidRDefault="007E4DB9" w:rsidP="007E4DB9">
      <w:pPr>
        <w:numPr>
          <w:ilvl w:val="0"/>
          <w:numId w:val="25"/>
        </w:numPr>
        <w:rPr>
          <w:lang w:val="en-ZA"/>
        </w:rPr>
      </w:pPr>
      <w:r w:rsidRPr="007E4DB9">
        <w:rPr>
          <w:lang w:val="en-ZA"/>
        </w:rPr>
        <w:t>Member Benefits; and</w:t>
      </w:r>
    </w:p>
    <w:p w14:paraId="4475056F" w14:textId="77777777" w:rsidR="007E4DB9" w:rsidRDefault="007E4DB9" w:rsidP="007E4DB9">
      <w:pPr>
        <w:numPr>
          <w:ilvl w:val="0"/>
          <w:numId w:val="25"/>
        </w:numPr>
        <w:rPr>
          <w:lang w:val="en-ZA"/>
        </w:rPr>
      </w:pPr>
      <w:r w:rsidRPr="007E4DB9">
        <w:rPr>
          <w:lang w:val="en-ZA"/>
        </w:rPr>
        <w:t>other relevant information.</w:t>
      </w:r>
    </w:p>
    <w:p w14:paraId="2E00B866" w14:textId="77777777" w:rsidR="00931089" w:rsidRPr="007E4DB9" w:rsidRDefault="00931089" w:rsidP="00931089">
      <w:pPr>
        <w:rPr>
          <w:lang w:val="en-ZA"/>
        </w:rPr>
      </w:pPr>
    </w:p>
    <w:p w14:paraId="585E5734" w14:textId="77777777" w:rsidR="007E4DB9" w:rsidRDefault="007E4DB9" w:rsidP="007E4DB9">
      <w:pPr>
        <w:rPr>
          <w:lang w:val="en-ZA"/>
        </w:rPr>
      </w:pPr>
      <w:r w:rsidRPr="007E4DB9">
        <w:rPr>
          <w:lang w:val="en-ZA"/>
        </w:rPr>
        <w:t>Where a User books &amp; pays an independent Activity Provider directly, the agreement for that activity is between the User and the Activity Provider.</w:t>
      </w:r>
    </w:p>
    <w:p w14:paraId="343CFB86" w14:textId="77777777" w:rsidR="00414C29" w:rsidRPr="007E4DB9" w:rsidRDefault="00414C29" w:rsidP="007E4DB9">
      <w:pPr>
        <w:rPr>
          <w:lang w:val="en-ZA"/>
        </w:rPr>
      </w:pPr>
    </w:p>
    <w:p w14:paraId="3644449A" w14:textId="77777777" w:rsidR="007E4DB9" w:rsidRPr="007E4DB9" w:rsidRDefault="007E4DB9" w:rsidP="007E4DB9">
      <w:pPr>
        <w:rPr>
          <w:lang w:val="en-ZA"/>
        </w:rPr>
      </w:pPr>
      <w:r w:rsidRPr="007E4DB9">
        <w:rPr>
          <w:lang w:val="en-ZA"/>
        </w:rPr>
        <w:t>The Activity Provider is responsible for matters relating to its service, including:</w:t>
      </w:r>
    </w:p>
    <w:p w14:paraId="74089232" w14:textId="77777777" w:rsidR="007E4DB9" w:rsidRPr="007E4DB9" w:rsidRDefault="007E4DB9" w:rsidP="007E4DB9">
      <w:pPr>
        <w:numPr>
          <w:ilvl w:val="0"/>
          <w:numId w:val="26"/>
        </w:numPr>
        <w:rPr>
          <w:lang w:val="en-ZA"/>
        </w:rPr>
      </w:pPr>
      <w:r w:rsidRPr="007E4DB9">
        <w:rPr>
          <w:lang w:val="en-ZA"/>
        </w:rPr>
        <w:t>availability;</w:t>
      </w:r>
    </w:p>
    <w:p w14:paraId="07DD8898" w14:textId="77777777" w:rsidR="007E4DB9" w:rsidRPr="007E4DB9" w:rsidRDefault="007E4DB9" w:rsidP="007E4DB9">
      <w:pPr>
        <w:numPr>
          <w:ilvl w:val="0"/>
          <w:numId w:val="26"/>
        </w:numPr>
        <w:rPr>
          <w:lang w:val="en-ZA"/>
        </w:rPr>
      </w:pPr>
      <w:r w:rsidRPr="007E4DB9">
        <w:rPr>
          <w:lang w:val="en-ZA"/>
        </w:rPr>
        <w:t>bookings;</w:t>
      </w:r>
    </w:p>
    <w:p w14:paraId="58CDEF95" w14:textId="77777777" w:rsidR="007E4DB9" w:rsidRPr="007E4DB9" w:rsidRDefault="007E4DB9" w:rsidP="007E4DB9">
      <w:pPr>
        <w:numPr>
          <w:ilvl w:val="0"/>
          <w:numId w:val="26"/>
        </w:numPr>
        <w:rPr>
          <w:lang w:val="en-ZA"/>
        </w:rPr>
      </w:pPr>
      <w:r w:rsidRPr="007E4DB9">
        <w:rPr>
          <w:lang w:val="en-ZA"/>
        </w:rPr>
        <w:t>payment;</w:t>
      </w:r>
    </w:p>
    <w:p w14:paraId="6F6D0217" w14:textId="77777777" w:rsidR="007E4DB9" w:rsidRPr="007E4DB9" w:rsidRDefault="007E4DB9" w:rsidP="007E4DB9">
      <w:pPr>
        <w:numPr>
          <w:ilvl w:val="0"/>
          <w:numId w:val="26"/>
        </w:numPr>
        <w:rPr>
          <w:lang w:val="en-ZA"/>
        </w:rPr>
      </w:pPr>
      <w:r w:rsidRPr="007E4DB9">
        <w:rPr>
          <w:lang w:val="en-ZA"/>
        </w:rPr>
        <w:t>service delivery;</w:t>
      </w:r>
    </w:p>
    <w:p w14:paraId="43F619D3" w14:textId="77777777" w:rsidR="007E4DB9" w:rsidRPr="007E4DB9" w:rsidRDefault="007E4DB9" w:rsidP="007E4DB9">
      <w:pPr>
        <w:numPr>
          <w:ilvl w:val="0"/>
          <w:numId w:val="26"/>
        </w:numPr>
        <w:rPr>
          <w:lang w:val="en-ZA"/>
        </w:rPr>
      </w:pPr>
      <w:r w:rsidRPr="007E4DB9">
        <w:rPr>
          <w:lang w:val="en-ZA"/>
        </w:rPr>
        <w:t>safety requirements;</w:t>
      </w:r>
    </w:p>
    <w:p w14:paraId="53499C07" w14:textId="77777777" w:rsidR="007E4DB9" w:rsidRPr="007E4DB9" w:rsidRDefault="007E4DB9" w:rsidP="007E4DB9">
      <w:pPr>
        <w:numPr>
          <w:ilvl w:val="0"/>
          <w:numId w:val="26"/>
        </w:numPr>
        <w:rPr>
          <w:lang w:val="en-ZA"/>
        </w:rPr>
      </w:pPr>
      <w:r w:rsidRPr="007E4DB9">
        <w:rPr>
          <w:lang w:val="en-ZA"/>
        </w:rPr>
        <w:t>cancellations;</w:t>
      </w:r>
    </w:p>
    <w:p w14:paraId="49F3935B" w14:textId="77777777" w:rsidR="007E4DB9" w:rsidRPr="007E4DB9" w:rsidRDefault="007E4DB9" w:rsidP="007E4DB9">
      <w:pPr>
        <w:numPr>
          <w:ilvl w:val="0"/>
          <w:numId w:val="26"/>
        </w:numPr>
        <w:rPr>
          <w:lang w:val="en-ZA"/>
        </w:rPr>
      </w:pPr>
      <w:r w:rsidRPr="007E4DB9">
        <w:rPr>
          <w:lang w:val="en-ZA"/>
        </w:rPr>
        <w:t>refunds;</w:t>
      </w:r>
    </w:p>
    <w:p w14:paraId="2068E998" w14:textId="77777777" w:rsidR="007E4DB9" w:rsidRPr="007E4DB9" w:rsidRDefault="007E4DB9" w:rsidP="007E4DB9">
      <w:pPr>
        <w:numPr>
          <w:ilvl w:val="0"/>
          <w:numId w:val="26"/>
        </w:numPr>
        <w:rPr>
          <w:lang w:val="en-ZA"/>
        </w:rPr>
      </w:pPr>
      <w:r w:rsidRPr="007E4DB9">
        <w:rPr>
          <w:lang w:val="en-ZA"/>
        </w:rPr>
        <w:t>venue rules; and</w:t>
      </w:r>
    </w:p>
    <w:p w14:paraId="73D63665" w14:textId="77777777" w:rsidR="007E4DB9" w:rsidRDefault="007E4DB9" w:rsidP="007E4DB9">
      <w:pPr>
        <w:numPr>
          <w:ilvl w:val="0"/>
          <w:numId w:val="26"/>
        </w:numPr>
        <w:rPr>
          <w:lang w:val="en-ZA"/>
        </w:rPr>
      </w:pPr>
      <w:r w:rsidRPr="007E4DB9">
        <w:rPr>
          <w:lang w:val="en-ZA"/>
        </w:rPr>
        <w:t>customer service relating to the activity.</w:t>
      </w:r>
    </w:p>
    <w:p w14:paraId="13194D57" w14:textId="77777777" w:rsidR="00196302" w:rsidRPr="007E4DB9" w:rsidRDefault="00196302" w:rsidP="00196302">
      <w:pPr>
        <w:rPr>
          <w:lang w:val="en-ZA"/>
        </w:rPr>
      </w:pPr>
    </w:p>
    <w:p w14:paraId="7BF1BA26" w14:textId="77777777" w:rsidR="007E4DB9" w:rsidRPr="007E4DB9" w:rsidRDefault="007E4DB9" w:rsidP="007E4DB9">
      <w:pPr>
        <w:rPr>
          <w:lang w:val="en-ZA"/>
        </w:rPr>
      </w:pPr>
      <w:r w:rsidRPr="007E4DB9">
        <w:rPr>
          <w:lang w:val="en-ZA"/>
        </w:rPr>
        <w:t>Venturo does not currently collect, hold or distribute customer booking funds on behalf of independent Activity Providers unless a particular transaction expressly states otherwise.</w:t>
      </w:r>
    </w:p>
    <w:p w14:paraId="037F2E95" w14:textId="658F0A24" w:rsidR="007E4DB9" w:rsidRPr="007E4DB9" w:rsidRDefault="007E4DB9" w:rsidP="007E4DB9">
      <w:pPr>
        <w:rPr>
          <w:lang w:val="en-ZA"/>
        </w:rPr>
      </w:pPr>
    </w:p>
    <w:p w14:paraId="412AB776" w14:textId="77777777" w:rsidR="007E4DB9" w:rsidRPr="00E8693F" w:rsidRDefault="007E4DB9" w:rsidP="00E8693F">
      <w:pPr>
        <w:pStyle w:val="Heading3"/>
        <w:rPr>
          <w:lang w:val="en-ZA"/>
        </w:rPr>
      </w:pPr>
      <w:r w:rsidRPr="00E8693F">
        <w:rPr>
          <w:lang w:val="en-ZA"/>
        </w:rPr>
        <w:t>11. Accuracy of Third-Party Information</w:t>
      </w:r>
    </w:p>
    <w:p w14:paraId="1ECCFF96" w14:textId="77777777" w:rsidR="007E4DB9" w:rsidRPr="007E4DB9" w:rsidRDefault="007E4DB9" w:rsidP="007E4DB9">
      <w:pPr>
        <w:rPr>
          <w:lang w:val="en-ZA"/>
        </w:rPr>
      </w:pPr>
      <w:r w:rsidRPr="007E4DB9">
        <w:rPr>
          <w:lang w:val="en-ZA"/>
        </w:rPr>
        <w:t>Venturo aims to provide useful &amp; reasonably accurate information.</w:t>
      </w:r>
    </w:p>
    <w:p w14:paraId="3975EF8A" w14:textId="77777777" w:rsidR="007E4DB9" w:rsidRDefault="007E4DB9" w:rsidP="007E4DB9">
      <w:pPr>
        <w:rPr>
          <w:lang w:val="en-ZA"/>
        </w:rPr>
      </w:pPr>
      <w:r w:rsidRPr="007E4DB9">
        <w:rPr>
          <w:lang w:val="en-ZA"/>
        </w:rPr>
        <w:t>Activity information may change after it has been published.</w:t>
      </w:r>
    </w:p>
    <w:p w14:paraId="67C6176D" w14:textId="77777777" w:rsidR="00196302" w:rsidRDefault="00196302" w:rsidP="007E4DB9">
      <w:pPr>
        <w:rPr>
          <w:lang w:val="en-ZA"/>
        </w:rPr>
      </w:pPr>
    </w:p>
    <w:p w14:paraId="2D3490DA" w14:textId="77777777" w:rsidR="00196302" w:rsidRPr="007E4DB9" w:rsidRDefault="00196302" w:rsidP="007E4DB9">
      <w:pPr>
        <w:rPr>
          <w:lang w:val="en-ZA"/>
        </w:rPr>
      </w:pPr>
    </w:p>
    <w:p w14:paraId="7C7356FF" w14:textId="77777777" w:rsidR="007E4DB9" w:rsidRPr="007E4DB9" w:rsidRDefault="007E4DB9" w:rsidP="007E4DB9">
      <w:pPr>
        <w:rPr>
          <w:lang w:val="en-ZA"/>
        </w:rPr>
      </w:pPr>
      <w:r w:rsidRPr="007E4DB9">
        <w:rPr>
          <w:lang w:val="en-ZA"/>
        </w:rPr>
        <w:lastRenderedPageBreak/>
        <w:t>Changes may include:</w:t>
      </w:r>
    </w:p>
    <w:p w14:paraId="6FDD7AFB" w14:textId="77777777" w:rsidR="007E4DB9" w:rsidRPr="007E4DB9" w:rsidRDefault="007E4DB9" w:rsidP="007E4DB9">
      <w:pPr>
        <w:numPr>
          <w:ilvl w:val="0"/>
          <w:numId w:val="27"/>
        </w:numPr>
        <w:rPr>
          <w:lang w:val="en-ZA"/>
        </w:rPr>
      </w:pPr>
      <w:r w:rsidRPr="007E4DB9">
        <w:rPr>
          <w:lang w:val="en-ZA"/>
        </w:rPr>
        <w:t>prices;</w:t>
      </w:r>
    </w:p>
    <w:p w14:paraId="1EC3E340" w14:textId="77777777" w:rsidR="007E4DB9" w:rsidRPr="007E4DB9" w:rsidRDefault="007E4DB9" w:rsidP="007E4DB9">
      <w:pPr>
        <w:numPr>
          <w:ilvl w:val="0"/>
          <w:numId w:val="27"/>
        </w:numPr>
        <w:rPr>
          <w:lang w:val="en-ZA"/>
        </w:rPr>
      </w:pPr>
      <w:r w:rsidRPr="007E4DB9">
        <w:rPr>
          <w:lang w:val="en-ZA"/>
        </w:rPr>
        <w:t>operating hours;</w:t>
      </w:r>
    </w:p>
    <w:p w14:paraId="5BF1CFA9" w14:textId="77777777" w:rsidR="007E4DB9" w:rsidRPr="007E4DB9" w:rsidRDefault="007E4DB9" w:rsidP="007E4DB9">
      <w:pPr>
        <w:numPr>
          <w:ilvl w:val="0"/>
          <w:numId w:val="27"/>
        </w:numPr>
        <w:rPr>
          <w:lang w:val="en-ZA"/>
        </w:rPr>
      </w:pPr>
      <w:r w:rsidRPr="007E4DB9">
        <w:rPr>
          <w:lang w:val="en-ZA"/>
        </w:rPr>
        <w:t>availability;</w:t>
      </w:r>
    </w:p>
    <w:p w14:paraId="66B8762F" w14:textId="77777777" w:rsidR="007E4DB9" w:rsidRPr="007E4DB9" w:rsidRDefault="007E4DB9" w:rsidP="007E4DB9">
      <w:pPr>
        <w:numPr>
          <w:ilvl w:val="0"/>
          <w:numId w:val="27"/>
        </w:numPr>
        <w:rPr>
          <w:lang w:val="en-ZA"/>
        </w:rPr>
      </w:pPr>
      <w:r w:rsidRPr="007E4DB9">
        <w:rPr>
          <w:lang w:val="en-ZA"/>
        </w:rPr>
        <w:t>age restrictions;</w:t>
      </w:r>
    </w:p>
    <w:p w14:paraId="4D9AE993" w14:textId="77777777" w:rsidR="007E4DB9" w:rsidRPr="007E4DB9" w:rsidRDefault="007E4DB9" w:rsidP="007E4DB9">
      <w:pPr>
        <w:numPr>
          <w:ilvl w:val="0"/>
          <w:numId w:val="27"/>
        </w:numPr>
        <w:rPr>
          <w:lang w:val="en-ZA"/>
        </w:rPr>
      </w:pPr>
      <w:r w:rsidRPr="007E4DB9">
        <w:rPr>
          <w:lang w:val="en-ZA"/>
        </w:rPr>
        <w:t>activity offerings;</w:t>
      </w:r>
    </w:p>
    <w:p w14:paraId="4AFF99F2" w14:textId="77777777" w:rsidR="007E4DB9" w:rsidRPr="007E4DB9" w:rsidRDefault="007E4DB9" w:rsidP="007E4DB9">
      <w:pPr>
        <w:numPr>
          <w:ilvl w:val="0"/>
          <w:numId w:val="27"/>
        </w:numPr>
        <w:rPr>
          <w:lang w:val="en-ZA"/>
        </w:rPr>
      </w:pPr>
      <w:r w:rsidRPr="007E4DB9">
        <w:rPr>
          <w:lang w:val="en-ZA"/>
        </w:rPr>
        <w:t>contact information;</w:t>
      </w:r>
    </w:p>
    <w:p w14:paraId="4AC1C82F" w14:textId="77777777" w:rsidR="007E4DB9" w:rsidRPr="007E4DB9" w:rsidRDefault="007E4DB9" w:rsidP="007E4DB9">
      <w:pPr>
        <w:numPr>
          <w:ilvl w:val="0"/>
          <w:numId w:val="27"/>
        </w:numPr>
        <w:rPr>
          <w:lang w:val="en-ZA"/>
        </w:rPr>
      </w:pPr>
      <w:r w:rsidRPr="007E4DB9">
        <w:rPr>
          <w:lang w:val="en-ZA"/>
        </w:rPr>
        <w:t>locations;</w:t>
      </w:r>
    </w:p>
    <w:p w14:paraId="072982CD" w14:textId="77777777" w:rsidR="007E4DB9" w:rsidRPr="007E4DB9" w:rsidRDefault="007E4DB9" w:rsidP="007E4DB9">
      <w:pPr>
        <w:numPr>
          <w:ilvl w:val="0"/>
          <w:numId w:val="27"/>
        </w:numPr>
        <w:rPr>
          <w:lang w:val="en-ZA"/>
        </w:rPr>
      </w:pPr>
      <w:r w:rsidRPr="007E4DB9">
        <w:rPr>
          <w:lang w:val="en-ZA"/>
        </w:rPr>
        <w:t>booking requirements; and</w:t>
      </w:r>
    </w:p>
    <w:p w14:paraId="5E8BB023" w14:textId="77777777" w:rsidR="007E4DB9" w:rsidRDefault="007E4DB9" w:rsidP="007E4DB9">
      <w:pPr>
        <w:numPr>
          <w:ilvl w:val="0"/>
          <w:numId w:val="27"/>
        </w:numPr>
        <w:rPr>
          <w:lang w:val="en-ZA"/>
        </w:rPr>
      </w:pPr>
      <w:r w:rsidRPr="007E4DB9">
        <w:rPr>
          <w:lang w:val="en-ZA"/>
        </w:rPr>
        <w:t>terms imposed by the Activity Provider.</w:t>
      </w:r>
    </w:p>
    <w:p w14:paraId="71D17FB7" w14:textId="77777777" w:rsidR="00C276FA" w:rsidRPr="007E4DB9" w:rsidRDefault="00C276FA" w:rsidP="00C276FA">
      <w:pPr>
        <w:rPr>
          <w:lang w:val="en-ZA"/>
        </w:rPr>
      </w:pPr>
    </w:p>
    <w:p w14:paraId="2FF11B5D" w14:textId="77777777" w:rsidR="007E4DB9" w:rsidRDefault="007E4DB9" w:rsidP="007E4DB9">
      <w:pPr>
        <w:rPr>
          <w:lang w:val="en-ZA"/>
        </w:rPr>
      </w:pPr>
      <w:r w:rsidRPr="007E4DB9">
        <w:rPr>
          <w:lang w:val="en-ZA"/>
        </w:rPr>
        <w:t>Users should confirm material information with the relevant Activity Provider before travelling, booking or participating where appropriate.</w:t>
      </w:r>
    </w:p>
    <w:p w14:paraId="3F637DAC" w14:textId="77777777" w:rsidR="00C276FA" w:rsidRPr="007E4DB9" w:rsidRDefault="00C276FA" w:rsidP="007E4DB9">
      <w:pPr>
        <w:rPr>
          <w:lang w:val="en-ZA"/>
        </w:rPr>
      </w:pPr>
    </w:p>
    <w:p w14:paraId="4FB380CC" w14:textId="77777777" w:rsidR="007E4DB9" w:rsidRPr="007E4DB9" w:rsidRDefault="007E4DB9" w:rsidP="007E4DB9">
      <w:pPr>
        <w:rPr>
          <w:lang w:val="en-ZA"/>
        </w:rPr>
      </w:pPr>
      <w:r w:rsidRPr="007E4DB9">
        <w:rPr>
          <w:lang w:val="en-ZA"/>
        </w:rPr>
        <w:t>If you discover information on Venturo that appears inaccurate or outdated, please notify us so that we can investigate &amp; update it.</w:t>
      </w:r>
    </w:p>
    <w:p w14:paraId="3460ECEC" w14:textId="3B850495" w:rsidR="007E4DB9" w:rsidRPr="007E4DB9" w:rsidRDefault="007E4DB9" w:rsidP="007E4DB9">
      <w:pPr>
        <w:rPr>
          <w:lang w:val="en-ZA"/>
        </w:rPr>
      </w:pPr>
    </w:p>
    <w:p w14:paraId="056DF946" w14:textId="77777777" w:rsidR="007E4DB9" w:rsidRPr="00E8693F" w:rsidRDefault="007E4DB9" w:rsidP="00E8693F">
      <w:pPr>
        <w:pStyle w:val="Heading3"/>
        <w:rPr>
          <w:lang w:val="en-ZA"/>
        </w:rPr>
      </w:pPr>
      <w:r w:rsidRPr="00E8693F">
        <w:rPr>
          <w:lang w:val="en-ZA"/>
        </w:rPr>
        <w:t>12. Venturo-Operated Events</w:t>
      </w:r>
    </w:p>
    <w:p w14:paraId="6700963E" w14:textId="77777777" w:rsidR="007E4DB9" w:rsidRPr="007E4DB9" w:rsidRDefault="007E4DB9" w:rsidP="007E4DB9">
      <w:pPr>
        <w:rPr>
          <w:lang w:val="en-ZA"/>
        </w:rPr>
      </w:pPr>
      <w:r w:rsidRPr="007E4DB9">
        <w:rPr>
          <w:lang w:val="en-ZA"/>
        </w:rPr>
        <w:t>Venturo may organise its own events, activities or experiences.</w:t>
      </w:r>
    </w:p>
    <w:p w14:paraId="1C90C1FC" w14:textId="77777777" w:rsidR="007E4DB9" w:rsidRPr="007E4DB9" w:rsidRDefault="007E4DB9" w:rsidP="007E4DB9">
      <w:pPr>
        <w:rPr>
          <w:lang w:val="en-ZA"/>
        </w:rPr>
      </w:pPr>
      <w:r w:rsidRPr="007E4DB9">
        <w:rPr>
          <w:lang w:val="en-ZA"/>
        </w:rPr>
        <w:t>Where Venturo operates the event, the listing will provide relevant information such as:</w:t>
      </w:r>
    </w:p>
    <w:p w14:paraId="786EA4E1" w14:textId="77777777" w:rsidR="007E4DB9" w:rsidRPr="007E4DB9" w:rsidRDefault="007E4DB9" w:rsidP="007E4DB9">
      <w:pPr>
        <w:numPr>
          <w:ilvl w:val="0"/>
          <w:numId w:val="28"/>
        </w:numPr>
        <w:rPr>
          <w:lang w:val="en-ZA"/>
        </w:rPr>
      </w:pPr>
      <w:r w:rsidRPr="007E4DB9">
        <w:rPr>
          <w:lang w:val="en-ZA"/>
        </w:rPr>
        <w:t>event name;</w:t>
      </w:r>
    </w:p>
    <w:p w14:paraId="47B83EC1" w14:textId="77777777" w:rsidR="007E4DB9" w:rsidRPr="007E4DB9" w:rsidRDefault="007E4DB9" w:rsidP="007E4DB9">
      <w:pPr>
        <w:numPr>
          <w:ilvl w:val="0"/>
          <w:numId w:val="28"/>
        </w:numPr>
        <w:rPr>
          <w:lang w:val="en-ZA"/>
        </w:rPr>
      </w:pPr>
      <w:r w:rsidRPr="007E4DB9">
        <w:rPr>
          <w:lang w:val="en-ZA"/>
        </w:rPr>
        <w:t>date;</w:t>
      </w:r>
    </w:p>
    <w:p w14:paraId="024C4510" w14:textId="77777777" w:rsidR="007E4DB9" w:rsidRPr="007E4DB9" w:rsidRDefault="007E4DB9" w:rsidP="007E4DB9">
      <w:pPr>
        <w:numPr>
          <w:ilvl w:val="0"/>
          <w:numId w:val="28"/>
        </w:numPr>
        <w:rPr>
          <w:lang w:val="en-ZA"/>
        </w:rPr>
      </w:pPr>
      <w:r w:rsidRPr="007E4DB9">
        <w:rPr>
          <w:lang w:val="en-ZA"/>
        </w:rPr>
        <w:t>starting time;</w:t>
      </w:r>
    </w:p>
    <w:p w14:paraId="43022D36" w14:textId="77777777" w:rsidR="007E4DB9" w:rsidRPr="007E4DB9" w:rsidRDefault="007E4DB9" w:rsidP="007E4DB9">
      <w:pPr>
        <w:numPr>
          <w:ilvl w:val="0"/>
          <w:numId w:val="28"/>
        </w:numPr>
        <w:rPr>
          <w:lang w:val="en-ZA"/>
        </w:rPr>
      </w:pPr>
      <w:r w:rsidRPr="007E4DB9">
        <w:rPr>
          <w:lang w:val="en-ZA"/>
        </w:rPr>
        <w:t>location;</w:t>
      </w:r>
    </w:p>
    <w:p w14:paraId="458D4583" w14:textId="77777777" w:rsidR="007E4DB9" w:rsidRPr="007E4DB9" w:rsidRDefault="007E4DB9" w:rsidP="007E4DB9">
      <w:pPr>
        <w:numPr>
          <w:ilvl w:val="0"/>
          <w:numId w:val="28"/>
        </w:numPr>
        <w:rPr>
          <w:lang w:val="en-ZA"/>
        </w:rPr>
      </w:pPr>
      <w:r w:rsidRPr="007E4DB9">
        <w:rPr>
          <w:lang w:val="en-ZA"/>
        </w:rPr>
        <w:t>price;</w:t>
      </w:r>
    </w:p>
    <w:p w14:paraId="57B09BB7" w14:textId="77777777" w:rsidR="007E4DB9" w:rsidRPr="007E4DB9" w:rsidRDefault="007E4DB9" w:rsidP="007E4DB9">
      <w:pPr>
        <w:numPr>
          <w:ilvl w:val="0"/>
          <w:numId w:val="28"/>
        </w:numPr>
        <w:rPr>
          <w:lang w:val="en-ZA"/>
        </w:rPr>
      </w:pPr>
      <w:r w:rsidRPr="007E4DB9">
        <w:rPr>
          <w:lang w:val="en-ZA"/>
        </w:rPr>
        <w:t>inclusions;</w:t>
      </w:r>
    </w:p>
    <w:p w14:paraId="2D528F40" w14:textId="77777777" w:rsidR="007E4DB9" w:rsidRPr="007E4DB9" w:rsidRDefault="007E4DB9" w:rsidP="007E4DB9">
      <w:pPr>
        <w:numPr>
          <w:ilvl w:val="0"/>
          <w:numId w:val="28"/>
        </w:numPr>
        <w:rPr>
          <w:lang w:val="en-ZA"/>
        </w:rPr>
      </w:pPr>
      <w:r w:rsidRPr="007E4DB9">
        <w:rPr>
          <w:lang w:val="en-ZA"/>
        </w:rPr>
        <w:t>exclusions;</w:t>
      </w:r>
    </w:p>
    <w:p w14:paraId="534E66EF" w14:textId="77777777" w:rsidR="007E4DB9" w:rsidRPr="007E4DB9" w:rsidRDefault="007E4DB9" w:rsidP="007E4DB9">
      <w:pPr>
        <w:numPr>
          <w:ilvl w:val="0"/>
          <w:numId w:val="28"/>
        </w:numPr>
        <w:rPr>
          <w:lang w:val="en-ZA"/>
        </w:rPr>
      </w:pPr>
      <w:r w:rsidRPr="007E4DB9">
        <w:rPr>
          <w:lang w:val="en-ZA"/>
        </w:rPr>
        <w:t>participation requirements; and</w:t>
      </w:r>
    </w:p>
    <w:p w14:paraId="01CFD31E" w14:textId="77777777" w:rsidR="007E4DB9" w:rsidRDefault="007E4DB9" w:rsidP="007E4DB9">
      <w:pPr>
        <w:numPr>
          <w:ilvl w:val="0"/>
          <w:numId w:val="28"/>
        </w:numPr>
        <w:rPr>
          <w:lang w:val="en-ZA"/>
        </w:rPr>
      </w:pPr>
      <w:r w:rsidRPr="007E4DB9">
        <w:rPr>
          <w:lang w:val="en-ZA"/>
        </w:rPr>
        <w:t>applicable cancellation conditions.</w:t>
      </w:r>
    </w:p>
    <w:p w14:paraId="2FCEA0BF" w14:textId="77777777" w:rsidR="00C276FA" w:rsidRPr="007E4DB9" w:rsidRDefault="00C276FA" w:rsidP="00C276FA">
      <w:pPr>
        <w:rPr>
          <w:lang w:val="en-ZA"/>
        </w:rPr>
      </w:pPr>
    </w:p>
    <w:p w14:paraId="1CE2D5C8" w14:textId="77777777" w:rsidR="007E4DB9" w:rsidRPr="007E4DB9" w:rsidRDefault="007E4DB9" w:rsidP="007E4DB9">
      <w:pPr>
        <w:rPr>
          <w:lang w:val="en-ZA"/>
        </w:rPr>
      </w:pPr>
      <w:r w:rsidRPr="007E4DB9">
        <w:rPr>
          <w:lang w:val="en-ZA"/>
        </w:rPr>
        <w:t xml:space="preserve">A booking is confirmed only once the applicable payment has been successfully </w:t>
      </w:r>
      <w:proofErr w:type="gramStart"/>
      <w:r w:rsidRPr="007E4DB9">
        <w:rPr>
          <w:lang w:val="en-ZA"/>
        </w:rPr>
        <w:t>completed</w:t>
      </w:r>
      <w:proofErr w:type="gramEnd"/>
      <w:r w:rsidRPr="007E4DB9">
        <w:rPr>
          <w:lang w:val="en-ZA"/>
        </w:rPr>
        <w:t xml:space="preserve"> and the booking has been accepted by Venturo.</w:t>
      </w:r>
    </w:p>
    <w:p w14:paraId="45300FC2" w14:textId="77777777" w:rsidR="007E4DB9" w:rsidRPr="007E4DB9" w:rsidRDefault="007E4DB9" w:rsidP="007E4DB9">
      <w:pPr>
        <w:rPr>
          <w:lang w:val="en-ZA"/>
        </w:rPr>
      </w:pPr>
      <w:r w:rsidRPr="007E4DB9">
        <w:rPr>
          <w:lang w:val="en-ZA"/>
        </w:rPr>
        <w:t>Capacity may be limited.</w:t>
      </w:r>
    </w:p>
    <w:p w14:paraId="5FD95580" w14:textId="790DAB7B" w:rsidR="007E4DB9" w:rsidRPr="007E4DB9" w:rsidRDefault="007E4DB9" w:rsidP="007E4DB9">
      <w:pPr>
        <w:rPr>
          <w:lang w:val="en-ZA"/>
        </w:rPr>
      </w:pPr>
    </w:p>
    <w:p w14:paraId="2FB1E90A" w14:textId="77777777" w:rsidR="007E4DB9" w:rsidRPr="00E8693F" w:rsidRDefault="007E4DB9" w:rsidP="00E8693F">
      <w:pPr>
        <w:pStyle w:val="Heading3"/>
        <w:rPr>
          <w:lang w:val="en-ZA"/>
        </w:rPr>
      </w:pPr>
      <w:r w:rsidRPr="00E8693F">
        <w:rPr>
          <w:lang w:val="en-ZA"/>
        </w:rPr>
        <w:lastRenderedPageBreak/>
        <w:t>13. Event Participation</w:t>
      </w:r>
    </w:p>
    <w:p w14:paraId="574600CB" w14:textId="77777777" w:rsidR="007E4DB9" w:rsidRPr="007E4DB9" w:rsidRDefault="007E4DB9" w:rsidP="007E4DB9">
      <w:pPr>
        <w:rPr>
          <w:lang w:val="en-ZA"/>
        </w:rPr>
      </w:pPr>
      <w:r w:rsidRPr="007E4DB9">
        <w:rPr>
          <w:lang w:val="en-ZA"/>
        </w:rPr>
        <w:t>Users participating in Venturo-operated events must:</w:t>
      </w:r>
    </w:p>
    <w:p w14:paraId="3399559F" w14:textId="77777777" w:rsidR="007E4DB9" w:rsidRPr="007E4DB9" w:rsidRDefault="007E4DB9" w:rsidP="007E4DB9">
      <w:pPr>
        <w:numPr>
          <w:ilvl w:val="0"/>
          <w:numId w:val="29"/>
        </w:numPr>
        <w:rPr>
          <w:lang w:val="en-ZA"/>
        </w:rPr>
      </w:pPr>
      <w:r w:rsidRPr="007E4DB9">
        <w:rPr>
          <w:lang w:val="en-ZA"/>
        </w:rPr>
        <w:t>follow reasonable instructions from Venturo, venue staff &amp; event representatives;</w:t>
      </w:r>
    </w:p>
    <w:p w14:paraId="1C76817E" w14:textId="77777777" w:rsidR="007E4DB9" w:rsidRPr="007E4DB9" w:rsidRDefault="007E4DB9" w:rsidP="007E4DB9">
      <w:pPr>
        <w:numPr>
          <w:ilvl w:val="0"/>
          <w:numId w:val="29"/>
        </w:numPr>
        <w:rPr>
          <w:lang w:val="en-ZA"/>
        </w:rPr>
      </w:pPr>
      <w:r w:rsidRPr="007E4DB9">
        <w:rPr>
          <w:lang w:val="en-ZA"/>
        </w:rPr>
        <w:t>behave respectfully towards other attendees;</w:t>
      </w:r>
    </w:p>
    <w:p w14:paraId="09527241" w14:textId="77777777" w:rsidR="007E4DB9" w:rsidRPr="007E4DB9" w:rsidRDefault="007E4DB9" w:rsidP="007E4DB9">
      <w:pPr>
        <w:numPr>
          <w:ilvl w:val="0"/>
          <w:numId w:val="29"/>
        </w:numPr>
        <w:rPr>
          <w:lang w:val="en-ZA"/>
        </w:rPr>
      </w:pPr>
      <w:r w:rsidRPr="007E4DB9">
        <w:rPr>
          <w:lang w:val="en-ZA"/>
        </w:rPr>
        <w:t>comply with venue rules;</w:t>
      </w:r>
    </w:p>
    <w:p w14:paraId="3AF5D2EC" w14:textId="77777777" w:rsidR="007E4DB9" w:rsidRPr="007E4DB9" w:rsidRDefault="007E4DB9" w:rsidP="007E4DB9">
      <w:pPr>
        <w:numPr>
          <w:ilvl w:val="0"/>
          <w:numId w:val="29"/>
        </w:numPr>
        <w:rPr>
          <w:lang w:val="en-ZA"/>
        </w:rPr>
      </w:pPr>
      <w:r w:rsidRPr="007E4DB9">
        <w:rPr>
          <w:lang w:val="en-ZA"/>
        </w:rPr>
        <w:t>disclose relevant participation requirements where reasonably necessary for safety;</w:t>
      </w:r>
    </w:p>
    <w:p w14:paraId="03A98121" w14:textId="77777777" w:rsidR="007E4DB9" w:rsidRPr="007E4DB9" w:rsidRDefault="007E4DB9" w:rsidP="007E4DB9">
      <w:pPr>
        <w:numPr>
          <w:ilvl w:val="0"/>
          <w:numId w:val="29"/>
        </w:numPr>
        <w:rPr>
          <w:lang w:val="en-ZA"/>
        </w:rPr>
      </w:pPr>
      <w:r w:rsidRPr="007E4DB9">
        <w:rPr>
          <w:lang w:val="en-ZA"/>
        </w:rPr>
        <w:t>use required safety equipment where applicable; and</w:t>
      </w:r>
    </w:p>
    <w:p w14:paraId="18CB76DA" w14:textId="77777777" w:rsidR="007E4DB9" w:rsidRDefault="007E4DB9" w:rsidP="007E4DB9">
      <w:pPr>
        <w:numPr>
          <w:ilvl w:val="0"/>
          <w:numId w:val="29"/>
        </w:numPr>
        <w:rPr>
          <w:lang w:val="en-ZA"/>
        </w:rPr>
      </w:pPr>
      <w:r w:rsidRPr="007E4DB9">
        <w:rPr>
          <w:lang w:val="en-ZA"/>
        </w:rPr>
        <w:t>avoid conduct that creates an unreasonable risk to themselves or others.</w:t>
      </w:r>
    </w:p>
    <w:p w14:paraId="161EFBC1" w14:textId="77777777" w:rsidR="00C276FA" w:rsidRPr="007E4DB9" w:rsidRDefault="00C276FA" w:rsidP="00C276FA">
      <w:pPr>
        <w:rPr>
          <w:lang w:val="en-ZA"/>
        </w:rPr>
      </w:pPr>
    </w:p>
    <w:p w14:paraId="509B54F2" w14:textId="77777777" w:rsidR="007E4DB9" w:rsidRDefault="007E4DB9" w:rsidP="007E4DB9">
      <w:pPr>
        <w:rPr>
          <w:lang w:val="en-ZA"/>
        </w:rPr>
      </w:pPr>
      <w:r w:rsidRPr="007E4DB9">
        <w:rPr>
          <w:lang w:val="en-ZA"/>
        </w:rPr>
        <w:t>Venturo may refuse participation or require a person to leave an event where their behaviour creates a safety risk, substantially disrupts the event, amounts to harassment or threatens other attendees.</w:t>
      </w:r>
    </w:p>
    <w:p w14:paraId="438CCBC1" w14:textId="77777777" w:rsidR="001D3D1F" w:rsidRPr="007E4DB9" w:rsidRDefault="001D3D1F" w:rsidP="007E4DB9">
      <w:pPr>
        <w:rPr>
          <w:lang w:val="en-ZA"/>
        </w:rPr>
      </w:pPr>
    </w:p>
    <w:p w14:paraId="7216BA40" w14:textId="77777777" w:rsidR="007E4DB9" w:rsidRPr="007E4DB9" w:rsidRDefault="007E4DB9" w:rsidP="007E4DB9">
      <w:pPr>
        <w:rPr>
          <w:lang w:val="en-ZA"/>
        </w:rPr>
      </w:pPr>
      <w:r w:rsidRPr="007E4DB9">
        <w:rPr>
          <w:lang w:val="en-ZA"/>
        </w:rPr>
        <w:t>Any refund in those circumstances will be considered according to the circumstances, the Refund &amp; Cancellation Policy &amp; applicable law.</w:t>
      </w:r>
    </w:p>
    <w:p w14:paraId="6CF4307E" w14:textId="1C788858" w:rsidR="007E4DB9" w:rsidRPr="007E4DB9" w:rsidRDefault="007E4DB9" w:rsidP="007E4DB9">
      <w:pPr>
        <w:rPr>
          <w:lang w:val="en-ZA"/>
        </w:rPr>
      </w:pPr>
    </w:p>
    <w:p w14:paraId="6EF54CBA" w14:textId="77777777" w:rsidR="007E4DB9" w:rsidRPr="00E8693F" w:rsidRDefault="007E4DB9" w:rsidP="00E8693F">
      <w:pPr>
        <w:pStyle w:val="Heading3"/>
        <w:rPr>
          <w:lang w:val="en-ZA"/>
        </w:rPr>
      </w:pPr>
      <w:r w:rsidRPr="00E8693F">
        <w:rPr>
          <w:lang w:val="en-ZA"/>
        </w:rPr>
        <w:t>14. Activity Risk &amp; Personal Responsibility</w:t>
      </w:r>
    </w:p>
    <w:p w14:paraId="538D7E9E" w14:textId="77777777" w:rsidR="007E4DB9" w:rsidRDefault="007E4DB9" w:rsidP="007E4DB9">
      <w:pPr>
        <w:rPr>
          <w:lang w:val="en-ZA"/>
        </w:rPr>
      </w:pPr>
      <w:r w:rsidRPr="007E4DB9">
        <w:rPr>
          <w:lang w:val="en-ZA"/>
        </w:rPr>
        <w:t>Activities displayed through Venturo may involve different levels of physical activity, skill, environmental exposure or inherent risk.</w:t>
      </w:r>
    </w:p>
    <w:p w14:paraId="1BAA85F7" w14:textId="77777777" w:rsidR="001D3D1F" w:rsidRPr="007E4DB9" w:rsidRDefault="001D3D1F" w:rsidP="007E4DB9">
      <w:pPr>
        <w:rPr>
          <w:lang w:val="en-ZA"/>
        </w:rPr>
      </w:pPr>
    </w:p>
    <w:p w14:paraId="763F67C2" w14:textId="77777777" w:rsidR="007E4DB9" w:rsidRPr="007E4DB9" w:rsidRDefault="007E4DB9" w:rsidP="007E4DB9">
      <w:pPr>
        <w:rPr>
          <w:lang w:val="en-ZA"/>
        </w:rPr>
      </w:pPr>
      <w:r w:rsidRPr="007E4DB9">
        <w:rPr>
          <w:lang w:val="en-ZA"/>
        </w:rPr>
        <w:t>Examples may include hiking, climbing, cycling, adventure activities, water activities, motorsport-related activities or other recreational experiences.</w:t>
      </w:r>
    </w:p>
    <w:p w14:paraId="797C810C" w14:textId="77777777" w:rsidR="007E4DB9" w:rsidRDefault="007E4DB9" w:rsidP="007E4DB9">
      <w:pPr>
        <w:rPr>
          <w:lang w:val="en-ZA"/>
        </w:rPr>
      </w:pPr>
      <w:r w:rsidRPr="007E4DB9">
        <w:rPr>
          <w:lang w:val="en-ZA"/>
        </w:rPr>
        <w:t>Users are responsible for considering whether an activity is suitable for their own abilities &amp; circumstances.</w:t>
      </w:r>
    </w:p>
    <w:p w14:paraId="354D8BD5" w14:textId="77777777" w:rsidR="001D3D1F" w:rsidRPr="007E4DB9" w:rsidRDefault="001D3D1F" w:rsidP="007E4DB9">
      <w:pPr>
        <w:rPr>
          <w:lang w:val="en-ZA"/>
        </w:rPr>
      </w:pPr>
    </w:p>
    <w:p w14:paraId="386FA810" w14:textId="77777777" w:rsidR="007E4DB9" w:rsidRDefault="007E4DB9" w:rsidP="007E4DB9">
      <w:pPr>
        <w:rPr>
          <w:lang w:val="en-ZA"/>
        </w:rPr>
      </w:pPr>
      <w:r w:rsidRPr="007E4DB9">
        <w:rPr>
          <w:lang w:val="en-ZA"/>
        </w:rPr>
        <w:t>Where an Activity Provider imposes safety rules, waivers, age restrictions, fitness requirements, clothing requirements or other participation conditions, the User must comply with those requirements.</w:t>
      </w:r>
    </w:p>
    <w:p w14:paraId="6C9C7B16" w14:textId="77777777" w:rsidR="001D3D1F" w:rsidRPr="007E4DB9" w:rsidRDefault="001D3D1F" w:rsidP="007E4DB9">
      <w:pPr>
        <w:rPr>
          <w:lang w:val="en-ZA"/>
        </w:rPr>
      </w:pPr>
    </w:p>
    <w:p w14:paraId="2E8F4DA6" w14:textId="77777777" w:rsidR="007E4DB9" w:rsidRPr="007E4DB9" w:rsidRDefault="007E4DB9" w:rsidP="007E4DB9">
      <w:pPr>
        <w:rPr>
          <w:lang w:val="en-ZA"/>
        </w:rPr>
      </w:pPr>
      <w:r w:rsidRPr="007E4DB9">
        <w:rPr>
          <w:lang w:val="en-ZA"/>
        </w:rPr>
        <w:t>Venturo does not replace professional medical, safety or activity-specific advice.</w:t>
      </w:r>
    </w:p>
    <w:p w14:paraId="4AA298FE" w14:textId="77777777" w:rsidR="007E4DB9" w:rsidRPr="007E4DB9" w:rsidRDefault="007E4DB9" w:rsidP="007E4DB9">
      <w:pPr>
        <w:rPr>
          <w:lang w:val="en-ZA"/>
        </w:rPr>
      </w:pPr>
      <w:r w:rsidRPr="007E4DB9">
        <w:rPr>
          <w:lang w:val="en-ZA"/>
        </w:rPr>
        <w:t>Nothing in these Terms excludes liability or consumer rights where such liability or rights cannot lawfully be excluded.</w:t>
      </w:r>
    </w:p>
    <w:p w14:paraId="19722A16" w14:textId="77777777" w:rsidR="007E4DB9" w:rsidRPr="00E8693F" w:rsidRDefault="007E4DB9" w:rsidP="00E8693F">
      <w:pPr>
        <w:pStyle w:val="Heading3"/>
        <w:rPr>
          <w:lang w:val="en-ZA"/>
        </w:rPr>
      </w:pPr>
      <w:r w:rsidRPr="00E8693F">
        <w:rPr>
          <w:lang w:val="en-ZA"/>
        </w:rPr>
        <w:lastRenderedPageBreak/>
        <w:t>15. Event Changes, Cancellations &amp; Refunds</w:t>
      </w:r>
    </w:p>
    <w:p w14:paraId="4BC54C8F" w14:textId="77777777" w:rsidR="007E4DB9" w:rsidRDefault="007E4DB9" w:rsidP="007E4DB9">
      <w:pPr>
        <w:rPr>
          <w:rFonts w:ascii="Nunito SemiBold" w:hAnsi="Nunito SemiBold"/>
          <w:lang w:val="en-ZA"/>
        </w:rPr>
      </w:pPr>
      <w:r w:rsidRPr="007E4DB9">
        <w:rPr>
          <w:lang w:val="en-ZA"/>
        </w:rPr>
        <w:t xml:space="preserve">Bookings for Venturo-operated events are subject to the </w:t>
      </w:r>
      <w:r w:rsidRPr="00A1075D">
        <w:rPr>
          <w:rFonts w:ascii="Nunito SemiBold" w:hAnsi="Nunito SemiBold"/>
          <w:lang w:val="en-ZA"/>
        </w:rPr>
        <w:t>Venturo Refund &amp; Cancellation Policy.</w:t>
      </w:r>
    </w:p>
    <w:p w14:paraId="56C9DA6C" w14:textId="77777777" w:rsidR="00D26179" w:rsidRPr="00A1075D" w:rsidRDefault="00D26179" w:rsidP="007E4DB9">
      <w:pPr>
        <w:rPr>
          <w:rFonts w:ascii="Nunito SemiBold" w:hAnsi="Nunito SemiBold"/>
          <w:lang w:val="en-ZA"/>
        </w:rPr>
      </w:pPr>
    </w:p>
    <w:p w14:paraId="6B16D720" w14:textId="77777777" w:rsidR="007E4DB9" w:rsidRPr="007E4DB9" w:rsidRDefault="007E4DB9" w:rsidP="007E4DB9">
      <w:pPr>
        <w:rPr>
          <w:lang w:val="en-ZA"/>
        </w:rPr>
      </w:pPr>
      <w:r w:rsidRPr="007E4DB9">
        <w:rPr>
          <w:lang w:val="en-ZA"/>
        </w:rPr>
        <w:t>This policy explains matters including:</w:t>
      </w:r>
    </w:p>
    <w:p w14:paraId="6647C3E9" w14:textId="77777777" w:rsidR="007E4DB9" w:rsidRPr="007E4DB9" w:rsidRDefault="007E4DB9" w:rsidP="007E4DB9">
      <w:pPr>
        <w:numPr>
          <w:ilvl w:val="0"/>
          <w:numId w:val="30"/>
        </w:numPr>
        <w:rPr>
          <w:lang w:val="en-ZA"/>
        </w:rPr>
      </w:pPr>
      <w:r w:rsidRPr="007E4DB9">
        <w:rPr>
          <w:lang w:val="en-ZA"/>
        </w:rPr>
        <w:t>customer cancellations;</w:t>
      </w:r>
    </w:p>
    <w:p w14:paraId="6A33A107" w14:textId="77777777" w:rsidR="007E4DB9" w:rsidRPr="007E4DB9" w:rsidRDefault="007E4DB9" w:rsidP="007E4DB9">
      <w:pPr>
        <w:numPr>
          <w:ilvl w:val="0"/>
          <w:numId w:val="30"/>
        </w:numPr>
        <w:rPr>
          <w:lang w:val="en-ZA"/>
        </w:rPr>
      </w:pPr>
      <w:r w:rsidRPr="007E4DB9">
        <w:rPr>
          <w:lang w:val="en-ZA"/>
        </w:rPr>
        <w:t>Venturo cancellations;</w:t>
      </w:r>
    </w:p>
    <w:p w14:paraId="59B56C26" w14:textId="77777777" w:rsidR="007E4DB9" w:rsidRPr="007E4DB9" w:rsidRDefault="007E4DB9" w:rsidP="007E4DB9">
      <w:pPr>
        <w:numPr>
          <w:ilvl w:val="0"/>
          <w:numId w:val="30"/>
        </w:numPr>
        <w:rPr>
          <w:lang w:val="en-ZA"/>
        </w:rPr>
      </w:pPr>
      <w:r w:rsidRPr="007E4DB9">
        <w:rPr>
          <w:lang w:val="en-ZA"/>
        </w:rPr>
        <w:t>rescheduled events;</w:t>
      </w:r>
    </w:p>
    <w:p w14:paraId="2002C925" w14:textId="77777777" w:rsidR="007E4DB9" w:rsidRPr="007E4DB9" w:rsidRDefault="007E4DB9" w:rsidP="007E4DB9">
      <w:pPr>
        <w:numPr>
          <w:ilvl w:val="0"/>
          <w:numId w:val="30"/>
        </w:numPr>
        <w:rPr>
          <w:lang w:val="en-ZA"/>
        </w:rPr>
      </w:pPr>
      <w:r w:rsidRPr="007E4DB9">
        <w:rPr>
          <w:lang w:val="en-ZA"/>
        </w:rPr>
        <w:t>weather-related changes;</w:t>
      </w:r>
    </w:p>
    <w:p w14:paraId="25EB5407" w14:textId="77777777" w:rsidR="007E4DB9" w:rsidRPr="007E4DB9" w:rsidRDefault="007E4DB9" w:rsidP="007E4DB9">
      <w:pPr>
        <w:numPr>
          <w:ilvl w:val="0"/>
          <w:numId w:val="30"/>
        </w:numPr>
        <w:rPr>
          <w:lang w:val="en-ZA"/>
        </w:rPr>
      </w:pPr>
      <w:r w:rsidRPr="007E4DB9">
        <w:rPr>
          <w:lang w:val="en-ZA"/>
        </w:rPr>
        <w:t>ticket transfers;</w:t>
      </w:r>
    </w:p>
    <w:p w14:paraId="5003643D" w14:textId="77777777" w:rsidR="007E4DB9" w:rsidRPr="007E4DB9" w:rsidRDefault="007E4DB9" w:rsidP="007E4DB9">
      <w:pPr>
        <w:numPr>
          <w:ilvl w:val="0"/>
          <w:numId w:val="30"/>
        </w:numPr>
        <w:rPr>
          <w:lang w:val="en-ZA"/>
        </w:rPr>
      </w:pPr>
      <w:r w:rsidRPr="007E4DB9">
        <w:rPr>
          <w:lang w:val="en-ZA"/>
        </w:rPr>
        <w:t>no-shows;</w:t>
      </w:r>
    </w:p>
    <w:p w14:paraId="2D294DE1" w14:textId="77777777" w:rsidR="007E4DB9" w:rsidRPr="007E4DB9" w:rsidRDefault="007E4DB9" w:rsidP="007E4DB9">
      <w:pPr>
        <w:numPr>
          <w:ilvl w:val="0"/>
          <w:numId w:val="30"/>
        </w:numPr>
        <w:rPr>
          <w:lang w:val="en-ZA"/>
        </w:rPr>
      </w:pPr>
      <w:r w:rsidRPr="007E4DB9">
        <w:rPr>
          <w:lang w:val="en-ZA"/>
        </w:rPr>
        <w:t>refunds; and</w:t>
      </w:r>
    </w:p>
    <w:p w14:paraId="249D82C9" w14:textId="77777777" w:rsidR="007E4DB9" w:rsidRDefault="007E4DB9" w:rsidP="007E4DB9">
      <w:pPr>
        <w:numPr>
          <w:ilvl w:val="0"/>
          <w:numId w:val="30"/>
        </w:numPr>
        <w:rPr>
          <w:lang w:val="en-ZA"/>
        </w:rPr>
      </w:pPr>
      <w:r w:rsidRPr="007E4DB9">
        <w:rPr>
          <w:lang w:val="en-ZA"/>
        </w:rPr>
        <w:t>third-party activity cancellations.</w:t>
      </w:r>
    </w:p>
    <w:p w14:paraId="20D6D95C" w14:textId="77777777" w:rsidR="00F763B1" w:rsidRPr="007E4DB9" w:rsidRDefault="00F763B1" w:rsidP="00F763B1">
      <w:pPr>
        <w:rPr>
          <w:lang w:val="en-ZA"/>
        </w:rPr>
      </w:pPr>
    </w:p>
    <w:p w14:paraId="49AF2EE3" w14:textId="77777777" w:rsidR="007E4DB9" w:rsidRPr="007E4DB9" w:rsidRDefault="007E4DB9" w:rsidP="007E4DB9">
      <w:pPr>
        <w:rPr>
          <w:lang w:val="en-ZA"/>
        </w:rPr>
      </w:pPr>
      <w:r w:rsidRPr="007E4DB9">
        <w:rPr>
          <w:lang w:val="en-ZA"/>
        </w:rPr>
        <w:t>The applicable Refund &amp; Cancellation Policy forms part of the terms of a purchase made directly from Venturo.</w:t>
      </w:r>
    </w:p>
    <w:p w14:paraId="60A69A72" w14:textId="77777777" w:rsidR="007E4DB9" w:rsidRPr="007E4DB9" w:rsidRDefault="007E4DB9" w:rsidP="007E4DB9">
      <w:pPr>
        <w:rPr>
          <w:lang w:val="en-ZA"/>
        </w:rPr>
      </w:pPr>
      <w:r w:rsidRPr="007E4DB9">
        <w:rPr>
          <w:lang w:val="en-ZA"/>
        </w:rPr>
        <w:t>Event-specific cancellation conditions may also apply where they are disclosed before purchase.</w:t>
      </w:r>
    </w:p>
    <w:p w14:paraId="727FFB66" w14:textId="1C41CF12" w:rsidR="007E4DB9" w:rsidRPr="007E4DB9" w:rsidRDefault="007E4DB9" w:rsidP="007E4DB9">
      <w:pPr>
        <w:rPr>
          <w:lang w:val="en-ZA"/>
        </w:rPr>
      </w:pPr>
    </w:p>
    <w:p w14:paraId="32DC7F27" w14:textId="77777777" w:rsidR="007E4DB9" w:rsidRPr="00E8693F" w:rsidRDefault="007E4DB9" w:rsidP="00E8693F">
      <w:pPr>
        <w:pStyle w:val="Heading3"/>
        <w:rPr>
          <w:lang w:val="en-ZA"/>
        </w:rPr>
      </w:pPr>
      <w:r w:rsidRPr="00E8693F">
        <w:rPr>
          <w:lang w:val="en-ZA"/>
        </w:rPr>
        <w:t>16. Payments</w:t>
      </w:r>
    </w:p>
    <w:p w14:paraId="34AAC1B9" w14:textId="384D4549" w:rsidR="00F763B1" w:rsidRPr="007E4DB9" w:rsidRDefault="007E4DB9" w:rsidP="007E4DB9">
      <w:pPr>
        <w:rPr>
          <w:lang w:val="en-ZA"/>
        </w:rPr>
      </w:pPr>
      <w:r w:rsidRPr="007E4DB9">
        <w:rPr>
          <w:lang w:val="en-ZA"/>
        </w:rPr>
        <w:t>Prices for products or services sold directly by Venturo will be displayed before payment.</w:t>
      </w:r>
    </w:p>
    <w:p w14:paraId="2E46A082" w14:textId="77777777" w:rsidR="007E4DB9" w:rsidRPr="007E4DB9" w:rsidRDefault="007E4DB9" w:rsidP="007E4DB9">
      <w:pPr>
        <w:rPr>
          <w:lang w:val="en-ZA"/>
        </w:rPr>
      </w:pPr>
      <w:r w:rsidRPr="007E4DB9">
        <w:rPr>
          <w:lang w:val="en-ZA"/>
        </w:rPr>
        <w:t>Where applicable, prices will be displayed in South African rand.</w:t>
      </w:r>
    </w:p>
    <w:p w14:paraId="6688616F" w14:textId="13664F4F" w:rsidR="007E4DB9" w:rsidRDefault="007E4DB9" w:rsidP="007E4DB9">
      <w:pPr>
        <w:rPr>
          <w:lang w:val="en-ZA"/>
        </w:rPr>
      </w:pPr>
      <w:r w:rsidRPr="007E4DB9">
        <w:rPr>
          <w:lang w:val="en-ZA"/>
        </w:rPr>
        <w:t xml:space="preserve">Payments through the Venturo website may be processed by an approved third-party payment service provider such as </w:t>
      </w:r>
      <w:proofErr w:type="spellStart"/>
      <w:r w:rsidRPr="007E4DB9">
        <w:rPr>
          <w:lang w:val="en-ZA"/>
        </w:rPr>
        <w:t>PayFast</w:t>
      </w:r>
      <w:proofErr w:type="spellEnd"/>
      <w:r w:rsidRPr="007E4DB9">
        <w:rPr>
          <w:lang w:val="en-ZA"/>
        </w:rPr>
        <w:t>.</w:t>
      </w:r>
    </w:p>
    <w:p w14:paraId="190EC0BC" w14:textId="77777777" w:rsidR="007E4DB9" w:rsidRPr="007E4DB9" w:rsidRDefault="007E4DB9" w:rsidP="007E4DB9">
      <w:pPr>
        <w:rPr>
          <w:lang w:val="en-ZA"/>
        </w:rPr>
      </w:pPr>
      <w:r w:rsidRPr="007E4DB9">
        <w:rPr>
          <w:lang w:val="en-ZA"/>
        </w:rPr>
        <w:t>Venturo does not need to receive or store the User's full payment-card credentials where the payment is processed by the relevant payment provider.</w:t>
      </w:r>
    </w:p>
    <w:p w14:paraId="6604A4DE" w14:textId="77777777" w:rsidR="007E4DB9" w:rsidRPr="007E4DB9" w:rsidRDefault="007E4DB9" w:rsidP="007E4DB9">
      <w:pPr>
        <w:rPr>
          <w:lang w:val="en-ZA"/>
        </w:rPr>
      </w:pPr>
      <w:r w:rsidRPr="007E4DB9">
        <w:rPr>
          <w:lang w:val="en-ZA"/>
        </w:rPr>
        <w:t>Access to a paid service or confirmation of a ticket may be delayed until payment has been successfully confirmed.</w:t>
      </w:r>
    </w:p>
    <w:p w14:paraId="5B35B7CE" w14:textId="77777777" w:rsidR="007E4DB9" w:rsidRPr="007E4DB9" w:rsidRDefault="007E4DB9" w:rsidP="007E4DB9">
      <w:pPr>
        <w:rPr>
          <w:lang w:val="en-ZA"/>
        </w:rPr>
      </w:pPr>
      <w:r w:rsidRPr="007E4DB9">
        <w:rPr>
          <w:lang w:val="en-ZA"/>
        </w:rPr>
        <w:t>A payment appearing as pending does not constitute confirmed payment.</w:t>
      </w:r>
    </w:p>
    <w:p w14:paraId="36D94DE7" w14:textId="57E3CC8E" w:rsidR="003B4070" w:rsidRDefault="003B4070">
      <w:pPr>
        <w:rPr>
          <w:lang w:val="en-ZA"/>
        </w:rPr>
      </w:pPr>
      <w:r>
        <w:rPr>
          <w:lang w:val="en-ZA"/>
        </w:rPr>
        <w:br w:type="page"/>
      </w:r>
    </w:p>
    <w:p w14:paraId="498E5841" w14:textId="77777777" w:rsidR="007E4DB9" w:rsidRPr="00E8693F" w:rsidRDefault="007E4DB9" w:rsidP="00E8693F">
      <w:pPr>
        <w:pStyle w:val="Heading3"/>
        <w:rPr>
          <w:lang w:val="en-ZA"/>
        </w:rPr>
      </w:pPr>
      <w:r w:rsidRPr="00E8693F">
        <w:rPr>
          <w:lang w:val="en-ZA"/>
        </w:rPr>
        <w:lastRenderedPageBreak/>
        <w:t>17. Review Before Payment</w:t>
      </w:r>
    </w:p>
    <w:p w14:paraId="74DC9E6F" w14:textId="77777777" w:rsidR="007E4DB9" w:rsidRPr="007E4DB9" w:rsidRDefault="007E4DB9" w:rsidP="007E4DB9">
      <w:pPr>
        <w:rPr>
          <w:lang w:val="en-ZA"/>
        </w:rPr>
      </w:pPr>
      <w:r w:rsidRPr="007E4DB9">
        <w:rPr>
          <w:lang w:val="en-ZA"/>
        </w:rPr>
        <w:t>Before completing an electronic purchase directly from Venturo, the Customer will be given an opportunity to review the transaction information presented during checkout.</w:t>
      </w:r>
    </w:p>
    <w:p w14:paraId="4EB70CF2" w14:textId="77777777" w:rsidR="007E4DB9" w:rsidRPr="007E4DB9" w:rsidRDefault="007E4DB9" w:rsidP="007E4DB9">
      <w:pPr>
        <w:rPr>
          <w:lang w:val="en-ZA"/>
        </w:rPr>
      </w:pPr>
      <w:r w:rsidRPr="007E4DB9">
        <w:rPr>
          <w:lang w:val="en-ZA"/>
        </w:rPr>
        <w:t>This may include:</w:t>
      </w:r>
    </w:p>
    <w:p w14:paraId="5F788D3C" w14:textId="77777777" w:rsidR="007E4DB9" w:rsidRPr="007E4DB9" w:rsidRDefault="007E4DB9" w:rsidP="007E4DB9">
      <w:pPr>
        <w:numPr>
          <w:ilvl w:val="0"/>
          <w:numId w:val="31"/>
        </w:numPr>
        <w:rPr>
          <w:lang w:val="en-ZA"/>
        </w:rPr>
      </w:pPr>
      <w:r w:rsidRPr="007E4DB9">
        <w:rPr>
          <w:lang w:val="en-ZA"/>
        </w:rPr>
        <w:t>product or service selected;</w:t>
      </w:r>
    </w:p>
    <w:p w14:paraId="2ECF1129" w14:textId="77777777" w:rsidR="007E4DB9" w:rsidRPr="007E4DB9" w:rsidRDefault="007E4DB9" w:rsidP="007E4DB9">
      <w:pPr>
        <w:numPr>
          <w:ilvl w:val="0"/>
          <w:numId w:val="31"/>
        </w:numPr>
        <w:rPr>
          <w:lang w:val="en-ZA"/>
        </w:rPr>
      </w:pPr>
      <w:r w:rsidRPr="007E4DB9">
        <w:rPr>
          <w:lang w:val="en-ZA"/>
        </w:rPr>
        <w:t>quantity where applicable;</w:t>
      </w:r>
    </w:p>
    <w:p w14:paraId="58D22DFB" w14:textId="77777777" w:rsidR="007E4DB9" w:rsidRPr="007E4DB9" w:rsidRDefault="007E4DB9" w:rsidP="007E4DB9">
      <w:pPr>
        <w:numPr>
          <w:ilvl w:val="0"/>
          <w:numId w:val="31"/>
        </w:numPr>
        <w:rPr>
          <w:lang w:val="en-ZA"/>
        </w:rPr>
      </w:pPr>
      <w:r w:rsidRPr="007E4DB9">
        <w:rPr>
          <w:lang w:val="en-ZA"/>
        </w:rPr>
        <w:t>total amount payable;</w:t>
      </w:r>
    </w:p>
    <w:p w14:paraId="123AD918" w14:textId="77777777" w:rsidR="007E4DB9" w:rsidRPr="007E4DB9" w:rsidRDefault="007E4DB9" w:rsidP="007E4DB9">
      <w:pPr>
        <w:numPr>
          <w:ilvl w:val="0"/>
          <w:numId w:val="31"/>
        </w:numPr>
        <w:rPr>
          <w:lang w:val="en-ZA"/>
        </w:rPr>
      </w:pPr>
      <w:r w:rsidRPr="007E4DB9">
        <w:rPr>
          <w:lang w:val="en-ZA"/>
        </w:rPr>
        <w:t>relevant event information;</w:t>
      </w:r>
    </w:p>
    <w:p w14:paraId="76A71833" w14:textId="77777777" w:rsidR="007E4DB9" w:rsidRPr="007E4DB9" w:rsidRDefault="007E4DB9" w:rsidP="007E4DB9">
      <w:pPr>
        <w:numPr>
          <w:ilvl w:val="0"/>
          <w:numId w:val="31"/>
        </w:numPr>
        <w:rPr>
          <w:lang w:val="en-ZA"/>
        </w:rPr>
      </w:pPr>
      <w:r w:rsidRPr="007E4DB9">
        <w:rPr>
          <w:lang w:val="en-ZA"/>
        </w:rPr>
        <w:t>applicable cancellation information; and</w:t>
      </w:r>
    </w:p>
    <w:p w14:paraId="03585C5C" w14:textId="77777777" w:rsidR="007E4DB9" w:rsidRDefault="007E4DB9" w:rsidP="007E4DB9">
      <w:pPr>
        <w:numPr>
          <w:ilvl w:val="0"/>
          <w:numId w:val="31"/>
        </w:numPr>
        <w:rPr>
          <w:lang w:val="en-ZA"/>
        </w:rPr>
      </w:pPr>
      <w:r w:rsidRPr="007E4DB9">
        <w:rPr>
          <w:lang w:val="en-ZA"/>
        </w:rPr>
        <w:t>required contractual acknowledgements.</w:t>
      </w:r>
    </w:p>
    <w:p w14:paraId="569C967D" w14:textId="77777777" w:rsidR="003B4070" w:rsidRPr="007E4DB9" w:rsidRDefault="003B4070" w:rsidP="003B4070">
      <w:pPr>
        <w:rPr>
          <w:lang w:val="en-ZA"/>
        </w:rPr>
      </w:pPr>
    </w:p>
    <w:p w14:paraId="6FDBE466" w14:textId="77777777" w:rsidR="007E4DB9" w:rsidRPr="007E4DB9" w:rsidRDefault="007E4DB9" w:rsidP="007E4DB9">
      <w:pPr>
        <w:rPr>
          <w:lang w:val="en-ZA"/>
        </w:rPr>
      </w:pPr>
      <w:r w:rsidRPr="007E4DB9">
        <w:rPr>
          <w:lang w:val="en-ZA"/>
        </w:rPr>
        <w:t>Customers should review this information carefully before selecting the final payment or order confirmation button.</w:t>
      </w:r>
    </w:p>
    <w:p w14:paraId="61D618FC" w14:textId="6E8488EB" w:rsidR="007E4DB9" w:rsidRPr="007E4DB9" w:rsidRDefault="007E4DB9" w:rsidP="007E4DB9">
      <w:pPr>
        <w:rPr>
          <w:lang w:val="en-ZA"/>
        </w:rPr>
      </w:pPr>
    </w:p>
    <w:p w14:paraId="6D89662B" w14:textId="77777777" w:rsidR="007E4DB9" w:rsidRPr="00E8693F" w:rsidRDefault="007E4DB9" w:rsidP="00E8693F">
      <w:pPr>
        <w:pStyle w:val="Heading3"/>
        <w:rPr>
          <w:lang w:val="en-ZA"/>
        </w:rPr>
      </w:pPr>
      <w:r w:rsidRPr="00E8693F">
        <w:rPr>
          <w:lang w:val="en-ZA"/>
        </w:rPr>
        <w:t>18. Refunds</w:t>
      </w:r>
    </w:p>
    <w:p w14:paraId="4B216BAB" w14:textId="77777777" w:rsidR="007E4DB9" w:rsidRPr="007E4DB9" w:rsidRDefault="007E4DB9" w:rsidP="007E4DB9">
      <w:pPr>
        <w:rPr>
          <w:lang w:val="en-ZA"/>
        </w:rPr>
      </w:pPr>
      <w:r w:rsidRPr="007E4DB9">
        <w:rPr>
          <w:lang w:val="en-ZA"/>
        </w:rPr>
        <w:t>Refunds for products &amp; services purchased directly from Venturo are governed by the Venturo Refund &amp; Cancellation Policy.</w:t>
      </w:r>
    </w:p>
    <w:p w14:paraId="5C2C5643" w14:textId="77777777" w:rsidR="007E4DB9" w:rsidRPr="007E4DB9" w:rsidRDefault="007E4DB9" w:rsidP="007E4DB9">
      <w:pPr>
        <w:rPr>
          <w:lang w:val="en-ZA"/>
        </w:rPr>
      </w:pPr>
      <w:r w:rsidRPr="007E4DB9">
        <w:rPr>
          <w:lang w:val="en-ZA"/>
        </w:rPr>
        <w:t>Where a payment was made directly to an independent Activity Provider, any refund must generally be requested from that Activity Provider because Venturo did not receive the relevant payment.</w:t>
      </w:r>
    </w:p>
    <w:p w14:paraId="2BF62BB2" w14:textId="77777777" w:rsidR="007E4DB9" w:rsidRPr="007E4DB9" w:rsidRDefault="007E4DB9" w:rsidP="007E4DB9">
      <w:pPr>
        <w:rPr>
          <w:lang w:val="en-ZA"/>
        </w:rPr>
      </w:pPr>
      <w:r w:rsidRPr="007E4DB9">
        <w:rPr>
          <w:lang w:val="en-ZA"/>
        </w:rPr>
        <w:t>Nothing in these Terms or the Refund &amp; Cancellation Policy limits a consumer right that cannot lawfully be limited or excluded.</w:t>
      </w:r>
    </w:p>
    <w:p w14:paraId="1DF71FF6" w14:textId="6D858472" w:rsidR="007E4DB9" w:rsidRPr="007E4DB9" w:rsidRDefault="007E4DB9" w:rsidP="007E4DB9">
      <w:pPr>
        <w:rPr>
          <w:lang w:val="en-ZA"/>
        </w:rPr>
      </w:pPr>
    </w:p>
    <w:p w14:paraId="2C91E11B" w14:textId="77777777" w:rsidR="007E4DB9" w:rsidRPr="00E8693F" w:rsidRDefault="007E4DB9" w:rsidP="00E8693F">
      <w:pPr>
        <w:pStyle w:val="Heading3"/>
        <w:rPr>
          <w:lang w:val="en-ZA"/>
        </w:rPr>
      </w:pPr>
      <w:r w:rsidRPr="00E8693F">
        <w:rPr>
          <w:lang w:val="en-ZA"/>
        </w:rPr>
        <w:t>19. Communities</w:t>
      </w:r>
    </w:p>
    <w:p w14:paraId="7375A03F" w14:textId="77777777" w:rsidR="007E4DB9" w:rsidRDefault="007E4DB9" w:rsidP="007E4DB9">
      <w:pPr>
        <w:rPr>
          <w:lang w:val="en-ZA"/>
        </w:rPr>
      </w:pPr>
      <w:r w:rsidRPr="007E4DB9">
        <w:rPr>
          <w:lang w:val="en-ZA"/>
        </w:rPr>
        <w:t>Venturo may allow Users to discover, join or participate in communities.</w:t>
      </w:r>
    </w:p>
    <w:p w14:paraId="48A5B742" w14:textId="77777777" w:rsidR="008A189D" w:rsidRPr="007E4DB9" w:rsidRDefault="008A189D" w:rsidP="007E4DB9">
      <w:pPr>
        <w:rPr>
          <w:lang w:val="en-ZA"/>
        </w:rPr>
      </w:pPr>
    </w:p>
    <w:p w14:paraId="0291901E" w14:textId="77777777" w:rsidR="007E4DB9" w:rsidRPr="007E4DB9" w:rsidRDefault="007E4DB9" w:rsidP="007E4DB9">
      <w:pPr>
        <w:rPr>
          <w:lang w:val="en-ZA"/>
        </w:rPr>
      </w:pPr>
      <w:r w:rsidRPr="007E4DB9">
        <w:rPr>
          <w:lang w:val="en-ZA"/>
        </w:rPr>
        <w:t>A community may be:</w:t>
      </w:r>
    </w:p>
    <w:p w14:paraId="255292DC" w14:textId="77777777" w:rsidR="007E4DB9" w:rsidRPr="007E4DB9" w:rsidRDefault="007E4DB9" w:rsidP="007E4DB9">
      <w:pPr>
        <w:numPr>
          <w:ilvl w:val="0"/>
          <w:numId w:val="32"/>
        </w:numPr>
        <w:rPr>
          <w:lang w:val="en-ZA"/>
        </w:rPr>
      </w:pPr>
      <w:r w:rsidRPr="007E4DB9">
        <w:rPr>
          <w:lang w:val="en-ZA"/>
        </w:rPr>
        <w:t>operated by Venturo;</w:t>
      </w:r>
    </w:p>
    <w:p w14:paraId="6BD8D218" w14:textId="77777777" w:rsidR="007E4DB9" w:rsidRPr="007E4DB9" w:rsidRDefault="007E4DB9" w:rsidP="007E4DB9">
      <w:pPr>
        <w:numPr>
          <w:ilvl w:val="0"/>
          <w:numId w:val="32"/>
        </w:numPr>
        <w:rPr>
          <w:lang w:val="en-ZA"/>
        </w:rPr>
      </w:pPr>
      <w:r w:rsidRPr="007E4DB9">
        <w:rPr>
          <w:lang w:val="en-ZA"/>
        </w:rPr>
        <w:t>created or managed by a third party; or</w:t>
      </w:r>
    </w:p>
    <w:p w14:paraId="7800E132" w14:textId="77777777" w:rsidR="007E4DB9" w:rsidRDefault="007E4DB9" w:rsidP="007E4DB9">
      <w:pPr>
        <w:numPr>
          <w:ilvl w:val="0"/>
          <w:numId w:val="32"/>
        </w:numPr>
        <w:rPr>
          <w:lang w:val="en-ZA"/>
        </w:rPr>
      </w:pPr>
      <w:r w:rsidRPr="007E4DB9">
        <w:rPr>
          <w:lang w:val="en-ZA"/>
        </w:rPr>
        <w:t>supported by Venturo while independently managed.</w:t>
      </w:r>
    </w:p>
    <w:p w14:paraId="0EAA2921" w14:textId="77777777" w:rsidR="008A189D" w:rsidRDefault="008A189D" w:rsidP="008A189D">
      <w:pPr>
        <w:rPr>
          <w:lang w:val="en-ZA"/>
        </w:rPr>
      </w:pPr>
    </w:p>
    <w:p w14:paraId="6B957909" w14:textId="77777777" w:rsidR="00CF05F1" w:rsidRDefault="00CF05F1" w:rsidP="008A189D">
      <w:pPr>
        <w:rPr>
          <w:lang w:val="en-ZA"/>
        </w:rPr>
      </w:pPr>
    </w:p>
    <w:p w14:paraId="26B2D25E" w14:textId="77777777" w:rsidR="00CF05F1" w:rsidRDefault="00CF05F1" w:rsidP="008A189D">
      <w:pPr>
        <w:rPr>
          <w:lang w:val="en-ZA"/>
        </w:rPr>
      </w:pPr>
    </w:p>
    <w:p w14:paraId="07E69C19" w14:textId="77777777" w:rsidR="00CF05F1" w:rsidRPr="007E4DB9" w:rsidRDefault="00CF05F1" w:rsidP="008A189D">
      <w:pPr>
        <w:rPr>
          <w:lang w:val="en-ZA"/>
        </w:rPr>
      </w:pPr>
    </w:p>
    <w:p w14:paraId="54CC2C61" w14:textId="77777777" w:rsidR="007E4DB9" w:rsidRPr="007E4DB9" w:rsidRDefault="007E4DB9" w:rsidP="007E4DB9">
      <w:pPr>
        <w:rPr>
          <w:lang w:val="en-ZA"/>
        </w:rPr>
      </w:pPr>
      <w:r w:rsidRPr="007E4DB9">
        <w:rPr>
          <w:lang w:val="en-ZA"/>
        </w:rPr>
        <w:lastRenderedPageBreak/>
        <w:t>Community participation may be subject to additional community rules.</w:t>
      </w:r>
    </w:p>
    <w:p w14:paraId="37CF70C3" w14:textId="77777777" w:rsidR="007E4DB9" w:rsidRPr="007E4DB9" w:rsidRDefault="007E4DB9" w:rsidP="007E4DB9">
      <w:pPr>
        <w:rPr>
          <w:lang w:val="en-ZA"/>
        </w:rPr>
      </w:pPr>
      <w:r w:rsidRPr="007E4DB9">
        <w:rPr>
          <w:lang w:val="en-ZA"/>
        </w:rPr>
        <w:t>Users must treat other members respectfully &amp; may not use Venturo communities for unlawful, abusive, threatening, discriminatory, harassing, fraudulent or harmful purposes.</w:t>
      </w:r>
    </w:p>
    <w:p w14:paraId="2C25B56B" w14:textId="77777777" w:rsidR="007E4DB9" w:rsidRPr="007E4DB9" w:rsidRDefault="007E4DB9" w:rsidP="007E4DB9">
      <w:pPr>
        <w:rPr>
          <w:lang w:val="en-ZA"/>
        </w:rPr>
      </w:pPr>
      <w:r w:rsidRPr="007E4DB9">
        <w:rPr>
          <w:lang w:val="en-ZA"/>
        </w:rPr>
        <w:t>Venturo may moderate communities accessible through the Venturo Platform where appropriate.</w:t>
      </w:r>
    </w:p>
    <w:p w14:paraId="3DAD95C6" w14:textId="36370AF7" w:rsidR="007E4DB9" w:rsidRPr="007E4DB9" w:rsidRDefault="007E4DB9" w:rsidP="007E4DB9">
      <w:pPr>
        <w:rPr>
          <w:lang w:val="en-ZA"/>
        </w:rPr>
      </w:pPr>
    </w:p>
    <w:p w14:paraId="4757A6D8" w14:textId="77777777" w:rsidR="007E4DB9" w:rsidRPr="00E8693F" w:rsidRDefault="007E4DB9" w:rsidP="00E8693F">
      <w:pPr>
        <w:pStyle w:val="Heading3"/>
        <w:rPr>
          <w:lang w:val="en-ZA"/>
        </w:rPr>
      </w:pPr>
      <w:r w:rsidRPr="00E8693F">
        <w:rPr>
          <w:lang w:val="en-ZA"/>
        </w:rPr>
        <w:t>20. Reviews, Ratings &amp; User-Generated Content</w:t>
      </w:r>
    </w:p>
    <w:p w14:paraId="08A8851D" w14:textId="77777777" w:rsidR="007E4DB9" w:rsidRPr="007E4DB9" w:rsidRDefault="007E4DB9" w:rsidP="007E4DB9">
      <w:pPr>
        <w:rPr>
          <w:lang w:val="en-ZA"/>
        </w:rPr>
      </w:pPr>
      <w:r w:rsidRPr="007E4DB9">
        <w:rPr>
          <w:lang w:val="en-ZA"/>
        </w:rPr>
        <w:t>Venturo may allow Users to submit reviews, ratings, comments, photographs, profile information or other User-Generated Content.</w:t>
      </w:r>
    </w:p>
    <w:p w14:paraId="44075871" w14:textId="77777777" w:rsidR="007E4DB9" w:rsidRDefault="007E4DB9" w:rsidP="007E4DB9">
      <w:pPr>
        <w:rPr>
          <w:lang w:val="en-ZA"/>
        </w:rPr>
      </w:pPr>
      <w:r w:rsidRPr="007E4DB9">
        <w:rPr>
          <w:lang w:val="en-ZA"/>
        </w:rPr>
        <w:t>Users remain responsible for the Content they submit.</w:t>
      </w:r>
    </w:p>
    <w:p w14:paraId="37AC237F" w14:textId="77777777" w:rsidR="00CF05F1" w:rsidRPr="007E4DB9" w:rsidRDefault="00CF05F1" w:rsidP="007E4DB9">
      <w:pPr>
        <w:rPr>
          <w:lang w:val="en-ZA"/>
        </w:rPr>
      </w:pPr>
    </w:p>
    <w:p w14:paraId="68D8B5A6" w14:textId="77777777" w:rsidR="007E4DB9" w:rsidRPr="007E4DB9" w:rsidRDefault="007E4DB9" w:rsidP="007E4DB9">
      <w:pPr>
        <w:rPr>
          <w:lang w:val="en-ZA"/>
        </w:rPr>
      </w:pPr>
      <w:r w:rsidRPr="007E4DB9">
        <w:rPr>
          <w:lang w:val="en-ZA"/>
        </w:rPr>
        <w:t>By submitting User-Generated Content, you confirm that:</w:t>
      </w:r>
    </w:p>
    <w:p w14:paraId="5CBD8FE6" w14:textId="77777777" w:rsidR="007E4DB9" w:rsidRPr="007E4DB9" w:rsidRDefault="007E4DB9" w:rsidP="007E4DB9">
      <w:pPr>
        <w:numPr>
          <w:ilvl w:val="0"/>
          <w:numId w:val="33"/>
        </w:numPr>
        <w:rPr>
          <w:lang w:val="en-ZA"/>
        </w:rPr>
      </w:pPr>
      <w:r w:rsidRPr="007E4DB9">
        <w:rPr>
          <w:lang w:val="en-ZA"/>
        </w:rPr>
        <w:t>you have the right to submit it;</w:t>
      </w:r>
    </w:p>
    <w:p w14:paraId="6F46484A" w14:textId="77777777" w:rsidR="007E4DB9" w:rsidRPr="007E4DB9" w:rsidRDefault="007E4DB9" w:rsidP="007E4DB9">
      <w:pPr>
        <w:numPr>
          <w:ilvl w:val="0"/>
          <w:numId w:val="33"/>
        </w:numPr>
        <w:rPr>
          <w:lang w:val="en-ZA"/>
        </w:rPr>
      </w:pPr>
      <w:r w:rsidRPr="007E4DB9">
        <w:rPr>
          <w:lang w:val="en-ZA"/>
        </w:rPr>
        <w:t>it does not unlawfully infringe another person's intellectual property rights;</w:t>
      </w:r>
    </w:p>
    <w:p w14:paraId="765021A3" w14:textId="77777777" w:rsidR="007E4DB9" w:rsidRPr="007E4DB9" w:rsidRDefault="007E4DB9" w:rsidP="007E4DB9">
      <w:pPr>
        <w:numPr>
          <w:ilvl w:val="0"/>
          <w:numId w:val="33"/>
        </w:numPr>
        <w:rPr>
          <w:lang w:val="en-ZA"/>
        </w:rPr>
      </w:pPr>
      <w:r w:rsidRPr="007E4DB9">
        <w:rPr>
          <w:lang w:val="en-ZA"/>
        </w:rPr>
        <w:t>it does not unlawfully disclose another person's personal information;</w:t>
      </w:r>
    </w:p>
    <w:p w14:paraId="7B2753A3" w14:textId="77777777" w:rsidR="007E4DB9" w:rsidRPr="007E4DB9" w:rsidRDefault="007E4DB9" w:rsidP="007E4DB9">
      <w:pPr>
        <w:numPr>
          <w:ilvl w:val="0"/>
          <w:numId w:val="33"/>
        </w:numPr>
        <w:rPr>
          <w:lang w:val="en-ZA"/>
        </w:rPr>
      </w:pPr>
      <w:r w:rsidRPr="007E4DB9">
        <w:rPr>
          <w:lang w:val="en-ZA"/>
        </w:rPr>
        <w:t>it is not deliberately false, fraudulent or misleading;</w:t>
      </w:r>
    </w:p>
    <w:p w14:paraId="2EC083EF" w14:textId="77777777" w:rsidR="007E4DB9" w:rsidRPr="007E4DB9" w:rsidRDefault="007E4DB9" w:rsidP="007E4DB9">
      <w:pPr>
        <w:numPr>
          <w:ilvl w:val="0"/>
          <w:numId w:val="33"/>
        </w:numPr>
        <w:rPr>
          <w:lang w:val="en-ZA"/>
        </w:rPr>
      </w:pPr>
      <w:r w:rsidRPr="007E4DB9">
        <w:rPr>
          <w:lang w:val="en-ZA"/>
        </w:rPr>
        <w:t>it does not contain unlawful threats or harassment; and</w:t>
      </w:r>
    </w:p>
    <w:p w14:paraId="2A923B12" w14:textId="77777777" w:rsidR="007E4DB9" w:rsidRDefault="007E4DB9" w:rsidP="007E4DB9">
      <w:pPr>
        <w:numPr>
          <w:ilvl w:val="0"/>
          <w:numId w:val="33"/>
        </w:numPr>
        <w:rPr>
          <w:lang w:val="en-ZA"/>
        </w:rPr>
      </w:pPr>
      <w:r w:rsidRPr="007E4DB9">
        <w:rPr>
          <w:lang w:val="en-ZA"/>
        </w:rPr>
        <w:t>its publication through Venturo does not violate applicable law.</w:t>
      </w:r>
    </w:p>
    <w:p w14:paraId="19092D8F" w14:textId="77777777" w:rsidR="00CF05F1" w:rsidRPr="007E4DB9" w:rsidRDefault="00CF05F1" w:rsidP="00CF05F1">
      <w:pPr>
        <w:rPr>
          <w:lang w:val="en-ZA"/>
        </w:rPr>
      </w:pPr>
    </w:p>
    <w:p w14:paraId="46F0F3CF" w14:textId="77777777" w:rsidR="007E4DB9" w:rsidRPr="007E4DB9" w:rsidRDefault="007E4DB9" w:rsidP="007E4DB9">
      <w:pPr>
        <w:rPr>
          <w:lang w:val="en-ZA"/>
        </w:rPr>
      </w:pPr>
      <w:r w:rsidRPr="007E4DB9">
        <w:rPr>
          <w:lang w:val="en-ZA"/>
        </w:rPr>
        <w:t>You retain ownership of your original User-Generated Content.</w:t>
      </w:r>
    </w:p>
    <w:p w14:paraId="24C636F9" w14:textId="77777777" w:rsidR="007E4DB9" w:rsidRDefault="007E4DB9" w:rsidP="007E4DB9">
      <w:pPr>
        <w:rPr>
          <w:lang w:val="en-ZA"/>
        </w:rPr>
      </w:pPr>
      <w:r w:rsidRPr="007E4DB9">
        <w:rPr>
          <w:lang w:val="en-ZA"/>
        </w:rPr>
        <w:t>By submitting it to Venturo, you grant Venturo a non-exclusive, worldwide, royalty-free licence to host, store, reproduce, display, format &amp; distribute that Content to the extent reasonably necessary to operate, improve &amp; promote the Venturo Platform.</w:t>
      </w:r>
    </w:p>
    <w:p w14:paraId="01974A2A" w14:textId="77777777" w:rsidR="00E71D9E" w:rsidRPr="007E4DB9" w:rsidRDefault="00E71D9E" w:rsidP="007E4DB9">
      <w:pPr>
        <w:rPr>
          <w:lang w:val="en-ZA"/>
        </w:rPr>
      </w:pPr>
    </w:p>
    <w:p w14:paraId="6337C213" w14:textId="77777777" w:rsidR="007E4DB9" w:rsidRPr="007E4DB9" w:rsidRDefault="007E4DB9" w:rsidP="007E4DB9">
      <w:pPr>
        <w:rPr>
          <w:lang w:val="en-ZA"/>
        </w:rPr>
      </w:pPr>
      <w:r w:rsidRPr="007E4DB9">
        <w:rPr>
          <w:lang w:val="en-ZA"/>
        </w:rPr>
        <w:t>Where Venturo proposes to use identifiable User-Generated Content in a materially different advertising campaign or context, additional permission may be sought where appropriate.</w:t>
      </w:r>
    </w:p>
    <w:p w14:paraId="6D1D4803" w14:textId="78AC81D0" w:rsidR="007E4DB9" w:rsidRPr="007E4DB9" w:rsidRDefault="007E4DB9" w:rsidP="007E4DB9">
      <w:pPr>
        <w:rPr>
          <w:lang w:val="en-ZA"/>
        </w:rPr>
      </w:pPr>
    </w:p>
    <w:p w14:paraId="6B36D212" w14:textId="77777777" w:rsidR="00E71D9E" w:rsidRDefault="00E71D9E">
      <w:pPr>
        <w:rPr>
          <w:rFonts w:ascii="Social Gothic Rough" w:eastAsiaTheme="majorEastAsia" w:hAnsi="Social Gothic Rough" w:cstheme="majorBidi"/>
          <w:b/>
          <w:color w:val="292D34" w:themeColor="text1"/>
          <w:lang w:val="en-ZA"/>
        </w:rPr>
      </w:pPr>
      <w:r>
        <w:rPr>
          <w:lang w:val="en-ZA"/>
        </w:rPr>
        <w:br w:type="page"/>
      </w:r>
    </w:p>
    <w:p w14:paraId="176097A0" w14:textId="2404E7A1" w:rsidR="007E4DB9" w:rsidRPr="00E8693F" w:rsidRDefault="007E4DB9" w:rsidP="00E8693F">
      <w:pPr>
        <w:pStyle w:val="Heading3"/>
        <w:rPr>
          <w:lang w:val="en-ZA"/>
        </w:rPr>
      </w:pPr>
      <w:r w:rsidRPr="00E8693F">
        <w:rPr>
          <w:lang w:val="en-ZA"/>
        </w:rPr>
        <w:lastRenderedPageBreak/>
        <w:t>21. Content Moderation</w:t>
      </w:r>
    </w:p>
    <w:p w14:paraId="6FA58467" w14:textId="77777777" w:rsidR="007E4DB9" w:rsidRPr="007E4DB9" w:rsidRDefault="007E4DB9" w:rsidP="007E4DB9">
      <w:pPr>
        <w:rPr>
          <w:lang w:val="en-ZA"/>
        </w:rPr>
      </w:pPr>
      <w:r w:rsidRPr="007E4DB9">
        <w:rPr>
          <w:lang w:val="en-ZA"/>
        </w:rPr>
        <w:t>Venturo may review, restrict, remove or refuse to publish User-Generated Content where Venturo reasonably believes that it:</w:t>
      </w:r>
    </w:p>
    <w:p w14:paraId="3BD554DC" w14:textId="77777777" w:rsidR="007E4DB9" w:rsidRPr="007E4DB9" w:rsidRDefault="007E4DB9" w:rsidP="007E4DB9">
      <w:pPr>
        <w:numPr>
          <w:ilvl w:val="0"/>
          <w:numId w:val="34"/>
        </w:numPr>
        <w:rPr>
          <w:lang w:val="en-ZA"/>
        </w:rPr>
      </w:pPr>
      <w:r w:rsidRPr="007E4DB9">
        <w:rPr>
          <w:lang w:val="en-ZA"/>
        </w:rPr>
        <w:t>violates these Terms;</w:t>
      </w:r>
    </w:p>
    <w:p w14:paraId="02255611" w14:textId="77777777" w:rsidR="007E4DB9" w:rsidRPr="007E4DB9" w:rsidRDefault="007E4DB9" w:rsidP="007E4DB9">
      <w:pPr>
        <w:numPr>
          <w:ilvl w:val="0"/>
          <w:numId w:val="34"/>
        </w:numPr>
        <w:rPr>
          <w:lang w:val="en-ZA"/>
        </w:rPr>
      </w:pPr>
      <w:r w:rsidRPr="007E4DB9">
        <w:rPr>
          <w:lang w:val="en-ZA"/>
        </w:rPr>
        <w:t>infringes intellectual property;</w:t>
      </w:r>
    </w:p>
    <w:p w14:paraId="6D636AFE" w14:textId="77777777" w:rsidR="007E4DB9" w:rsidRPr="007E4DB9" w:rsidRDefault="007E4DB9" w:rsidP="007E4DB9">
      <w:pPr>
        <w:numPr>
          <w:ilvl w:val="0"/>
          <w:numId w:val="34"/>
        </w:numPr>
        <w:rPr>
          <w:lang w:val="en-ZA"/>
        </w:rPr>
      </w:pPr>
      <w:r w:rsidRPr="007E4DB9">
        <w:rPr>
          <w:lang w:val="en-ZA"/>
        </w:rPr>
        <w:t>contains spam;</w:t>
      </w:r>
    </w:p>
    <w:p w14:paraId="1A0C818C" w14:textId="77777777" w:rsidR="007E4DB9" w:rsidRPr="007E4DB9" w:rsidRDefault="007E4DB9" w:rsidP="007E4DB9">
      <w:pPr>
        <w:numPr>
          <w:ilvl w:val="0"/>
          <w:numId w:val="34"/>
        </w:numPr>
        <w:rPr>
          <w:lang w:val="en-ZA"/>
        </w:rPr>
      </w:pPr>
      <w:r w:rsidRPr="007E4DB9">
        <w:rPr>
          <w:lang w:val="en-ZA"/>
        </w:rPr>
        <w:t>contains harassment or threats;</w:t>
      </w:r>
    </w:p>
    <w:p w14:paraId="6CD29838" w14:textId="77777777" w:rsidR="007E4DB9" w:rsidRPr="007E4DB9" w:rsidRDefault="007E4DB9" w:rsidP="007E4DB9">
      <w:pPr>
        <w:numPr>
          <w:ilvl w:val="0"/>
          <w:numId w:val="34"/>
        </w:numPr>
        <w:rPr>
          <w:lang w:val="en-ZA"/>
        </w:rPr>
      </w:pPr>
      <w:r w:rsidRPr="007E4DB9">
        <w:rPr>
          <w:lang w:val="en-ZA"/>
        </w:rPr>
        <w:t>is fraudulent or misleading;</w:t>
      </w:r>
    </w:p>
    <w:p w14:paraId="66269DAB" w14:textId="77777777" w:rsidR="007E4DB9" w:rsidRPr="007E4DB9" w:rsidRDefault="007E4DB9" w:rsidP="007E4DB9">
      <w:pPr>
        <w:numPr>
          <w:ilvl w:val="0"/>
          <w:numId w:val="34"/>
        </w:numPr>
        <w:rPr>
          <w:lang w:val="en-ZA"/>
        </w:rPr>
      </w:pPr>
      <w:r w:rsidRPr="007E4DB9">
        <w:rPr>
          <w:lang w:val="en-ZA"/>
        </w:rPr>
        <w:t>contains unlawful material;</w:t>
      </w:r>
    </w:p>
    <w:p w14:paraId="727B96BD" w14:textId="77777777" w:rsidR="007E4DB9" w:rsidRPr="007E4DB9" w:rsidRDefault="007E4DB9" w:rsidP="007E4DB9">
      <w:pPr>
        <w:numPr>
          <w:ilvl w:val="0"/>
          <w:numId w:val="34"/>
        </w:numPr>
        <w:rPr>
          <w:lang w:val="en-ZA"/>
        </w:rPr>
      </w:pPr>
      <w:r w:rsidRPr="007E4DB9">
        <w:rPr>
          <w:lang w:val="en-ZA"/>
        </w:rPr>
        <w:t>exposes personal information improperly;</w:t>
      </w:r>
    </w:p>
    <w:p w14:paraId="0A52C6E7" w14:textId="77777777" w:rsidR="007E4DB9" w:rsidRPr="007E4DB9" w:rsidRDefault="007E4DB9" w:rsidP="007E4DB9">
      <w:pPr>
        <w:numPr>
          <w:ilvl w:val="0"/>
          <w:numId w:val="34"/>
        </w:numPr>
        <w:rPr>
          <w:lang w:val="en-ZA"/>
        </w:rPr>
      </w:pPr>
      <w:r w:rsidRPr="007E4DB9">
        <w:rPr>
          <w:lang w:val="en-ZA"/>
        </w:rPr>
        <w:t>creates a safety concern;</w:t>
      </w:r>
    </w:p>
    <w:p w14:paraId="24A5314F" w14:textId="77777777" w:rsidR="007E4DB9" w:rsidRPr="007E4DB9" w:rsidRDefault="007E4DB9" w:rsidP="007E4DB9">
      <w:pPr>
        <w:numPr>
          <w:ilvl w:val="0"/>
          <w:numId w:val="34"/>
        </w:numPr>
        <w:rPr>
          <w:lang w:val="en-ZA"/>
        </w:rPr>
      </w:pPr>
      <w:r w:rsidRPr="007E4DB9">
        <w:rPr>
          <w:lang w:val="en-ZA"/>
        </w:rPr>
        <w:t>is irrelevant to the feature in which it was submitted; or</w:t>
      </w:r>
    </w:p>
    <w:p w14:paraId="70616FAD" w14:textId="77777777" w:rsidR="007E4DB9" w:rsidRDefault="007E4DB9" w:rsidP="007E4DB9">
      <w:pPr>
        <w:numPr>
          <w:ilvl w:val="0"/>
          <w:numId w:val="34"/>
        </w:numPr>
        <w:rPr>
          <w:lang w:val="en-ZA"/>
        </w:rPr>
      </w:pPr>
      <w:r w:rsidRPr="007E4DB9">
        <w:rPr>
          <w:lang w:val="en-ZA"/>
        </w:rPr>
        <w:t>materially harms the integrity of the Venturo Platform.</w:t>
      </w:r>
    </w:p>
    <w:p w14:paraId="15F28E31" w14:textId="77777777" w:rsidR="00E71D9E" w:rsidRPr="007E4DB9" w:rsidRDefault="00E71D9E" w:rsidP="00E71D9E">
      <w:pPr>
        <w:rPr>
          <w:lang w:val="en-ZA"/>
        </w:rPr>
      </w:pPr>
    </w:p>
    <w:p w14:paraId="650620BA" w14:textId="77777777" w:rsidR="007E4DB9" w:rsidRDefault="007E4DB9" w:rsidP="007E4DB9">
      <w:pPr>
        <w:rPr>
          <w:lang w:val="en-ZA"/>
        </w:rPr>
      </w:pPr>
      <w:r w:rsidRPr="007E4DB9">
        <w:rPr>
          <w:lang w:val="en-ZA"/>
        </w:rPr>
        <w:t>Moderation decisions may take account of context, repeated behaviour &amp; the severity of the issue.</w:t>
      </w:r>
    </w:p>
    <w:p w14:paraId="2B1DD468" w14:textId="77777777" w:rsidR="00E71D9E" w:rsidRPr="007E4DB9" w:rsidRDefault="00E71D9E" w:rsidP="007E4DB9">
      <w:pPr>
        <w:rPr>
          <w:lang w:val="en-ZA"/>
        </w:rPr>
      </w:pPr>
    </w:p>
    <w:p w14:paraId="37227A87" w14:textId="77777777" w:rsidR="007E4DB9" w:rsidRPr="007E4DB9" w:rsidRDefault="007E4DB9" w:rsidP="007E4DB9">
      <w:pPr>
        <w:rPr>
          <w:lang w:val="en-ZA"/>
        </w:rPr>
      </w:pPr>
      <w:r w:rsidRPr="007E4DB9">
        <w:rPr>
          <w:lang w:val="en-ZA"/>
        </w:rPr>
        <w:t>Venturo may provide Users with reporting tools for inappropriate content or behaviour.</w:t>
      </w:r>
    </w:p>
    <w:p w14:paraId="40C369A8" w14:textId="77777777" w:rsidR="007E4DB9" w:rsidRPr="007E4DB9" w:rsidRDefault="007E4DB9" w:rsidP="007E4DB9">
      <w:pPr>
        <w:rPr>
          <w:lang w:val="en-ZA"/>
        </w:rPr>
      </w:pPr>
      <w:r w:rsidRPr="007E4DB9">
        <w:rPr>
          <w:lang w:val="en-ZA"/>
        </w:rPr>
        <w:t xml:space="preserve">A more detailed </w:t>
      </w:r>
      <w:r w:rsidRPr="00FB2585">
        <w:rPr>
          <w:rFonts w:ascii="Nunito SemiBold" w:hAnsi="Nunito SemiBold"/>
          <w:lang w:val="en-ZA"/>
        </w:rPr>
        <w:t>User-Generated Content</w:t>
      </w:r>
      <w:r w:rsidRPr="007E4DB9">
        <w:rPr>
          <w:lang w:val="en-ZA"/>
        </w:rPr>
        <w:t xml:space="preserve"> or </w:t>
      </w:r>
      <w:r w:rsidRPr="00FB2585">
        <w:rPr>
          <w:rFonts w:ascii="Nunito SemiBold" w:hAnsi="Nunito SemiBold"/>
          <w:lang w:val="en-ZA"/>
        </w:rPr>
        <w:t>Community Policy</w:t>
      </w:r>
      <w:r w:rsidRPr="007E4DB9">
        <w:rPr>
          <w:lang w:val="en-ZA"/>
        </w:rPr>
        <w:t xml:space="preserve"> may supplement these Terms.</w:t>
      </w:r>
    </w:p>
    <w:p w14:paraId="23B918FE" w14:textId="0CFD11D6" w:rsidR="007E4DB9" w:rsidRPr="007E4DB9" w:rsidRDefault="007E4DB9" w:rsidP="007E4DB9">
      <w:pPr>
        <w:rPr>
          <w:lang w:val="en-ZA"/>
        </w:rPr>
      </w:pPr>
    </w:p>
    <w:p w14:paraId="0F007C47" w14:textId="77777777" w:rsidR="007E4DB9" w:rsidRPr="00E8693F" w:rsidRDefault="007E4DB9" w:rsidP="00E8693F">
      <w:pPr>
        <w:pStyle w:val="Heading3"/>
        <w:rPr>
          <w:lang w:val="en-ZA"/>
        </w:rPr>
      </w:pPr>
      <w:r w:rsidRPr="00E8693F">
        <w:rPr>
          <w:lang w:val="en-ZA"/>
        </w:rPr>
        <w:t>22. Intellectual Property</w:t>
      </w:r>
    </w:p>
    <w:p w14:paraId="20AC6585" w14:textId="77777777" w:rsidR="007E4DB9" w:rsidRDefault="007E4DB9" w:rsidP="007E4DB9">
      <w:pPr>
        <w:rPr>
          <w:lang w:val="en-ZA"/>
        </w:rPr>
      </w:pPr>
      <w:r w:rsidRPr="007E4DB9">
        <w:rPr>
          <w:lang w:val="en-ZA"/>
        </w:rPr>
        <w:t>Except for third-party content &amp; User-Generated Content, the Venturo Platform and original material created by Venturo may include intellectual property owned by or licensed to Venturo.</w:t>
      </w:r>
    </w:p>
    <w:p w14:paraId="77F87B01" w14:textId="77777777" w:rsidR="0049662E" w:rsidRPr="007E4DB9" w:rsidRDefault="0049662E" w:rsidP="007E4DB9">
      <w:pPr>
        <w:rPr>
          <w:lang w:val="en-ZA"/>
        </w:rPr>
      </w:pPr>
    </w:p>
    <w:p w14:paraId="10BF5BDD" w14:textId="77777777" w:rsidR="007E4DB9" w:rsidRPr="007E4DB9" w:rsidRDefault="007E4DB9" w:rsidP="007E4DB9">
      <w:pPr>
        <w:rPr>
          <w:lang w:val="en-ZA"/>
        </w:rPr>
      </w:pPr>
      <w:r w:rsidRPr="007E4DB9">
        <w:rPr>
          <w:lang w:val="en-ZA"/>
        </w:rPr>
        <w:t>This may include:</w:t>
      </w:r>
    </w:p>
    <w:p w14:paraId="1833D7C6" w14:textId="77777777" w:rsidR="007E4DB9" w:rsidRPr="007E4DB9" w:rsidRDefault="007E4DB9" w:rsidP="007E4DB9">
      <w:pPr>
        <w:numPr>
          <w:ilvl w:val="0"/>
          <w:numId w:val="35"/>
        </w:numPr>
        <w:rPr>
          <w:lang w:val="en-ZA"/>
        </w:rPr>
      </w:pPr>
      <w:r w:rsidRPr="007E4DB9">
        <w:rPr>
          <w:lang w:val="en-ZA"/>
        </w:rPr>
        <w:t>Venturo branding;</w:t>
      </w:r>
    </w:p>
    <w:p w14:paraId="17E97A09" w14:textId="77777777" w:rsidR="007E4DB9" w:rsidRPr="007E4DB9" w:rsidRDefault="007E4DB9" w:rsidP="007E4DB9">
      <w:pPr>
        <w:numPr>
          <w:ilvl w:val="0"/>
          <w:numId w:val="35"/>
        </w:numPr>
        <w:rPr>
          <w:lang w:val="en-ZA"/>
        </w:rPr>
      </w:pPr>
      <w:r w:rsidRPr="007E4DB9">
        <w:rPr>
          <w:lang w:val="en-ZA"/>
        </w:rPr>
        <w:t>logos;</w:t>
      </w:r>
    </w:p>
    <w:p w14:paraId="72FB5A19" w14:textId="77777777" w:rsidR="007E4DB9" w:rsidRPr="007E4DB9" w:rsidRDefault="007E4DB9" w:rsidP="007E4DB9">
      <w:pPr>
        <w:numPr>
          <w:ilvl w:val="0"/>
          <w:numId w:val="35"/>
        </w:numPr>
        <w:rPr>
          <w:lang w:val="en-ZA"/>
        </w:rPr>
      </w:pPr>
      <w:r w:rsidRPr="007E4DB9">
        <w:rPr>
          <w:lang w:val="en-ZA"/>
        </w:rPr>
        <w:t>graphics;</w:t>
      </w:r>
    </w:p>
    <w:p w14:paraId="2FBC5F14" w14:textId="77777777" w:rsidR="007E4DB9" w:rsidRPr="007E4DB9" w:rsidRDefault="007E4DB9" w:rsidP="007E4DB9">
      <w:pPr>
        <w:numPr>
          <w:ilvl w:val="0"/>
          <w:numId w:val="35"/>
        </w:numPr>
        <w:rPr>
          <w:lang w:val="en-ZA"/>
        </w:rPr>
      </w:pPr>
      <w:r w:rsidRPr="007E4DB9">
        <w:rPr>
          <w:lang w:val="en-ZA"/>
        </w:rPr>
        <w:t>application design;</w:t>
      </w:r>
    </w:p>
    <w:p w14:paraId="68984E9E" w14:textId="77777777" w:rsidR="007E4DB9" w:rsidRPr="007E4DB9" w:rsidRDefault="007E4DB9" w:rsidP="007E4DB9">
      <w:pPr>
        <w:numPr>
          <w:ilvl w:val="0"/>
          <w:numId w:val="35"/>
        </w:numPr>
        <w:rPr>
          <w:lang w:val="en-ZA"/>
        </w:rPr>
      </w:pPr>
      <w:r w:rsidRPr="007E4DB9">
        <w:rPr>
          <w:lang w:val="en-ZA"/>
        </w:rPr>
        <w:t>website design;</w:t>
      </w:r>
    </w:p>
    <w:p w14:paraId="360CE0C3" w14:textId="77777777" w:rsidR="007E4DB9" w:rsidRPr="007E4DB9" w:rsidRDefault="007E4DB9" w:rsidP="007E4DB9">
      <w:pPr>
        <w:numPr>
          <w:ilvl w:val="0"/>
          <w:numId w:val="35"/>
        </w:numPr>
        <w:rPr>
          <w:lang w:val="en-ZA"/>
        </w:rPr>
      </w:pPr>
      <w:r w:rsidRPr="007E4DB9">
        <w:rPr>
          <w:lang w:val="en-ZA"/>
        </w:rPr>
        <w:t>original written content;</w:t>
      </w:r>
    </w:p>
    <w:p w14:paraId="271758C1" w14:textId="77777777" w:rsidR="007E4DB9" w:rsidRPr="007E4DB9" w:rsidRDefault="007E4DB9" w:rsidP="007E4DB9">
      <w:pPr>
        <w:numPr>
          <w:ilvl w:val="0"/>
          <w:numId w:val="35"/>
        </w:numPr>
        <w:rPr>
          <w:lang w:val="en-ZA"/>
        </w:rPr>
      </w:pPr>
      <w:r w:rsidRPr="007E4DB9">
        <w:rPr>
          <w:lang w:val="en-ZA"/>
        </w:rPr>
        <w:t>photographs;</w:t>
      </w:r>
    </w:p>
    <w:p w14:paraId="45B4BBA1" w14:textId="77777777" w:rsidR="007E4DB9" w:rsidRPr="007E4DB9" w:rsidRDefault="007E4DB9" w:rsidP="007E4DB9">
      <w:pPr>
        <w:numPr>
          <w:ilvl w:val="0"/>
          <w:numId w:val="35"/>
        </w:numPr>
        <w:rPr>
          <w:lang w:val="en-ZA"/>
        </w:rPr>
      </w:pPr>
      <w:r w:rsidRPr="007E4DB9">
        <w:rPr>
          <w:lang w:val="en-ZA"/>
        </w:rPr>
        <w:lastRenderedPageBreak/>
        <w:t>illustrations;</w:t>
      </w:r>
    </w:p>
    <w:p w14:paraId="418EEF52" w14:textId="77777777" w:rsidR="007E4DB9" w:rsidRPr="007E4DB9" w:rsidRDefault="007E4DB9" w:rsidP="007E4DB9">
      <w:pPr>
        <w:numPr>
          <w:ilvl w:val="0"/>
          <w:numId w:val="35"/>
        </w:numPr>
        <w:rPr>
          <w:lang w:val="en-ZA"/>
        </w:rPr>
      </w:pPr>
      <w:r w:rsidRPr="007E4DB9">
        <w:rPr>
          <w:lang w:val="en-ZA"/>
        </w:rPr>
        <w:t>software;</w:t>
      </w:r>
    </w:p>
    <w:p w14:paraId="238002D8" w14:textId="77777777" w:rsidR="007E4DB9" w:rsidRPr="007E4DB9" w:rsidRDefault="007E4DB9" w:rsidP="007E4DB9">
      <w:pPr>
        <w:numPr>
          <w:ilvl w:val="0"/>
          <w:numId w:val="35"/>
        </w:numPr>
        <w:rPr>
          <w:lang w:val="en-ZA"/>
        </w:rPr>
      </w:pPr>
      <w:r w:rsidRPr="007E4DB9">
        <w:rPr>
          <w:lang w:val="en-ZA"/>
        </w:rPr>
        <w:t>databases;</w:t>
      </w:r>
    </w:p>
    <w:p w14:paraId="00F9DB16" w14:textId="77777777" w:rsidR="007E4DB9" w:rsidRPr="007E4DB9" w:rsidRDefault="007E4DB9" w:rsidP="007E4DB9">
      <w:pPr>
        <w:numPr>
          <w:ilvl w:val="0"/>
          <w:numId w:val="35"/>
        </w:numPr>
        <w:rPr>
          <w:lang w:val="en-ZA"/>
        </w:rPr>
      </w:pPr>
      <w:r w:rsidRPr="007E4DB9">
        <w:rPr>
          <w:lang w:val="en-ZA"/>
        </w:rPr>
        <w:t>curated collections; and</w:t>
      </w:r>
    </w:p>
    <w:p w14:paraId="0C567A77" w14:textId="77777777" w:rsidR="007E4DB9" w:rsidRDefault="007E4DB9" w:rsidP="007E4DB9">
      <w:pPr>
        <w:numPr>
          <w:ilvl w:val="0"/>
          <w:numId w:val="35"/>
        </w:numPr>
        <w:rPr>
          <w:lang w:val="en-ZA"/>
        </w:rPr>
      </w:pPr>
      <w:r w:rsidRPr="007E4DB9">
        <w:rPr>
          <w:lang w:val="en-ZA"/>
        </w:rPr>
        <w:t>other original material.</w:t>
      </w:r>
    </w:p>
    <w:p w14:paraId="4AE55F53" w14:textId="77777777" w:rsidR="0049662E" w:rsidRPr="007E4DB9" w:rsidRDefault="0049662E" w:rsidP="0049662E">
      <w:pPr>
        <w:rPr>
          <w:lang w:val="en-ZA"/>
        </w:rPr>
      </w:pPr>
    </w:p>
    <w:p w14:paraId="6CA4E5CB" w14:textId="77777777" w:rsidR="007E4DB9" w:rsidRDefault="007E4DB9" w:rsidP="007E4DB9">
      <w:pPr>
        <w:rPr>
          <w:lang w:val="en-ZA"/>
        </w:rPr>
      </w:pPr>
      <w:r w:rsidRPr="007E4DB9">
        <w:rPr>
          <w:lang w:val="en-ZA"/>
        </w:rPr>
        <w:t>Users may use the Venturo Platform for normal personal use.</w:t>
      </w:r>
    </w:p>
    <w:p w14:paraId="39FD2340" w14:textId="77777777" w:rsidR="0049662E" w:rsidRPr="007E4DB9" w:rsidRDefault="0049662E" w:rsidP="007E4DB9">
      <w:pPr>
        <w:rPr>
          <w:lang w:val="en-ZA"/>
        </w:rPr>
      </w:pPr>
    </w:p>
    <w:p w14:paraId="0D109BCA" w14:textId="77777777" w:rsidR="007E4DB9" w:rsidRPr="007E4DB9" w:rsidRDefault="007E4DB9" w:rsidP="007E4DB9">
      <w:pPr>
        <w:rPr>
          <w:lang w:val="en-ZA"/>
        </w:rPr>
      </w:pPr>
      <w:r w:rsidRPr="007E4DB9">
        <w:rPr>
          <w:lang w:val="en-ZA"/>
        </w:rPr>
        <w:t>Unless permitted by law or authorised by Venturo, Users may not:</w:t>
      </w:r>
    </w:p>
    <w:p w14:paraId="513559FE" w14:textId="77777777" w:rsidR="007E4DB9" w:rsidRPr="007E4DB9" w:rsidRDefault="007E4DB9" w:rsidP="007E4DB9">
      <w:pPr>
        <w:numPr>
          <w:ilvl w:val="0"/>
          <w:numId w:val="36"/>
        </w:numPr>
        <w:rPr>
          <w:lang w:val="en-ZA"/>
        </w:rPr>
      </w:pPr>
      <w:r w:rsidRPr="007E4DB9">
        <w:rPr>
          <w:lang w:val="en-ZA"/>
        </w:rPr>
        <w:t>copy substantial portions of Venturo Content;</w:t>
      </w:r>
    </w:p>
    <w:p w14:paraId="06CA354D" w14:textId="77777777" w:rsidR="007E4DB9" w:rsidRPr="007E4DB9" w:rsidRDefault="007E4DB9" w:rsidP="007E4DB9">
      <w:pPr>
        <w:numPr>
          <w:ilvl w:val="0"/>
          <w:numId w:val="36"/>
        </w:numPr>
        <w:rPr>
          <w:lang w:val="en-ZA"/>
        </w:rPr>
      </w:pPr>
      <w:r w:rsidRPr="007E4DB9">
        <w:rPr>
          <w:lang w:val="en-ZA"/>
        </w:rPr>
        <w:t>reproduce Venturo Content commercially;</w:t>
      </w:r>
    </w:p>
    <w:p w14:paraId="166B7E27" w14:textId="77777777" w:rsidR="007E4DB9" w:rsidRPr="007E4DB9" w:rsidRDefault="007E4DB9" w:rsidP="007E4DB9">
      <w:pPr>
        <w:numPr>
          <w:ilvl w:val="0"/>
          <w:numId w:val="36"/>
        </w:numPr>
        <w:rPr>
          <w:lang w:val="en-ZA"/>
        </w:rPr>
      </w:pPr>
      <w:r w:rsidRPr="007E4DB9">
        <w:rPr>
          <w:lang w:val="en-ZA"/>
        </w:rPr>
        <w:t>scrape or systematically extract Venturo data;</w:t>
      </w:r>
    </w:p>
    <w:p w14:paraId="34D353F8" w14:textId="77777777" w:rsidR="007E4DB9" w:rsidRPr="007E4DB9" w:rsidRDefault="007E4DB9" w:rsidP="007E4DB9">
      <w:pPr>
        <w:numPr>
          <w:ilvl w:val="0"/>
          <w:numId w:val="36"/>
        </w:numPr>
        <w:rPr>
          <w:lang w:val="en-ZA"/>
        </w:rPr>
      </w:pPr>
      <w:r w:rsidRPr="007E4DB9">
        <w:rPr>
          <w:lang w:val="en-ZA"/>
        </w:rPr>
        <w:t>create an unauthorised competing database from Venturo Content;</w:t>
      </w:r>
    </w:p>
    <w:p w14:paraId="2A49149B" w14:textId="77777777" w:rsidR="007E4DB9" w:rsidRPr="007E4DB9" w:rsidRDefault="007E4DB9" w:rsidP="007E4DB9">
      <w:pPr>
        <w:numPr>
          <w:ilvl w:val="0"/>
          <w:numId w:val="36"/>
        </w:numPr>
        <w:rPr>
          <w:lang w:val="en-ZA"/>
        </w:rPr>
      </w:pPr>
      <w:r w:rsidRPr="007E4DB9">
        <w:rPr>
          <w:lang w:val="en-ZA"/>
        </w:rPr>
        <w:t>remove copyright or proprietary notices;</w:t>
      </w:r>
    </w:p>
    <w:p w14:paraId="50A84B09" w14:textId="77777777" w:rsidR="007E4DB9" w:rsidRPr="007E4DB9" w:rsidRDefault="007E4DB9" w:rsidP="007E4DB9">
      <w:pPr>
        <w:numPr>
          <w:ilvl w:val="0"/>
          <w:numId w:val="36"/>
        </w:numPr>
        <w:rPr>
          <w:lang w:val="en-ZA"/>
        </w:rPr>
      </w:pPr>
      <w:r w:rsidRPr="007E4DB9">
        <w:rPr>
          <w:lang w:val="en-ZA"/>
        </w:rPr>
        <w:t>impersonate Venturo;</w:t>
      </w:r>
    </w:p>
    <w:p w14:paraId="6353721B" w14:textId="77777777" w:rsidR="007E4DB9" w:rsidRPr="007E4DB9" w:rsidRDefault="007E4DB9" w:rsidP="007E4DB9">
      <w:pPr>
        <w:numPr>
          <w:ilvl w:val="0"/>
          <w:numId w:val="36"/>
        </w:numPr>
        <w:rPr>
          <w:lang w:val="en-ZA"/>
        </w:rPr>
      </w:pPr>
      <w:r w:rsidRPr="007E4DB9">
        <w:rPr>
          <w:lang w:val="en-ZA"/>
        </w:rPr>
        <w:t>use Venturo branding in a misleading manner; or</w:t>
      </w:r>
    </w:p>
    <w:p w14:paraId="134D6DD9" w14:textId="77777777" w:rsidR="007E4DB9" w:rsidRPr="007E4DB9" w:rsidRDefault="007E4DB9" w:rsidP="007E4DB9">
      <w:pPr>
        <w:numPr>
          <w:ilvl w:val="0"/>
          <w:numId w:val="36"/>
        </w:numPr>
        <w:rPr>
          <w:lang w:val="en-ZA"/>
        </w:rPr>
      </w:pPr>
      <w:r w:rsidRPr="007E4DB9">
        <w:rPr>
          <w:lang w:val="en-ZA"/>
        </w:rPr>
        <w:t>commercially exploit Venturo intellectual property without permission.</w:t>
      </w:r>
    </w:p>
    <w:p w14:paraId="1C7BD0DC" w14:textId="63A1E93A" w:rsidR="007E4DB9" w:rsidRPr="007E4DB9" w:rsidRDefault="007E4DB9" w:rsidP="007E4DB9">
      <w:pPr>
        <w:rPr>
          <w:lang w:val="en-ZA"/>
        </w:rPr>
      </w:pPr>
    </w:p>
    <w:p w14:paraId="55085625" w14:textId="77777777" w:rsidR="007E4DB9" w:rsidRPr="00E8693F" w:rsidRDefault="007E4DB9" w:rsidP="00E8693F">
      <w:pPr>
        <w:pStyle w:val="Heading3"/>
        <w:rPr>
          <w:lang w:val="en-ZA"/>
        </w:rPr>
      </w:pPr>
      <w:r w:rsidRPr="00E8693F">
        <w:rPr>
          <w:lang w:val="en-ZA"/>
        </w:rPr>
        <w:t>23. Third-Party Intellectual Property</w:t>
      </w:r>
    </w:p>
    <w:p w14:paraId="3BDDBB8F" w14:textId="77777777" w:rsidR="007E4DB9" w:rsidRDefault="007E4DB9" w:rsidP="007E4DB9">
      <w:pPr>
        <w:rPr>
          <w:lang w:val="en-ZA"/>
        </w:rPr>
      </w:pPr>
      <w:r w:rsidRPr="007E4DB9">
        <w:rPr>
          <w:lang w:val="en-ZA"/>
        </w:rPr>
        <w:t>Business names, trademarks, logos, photographs &amp; other material belonging to Activity Providers or other third parties remain the property of their respective owners or licensors.</w:t>
      </w:r>
    </w:p>
    <w:p w14:paraId="0A7B7D53" w14:textId="77777777" w:rsidR="005D46DC" w:rsidRPr="007E4DB9" w:rsidRDefault="005D46DC" w:rsidP="007E4DB9">
      <w:pPr>
        <w:rPr>
          <w:lang w:val="en-ZA"/>
        </w:rPr>
      </w:pPr>
    </w:p>
    <w:p w14:paraId="447128ED" w14:textId="77777777" w:rsidR="007E4DB9" w:rsidRPr="007E4DB9" w:rsidRDefault="007E4DB9" w:rsidP="007E4DB9">
      <w:pPr>
        <w:rPr>
          <w:lang w:val="en-ZA"/>
        </w:rPr>
      </w:pPr>
      <w:r w:rsidRPr="007E4DB9">
        <w:rPr>
          <w:lang w:val="en-ZA"/>
        </w:rPr>
        <w:t>Their appearance on Venturo does not transfer ownership to Venturo or to Users.</w:t>
      </w:r>
    </w:p>
    <w:p w14:paraId="443BECFB" w14:textId="77777777" w:rsidR="007E4DB9" w:rsidRDefault="007E4DB9" w:rsidP="007E4DB9">
      <w:pPr>
        <w:rPr>
          <w:lang w:val="en-ZA"/>
        </w:rPr>
      </w:pPr>
      <w:r w:rsidRPr="007E4DB9">
        <w:rPr>
          <w:lang w:val="en-ZA"/>
        </w:rPr>
        <w:t>If you believe material displayed through Venturo unlawfully infringes your copyright, trademark or other intellectual property right, you may contact Venturo with sufficient information for us to investigate the complaint.</w:t>
      </w:r>
    </w:p>
    <w:p w14:paraId="7C1827FA" w14:textId="77777777" w:rsidR="00606BA0" w:rsidRPr="007E4DB9" w:rsidRDefault="00606BA0" w:rsidP="007E4DB9">
      <w:pPr>
        <w:rPr>
          <w:lang w:val="en-ZA"/>
        </w:rPr>
      </w:pPr>
    </w:p>
    <w:p w14:paraId="49FF2DB4" w14:textId="77777777" w:rsidR="007E4DB9" w:rsidRDefault="007E4DB9" w:rsidP="007E4DB9">
      <w:pPr>
        <w:rPr>
          <w:lang w:val="en-ZA"/>
        </w:rPr>
      </w:pPr>
      <w:r w:rsidRPr="007E4DB9">
        <w:rPr>
          <w:lang w:val="en-ZA"/>
        </w:rPr>
        <w:t>Venturo may remove, restrict or amend disputed material while a legitimate claim is being investigated.</w:t>
      </w:r>
    </w:p>
    <w:p w14:paraId="55C33E07" w14:textId="77777777" w:rsidR="00606BA0" w:rsidRPr="007E4DB9" w:rsidRDefault="00606BA0" w:rsidP="007E4DB9">
      <w:pPr>
        <w:rPr>
          <w:lang w:val="en-ZA"/>
        </w:rPr>
      </w:pPr>
    </w:p>
    <w:p w14:paraId="5D892808" w14:textId="77777777" w:rsidR="007E4DB9" w:rsidRPr="007E4DB9" w:rsidRDefault="007E4DB9" w:rsidP="007E4DB9">
      <w:pPr>
        <w:rPr>
          <w:lang w:val="en-ZA"/>
        </w:rPr>
      </w:pPr>
      <w:r w:rsidRPr="007E4DB9">
        <w:rPr>
          <w:lang w:val="en-ZA"/>
        </w:rPr>
        <w:t xml:space="preserve">A separate </w:t>
      </w:r>
      <w:r w:rsidRPr="00606BA0">
        <w:rPr>
          <w:rFonts w:ascii="Nunito SemiBold" w:hAnsi="Nunito SemiBold"/>
          <w:lang w:val="en-ZA"/>
        </w:rPr>
        <w:t>Copyright &amp; Intellectual Property Policy</w:t>
      </w:r>
      <w:r w:rsidRPr="007E4DB9">
        <w:rPr>
          <w:lang w:val="en-ZA"/>
        </w:rPr>
        <w:t xml:space="preserve"> may provide further details regarding this process.</w:t>
      </w:r>
    </w:p>
    <w:p w14:paraId="71D1AC58" w14:textId="557D2F89" w:rsidR="007E4DB9" w:rsidRPr="007E4DB9" w:rsidRDefault="007E4DB9" w:rsidP="007E4DB9">
      <w:pPr>
        <w:rPr>
          <w:lang w:val="en-ZA"/>
        </w:rPr>
      </w:pPr>
    </w:p>
    <w:p w14:paraId="13CDAC53" w14:textId="77777777" w:rsidR="007E4DB9" w:rsidRPr="00E8693F" w:rsidRDefault="007E4DB9" w:rsidP="00E8693F">
      <w:pPr>
        <w:pStyle w:val="Heading3"/>
        <w:rPr>
          <w:lang w:val="en-ZA"/>
        </w:rPr>
      </w:pPr>
      <w:r w:rsidRPr="00E8693F">
        <w:rPr>
          <w:lang w:val="en-ZA"/>
        </w:rPr>
        <w:lastRenderedPageBreak/>
        <w:t>24. Acceptable Use</w:t>
      </w:r>
    </w:p>
    <w:p w14:paraId="5458A579" w14:textId="77777777" w:rsidR="007E4DB9" w:rsidRPr="007E4DB9" w:rsidRDefault="007E4DB9" w:rsidP="007E4DB9">
      <w:pPr>
        <w:rPr>
          <w:lang w:val="en-ZA"/>
        </w:rPr>
      </w:pPr>
      <w:r w:rsidRPr="007E4DB9">
        <w:rPr>
          <w:lang w:val="en-ZA"/>
        </w:rPr>
        <w:t>Users may not use Venturo to:</w:t>
      </w:r>
    </w:p>
    <w:p w14:paraId="67D0EB12" w14:textId="77777777" w:rsidR="007E4DB9" w:rsidRPr="007E4DB9" w:rsidRDefault="007E4DB9" w:rsidP="007E4DB9">
      <w:pPr>
        <w:numPr>
          <w:ilvl w:val="0"/>
          <w:numId w:val="37"/>
        </w:numPr>
        <w:rPr>
          <w:lang w:val="en-ZA"/>
        </w:rPr>
      </w:pPr>
      <w:r w:rsidRPr="007E4DB9">
        <w:rPr>
          <w:lang w:val="en-ZA"/>
        </w:rPr>
        <w:t>commit or encourage unlawful activity;</w:t>
      </w:r>
    </w:p>
    <w:p w14:paraId="54D702C1" w14:textId="77777777" w:rsidR="007E4DB9" w:rsidRPr="007E4DB9" w:rsidRDefault="007E4DB9" w:rsidP="007E4DB9">
      <w:pPr>
        <w:numPr>
          <w:ilvl w:val="0"/>
          <w:numId w:val="37"/>
        </w:numPr>
        <w:rPr>
          <w:lang w:val="en-ZA"/>
        </w:rPr>
      </w:pPr>
      <w:r w:rsidRPr="007E4DB9">
        <w:rPr>
          <w:lang w:val="en-ZA"/>
        </w:rPr>
        <w:t>attempt to gain unauthorised access to another account or system;</w:t>
      </w:r>
    </w:p>
    <w:p w14:paraId="5791918F" w14:textId="77777777" w:rsidR="007E4DB9" w:rsidRPr="007E4DB9" w:rsidRDefault="007E4DB9" w:rsidP="007E4DB9">
      <w:pPr>
        <w:numPr>
          <w:ilvl w:val="0"/>
          <w:numId w:val="37"/>
        </w:numPr>
        <w:rPr>
          <w:lang w:val="en-ZA"/>
        </w:rPr>
      </w:pPr>
      <w:r w:rsidRPr="007E4DB9">
        <w:rPr>
          <w:lang w:val="en-ZA"/>
        </w:rPr>
        <w:t>interfere with the operation or security of the Platform;</w:t>
      </w:r>
    </w:p>
    <w:p w14:paraId="068A06ED" w14:textId="77777777" w:rsidR="007E4DB9" w:rsidRPr="007E4DB9" w:rsidRDefault="007E4DB9" w:rsidP="007E4DB9">
      <w:pPr>
        <w:numPr>
          <w:ilvl w:val="0"/>
          <w:numId w:val="37"/>
        </w:numPr>
        <w:rPr>
          <w:lang w:val="en-ZA"/>
        </w:rPr>
      </w:pPr>
      <w:r w:rsidRPr="007E4DB9">
        <w:rPr>
          <w:lang w:val="en-ZA"/>
        </w:rPr>
        <w:t>introduce malicious software;</w:t>
      </w:r>
    </w:p>
    <w:p w14:paraId="78385BC1" w14:textId="77777777" w:rsidR="007E4DB9" w:rsidRPr="007E4DB9" w:rsidRDefault="007E4DB9" w:rsidP="007E4DB9">
      <w:pPr>
        <w:numPr>
          <w:ilvl w:val="0"/>
          <w:numId w:val="37"/>
        </w:numPr>
        <w:rPr>
          <w:lang w:val="en-ZA"/>
        </w:rPr>
      </w:pPr>
      <w:r w:rsidRPr="007E4DB9">
        <w:rPr>
          <w:lang w:val="en-ZA"/>
        </w:rPr>
        <w:t>scrape or automatically extract data without permission;</w:t>
      </w:r>
    </w:p>
    <w:p w14:paraId="2524FB05" w14:textId="77777777" w:rsidR="007E4DB9" w:rsidRPr="007E4DB9" w:rsidRDefault="007E4DB9" w:rsidP="007E4DB9">
      <w:pPr>
        <w:numPr>
          <w:ilvl w:val="0"/>
          <w:numId w:val="37"/>
        </w:numPr>
        <w:rPr>
          <w:lang w:val="en-ZA"/>
        </w:rPr>
      </w:pPr>
      <w:r w:rsidRPr="007E4DB9">
        <w:rPr>
          <w:lang w:val="en-ZA"/>
        </w:rPr>
        <w:t>manipulate ratings or reviews;</w:t>
      </w:r>
    </w:p>
    <w:p w14:paraId="16BEA4B1" w14:textId="77777777" w:rsidR="007E4DB9" w:rsidRPr="007E4DB9" w:rsidRDefault="007E4DB9" w:rsidP="007E4DB9">
      <w:pPr>
        <w:numPr>
          <w:ilvl w:val="0"/>
          <w:numId w:val="37"/>
        </w:numPr>
        <w:rPr>
          <w:lang w:val="en-ZA"/>
        </w:rPr>
      </w:pPr>
      <w:r w:rsidRPr="007E4DB9">
        <w:rPr>
          <w:lang w:val="en-ZA"/>
        </w:rPr>
        <w:t>create fake accounts for deceptive purposes;</w:t>
      </w:r>
    </w:p>
    <w:p w14:paraId="2AC0E4C8" w14:textId="77777777" w:rsidR="007E4DB9" w:rsidRPr="007E4DB9" w:rsidRDefault="007E4DB9" w:rsidP="007E4DB9">
      <w:pPr>
        <w:numPr>
          <w:ilvl w:val="0"/>
          <w:numId w:val="37"/>
        </w:numPr>
        <w:rPr>
          <w:lang w:val="en-ZA"/>
        </w:rPr>
      </w:pPr>
      <w:r w:rsidRPr="007E4DB9">
        <w:rPr>
          <w:lang w:val="en-ZA"/>
        </w:rPr>
        <w:t>impersonate another person or business;</w:t>
      </w:r>
    </w:p>
    <w:p w14:paraId="45159543" w14:textId="77777777" w:rsidR="007E4DB9" w:rsidRPr="007E4DB9" w:rsidRDefault="007E4DB9" w:rsidP="007E4DB9">
      <w:pPr>
        <w:numPr>
          <w:ilvl w:val="0"/>
          <w:numId w:val="37"/>
        </w:numPr>
        <w:rPr>
          <w:lang w:val="en-ZA"/>
        </w:rPr>
      </w:pPr>
      <w:r w:rsidRPr="007E4DB9">
        <w:rPr>
          <w:lang w:val="en-ZA"/>
        </w:rPr>
        <w:t>harass or threaten another User;</w:t>
      </w:r>
    </w:p>
    <w:p w14:paraId="680C058D" w14:textId="77777777" w:rsidR="007E4DB9" w:rsidRPr="007E4DB9" w:rsidRDefault="007E4DB9" w:rsidP="007E4DB9">
      <w:pPr>
        <w:numPr>
          <w:ilvl w:val="0"/>
          <w:numId w:val="37"/>
        </w:numPr>
        <w:rPr>
          <w:lang w:val="en-ZA"/>
        </w:rPr>
      </w:pPr>
      <w:r w:rsidRPr="007E4DB9">
        <w:rPr>
          <w:lang w:val="en-ZA"/>
        </w:rPr>
        <w:t>send unlawful spam;</w:t>
      </w:r>
    </w:p>
    <w:p w14:paraId="303DE6BD" w14:textId="77777777" w:rsidR="007E4DB9" w:rsidRPr="007E4DB9" w:rsidRDefault="007E4DB9" w:rsidP="007E4DB9">
      <w:pPr>
        <w:numPr>
          <w:ilvl w:val="0"/>
          <w:numId w:val="37"/>
        </w:numPr>
        <w:rPr>
          <w:lang w:val="en-ZA"/>
        </w:rPr>
      </w:pPr>
      <w:r w:rsidRPr="007E4DB9">
        <w:rPr>
          <w:lang w:val="en-ZA"/>
        </w:rPr>
        <w:t>commit fraud;</w:t>
      </w:r>
    </w:p>
    <w:p w14:paraId="51C9A572" w14:textId="77777777" w:rsidR="007E4DB9" w:rsidRPr="007E4DB9" w:rsidRDefault="007E4DB9" w:rsidP="007E4DB9">
      <w:pPr>
        <w:numPr>
          <w:ilvl w:val="0"/>
          <w:numId w:val="37"/>
        </w:numPr>
        <w:rPr>
          <w:lang w:val="en-ZA"/>
        </w:rPr>
      </w:pPr>
      <w:r w:rsidRPr="007E4DB9">
        <w:rPr>
          <w:lang w:val="en-ZA"/>
        </w:rPr>
        <w:t>distribute unlawful or infringing Content; or</w:t>
      </w:r>
    </w:p>
    <w:p w14:paraId="3FDCD683" w14:textId="77777777" w:rsidR="007E4DB9" w:rsidRPr="007E4DB9" w:rsidRDefault="007E4DB9" w:rsidP="007E4DB9">
      <w:pPr>
        <w:numPr>
          <w:ilvl w:val="0"/>
          <w:numId w:val="37"/>
        </w:numPr>
        <w:rPr>
          <w:lang w:val="en-ZA"/>
        </w:rPr>
      </w:pPr>
      <w:r w:rsidRPr="007E4DB9">
        <w:rPr>
          <w:lang w:val="en-ZA"/>
        </w:rPr>
        <w:t>use Venturo in a way that materially harms other Users, Activity Providers or the Platform.</w:t>
      </w:r>
    </w:p>
    <w:p w14:paraId="161E401A" w14:textId="3E956FF7" w:rsidR="007E4DB9" w:rsidRPr="007E4DB9" w:rsidRDefault="007E4DB9" w:rsidP="007E4DB9">
      <w:pPr>
        <w:rPr>
          <w:lang w:val="en-ZA"/>
        </w:rPr>
      </w:pPr>
    </w:p>
    <w:p w14:paraId="218DD720" w14:textId="77777777" w:rsidR="007E4DB9" w:rsidRPr="00E8693F" w:rsidRDefault="007E4DB9" w:rsidP="00E8693F">
      <w:pPr>
        <w:pStyle w:val="Heading3"/>
        <w:rPr>
          <w:lang w:val="en-ZA"/>
        </w:rPr>
      </w:pPr>
      <w:r w:rsidRPr="00E8693F">
        <w:rPr>
          <w:lang w:val="en-ZA"/>
        </w:rPr>
        <w:t>25. Fraud &amp; Abuse</w:t>
      </w:r>
    </w:p>
    <w:p w14:paraId="5982AA82" w14:textId="77777777" w:rsidR="007E4DB9" w:rsidRPr="007E4DB9" w:rsidRDefault="007E4DB9" w:rsidP="007E4DB9">
      <w:pPr>
        <w:rPr>
          <w:lang w:val="en-ZA"/>
        </w:rPr>
      </w:pPr>
      <w:r w:rsidRPr="007E4DB9">
        <w:rPr>
          <w:lang w:val="en-ZA"/>
        </w:rPr>
        <w:t>Venturo may investigate suspicious use of:</w:t>
      </w:r>
    </w:p>
    <w:p w14:paraId="04D42CCC" w14:textId="77777777" w:rsidR="007E4DB9" w:rsidRPr="007E4DB9" w:rsidRDefault="007E4DB9" w:rsidP="007E4DB9">
      <w:pPr>
        <w:numPr>
          <w:ilvl w:val="0"/>
          <w:numId w:val="38"/>
        </w:numPr>
        <w:rPr>
          <w:lang w:val="en-ZA"/>
        </w:rPr>
      </w:pPr>
      <w:r w:rsidRPr="007E4DB9">
        <w:rPr>
          <w:lang w:val="en-ZA"/>
        </w:rPr>
        <w:t>accounts;</w:t>
      </w:r>
    </w:p>
    <w:p w14:paraId="5AC75358" w14:textId="77777777" w:rsidR="007E4DB9" w:rsidRPr="007E4DB9" w:rsidRDefault="007E4DB9" w:rsidP="007E4DB9">
      <w:pPr>
        <w:numPr>
          <w:ilvl w:val="0"/>
          <w:numId w:val="38"/>
        </w:numPr>
        <w:rPr>
          <w:lang w:val="en-ZA"/>
        </w:rPr>
      </w:pPr>
      <w:r w:rsidRPr="007E4DB9">
        <w:rPr>
          <w:lang w:val="en-ZA"/>
        </w:rPr>
        <w:t>Member Benefits;</w:t>
      </w:r>
    </w:p>
    <w:p w14:paraId="2BD52A84" w14:textId="77777777" w:rsidR="007E4DB9" w:rsidRPr="007E4DB9" w:rsidRDefault="007E4DB9" w:rsidP="007E4DB9">
      <w:pPr>
        <w:numPr>
          <w:ilvl w:val="0"/>
          <w:numId w:val="38"/>
        </w:numPr>
        <w:rPr>
          <w:lang w:val="en-ZA"/>
        </w:rPr>
      </w:pPr>
      <w:r w:rsidRPr="007E4DB9">
        <w:rPr>
          <w:lang w:val="en-ZA"/>
        </w:rPr>
        <w:t>promotional codes;</w:t>
      </w:r>
    </w:p>
    <w:p w14:paraId="2BCCD1BC" w14:textId="77777777" w:rsidR="007E4DB9" w:rsidRPr="007E4DB9" w:rsidRDefault="007E4DB9" w:rsidP="007E4DB9">
      <w:pPr>
        <w:numPr>
          <w:ilvl w:val="0"/>
          <w:numId w:val="38"/>
        </w:numPr>
        <w:rPr>
          <w:lang w:val="en-ZA"/>
        </w:rPr>
      </w:pPr>
      <w:r w:rsidRPr="007E4DB9">
        <w:rPr>
          <w:lang w:val="en-ZA"/>
        </w:rPr>
        <w:t>tickets;</w:t>
      </w:r>
    </w:p>
    <w:p w14:paraId="6B96F395" w14:textId="77777777" w:rsidR="007E4DB9" w:rsidRPr="007E4DB9" w:rsidRDefault="007E4DB9" w:rsidP="007E4DB9">
      <w:pPr>
        <w:numPr>
          <w:ilvl w:val="0"/>
          <w:numId w:val="38"/>
        </w:numPr>
        <w:rPr>
          <w:lang w:val="en-ZA"/>
        </w:rPr>
      </w:pPr>
      <w:r w:rsidRPr="007E4DB9">
        <w:rPr>
          <w:lang w:val="en-ZA"/>
        </w:rPr>
        <w:t>reviews;</w:t>
      </w:r>
    </w:p>
    <w:p w14:paraId="190B969D" w14:textId="77777777" w:rsidR="007E4DB9" w:rsidRPr="007E4DB9" w:rsidRDefault="007E4DB9" w:rsidP="007E4DB9">
      <w:pPr>
        <w:numPr>
          <w:ilvl w:val="0"/>
          <w:numId w:val="38"/>
        </w:numPr>
        <w:rPr>
          <w:lang w:val="en-ZA"/>
        </w:rPr>
      </w:pPr>
      <w:r w:rsidRPr="007E4DB9">
        <w:rPr>
          <w:lang w:val="en-ZA"/>
        </w:rPr>
        <w:t>referrals;</w:t>
      </w:r>
    </w:p>
    <w:p w14:paraId="6C9DC5B2" w14:textId="77777777" w:rsidR="007E4DB9" w:rsidRPr="007E4DB9" w:rsidRDefault="007E4DB9" w:rsidP="007E4DB9">
      <w:pPr>
        <w:numPr>
          <w:ilvl w:val="0"/>
          <w:numId w:val="38"/>
        </w:numPr>
        <w:rPr>
          <w:lang w:val="en-ZA"/>
        </w:rPr>
      </w:pPr>
      <w:r w:rsidRPr="007E4DB9">
        <w:rPr>
          <w:lang w:val="en-ZA"/>
        </w:rPr>
        <w:t>payment methods; or</w:t>
      </w:r>
    </w:p>
    <w:p w14:paraId="7BB6347F" w14:textId="77777777" w:rsidR="007E4DB9" w:rsidRDefault="007E4DB9" w:rsidP="007E4DB9">
      <w:pPr>
        <w:numPr>
          <w:ilvl w:val="0"/>
          <w:numId w:val="38"/>
        </w:numPr>
        <w:rPr>
          <w:lang w:val="en-ZA"/>
        </w:rPr>
      </w:pPr>
      <w:r w:rsidRPr="007E4DB9">
        <w:rPr>
          <w:lang w:val="en-ZA"/>
        </w:rPr>
        <w:t>other platform functionality.</w:t>
      </w:r>
    </w:p>
    <w:p w14:paraId="31DF7DF6" w14:textId="77777777" w:rsidR="00540F36" w:rsidRPr="007E4DB9" w:rsidRDefault="00540F36" w:rsidP="00540F36">
      <w:pPr>
        <w:rPr>
          <w:lang w:val="en-ZA"/>
        </w:rPr>
      </w:pPr>
    </w:p>
    <w:p w14:paraId="1808EFA3" w14:textId="77777777" w:rsidR="007E4DB9" w:rsidRDefault="007E4DB9" w:rsidP="007E4DB9">
      <w:pPr>
        <w:rPr>
          <w:lang w:val="en-ZA"/>
        </w:rPr>
      </w:pPr>
      <w:r w:rsidRPr="007E4DB9">
        <w:rPr>
          <w:lang w:val="en-ZA"/>
        </w:rPr>
        <w:t>Venturo may temporarily restrict functionality while a genuine fraud or security concern is investigated.</w:t>
      </w:r>
    </w:p>
    <w:p w14:paraId="6431A7FE" w14:textId="77777777" w:rsidR="00151744" w:rsidRPr="007E4DB9" w:rsidRDefault="00151744" w:rsidP="007E4DB9">
      <w:pPr>
        <w:rPr>
          <w:lang w:val="en-ZA"/>
        </w:rPr>
      </w:pPr>
    </w:p>
    <w:p w14:paraId="29DE11AA" w14:textId="77777777" w:rsidR="007E4DB9" w:rsidRPr="007E4DB9" w:rsidRDefault="007E4DB9" w:rsidP="007E4DB9">
      <w:pPr>
        <w:rPr>
          <w:lang w:val="en-ZA"/>
        </w:rPr>
      </w:pPr>
      <w:r w:rsidRPr="007E4DB9">
        <w:rPr>
          <w:lang w:val="en-ZA"/>
        </w:rPr>
        <w:t>Where fraudulent activity is reasonably established, Venturo may suspend or terminate the relevant account and take further lawful action where appropriate.</w:t>
      </w:r>
    </w:p>
    <w:p w14:paraId="2617041D" w14:textId="77777777" w:rsidR="007E4DB9" w:rsidRPr="00E8693F" w:rsidRDefault="007E4DB9" w:rsidP="00E8693F">
      <w:pPr>
        <w:pStyle w:val="Heading3"/>
        <w:rPr>
          <w:lang w:val="en-ZA"/>
        </w:rPr>
      </w:pPr>
      <w:r w:rsidRPr="00E8693F">
        <w:rPr>
          <w:lang w:val="en-ZA"/>
        </w:rPr>
        <w:lastRenderedPageBreak/>
        <w:t>26. Account Suspension &amp; Termination</w:t>
      </w:r>
    </w:p>
    <w:p w14:paraId="5C05972A" w14:textId="77777777" w:rsidR="007E4DB9" w:rsidRDefault="007E4DB9" w:rsidP="007E4DB9">
      <w:pPr>
        <w:rPr>
          <w:lang w:val="en-ZA"/>
        </w:rPr>
      </w:pPr>
      <w:r w:rsidRPr="007E4DB9">
        <w:rPr>
          <w:lang w:val="en-ZA"/>
        </w:rPr>
        <w:t>A User may stop using Venturo at any time.</w:t>
      </w:r>
    </w:p>
    <w:p w14:paraId="07BF0540" w14:textId="77777777" w:rsidR="00AE40EF" w:rsidRPr="007E4DB9" w:rsidRDefault="00AE40EF" w:rsidP="007E4DB9">
      <w:pPr>
        <w:rPr>
          <w:lang w:val="en-ZA"/>
        </w:rPr>
      </w:pPr>
    </w:p>
    <w:p w14:paraId="5D84FCCC" w14:textId="77777777" w:rsidR="007E4DB9" w:rsidRPr="007E4DB9" w:rsidRDefault="007E4DB9" w:rsidP="007E4DB9">
      <w:pPr>
        <w:rPr>
          <w:lang w:val="en-ZA"/>
        </w:rPr>
      </w:pPr>
      <w:r w:rsidRPr="007E4DB9">
        <w:rPr>
          <w:lang w:val="en-ZA"/>
        </w:rPr>
        <w:t>Venturo may suspend or terminate an account where reasonably necessary because of:</w:t>
      </w:r>
    </w:p>
    <w:p w14:paraId="51E31672" w14:textId="77777777" w:rsidR="007E4DB9" w:rsidRPr="007E4DB9" w:rsidRDefault="007E4DB9" w:rsidP="007E4DB9">
      <w:pPr>
        <w:numPr>
          <w:ilvl w:val="0"/>
          <w:numId w:val="39"/>
        </w:numPr>
        <w:rPr>
          <w:lang w:val="en-ZA"/>
        </w:rPr>
      </w:pPr>
      <w:r w:rsidRPr="007E4DB9">
        <w:rPr>
          <w:lang w:val="en-ZA"/>
        </w:rPr>
        <w:t>material breach of these Terms;</w:t>
      </w:r>
    </w:p>
    <w:p w14:paraId="0FE0E251" w14:textId="77777777" w:rsidR="007E4DB9" w:rsidRPr="007E4DB9" w:rsidRDefault="007E4DB9" w:rsidP="007E4DB9">
      <w:pPr>
        <w:numPr>
          <w:ilvl w:val="0"/>
          <w:numId w:val="39"/>
        </w:numPr>
        <w:rPr>
          <w:lang w:val="en-ZA"/>
        </w:rPr>
      </w:pPr>
      <w:r w:rsidRPr="007E4DB9">
        <w:rPr>
          <w:lang w:val="en-ZA"/>
        </w:rPr>
        <w:t>fraud;</w:t>
      </w:r>
    </w:p>
    <w:p w14:paraId="4156FB2B" w14:textId="77777777" w:rsidR="007E4DB9" w:rsidRPr="007E4DB9" w:rsidRDefault="007E4DB9" w:rsidP="007E4DB9">
      <w:pPr>
        <w:numPr>
          <w:ilvl w:val="0"/>
          <w:numId w:val="39"/>
        </w:numPr>
        <w:rPr>
          <w:lang w:val="en-ZA"/>
        </w:rPr>
      </w:pPr>
      <w:r w:rsidRPr="007E4DB9">
        <w:rPr>
          <w:lang w:val="en-ZA"/>
        </w:rPr>
        <w:t>unlawful use;</w:t>
      </w:r>
    </w:p>
    <w:p w14:paraId="40EE6DDF" w14:textId="77777777" w:rsidR="007E4DB9" w:rsidRPr="007E4DB9" w:rsidRDefault="007E4DB9" w:rsidP="007E4DB9">
      <w:pPr>
        <w:numPr>
          <w:ilvl w:val="0"/>
          <w:numId w:val="39"/>
        </w:numPr>
        <w:rPr>
          <w:lang w:val="en-ZA"/>
        </w:rPr>
      </w:pPr>
      <w:r w:rsidRPr="007E4DB9">
        <w:rPr>
          <w:lang w:val="en-ZA"/>
        </w:rPr>
        <w:t>repeated abuse of other Users or businesses;</w:t>
      </w:r>
    </w:p>
    <w:p w14:paraId="15F9E845" w14:textId="77777777" w:rsidR="007E4DB9" w:rsidRPr="007E4DB9" w:rsidRDefault="007E4DB9" w:rsidP="007E4DB9">
      <w:pPr>
        <w:numPr>
          <w:ilvl w:val="0"/>
          <w:numId w:val="39"/>
        </w:numPr>
        <w:rPr>
          <w:lang w:val="en-ZA"/>
        </w:rPr>
      </w:pPr>
      <w:r w:rsidRPr="007E4DB9">
        <w:rPr>
          <w:lang w:val="en-ZA"/>
        </w:rPr>
        <w:t>serious safety concerns;</w:t>
      </w:r>
    </w:p>
    <w:p w14:paraId="2F5053E4" w14:textId="77777777" w:rsidR="007E4DB9" w:rsidRPr="007E4DB9" w:rsidRDefault="007E4DB9" w:rsidP="007E4DB9">
      <w:pPr>
        <w:numPr>
          <w:ilvl w:val="0"/>
          <w:numId w:val="39"/>
        </w:numPr>
        <w:rPr>
          <w:lang w:val="en-ZA"/>
        </w:rPr>
      </w:pPr>
      <w:r w:rsidRPr="007E4DB9">
        <w:rPr>
          <w:lang w:val="en-ZA"/>
        </w:rPr>
        <w:t>deliberate manipulation of the Platform; or</w:t>
      </w:r>
    </w:p>
    <w:p w14:paraId="37AF2DD7" w14:textId="77777777" w:rsidR="007E4DB9" w:rsidRDefault="007E4DB9" w:rsidP="007E4DB9">
      <w:pPr>
        <w:numPr>
          <w:ilvl w:val="0"/>
          <w:numId w:val="39"/>
        </w:numPr>
        <w:rPr>
          <w:lang w:val="en-ZA"/>
        </w:rPr>
      </w:pPr>
      <w:r w:rsidRPr="007E4DB9">
        <w:rPr>
          <w:lang w:val="en-ZA"/>
        </w:rPr>
        <w:t>security threats.</w:t>
      </w:r>
    </w:p>
    <w:p w14:paraId="18B2B731" w14:textId="77777777" w:rsidR="00AE40EF" w:rsidRPr="007E4DB9" w:rsidRDefault="00AE40EF" w:rsidP="00AE40EF">
      <w:pPr>
        <w:rPr>
          <w:lang w:val="en-ZA"/>
        </w:rPr>
      </w:pPr>
    </w:p>
    <w:p w14:paraId="567E6D0B" w14:textId="77777777" w:rsidR="007E4DB9" w:rsidRDefault="007E4DB9" w:rsidP="007E4DB9">
      <w:pPr>
        <w:rPr>
          <w:lang w:val="en-ZA"/>
        </w:rPr>
      </w:pPr>
      <w:r w:rsidRPr="007E4DB9">
        <w:rPr>
          <w:lang w:val="en-ZA"/>
        </w:rPr>
        <w:t>Where reasonably appropriate, Venturo may provide notice or an opportunity to remedy the issue before termination.</w:t>
      </w:r>
    </w:p>
    <w:p w14:paraId="4C20046D" w14:textId="77777777" w:rsidR="00AE40EF" w:rsidRPr="007E4DB9" w:rsidRDefault="00AE40EF" w:rsidP="007E4DB9">
      <w:pPr>
        <w:rPr>
          <w:lang w:val="en-ZA"/>
        </w:rPr>
      </w:pPr>
    </w:p>
    <w:p w14:paraId="4B2A13F7" w14:textId="77777777" w:rsidR="007E4DB9" w:rsidRDefault="007E4DB9" w:rsidP="007E4DB9">
      <w:pPr>
        <w:rPr>
          <w:lang w:val="en-ZA"/>
        </w:rPr>
      </w:pPr>
      <w:r w:rsidRPr="007E4DB9">
        <w:rPr>
          <w:lang w:val="en-ZA"/>
        </w:rPr>
        <w:t>Immediate action may be taken where necessary to prevent fraud, unlawful conduct, security threats or harm.</w:t>
      </w:r>
    </w:p>
    <w:p w14:paraId="2EF983A7" w14:textId="77777777" w:rsidR="00AE40EF" w:rsidRPr="007E4DB9" w:rsidRDefault="00AE40EF" w:rsidP="007E4DB9">
      <w:pPr>
        <w:rPr>
          <w:lang w:val="en-ZA"/>
        </w:rPr>
      </w:pPr>
    </w:p>
    <w:p w14:paraId="284CC3D2" w14:textId="77777777" w:rsidR="007E4DB9" w:rsidRPr="007E4DB9" w:rsidRDefault="007E4DB9" w:rsidP="007E4DB9">
      <w:pPr>
        <w:rPr>
          <w:lang w:val="en-ZA"/>
        </w:rPr>
      </w:pPr>
      <w:r w:rsidRPr="007E4DB9">
        <w:rPr>
          <w:lang w:val="en-ZA"/>
        </w:rPr>
        <w:t>Termination of an account does not automatically eliminate rights or obligations relating to completed transactions.</w:t>
      </w:r>
    </w:p>
    <w:p w14:paraId="24012802" w14:textId="40CF1D2E" w:rsidR="007E4DB9" w:rsidRPr="007E4DB9" w:rsidRDefault="007E4DB9" w:rsidP="007E4DB9">
      <w:pPr>
        <w:rPr>
          <w:lang w:val="en-ZA"/>
        </w:rPr>
      </w:pPr>
    </w:p>
    <w:p w14:paraId="5B688A99" w14:textId="77777777" w:rsidR="007E4DB9" w:rsidRPr="00E8693F" w:rsidRDefault="007E4DB9" w:rsidP="00E8693F">
      <w:pPr>
        <w:pStyle w:val="Heading3"/>
        <w:rPr>
          <w:lang w:val="en-ZA"/>
        </w:rPr>
      </w:pPr>
      <w:r w:rsidRPr="00E8693F">
        <w:rPr>
          <w:lang w:val="en-ZA"/>
        </w:rPr>
        <w:t>27. Account Deletion</w:t>
      </w:r>
    </w:p>
    <w:p w14:paraId="549A006C" w14:textId="77777777" w:rsidR="007E4DB9" w:rsidRDefault="007E4DB9" w:rsidP="007E4DB9">
      <w:pPr>
        <w:rPr>
          <w:lang w:val="en-ZA"/>
        </w:rPr>
      </w:pPr>
      <w:r w:rsidRPr="007E4DB9">
        <w:rPr>
          <w:lang w:val="en-ZA"/>
        </w:rPr>
        <w:t>Users may request deletion of their Venturo account through the functionality or contact method made available by Venturo.</w:t>
      </w:r>
    </w:p>
    <w:p w14:paraId="089A8C45" w14:textId="77777777" w:rsidR="009B600F" w:rsidRPr="007E4DB9" w:rsidRDefault="009B600F" w:rsidP="007E4DB9">
      <w:pPr>
        <w:rPr>
          <w:lang w:val="en-ZA"/>
        </w:rPr>
      </w:pPr>
    </w:p>
    <w:p w14:paraId="330F1E34" w14:textId="77777777" w:rsidR="007E4DB9" w:rsidRPr="007E4DB9" w:rsidRDefault="007E4DB9" w:rsidP="007E4DB9">
      <w:pPr>
        <w:rPr>
          <w:lang w:val="en-ZA"/>
        </w:rPr>
      </w:pPr>
      <w:r w:rsidRPr="007E4DB9">
        <w:rPr>
          <w:lang w:val="en-ZA"/>
        </w:rPr>
        <w:t>Deletion of an account may result in loss of:</w:t>
      </w:r>
    </w:p>
    <w:p w14:paraId="66068B1A" w14:textId="77777777" w:rsidR="007E4DB9" w:rsidRPr="007E4DB9" w:rsidRDefault="007E4DB9" w:rsidP="007E4DB9">
      <w:pPr>
        <w:numPr>
          <w:ilvl w:val="0"/>
          <w:numId w:val="40"/>
        </w:numPr>
        <w:rPr>
          <w:lang w:val="en-ZA"/>
        </w:rPr>
      </w:pPr>
      <w:r w:rsidRPr="007E4DB9">
        <w:rPr>
          <w:lang w:val="en-ZA"/>
        </w:rPr>
        <w:t>profile information;</w:t>
      </w:r>
    </w:p>
    <w:p w14:paraId="241358F6" w14:textId="77777777" w:rsidR="007E4DB9" w:rsidRPr="007E4DB9" w:rsidRDefault="007E4DB9" w:rsidP="007E4DB9">
      <w:pPr>
        <w:numPr>
          <w:ilvl w:val="0"/>
          <w:numId w:val="40"/>
        </w:numPr>
        <w:rPr>
          <w:lang w:val="en-ZA"/>
        </w:rPr>
      </w:pPr>
      <w:r w:rsidRPr="007E4DB9">
        <w:rPr>
          <w:lang w:val="en-ZA"/>
        </w:rPr>
        <w:t>saved activities;</w:t>
      </w:r>
    </w:p>
    <w:p w14:paraId="15489A27" w14:textId="77777777" w:rsidR="007E4DB9" w:rsidRPr="007E4DB9" w:rsidRDefault="007E4DB9" w:rsidP="007E4DB9">
      <w:pPr>
        <w:numPr>
          <w:ilvl w:val="0"/>
          <w:numId w:val="40"/>
        </w:numPr>
        <w:rPr>
          <w:lang w:val="en-ZA"/>
        </w:rPr>
      </w:pPr>
      <w:proofErr w:type="spellStart"/>
      <w:r w:rsidRPr="007E4DB9">
        <w:rPr>
          <w:lang w:val="en-ZA"/>
        </w:rPr>
        <w:t>wishlist</w:t>
      </w:r>
      <w:proofErr w:type="spellEnd"/>
      <w:r w:rsidRPr="007E4DB9">
        <w:rPr>
          <w:lang w:val="en-ZA"/>
        </w:rPr>
        <w:t xml:space="preserve"> or bucket-list information;</w:t>
      </w:r>
    </w:p>
    <w:p w14:paraId="1D4E9A45" w14:textId="77777777" w:rsidR="007E4DB9" w:rsidRPr="007E4DB9" w:rsidRDefault="007E4DB9" w:rsidP="007E4DB9">
      <w:pPr>
        <w:numPr>
          <w:ilvl w:val="0"/>
          <w:numId w:val="40"/>
        </w:numPr>
        <w:rPr>
          <w:lang w:val="en-ZA"/>
        </w:rPr>
      </w:pPr>
      <w:r w:rsidRPr="007E4DB9">
        <w:rPr>
          <w:lang w:val="en-ZA"/>
        </w:rPr>
        <w:t>community membership;</w:t>
      </w:r>
    </w:p>
    <w:p w14:paraId="6B810335" w14:textId="77777777" w:rsidR="007E4DB9" w:rsidRPr="007E4DB9" w:rsidRDefault="007E4DB9" w:rsidP="007E4DB9">
      <w:pPr>
        <w:numPr>
          <w:ilvl w:val="0"/>
          <w:numId w:val="40"/>
        </w:numPr>
        <w:rPr>
          <w:lang w:val="en-ZA"/>
        </w:rPr>
      </w:pPr>
      <w:r w:rsidRPr="007E4DB9">
        <w:rPr>
          <w:lang w:val="en-ZA"/>
        </w:rPr>
        <w:t>personalised preferences; and</w:t>
      </w:r>
    </w:p>
    <w:p w14:paraId="4F6506A8" w14:textId="77777777" w:rsidR="007E4DB9" w:rsidRPr="007E4DB9" w:rsidRDefault="007E4DB9" w:rsidP="007E4DB9">
      <w:pPr>
        <w:numPr>
          <w:ilvl w:val="0"/>
          <w:numId w:val="40"/>
        </w:numPr>
        <w:rPr>
          <w:lang w:val="en-ZA"/>
        </w:rPr>
      </w:pPr>
      <w:r w:rsidRPr="007E4DB9">
        <w:rPr>
          <w:lang w:val="en-ZA"/>
        </w:rPr>
        <w:t>other account features.</w:t>
      </w:r>
    </w:p>
    <w:p w14:paraId="71BD455A" w14:textId="77777777" w:rsidR="007E4DB9" w:rsidRPr="007E4DB9" w:rsidRDefault="007E4DB9" w:rsidP="007E4DB9">
      <w:pPr>
        <w:rPr>
          <w:lang w:val="en-ZA"/>
        </w:rPr>
      </w:pPr>
      <w:r w:rsidRPr="007E4DB9">
        <w:rPr>
          <w:lang w:val="en-ZA"/>
        </w:rPr>
        <w:lastRenderedPageBreak/>
        <w:t>Certain records may be retained where reasonably necessary or legally required, including records relating to:</w:t>
      </w:r>
    </w:p>
    <w:p w14:paraId="051A843C" w14:textId="77777777" w:rsidR="007E4DB9" w:rsidRPr="007E4DB9" w:rsidRDefault="007E4DB9" w:rsidP="007E4DB9">
      <w:pPr>
        <w:numPr>
          <w:ilvl w:val="0"/>
          <w:numId w:val="41"/>
        </w:numPr>
        <w:rPr>
          <w:lang w:val="en-ZA"/>
        </w:rPr>
      </w:pPr>
      <w:r w:rsidRPr="007E4DB9">
        <w:rPr>
          <w:lang w:val="en-ZA"/>
        </w:rPr>
        <w:t>transactions;</w:t>
      </w:r>
    </w:p>
    <w:p w14:paraId="654FB30F" w14:textId="77777777" w:rsidR="007E4DB9" w:rsidRPr="007E4DB9" w:rsidRDefault="007E4DB9" w:rsidP="007E4DB9">
      <w:pPr>
        <w:numPr>
          <w:ilvl w:val="0"/>
          <w:numId w:val="41"/>
        </w:numPr>
        <w:rPr>
          <w:lang w:val="en-ZA"/>
        </w:rPr>
      </w:pPr>
      <w:r w:rsidRPr="007E4DB9">
        <w:rPr>
          <w:lang w:val="en-ZA"/>
        </w:rPr>
        <w:t>refunds;</w:t>
      </w:r>
    </w:p>
    <w:p w14:paraId="3D95284E" w14:textId="77777777" w:rsidR="007E4DB9" w:rsidRPr="007E4DB9" w:rsidRDefault="007E4DB9" w:rsidP="007E4DB9">
      <w:pPr>
        <w:numPr>
          <w:ilvl w:val="0"/>
          <w:numId w:val="41"/>
        </w:numPr>
        <w:rPr>
          <w:lang w:val="en-ZA"/>
        </w:rPr>
      </w:pPr>
      <w:r w:rsidRPr="007E4DB9">
        <w:rPr>
          <w:lang w:val="en-ZA"/>
        </w:rPr>
        <w:t>accounting;</w:t>
      </w:r>
    </w:p>
    <w:p w14:paraId="1E381AB8" w14:textId="77777777" w:rsidR="007E4DB9" w:rsidRPr="007E4DB9" w:rsidRDefault="007E4DB9" w:rsidP="007E4DB9">
      <w:pPr>
        <w:numPr>
          <w:ilvl w:val="0"/>
          <w:numId w:val="41"/>
        </w:numPr>
        <w:rPr>
          <w:lang w:val="en-ZA"/>
        </w:rPr>
      </w:pPr>
      <w:r w:rsidRPr="007E4DB9">
        <w:rPr>
          <w:lang w:val="en-ZA"/>
        </w:rPr>
        <w:t>fraud prevention;</w:t>
      </w:r>
    </w:p>
    <w:p w14:paraId="6965CB46" w14:textId="77777777" w:rsidR="007E4DB9" w:rsidRPr="007E4DB9" w:rsidRDefault="007E4DB9" w:rsidP="007E4DB9">
      <w:pPr>
        <w:numPr>
          <w:ilvl w:val="0"/>
          <w:numId w:val="41"/>
        </w:numPr>
        <w:rPr>
          <w:lang w:val="en-ZA"/>
        </w:rPr>
      </w:pPr>
      <w:r w:rsidRPr="007E4DB9">
        <w:rPr>
          <w:lang w:val="en-ZA"/>
        </w:rPr>
        <w:t>legal disputes; or</w:t>
      </w:r>
    </w:p>
    <w:p w14:paraId="013432BF" w14:textId="77777777" w:rsidR="007E4DB9" w:rsidRDefault="007E4DB9" w:rsidP="007E4DB9">
      <w:pPr>
        <w:numPr>
          <w:ilvl w:val="0"/>
          <w:numId w:val="41"/>
        </w:numPr>
        <w:rPr>
          <w:lang w:val="en-ZA"/>
        </w:rPr>
      </w:pPr>
      <w:r w:rsidRPr="007E4DB9">
        <w:rPr>
          <w:lang w:val="en-ZA"/>
        </w:rPr>
        <w:t>regulatory obligations.</w:t>
      </w:r>
    </w:p>
    <w:p w14:paraId="2E1A63E0" w14:textId="77777777" w:rsidR="009B600F" w:rsidRPr="007E4DB9" w:rsidRDefault="009B600F" w:rsidP="009B600F">
      <w:pPr>
        <w:rPr>
          <w:lang w:val="en-ZA"/>
        </w:rPr>
      </w:pPr>
    </w:p>
    <w:p w14:paraId="4A8B7598" w14:textId="77777777" w:rsidR="007E4DB9" w:rsidRPr="007E4DB9" w:rsidRDefault="007E4DB9" w:rsidP="007E4DB9">
      <w:pPr>
        <w:rPr>
          <w:lang w:val="en-ZA"/>
        </w:rPr>
      </w:pPr>
      <w:r w:rsidRPr="007E4DB9">
        <w:rPr>
          <w:lang w:val="en-ZA"/>
        </w:rPr>
        <w:t xml:space="preserve">Personal information is handled in accordance with Venturo's </w:t>
      </w:r>
      <w:r w:rsidRPr="00686295">
        <w:rPr>
          <w:rFonts w:ascii="Nunito SemiBold" w:hAnsi="Nunito SemiBold"/>
          <w:lang w:val="en-ZA"/>
        </w:rPr>
        <w:t>Privacy Policy</w:t>
      </w:r>
      <w:r w:rsidRPr="007E4DB9">
        <w:rPr>
          <w:lang w:val="en-ZA"/>
        </w:rPr>
        <w:t xml:space="preserve"> &amp; applicable data-protection law.</w:t>
      </w:r>
    </w:p>
    <w:p w14:paraId="632B2880" w14:textId="649F454D" w:rsidR="007E4DB9" w:rsidRPr="007E4DB9" w:rsidRDefault="007E4DB9" w:rsidP="007E4DB9">
      <w:pPr>
        <w:rPr>
          <w:lang w:val="en-ZA"/>
        </w:rPr>
      </w:pPr>
    </w:p>
    <w:p w14:paraId="09BDAB77" w14:textId="77777777" w:rsidR="007E4DB9" w:rsidRPr="00E8693F" w:rsidRDefault="007E4DB9" w:rsidP="00E8693F">
      <w:pPr>
        <w:pStyle w:val="Heading3"/>
        <w:rPr>
          <w:lang w:val="en-ZA"/>
        </w:rPr>
      </w:pPr>
      <w:r w:rsidRPr="00E8693F">
        <w:rPr>
          <w:lang w:val="en-ZA"/>
        </w:rPr>
        <w:t>28. Privacy</w:t>
      </w:r>
    </w:p>
    <w:p w14:paraId="4C67BC76" w14:textId="77777777" w:rsidR="007E4DB9" w:rsidRDefault="007E4DB9" w:rsidP="007E4DB9">
      <w:pPr>
        <w:rPr>
          <w:lang w:val="en-ZA"/>
        </w:rPr>
      </w:pPr>
      <w:r w:rsidRPr="007E4DB9">
        <w:rPr>
          <w:lang w:val="en-ZA"/>
        </w:rPr>
        <w:t xml:space="preserve">Venturo processes personal information in accordance with its </w:t>
      </w:r>
      <w:r w:rsidRPr="00A1075D">
        <w:rPr>
          <w:rFonts w:ascii="Nunito SemiBold" w:hAnsi="Nunito SemiBold"/>
          <w:lang w:val="en-ZA"/>
        </w:rPr>
        <w:t>Privacy Policy</w:t>
      </w:r>
      <w:r w:rsidRPr="007E4DB9">
        <w:rPr>
          <w:lang w:val="en-ZA"/>
        </w:rPr>
        <w:t xml:space="preserve"> and applicable South African data-protection legislation.</w:t>
      </w:r>
    </w:p>
    <w:p w14:paraId="4753FD59" w14:textId="77777777" w:rsidR="00686295" w:rsidRPr="007E4DB9" w:rsidRDefault="00686295" w:rsidP="007E4DB9">
      <w:pPr>
        <w:rPr>
          <w:lang w:val="en-ZA"/>
        </w:rPr>
      </w:pPr>
    </w:p>
    <w:p w14:paraId="42B5D89A" w14:textId="77777777" w:rsidR="007E4DB9" w:rsidRPr="007E4DB9" w:rsidRDefault="007E4DB9" w:rsidP="007E4DB9">
      <w:pPr>
        <w:rPr>
          <w:lang w:val="en-ZA"/>
        </w:rPr>
      </w:pPr>
      <w:r w:rsidRPr="007E4DB9">
        <w:rPr>
          <w:lang w:val="en-ZA"/>
        </w:rPr>
        <w:t>The Privacy Policy explains matters including:</w:t>
      </w:r>
    </w:p>
    <w:p w14:paraId="55436EB3" w14:textId="77777777" w:rsidR="007E4DB9" w:rsidRPr="007E4DB9" w:rsidRDefault="007E4DB9" w:rsidP="007E4DB9">
      <w:pPr>
        <w:numPr>
          <w:ilvl w:val="0"/>
          <w:numId w:val="42"/>
        </w:numPr>
        <w:rPr>
          <w:lang w:val="en-ZA"/>
        </w:rPr>
      </w:pPr>
      <w:r w:rsidRPr="007E4DB9">
        <w:rPr>
          <w:lang w:val="en-ZA"/>
        </w:rPr>
        <w:t>what information Venturo collects;</w:t>
      </w:r>
    </w:p>
    <w:p w14:paraId="16FAB24E" w14:textId="77777777" w:rsidR="007E4DB9" w:rsidRPr="007E4DB9" w:rsidRDefault="007E4DB9" w:rsidP="007E4DB9">
      <w:pPr>
        <w:numPr>
          <w:ilvl w:val="0"/>
          <w:numId w:val="42"/>
        </w:numPr>
        <w:rPr>
          <w:lang w:val="en-ZA"/>
        </w:rPr>
      </w:pPr>
      <w:r w:rsidRPr="007E4DB9">
        <w:rPr>
          <w:lang w:val="en-ZA"/>
        </w:rPr>
        <w:t>why it is processed;</w:t>
      </w:r>
    </w:p>
    <w:p w14:paraId="2A9715AE" w14:textId="77777777" w:rsidR="007E4DB9" w:rsidRPr="007E4DB9" w:rsidRDefault="007E4DB9" w:rsidP="007E4DB9">
      <w:pPr>
        <w:numPr>
          <w:ilvl w:val="0"/>
          <w:numId w:val="42"/>
        </w:numPr>
        <w:rPr>
          <w:lang w:val="en-ZA"/>
        </w:rPr>
      </w:pPr>
      <w:r w:rsidRPr="007E4DB9">
        <w:rPr>
          <w:lang w:val="en-ZA"/>
        </w:rPr>
        <w:t>how it is used;</w:t>
      </w:r>
    </w:p>
    <w:p w14:paraId="012788A9" w14:textId="77777777" w:rsidR="007E4DB9" w:rsidRPr="007E4DB9" w:rsidRDefault="007E4DB9" w:rsidP="007E4DB9">
      <w:pPr>
        <w:numPr>
          <w:ilvl w:val="0"/>
          <w:numId w:val="42"/>
        </w:numPr>
        <w:rPr>
          <w:lang w:val="en-ZA"/>
        </w:rPr>
      </w:pPr>
      <w:r w:rsidRPr="007E4DB9">
        <w:rPr>
          <w:lang w:val="en-ZA"/>
        </w:rPr>
        <w:t>when it may be shared;</w:t>
      </w:r>
    </w:p>
    <w:p w14:paraId="64B263B4" w14:textId="77777777" w:rsidR="007E4DB9" w:rsidRPr="007E4DB9" w:rsidRDefault="007E4DB9" w:rsidP="007E4DB9">
      <w:pPr>
        <w:numPr>
          <w:ilvl w:val="0"/>
          <w:numId w:val="42"/>
        </w:numPr>
        <w:rPr>
          <w:lang w:val="en-ZA"/>
        </w:rPr>
      </w:pPr>
      <w:r w:rsidRPr="007E4DB9">
        <w:rPr>
          <w:lang w:val="en-ZA"/>
        </w:rPr>
        <w:t>service providers involved;</w:t>
      </w:r>
    </w:p>
    <w:p w14:paraId="2AA7E5F5" w14:textId="77777777" w:rsidR="007E4DB9" w:rsidRPr="007E4DB9" w:rsidRDefault="007E4DB9" w:rsidP="007E4DB9">
      <w:pPr>
        <w:numPr>
          <w:ilvl w:val="0"/>
          <w:numId w:val="42"/>
        </w:numPr>
        <w:rPr>
          <w:lang w:val="en-ZA"/>
        </w:rPr>
      </w:pPr>
      <w:r w:rsidRPr="007E4DB9">
        <w:rPr>
          <w:lang w:val="en-ZA"/>
        </w:rPr>
        <w:t>retention;</w:t>
      </w:r>
    </w:p>
    <w:p w14:paraId="062DA6B9" w14:textId="77777777" w:rsidR="007E4DB9" w:rsidRPr="007E4DB9" w:rsidRDefault="007E4DB9" w:rsidP="007E4DB9">
      <w:pPr>
        <w:numPr>
          <w:ilvl w:val="0"/>
          <w:numId w:val="42"/>
        </w:numPr>
        <w:rPr>
          <w:lang w:val="en-ZA"/>
        </w:rPr>
      </w:pPr>
      <w:r w:rsidRPr="007E4DB9">
        <w:rPr>
          <w:lang w:val="en-ZA"/>
        </w:rPr>
        <w:t>security;</w:t>
      </w:r>
    </w:p>
    <w:p w14:paraId="2061BBF5" w14:textId="77777777" w:rsidR="007E4DB9" w:rsidRPr="007E4DB9" w:rsidRDefault="007E4DB9" w:rsidP="007E4DB9">
      <w:pPr>
        <w:numPr>
          <w:ilvl w:val="0"/>
          <w:numId w:val="42"/>
        </w:numPr>
        <w:rPr>
          <w:lang w:val="en-ZA"/>
        </w:rPr>
      </w:pPr>
      <w:r w:rsidRPr="007E4DB9">
        <w:rPr>
          <w:lang w:val="en-ZA"/>
        </w:rPr>
        <w:t>User rights; and</w:t>
      </w:r>
    </w:p>
    <w:p w14:paraId="60747B0C" w14:textId="77777777" w:rsidR="007E4DB9" w:rsidRDefault="007E4DB9" w:rsidP="007E4DB9">
      <w:pPr>
        <w:numPr>
          <w:ilvl w:val="0"/>
          <w:numId w:val="42"/>
        </w:numPr>
        <w:rPr>
          <w:lang w:val="en-ZA"/>
        </w:rPr>
      </w:pPr>
      <w:r w:rsidRPr="007E4DB9">
        <w:rPr>
          <w:lang w:val="en-ZA"/>
        </w:rPr>
        <w:t>how Users may contact Venturo regarding personal information.</w:t>
      </w:r>
    </w:p>
    <w:p w14:paraId="1E4049D6" w14:textId="77777777" w:rsidR="00686295" w:rsidRPr="007E4DB9" w:rsidRDefault="00686295" w:rsidP="00686295">
      <w:pPr>
        <w:rPr>
          <w:lang w:val="en-ZA"/>
        </w:rPr>
      </w:pPr>
    </w:p>
    <w:p w14:paraId="6FA15B6A" w14:textId="77777777" w:rsidR="007E4DB9" w:rsidRPr="007E4DB9" w:rsidRDefault="007E4DB9" w:rsidP="007E4DB9">
      <w:pPr>
        <w:rPr>
          <w:lang w:val="en-ZA"/>
        </w:rPr>
      </w:pPr>
      <w:r w:rsidRPr="007E4DB9">
        <w:rPr>
          <w:lang w:val="en-ZA"/>
        </w:rPr>
        <w:t xml:space="preserve">Users should read the </w:t>
      </w:r>
      <w:r w:rsidRPr="00686295">
        <w:rPr>
          <w:rFonts w:ascii="Nunito SemiBold" w:hAnsi="Nunito SemiBold"/>
          <w:lang w:val="en-ZA"/>
        </w:rPr>
        <w:t>Privacy Policy</w:t>
      </w:r>
      <w:r w:rsidRPr="007E4DB9">
        <w:rPr>
          <w:lang w:val="en-ZA"/>
        </w:rPr>
        <w:t xml:space="preserve"> together with these Terms.</w:t>
      </w:r>
    </w:p>
    <w:p w14:paraId="1C3CEC78" w14:textId="4D3281C6" w:rsidR="007E4DB9" w:rsidRPr="007E4DB9" w:rsidRDefault="007E4DB9" w:rsidP="007E4DB9">
      <w:pPr>
        <w:rPr>
          <w:lang w:val="en-ZA"/>
        </w:rPr>
      </w:pPr>
    </w:p>
    <w:p w14:paraId="68486DEA" w14:textId="77777777" w:rsidR="007E4DB9" w:rsidRPr="00E8693F" w:rsidRDefault="007E4DB9" w:rsidP="00E8693F">
      <w:pPr>
        <w:pStyle w:val="Heading3"/>
        <w:rPr>
          <w:lang w:val="en-ZA"/>
        </w:rPr>
      </w:pPr>
      <w:r w:rsidRPr="00E8693F">
        <w:rPr>
          <w:lang w:val="en-ZA"/>
        </w:rPr>
        <w:t>29. Marketing Communications</w:t>
      </w:r>
    </w:p>
    <w:p w14:paraId="3DAD9E4C" w14:textId="77777777" w:rsidR="007E4DB9" w:rsidRPr="007E4DB9" w:rsidRDefault="007E4DB9" w:rsidP="007E4DB9">
      <w:pPr>
        <w:rPr>
          <w:lang w:val="en-ZA"/>
        </w:rPr>
      </w:pPr>
      <w:r w:rsidRPr="007E4DB9">
        <w:rPr>
          <w:lang w:val="en-ZA"/>
        </w:rPr>
        <w:t>Where required, Venturo will request appropriate permission before sending electronic direct-marketing communications.</w:t>
      </w:r>
    </w:p>
    <w:p w14:paraId="489E9FDA" w14:textId="77777777" w:rsidR="007E4DB9" w:rsidRPr="007E4DB9" w:rsidRDefault="007E4DB9" w:rsidP="007E4DB9">
      <w:pPr>
        <w:rPr>
          <w:lang w:val="en-ZA"/>
        </w:rPr>
      </w:pPr>
      <w:r w:rsidRPr="007E4DB9">
        <w:rPr>
          <w:lang w:val="en-ZA"/>
        </w:rPr>
        <w:t>Marketing preferences may be managed separately from acceptance of these Terms.</w:t>
      </w:r>
    </w:p>
    <w:p w14:paraId="08674AA9" w14:textId="77777777" w:rsidR="007E4DB9" w:rsidRPr="007E4DB9" w:rsidRDefault="007E4DB9" w:rsidP="007E4DB9">
      <w:pPr>
        <w:rPr>
          <w:lang w:val="en-ZA"/>
        </w:rPr>
      </w:pPr>
      <w:r w:rsidRPr="007E4DB9">
        <w:rPr>
          <w:lang w:val="en-ZA"/>
        </w:rPr>
        <w:lastRenderedPageBreak/>
        <w:t>Users who receive eligible marketing communications will be provided with a method to opt out or unsubscribe.</w:t>
      </w:r>
    </w:p>
    <w:p w14:paraId="7DA7EE69" w14:textId="77777777" w:rsidR="007E4DB9" w:rsidRPr="007E4DB9" w:rsidRDefault="007E4DB9" w:rsidP="007E4DB9">
      <w:pPr>
        <w:rPr>
          <w:lang w:val="en-ZA"/>
        </w:rPr>
      </w:pPr>
      <w:r w:rsidRPr="007E4DB9">
        <w:rPr>
          <w:lang w:val="en-ZA"/>
        </w:rPr>
        <w:t>Transactional communications required to operate an account, provide a purchased service, confirm a booking, provide security information or administer a transaction may still be sent where appropriate.</w:t>
      </w:r>
    </w:p>
    <w:p w14:paraId="2E723B1D" w14:textId="25A96ADD" w:rsidR="007E4DB9" w:rsidRPr="007E4DB9" w:rsidRDefault="007E4DB9" w:rsidP="007E4DB9">
      <w:pPr>
        <w:rPr>
          <w:lang w:val="en-ZA"/>
        </w:rPr>
      </w:pPr>
    </w:p>
    <w:p w14:paraId="6F52A2DF" w14:textId="77777777" w:rsidR="007E4DB9" w:rsidRPr="00E8693F" w:rsidRDefault="007E4DB9" w:rsidP="00E8693F">
      <w:pPr>
        <w:pStyle w:val="Heading3"/>
        <w:rPr>
          <w:lang w:val="en-ZA"/>
        </w:rPr>
      </w:pPr>
      <w:r w:rsidRPr="00E8693F">
        <w:rPr>
          <w:lang w:val="en-ZA"/>
        </w:rPr>
        <w:t>30. Location &amp; Personalisation</w:t>
      </w:r>
    </w:p>
    <w:p w14:paraId="503F2EF6" w14:textId="77777777" w:rsidR="007E4DB9" w:rsidRDefault="007E4DB9" w:rsidP="007E4DB9">
      <w:pPr>
        <w:rPr>
          <w:lang w:val="en-ZA"/>
        </w:rPr>
      </w:pPr>
      <w:r w:rsidRPr="007E4DB9">
        <w:rPr>
          <w:lang w:val="en-ZA"/>
        </w:rPr>
        <w:t>Venturo may use information supplied by a User, such as interests, preferences &amp; selected location information, to personalise activity, event or community recommendations.</w:t>
      </w:r>
    </w:p>
    <w:p w14:paraId="36C2F8D2" w14:textId="77777777" w:rsidR="00DA06E4" w:rsidRPr="007E4DB9" w:rsidRDefault="00DA06E4" w:rsidP="007E4DB9">
      <w:pPr>
        <w:rPr>
          <w:lang w:val="en-ZA"/>
        </w:rPr>
      </w:pPr>
    </w:p>
    <w:p w14:paraId="22F96737" w14:textId="77777777" w:rsidR="007E4DB9" w:rsidRDefault="007E4DB9" w:rsidP="007E4DB9">
      <w:pPr>
        <w:rPr>
          <w:lang w:val="en-ZA"/>
        </w:rPr>
      </w:pPr>
      <w:r w:rsidRPr="007E4DB9">
        <w:rPr>
          <w:lang w:val="en-ZA"/>
        </w:rPr>
        <w:t>Where device location permission is required, the User can manage that permission through the device or application settings available to them.</w:t>
      </w:r>
    </w:p>
    <w:p w14:paraId="10967B9D" w14:textId="77777777" w:rsidR="0048793A" w:rsidRPr="007E4DB9" w:rsidRDefault="0048793A" w:rsidP="007E4DB9">
      <w:pPr>
        <w:rPr>
          <w:lang w:val="en-ZA"/>
        </w:rPr>
      </w:pPr>
    </w:p>
    <w:p w14:paraId="54F96645" w14:textId="77777777" w:rsidR="007E4DB9" w:rsidRDefault="007E4DB9" w:rsidP="007E4DB9">
      <w:pPr>
        <w:rPr>
          <w:lang w:val="en-ZA"/>
        </w:rPr>
      </w:pPr>
      <w:r w:rsidRPr="007E4DB9">
        <w:rPr>
          <w:lang w:val="en-ZA"/>
        </w:rPr>
        <w:t>Recommendations are intended to assist discovery.</w:t>
      </w:r>
    </w:p>
    <w:p w14:paraId="3B625DB2" w14:textId="77777777" w:rsidR="0048793A" w:rsidRPr="007E4DB9" w:rsidRDefault="0048793A" w:rsidP="007E4DB9">
      <w:pPr>
        <w:rPr>
          <w:lang w:val="en-ZA"/>
        </w:rPr>
      </w:pPr>
    </w:p>
    <w:p w14:paraId="7ED5553B" w14:textId="77777777" w:rsidR="007E4DB9" w:rsidRPr="007E4DB9" w:rsidRDefault="007E4DB9" w:rsidP="007E4DB9">
      <w:pPr>
        <w:rPr>
          <w:lang w:val="en-ZA"/>
        </w:rPr>
      </w:pPr>
      <w:r w:rsidRPr="007E4DB9">
        <w:rPr>
          <w:lang w:val="en-ZA"/>
        </w:rPr>
        <w:t>A recommendation does not constitute a guarantee that an activity will be suitable, available or enjoyable for every User.</w:t>
      </w:r>
    </w:p>
    <w:p w14:paraId="5933B56A" w14:textId="6F756345" w:rsidR="007E4DB9" w:rsidRPr="007E4DB9" w:rsidRDefault="007E4DB9" w:rsidP="007E4DB9">
      <w:pPr>
        <w:rPr>
          <w:lang w:val="en-ZA"/>
        </w:rPr>
      </w:pPr>
    </w:p>
    <w:p w14:paraId="2FC37C73" w14:textId="77777777" w:rsidR="007E4DB9" w:rsidRPr="00E8693F" w:rsidRDefault="007E4DB9" w:rsidP="00E8693F">
      <w:pPr>
        <w:pStyle w:val="Heading3"/>
        <w:rPr>
          <w:lang w:val="en-ZA"/>
        </w:rPr>
      </w:pPr>
      <w:r w:rsidRPr="00E8693F">
        <w:rPr>
          <w:lang w:val="en-ZA"/>
        </w:rPr>
        <w:t>31. Third-Party Links &amp; Services</w:t>
      </w:r>
    </w:p>
    <w:p w14:paraId="798A128D" w14:textId="77777777" w:rsidR="007E4DB9" w:rsidRPr="007E4DB9" w:rsidRDefault="007E4DB9" w:rsidP="007E4DB9">
      <w:pPr>
        <w:rPr>
          <w:lang w:val="en-ZA"/>
        </w:rPr>
      </w:pPr>
      <w:r w:rsidRPr="007E4DB9">
        <w:rPr>
          <w:lang w:val="en-ZA"/>
        </w:rPr>
        <w:t>Venturo may link to websites, booking services, maps, social networks or other services operated by third parties.</w:t>
      </w:r>
    </w:p>
    <w:p w14:paraId="40F6B611" w14:textId="77777777" w:rsidR="007E4DB9" w:rsidRDefault="007E4DB9" w:rsidP="007E4DB9">
      <w:pPr>
        <w:rPr>
          <w:lang w:val="en-ZA"/>
        </w:rPr>
      </w:pPr>
      <w:r w:rsidRPr="007E4DB9">
        <w:rPr>
          <w:lang w:val="en-ZA"/>
        </w:rPr>
        <w:t>Venturo does not control those third-party platforms.</w:t>
      </w:r>
    </w:p>
    <w:p w14:paraId="4DEFFC07" w14:textId="77777777" w:rsidR="00D16A47" w:rsidRPr="007E4DB9" w:rsidRDefault="00D16A47" w:rsidP="007E4DB9">
      <w:pPr>
        <w:rPr>
          <w:lang w:val="en-ZA"/>
        </w:rPr>
      </w:pPr>
    </w:p>
    <w:p w14:paraId="53B373FB" w14:textId="77777777" w:rsidR="007E4DB9" w:rsidRDefault="007E4DB9" w:rsidP="007E4DB9">
      <w:pPr>
        <w:rPr>
          <w:lang w:val="en-ZA"/>
        </w:rPr>
      </w:pPr>
      <w:r w:rsidRPr="007E4DB9">
        <w:rPr>
          <w:lang w:val="en-ZA"/>
        </w:rPr>
        <w:t>When a User leaves Venturo and uses another provider's service, that provider's terms, privacy practices &amp; other policies may apply.</w:t>
      </w:r>
    </w:p>
    <w:p w14:paraId="642EEF77" w14:textId="77777777" w:rsidR="00D16A47" w:rsidRPr="007E4DB9" w:rsidRDefault="00D16A47" w:rsidP="007E4DB9">
      <w:pPr>
        <w:rPr>
          <w:lang w:val="en-ZA"/>
        </w:rPr>
      </w:pPr>
    </w:p>
    <w:p w14:paraId="26753ACD" w14:textId="77777777" w:rsidR="007E4DB9" w:rsidRPr="007E4DB9" w:rsidRDefault="007E4DB9" w:rsidP="007E4DB9">
      <w:pPr>
        <w:rPr>
          <w:lang w:val="en-ZA"/>
        </w:rPr>
      </w:pPr>
      <w:r w:rsidRPr="007E4DB9">
        <w:rPr>
          <w:lang w:val="en-ZA"/>
        </w:rPr>
        <w:t>The presence of a link does not by itself mean that Venturo controls or guarantees the third-party service.</w:t>
      </w:r>
    </w:p>
    <w:p w14:paraId="7A5DA369" w14:textId="77A5A44F" w:rsidR="00D16A47" w:rsidRDefault="00D16A47">
      <w:pPr>
        <w:rPr>
          <w:lang w:val="en-ZA"/>
        </w:rPr>
      </w:pPr>
      <w:r>
        <w:rPr>
          <w:lang w:val="en-ZA"/>
        </w:rPr>
        <w:br w:type="page"/>
      </w:r>
    </w:p>
    <w:p w14:paraId="7552E449" w14:textId="77777777" w:rsidR="007E4DB9" w:rsidRPr="00E8693F" w:rsidRDefault="007E4DB9" w:rsidP="00E8693F">
      <w:pPr>
        <w:pStyle w:val="Heading3"/>
        <w:rPr>
          <w:lang w:val="en-ZA"/>
        </w:rPr>
      </w:pPr>
      <w:r w:rsidRPr="00E8693F">
        <w:rPr>
          <w:lang w:val="en-ZA"/>
        </w:rPr>
        <w:lastRenderedPageBreak/>
        <w:t>32. Availability of the Venturo Platform</w:t>
      </w:r>
    </w:p>
    <w:p w14:paraId="080CA927" w14:textId="77777777" w:rsidR="007E4DB9" w:rsidRDefault="007E4DB9" w:rsidP="007E4DB9">
      <w:pPr>
        <w:rPr>
          <w:lang w:val="en-ZA"/>
        </w:rPr>
      </w:pPr>
      <w:r w:rsidRPr="007E4DB9">
        <w:rPr>
          <w:lang w:val="en-ZA"/>
        </w:rPr>
        <w:t>Venturo aims to keep the Platform reasonably available.</w:t>
      </w:r>
    </w:p>
    <w:p w14:paraId="6930581D" w14:textId="77777777" w:rsidR="00D16A47" w:rsidRPr="007E4DB9" w:rsidRDefault="00D16A47" w:rsidP="007E4DB9">
      <w:pPr>
        <w:rPr>
          <w:lang w:val="en-ZA"/>
        </w:rPr>
      </w:pPr>
    </w:p>
    <w:p w14:paraId="68C1EE8B" w14:textId="77777777" w:rsidR="007E4DB9" w:rsidRPr="007E4DB9" w:rsidRDefault="007E4DB9" w:rsidP="007E4DB9">
      <w:pPr>
        <w:rPr>
          <w:lang w:val="en-ZA"/>
        </w:rPr>
      </w:pPr>
      <w:r w:rsidRPr="007E4DB9">
        <w:rPr>
          <w:lang w:val="en-ZA"/>
        </w:rPr>
        <w:t>Temporary interruptions may occur because of:</w:t>
      </w:r>
    </w:p>
    <w:p w14:paraId="72E93F3B" w14:textId="77777777" w:rsidR="007E4DB9" w:rsidRPr="007E4DB9" w:rsidRDefault="007E4DB9" w:rsidP="007E4DB9">
      <w:pPr>
        <w:numPr>
          <w:ilvl w:val="0"/>
          <w:numId w:val="43"/>
        </w:numPr>
        <w:rPr>
          <w:lang w:val="en-ZA"/>
        </w:rPr>
      </w:pPr>
      <w:r w:rsidRPr="007E4DB9">
        <w:rPr>
          <w:lang w:val="en-ZA"/>
        </w:rPr>
        <w:t>maintenance;</w:t>
      </w:r>
    </w:p>
    <w:p w14:paraId="792BBA7C" w14:textId="77777777" w:rsidR="007E4DB9" w:rsidRPr="007E4DB9" w:rsidRDefault="007E4DB9" w:rsidP="007E4DB9">
      <w:pPr>
        <w:numPr>
          <w:ilvl w:val="0"/>
          <w:numId w:val="43"/>
        </w:numPr>
        <w:rPr>
          <w:lang w:val="en-ZA"/>
        </w:rPr>
      </w:pPr>
      <w:r w:rsidRPr="007E4DB9">
        <w:rPr>
          <w:lang w:val="en-ZA"/>
        </w:rPr>
        <w:t>updates;</w:t>
      </w:r>
    </w:p>
    <w:p w14:paraId="1D9E1139" w14:textId="77777777" w:rsidR="007E4DB9" w:rsidRPr="007E4DB9" w:rsidRDefault="007E4DB9" w:rsidP="007E4DB9">
      <w:pPr>
        <w:numPr>
          <w:ilvl w:val="0"/>
          <w:numId w:val="43"/>
        </w:numPr>
        <w:rPr>
          <w:lang w:val="en-ZA"/>
        </w:rPr>
      </w:pPr>
      <w:r w:rsidRPr="007E4DB9">
        <w:rPr>
          <w:lang w:val="en-ZA"/>
        </w:rPr>
        <w:t>technical faults;</w:t>
      </w:r>
    </w:p>
    <w:p w14:paraId="54077A05" w14:textId="77777777" w:rsidR="007E4DB9" w:rsidRPr="007E4DB9" w:rsidRDefault="007E4DB9" w:rsidP="007E4DB9">
      <w:pPr>
        <w:numPr>
          <w:ilvl w:val="0"/>
          <w:numId w:val="43"/>
        </w:numPr>
        <w:rPr>
          <w:lang w:val="en-ZA"/>
        </w:rPr>
      </w:pPr>
      <w:r w:rsidRPr="007E4DB9">
        <w:rPr>
          <w:lang w:val="en-ZA"/>
        </w:rPr>
        <w:t>internet outages;</w:t>
      </w:r>
    </w:p>
    <w:p w14:paraId="3DE0E224" w14:textId="77777777" w:rsidR="007E4DB9" w:rsidRPr="007E4DB9" w:rsidRDefault="007E4DB9" w:rsidP="007E4DB9">
      <w:pPr>
        <w:numPr>
          <w:ilvl w:val="0"/>
          <w:numId w:val="43"/>
        </w:numPr>
        <w:rPr>
          <w:lang w:val="en-ZA"/>
        </w:rPr>
      </w:pPr>
      <w:r w:rsidRPr="007E4DB9">
        <w:rPr>
          <w:lang w:val="en-ZA"/>
        </w:rPr>
        <w:t>hosting problems;</w:t>
      </w:r>
    </w:p>
    <w:p w14:paraId="77504E20" w14:textId="77777777" w:rsidR="007E4DB9" w:rsidRPr="007E4DB9" w:rsidRDefault="007E4DB9" w:rsidP="007E4DB9">
      <w:pPr>
        <w:numPr>
          <w:ilvl w:val="0"/>
          <w:numId w:val="43"/>
        </w:numPr>
        <w:rPr>
          <w:lang w:val="en-ZA"/>
        </w:rPr>
      </w:pPr>
      <w:r w:rsidRPr="007E4DB9">
        <w:rPr>
          <w:lang w:val="en-ZA"/>
        </w:rPr>
        <w:t>security incidents;</w:t>
      </w:r>
    </w:p>
    <w:p w14:paraId="5ED213AA" w14:textId="77777777" w:rsidR="007E4DB9" w:rsidRPr="007E4DB9" w:rsidRDefault="007E4DB9" w:rsidP="007E4DB9">
      <w:pPr>
        <w:numPr>
          <w:ilvl w:val="0"/>
          <w:numId w:val="43"/>
        </w:numPr>
        <w:rPr>
          <w:lang w:val="en-ZA"/>
        </w:rPr>
      </w:pPr>
      <w:r w:rsidRPr="007E4DB9">
        <w:rPr>
          <w:lang w:val="en-ZA"/>
        </w:rPr>
        <w:t>third-party service interruptions; or</w:t>
      </w:r>
    </w:p>
    <w:p w14:paraId="3C494C48" w14:textId="77777777" w:rsidR="007E4DB9" w:rsidRDefault="007E4DB9" w:rsidP="007E4DB9">
      <w:pPr>
        <w:numPr>
          <w:ilvl w:val="0"/>
          <w:numId w:val="43"/>
        </w:numPr>
        <w:rPr>
          <w:lang w:val="en-ZA"/>
        </w:rPr>
      </w:pPr>
      <w:r w:rsidRPr="007E4DB9">
        <w:rPr>
          <w:lang w:val="en-ZA"/>
        </w:rPr>
        <w:t>circumstances outside Venturo's reasonable control.</w:t>
      </w:r>
    </w:p>
    <w:p w14:paraId="70095BA5" w14:textId="77777777" w:rsidR="00D16A47" w:rsidRPr="007E4DB9" w:rsidRDefault="00D16A47" w:rsidP="00D16A47">
      <w:pPr>
        <w:rPr>
          <w:lang w:val="en-ZA"/>
        </w:rPr>
      </w:pPr>
    </w:p>
    <w:p w14:paraId="630032BB" w14:textId="77777777" w:rsidR="007E4DB9" w:rsidRDefault="007E4DB9" w:rsidP="007E4DB9">
      <w:pPr>
        <w:rPr>
          <w:lang w:val="en-ZA"/>
        </w:rPr>
      </w:pPr>
      <w:r w:rsidRPr="007E4DB9">
        <w:rPr>
          <w:lang w:val="en-ZA"/>
        </w:rPr>
        <w:t>Venturo may update, repair or modify the Platform as required.</w:t>
      </w:r>
    </w:p>
    <w:p w14:paraId="7B837F47" w14:textId="77777777" w:rsidR="00974971" w:rsidRPr="007E4DB9" w:rsidRDefault="00974971" w:rsidP="007E4DB9">
      <w:pPr>
        <w:rPr>
          <w:lang w:val="en-ZA"/>
        </w:rPr>
      </w:pPr>
    </w:p>
    <w:p w14:paraId="19A72234" w14:textId="77777777" w:rsidR="007E4DB9" w:rsidRPr="007E4DB9" w:rsidRDefault="007E4DB9" w:rsidP="007E4DB9">
      <w:pPr>
        <w:rPr>
          <w:lang w:val="en-ZA"/>
        </w:rPr>
      </w:pPr>
      <w:r w:rsidRPr="007E4DB9">
        <w:rPr>
          <w:lang w:val="en-ZA"/>
        </w:rPr>
        <w:t>Where a paid service is materially affected, Venturo will consider any applicable contractual or consumer rights.</w:t>
      </w:r>
    </w:p>
    <w:p w14:paraId="3BD7D871" w14:textId="7036E76B" w:rsidR="007E4DB9" w:rsidRPr="007E4DB9" w:rsidRDefault="007E4DB9" w:rsidP="007E4DB9">
      <w:pPr>
        <w:rPr>
          <w:lang w:val="en-ZA"/>
        </w:rPr>
      </w:pPr>
    </w:p>
    <w:p w14:paraId="62973FB0" w14:textId="77777777" w:rsidR="007E4DB9" w:rsidRPr="00E8693F" w:rsidRDefault="007E4DB9" w:rsidP="00E8693F">
      <w:pPr>
        <w:pStyle w:val="Heading3"/>
        <w:rPr>
          <w:lang w:val="en-ZA"/>
        </w:rPr>
      </w:pPr>
      <w:r w:rsidRPr="00E8693F">
        <w:rPr>
          <w:lang w:val="en-ZA"/>
        </w:rPr>
        <w:t>33. Safety &amp; Emergencies</w:t>
      </w:r>
    </w:p>
    <w:p w14:paraId="5F733E91" w14:textId="77777777" w:rsidR="007E4DB9" w:rsidRPr="007E4DB9" w:rsidRDefault="007E4DB9" w:rsidP="007E4DB9">
      <w:pPr>
        <w:rPr>
          <w:lang w:val="en-ZA"/>
        </w:rPr>
      </w:pPr>
      <w:r w:rsidRPr="007E4DB9">
        <w:rPr>
          <w:lang w:val="en-ZA"/>
        </w:rPr>
        <w:t>Venturo is a discovery platform and is not an emergency-response service.</w:t>
      </w:r>
    </w:p>
    <w:p w14:paraId="633435A3" w14:textId="77777777" w:rsidR="007E4DB9" w:rsidRPr="007E4DB9" w:rsidRDefault="007E4DB9" w:rsidP="007E4DB9">
      <w:pPr>
        <w:rPr>
          <w:lang w:val="en-ZA"/>
        </w:rPr>
      </w:pPr>
      <w:r w:rsidRPr="007E4DB9">
        <w:rPr>
          <w:lang w:val="en-ZA"/>
        </w:rPr>
        <w:t>Users experiencing an emergency should contact the appropriate emergency service, venue representative or relevant authority.</w:t>
      </w:r>
    </w:p>
    <w:p w14:paraId="64FA9CCF" w14:textId="77777777" w:rsidR="007E4DB9" w:rsidRPr="007E4DB9" w:rsidRDefault="007E4DB9" w:rsidP="007E4DB9">
      <w:pPr>
        <w:rPr>
          <w:lang w:val="en-ZA"/>
        </w:rPr>
      </w:pPr>
      <w:r w:rsidRPr="007E4DB9">
        <w:rPr>
          <w:lang w:val="en-ZA"/>
        </w:rPr>
        <w:t>Users should follow the safety instructions provided by the Activity Provider or event organiser responsible for the activity.</w:t>
      </w:r>
    </w:p>
    <w:p w14:paraId="7D5E8EEE" w14:textId="0558F042" w:rsidR="007E4DB9" w:rsidRPr="007E4DB9" w:rsidRDefault="007E4DB9" w:rsidP="007E4DB9">
      <w:pPr>
        <w:rPr>
          <w:lang w:val="en-ZA"/>
        </w:rPr>
      </w:pPr>
    </w:p>
    <w:p w14:paraId="2F9E4995" w14:textId="77777777" w:rsidR="007E4DB9" w:rsidRPr="00E8693F" w:rsidRDefault="007E4DB9" w:rsidP="00E8693F">
      <w:pPr>
        <w:pStyle w:val="Heading3"/>
        <w:rPr>
          <w:lang w:val="en-ZA"/>
        </w:rPr>
      </w:pPr>
      <w:r w:rsidRPr="00E8693F">
        <w:rPr>
          <w:lang w:val="en-ZA"/>
        </w:rPr>
        <w:t>34. Limitation of Liability</w:t>
      </w:r>
    </w:p>
    <w:p w14:paraId="66799C30" w14:textId="77777777" w:rsidR="007E4DB9" w:rsidRDefault="007E4DB9" w:rsidP="007E4DB9">
      <w:pPr>
        <w:rPr>
          <w:lang w:val="en-ZA"/>
        </w:rPr>
      </w:pPr>
      <w:r w:rsidRPr="007E4DB9">
        <w:rPr>
          <w:lang w:val="en-ZA"/>
        </w:rPr>
        <w:t>To the maximum extent permitted by applicable law, Venturo will not be responsible for loss caused solely by the acts or omissions of an independent Activity Provider where Venturo did not supply the relevant activity or service.</w:t>
      </w:r>
    </w:p>
    <w:p w14:paraId="4181DE7A" w14:textId="77777777" w:rsidR="00974971" w:rsidRPr="007E4DB9" w:rsidRDefault="00974971" w:rsidP="007E4DB9">
      <w:pPr>
        <w:rPr>
          <w:lang w:val="en-ZA"/>
        </w:rPr>
      </w:pPr>
    </w:p>
    <w:p w14:paraId="6269CD14" w14:textId="77777777" w:rsidR="007E4DB9" w:rsidRPr="007E4DB9" w:rsidRDefault="007E4DB9" w:rsidP="007E4DB9">
      <w:pPr>
        <w:rPr>
          <w:lang w:val="en-ZA"/>
        </w:rPr>
      </w:pPr>
      <w:r w:rsidRPr="007E4DB9">
        <w:rPr>
          <w:lang w:val="en-ZA"/>
        </w:rPr>
        <w:t>Venturo does not guarantee that every independently supplied activity, venue or third-party service will:</w:t>
      </w:r>
    </w:p>
    <w:p w14:paraId="0FED6AD6" w14:textId="77777777" w:rsidR="007E4DB9" w:rsidRPr="007E4DB9" w:rsidRDefault="007E4DB9" w:rsidP="007E4DB9">
      <w:pPr>
        <w:numPr>
          <w:ilvl w:val="0"/>
          <w:numId w:val="44"/>
        </w:numPr>
        <w:rPr>
          <w:lang w:val="en-ZA"/>
        </w:rPr>
      </w:pPr>
      <w:r w:rsidRPr="007E4DB9">
        <w:rPr>
          <w:lang w:val="en-ZA"/>
        </w:rPr>
        <w:t>always be available;</w:t>
      </w:r>
    </w:p>
    <w:p w14:paraId="22283CCE" w14:textId="77777777" w:rsidR="007E4DB9" w:rsidRPr="007E4DB9" w:rsidRDefault="007E4DB9" w:rsidP="007E4DB9">
      <w:pPr>
        <w:numPr>
          <w:ilvl w:val="0"/>
          <w:numId w:val="44"/>
        </w:numPr>
        <w:rPr>
          <w:lang w:val="en-ZA"/>
        </w:rPr>
      </w:pPr>
      <w:r w:rsidRPr="007E4DB9">
        <w:rPr>
          <w:lang w:val="en-ZA"/>
        </w:rPr>
        <w:t>operate exactly as originally advertised;</w:t>
      </w:r>
    </w:p>
    <w:p w14:paraId="7CB172FD" w14:textId="77777777" w:rsidR="007E4DB9" w:rsidRPr="007E4DB9" w:rsidRDefault="007E4DB9" w:rsidP="007E4DB9">
      <w:pPr>
        <w:numPr>
          <w:ilvl w:val="0"/>
          <w:numId w:val="44"/>
        </w:numPr>
        <w:rPr>
          <w:lang w:val="en-ZA"/>
        </w:rPr>
      </w:pPr>
      <w:r w:rsidRPr="007E4DB9">
        <w:rPr>
          <w:lang w:val="en-ZA"/>
        </w:rPr>
        <w:lastRenderedPageBreak/>
        <w:t xml:space="preserve">meet every User's personal </w:t>
      </w:r>
      <w:proofErr w:type="gramStart"/>
      <w:r w:rsidRPr="007E4DB9">
        <w:rPr>
          <w:lang w:val="en-ZA"/>
        </w:rPr>
        <w:t>expectations</w:t>
      </w:r>
      <w:proofErr w:type="gramEnd"/>
      <w:r w:rsidRPr="007E4DB9">
        <w:rPr>
          <w:lang w:val="en-ZA"/>
        </w:rPr>
        <w:t>; or</w:t>
      </w:r>
    </w:p>
    <w:p w14:paraId="3E95510A" w14:textId="77777777" w:rsidR="007E4DB9" w:rsidRDefault="007E4DB9" w:rsidP="007E4DB9">
      <w:pPr>
        <w:numPr>
          <w:ilvl w:val="0"/>
          <w:numId w:val="44"/>
        </w:numPr>
        <w:rPr>
          <w:lang w:val="en-ZA"/>
        </w:rPr>
      </w:pPr>
      <w:r w:rsidRPr="007E4DB9">
        <w:rPr>
          <w:lang w:val="en-ZA"/>
        </w:rPr>
        <w:t>remain unchanged after being listed.</w:t>
      </w:r>
    </w:p>
    <w:p w14:paraId="2E535B74" w14:textId="77777777" w:rsidR="00CC74AE" w:rsidRPr="007E4DB9" w:rsidRDefault="00CC74AE" w:rsidP="00CC74AE">
      <w:pPr>
        <w:rPr>
          <w:lang w:val="en-ZA"/>
        </w:rPr>
      </w:pPr>
    </w:p>
    <w:p w14:paraId="0152D3AA" w14:textId="77777777" w:rsidR="007E4DB9" w:rsidRPr="007E4DB9" w:rsidRDefault="007E4DB9" w:rsidP="007E4DB9">
      <w:pPr>
        <w:rPr>
          <w:lang w:val="en-ZA"/>
        </w:rPr>
      </w:pPr>
      <w:r w:rsidRPr="007E4DB9">
        <w:rPr>
          <w:lang w:val="en-ZA"/>
        </w:rPr>
        <w:t>Nothing in these Terms:</w:t>
      </w:r>
    </w:p>
    <w:p w14:paraId="618ECADE" w14:textId="77777777" w:rsidR="007E4DB9" w:rsidRPr="007E4DB9" w:rsidRDefault="007E4DB9" w:rsidP="007E4DB9">
      <w:pPr>
        <w:numPr>
          <w:ilvl w:val="0"/>
          <w:numId w:val="45"/>
        </w:numPr>
        <w:rPr>
          <w:lang w:val="en-ZA"/>
        </w:rPr>
      </w:pPr>
      <w:r w:rsidRPr="007E4DB9">
        <w:rPr>
          <w:lang w:val="en-ZA"/>
        </w:rPr>
        <w:t>excludes liability that cannot lawfully be excluded;</w:t>
      </w:r>
    </w:p>
    <w:p w14:paraId="3E0983A3" w14:textId="77777777" w:rsidR="007E4DB9" w:rsidRPr="007E4DB9" w:rsidRDefault="007E4DB9" w:rsidP="007E4DB9">
      <w:pPr>
        <w:numPr>
          <w:ilvl w:val="0"/>
          <w:numId w:val="45"/>
        </w:numPr>
        <w:rPr>
          <w:lang w:val="en-ZA"/>
        </w:rPr>
      </w:pPr>
      <w:r w:rsidRPr="007E4DB9">
        <w:rPr>
          <w:lang w:val="en-ZA"/>
        </w:rPr>
        <w:t>waives rights granted to consumers under applicable South African law; or</w:t>
      </w:r>
    </w:p>
    <w:p w14:paraId="0E0BD31E" w14:textId="77777777" w:rsidR="007E4DB9" w:rsidRPr="007E4DB9" w:rsidRDefault="007E4DB9" w:rsidP="007E4DB9">
      <w:pPr>
        <w:numPr>
          <w:ilvl w:val="0"/>
          <w:numId w:val="45"/>
        </w:numPr>
        <w:rPr>
          <w:lang w:val="en-ZA"/>
        </w:rPr>
      </w:pPr>
      <w:r w:rsidRPr="007E4DB9">
        <w:rPr>
          <w:lang w:val="en-ZA"/>
        </w:rPr>
        <w:t>excludes liability for conduct where such exclusion would be prohibited by law.</w:t>
      </w:r>
    </w:p>
    <w:p w14:paraId="76AEE3A3" w14:textId="4005B52C" w:rsidR="007E4DB9" w:rsidRPr="007E4DB9" w:rsidRDefault="007E4DB9" w:rsidP="007E4DB9">
      <w:pPr>
        <w:rPr>
          <w:lang w:val="en-ZA"/>
        </w:rPr>
      </w:pPr>
    </w:p>
    <w:p w14:paraId="2E5FD7D5" w14:textId="77777777" w:rsidR="007E4DB9" w:rsidRPr="00E8693F" w:rsidRDefault="007E4DB9" w:rsidP="00E8693F">
      <w:pPr>
        <w:pStyle w:val="Heading3"/>
        <w:rPr>
          <w:lang w:val="en-ZA"/>
        </w:rPr>
      </w:pPr>
      <w:r w:rsidRPr="00E8693F">
        <w:rPr>
          <w:lang w:val="en-ZA"/>
        </w:rPr>
        <w:t>35. Indemnity</w:t>
      </w:r>
    </w:p>
    <w:p w14:paraId="2DE7C459" w14:textId="77777777" w:rsidR="007E4DB9" w:rsidRDefault="007E4DB9" w:rsidP="007E4DB9">
      <w:pPr>
        <w:rPr>
          <w:lang w:val="en-ZA"/>
        </w:rPr>
      </w:pPr>
      <w:r w:rsidRPr="007E4DB9">
        <w:rPr>
          <w:lang w:val="en-ZA"/>
        </w:rPr>
        <w:t>To the extent permitted by law, a User may be responsible for loss reasonably suffered by Venturo as a direct result of the User's unlawful conduct, fraud, deliberate infringement of third-party rights or material breach of these Terms.</w:t>
      </w:r>
    </w:p>
    <w:p w14:paraId="1957900D" w14:textId="77777777" w:rsidR="006956EC" w:rsidRPr="007E4DB9" w:rsidRDefault="006956EC" w:rsidP="007E4DB9">
      <w:pPr>
        <w:rPr>
          <w:lang w:val="en-ZA"/>
        </w:rPr>
      </w:pPr>
    </w:p>
    <w:p w14:paraId="2F644620" w14:textId="77777777" w:rsidR="007E4DB9" w:rsidRPr="007E4DB9" w:rsidRDefault="007E4DB9" w:rsidP="007E4DB9">
      <w:pPr>
        <w:rPr>
          <w:lang w:val="en-ZA"/>
        </w:rPr>
      </w:pPr>
      <w:r w:rsidRPr="007E4DB9">
        <w:rPr>
          <w:lang w:val="en-ZA"/>
        </w:rPr>
        <w:t>This clause does not require a consumer to indemnify Venturo for Venturo's own unlawful conduct, gross negligence or liability that cannot lawfully be excluded.</w:t>
      </w:r>
    </w:p>
    <w:p w14:paraId="34E31184" w14:textId="36041E5E" w:rsidR="007E4DB9" w:rsidRPr="007E4DB9" w:rsidRDefault="007E4DB9" w:rsidP="007E4DB9">
      <w:pPr>
        <w:rPr>
          <w:lang w:val="en-ZA"/>
        </w:rPr>
      </w:pPr>
    </w:p>
    <w:p w14:paraId="0623D145" w14:textId="77777777" w:rsidR="007E4DB9" w:rsidRPr="00E8693F" w:rsidRDefault="007E4DB9" w:rsidP="00E8693F">
      <w:pPr>
        <w:pStyle w:val="Heading3"/>
        <w:rPr>
          <w:lang w:val="en-ZA"/>
        </w:rPr>
      </w:pPr>
      <w:r w:rsidRPr="00E8693F">
        <w:rPr>
          <w:lang w:val="en-ZA"/>
        </w:rPr>
        <w:t>36. Complaints &amp; Disputes</w:t>
      </w:r>
    </w:p>
    <w:p w14:paraId="271FEF27" w14:textId="77777777" w:rsidR="007E4DB9" w:rsidRPr="007E4DB9" w:rsidRDefault="007E4DB9" w:rsidP="007E4DB9">
      <w:pPr>
        <w:rPr>
          <w:lang w:val="en-ZA"/>
        </w:rPr>
      </w:pPr>
      <w:r w:rsidRPr="007E4DB9">
        <w:rPr>
          <w:lang w:val="en-ZA"/>
        </w:rPr>
        <w:t>Venturo encourages Users to contact us first where a problem relates to:</w:t>
      </w:r>
    </w:p>
    <w:p w14:paraId="0F266FA8" w14:textId="77777777" w:rsidR="007E4DB9" w:rsidRPr="007E4DB9" w:rsidRDefault="007E4DB9" w:rsidP="007E4DB9">
      <w:pPr>
        <w:numPr>
          <w:ilvl w:val="0"/>
          <w:numId w:val="46"/>
        </w:numPr>
        <w:rPr>
          <w:lang w:val="en-ZA"/>
        </w:rPr>
      </w:pPr>
      <w:r w:rsidRPr="007E4DB9">
        <w:rPr>
          <w:lang w:val="en-ZA"/>
        </w:rPr>
        <w:t>a Venturo account;</w:t>
      </w:r>
    </w:p>
    <w:p w14:paraId="50963441" w14:textId="77777777" w:rsidR="007E4DB9" w:rsidRPr="007E4DB9" w:rsidRDefault="007E4DB9" w:rsidP="007E4DB9">
      <w:pPr>
        <w:numPr>
          <w:ilvl w:val="0"/>
          <w:numId w:val="46"/>
        </w:numPr>
        <w:rPr>
          <w:lang w:val="en-ZA"/>
        </w:rPr>
      </w:pPr>
      <w:r w:rsidRPr="007E4DB9">
        <w:rPr>
          <w:lang w:val="en-ZA"/>
        </w:rPr>
        <w:t>Venturo Membership;</w:t>
      </w:r>
    </w:p>
    <w:p w14:paraId="2D5F929B" w14:textId="77777777" w:rsidR="007E4DB9" w:rsidRPr="007E4DB9" w:rsidRDefault="007E4DB9" w:rsidP="007E4DB9">
      <w:pPr>
        <w:numPr>
          <w:ilvl w:val="0"/>
          <w:numId w:val="46"/>
        </w:numPr>
        <w:rPr>
          <w:lang w:val="en-ZA"/>
        </w:rPr>
      </w:pPr>
      <w:r w:rsidRPr="007E4DB9">
        <w:rPr>
          <w:lang w:val="en-ZA"/>
        </w:rPr>
        <w:t>a Venturo-operated event;</w:t>
      </w:r>
    </w:p>
    <w:p w14:paraId="46881ADA" w14:textId="77777777" w:rsidR="007E4DB9" w:rsidRPr="007E4DB9" w:rsidRDefault="007E4DB9" w:rsidP="007E4DB9">
      <w:pPr>
        <w:numPr>
          <w:ilvl w:val="0"/>
          <w:numId w:val="46"/>
        </w:numPr>
        <w:rPr>
          <w:lang w:val="en-ZA"/>
        </w:rPr>
      </w:pPr>
      <w:r w:rsidRPr="007E4DB9">
        <w:rPr>
          <w:lang w:val="en-ZA"/>
        </w:rPr>
        <w:t>a payment made directly to Venturo;</w:t>
      </w:r>
    </w:p>
    <w:p w14:paraId="6E7AEF2A" w14:textId="77777777" w:rsidR="007E4DB9" w:rsidRPr="007E4DB9" w:rsidRDefault="007E4DB9" w:rsidP="007E4DB9">
      <w:pPr>
        <w:numPr>
          <w:ilvl w:val="0"/>
          <w:numId w:val="46"/>
        </w:numPr>
        <w:rPr>
          <w:lang w:val="en-ZA"/>
        </w:rPr>
      </w:pPr>
      <w:r w:rsidRPr="007E4DB9">
        <w:rPr>
          <w:lang w:val="en-ZA"/>
        </w:rPr>
        <w:t>a Member Benefit;</w:t>
      </w:r>
    </w:p>
    <w:p w14:paraId="7D361384" w14:textId="77777777" w:rsidR="007E4DB9" w:rsidRPr="007E4DB9" w:rsidRDefault="007E4DB9" w:rsidP="007E4DB9">
      <w:pPr>
        <w:numPr>
          <w:ilvl w:val="0"/>
          <w:numId w:val="46"/>
        </w:numPr>
        <w:rPr>
          <w:lang w:val="en-ZA"/>
        </w:rPr>
      </w:pPr>
      <w:r w:rsidRPr="007E4DB9">
        <w:rPr>
          <w:lang w:val="en-ZA"/>
        </w:rPr>
        <w:t>platform functionality; or</w:t>
      </w:r>
    </w:p>
    <w:p w14:paraId="1E97B97F" w14:textId="77777777" w:rsidR="007E4DB9" w:rsidRDefault="007E4DB9" w:rsidP="007E4DB9">
      <w:pPr>
        <w:numPr>
          <w:ilvl w:val="0"/>
          <w:numId w:val="46"/>
        </w:numPr>
        <w:rPr>
          <w:lang w:val="en-ZA"/>
        </w:rPr>
      </w:pPr>
      <w:r w:rsidRPr="007E4DB9">
        <w:rPr>
          <w:lang w:val="en-ZA"/>
        </w:rPr>
        <w:t>Content displayed through Venturo.</w:t>
      </w:r>
    </w:p>
    <w:p w14:paraId="18628575" w14:textId="77777777" w:rsidR="006956EC" w:rsidRPr="007E4DB9" w:rsidRDefault="006956EC" w:rsidP="006956EC">
      <w:pPr>
        <w:rPr>
          <w:lang w:val="en-ZA"/>
        </w:rPr>
      </w:pPr>
    </w:p>
    <w:p w14:paraId="3DB4116E" w14:textId="77777777" w:rsidR="007E4DB9" w:rsidRPr="007E4DB9" w:rsidRDefault="007E4DB9" w:rsidP="007E4DB9">
      <w:pPr>
        <w:rPr>
          <w:lang w:val="en-ZA"/>
        </w:rPr>
      </w:pPr>
      <w:r w:rsidRPr="007E4DB9">
        <w:rPr>
          <w:lang w:val="en-ZA"/>
        </w:rPr>
        <w:t>We will attempt to investigate &amp; resolve legitimate complaints reasonably.</w:t>
      </w:r>
    </w:p>
    <w:p w14:paraId="400D9010" w14:textId="77777777" w:rsidR="007E4DB9" w:rsidRDefault="007E4DB9" w:rsidP="007E4DB9">
      <w:pPr>
        <w:rPr>
          <w:lang w:val="en-ZA"/>
        </w:rPr>
      </w:pPr>
      <w:r w:rsidRPr="007E4DB9">
        <w:rPr>
          <w:lang w:val="en-ZA"/>
        </w:rPr>
        <w:t>Where a complaint relates to an activity purchased directly from an independent Activity Provider, the User should ordinarily contact that provider first.</w:t>
      </w:r>
    </w:p>
    <w:p w14:paraId="364C2E52" w14:textId="77777777" w:rsidR="00194C90" w:rsidRPr="007E4DB9" w:rsidRDefault="00194C90" w:rsidP="007E4DB9">
      <w:pPr>
        <w:rPr>
          <w:lang w:val="en-ZA"/>
        </w:rPr>
      </w:pPr>
    </w:p>
    <w:p w14:paraId="635C8D41" w14:textId="77777777" w:rsidR="007E4DB9" w:rsidRPr="007E4DB9" w:rsidRDefault="007E4DB9" w:rsidP="007E4DB9">
      <w:pPr>
        <w:rPr>
          <w:lang w:val="en-ZA"/>
        </w:rPr>
      </w:pPr>
      <w:r w:rsidRPr="007E4DB9">
        <w:rPr>
          <w:lang w:val="en-ZA"/>
        </w:rPr>
        <w:t>Nothing in these Terms prevents a consumer from exercising any right to approach an appropriate regulator, consumer body, court or other dispute-resolution mechanism available under applicable law.</w:t>
      </w:r>
    </w:p>
    <w:p w14:paraId="70A3CF7A" w14:textId="570DDDA1" w:rsidR="007E4DB9" w:rsidRPr="007E4DB9" w:rsidRDefault="007E4DB9" w:rsidP="007E4DB9">
      <w:pPr>
        <w:rPr>
          <w:lang w:val="en-ZA"/>
        </w:rPr>
      </w:pPr>
    </w:p>
    <w:p w14:paraId="575B657E" w14:textId="77777777" w:rsidR="007E4DB9" w:rsidRPr="00E8693F" w:rsidRDefault="007E4DB9" w:rsidP="00E8693F">
      <w:pPr>
        <w:pStyle w:val="Heading3"/>
        <w:rPr>
          <w:lang w:val="en-ZA"/>
        </w:rPr>
      </w:pPr>
      <w:r w:rsidRPr="00E8693F">
        <w:rPr>
          <w:lang w:val="en-ZA"/>
        </w:rPr>
        <w:lastRenderedPageBreak/>
        <w:t>37. Governing Law</w:t>
      </w:r>
    </w:p>
    <w:p w14:paraId="68517B72" w14:textId="77777777" w:rsidR="007E4DB9" w:rsidRPr="007E4DB9" w:rsidRDefault="007E4DB9" w:rsidP="007E4DB9">
      <w:pPr>
        <w:rPr>
          <w:lang w:val="en-ZA"/>
        </w:rPr>
      </w:pPr>
      <w:r w:rsidRPr="007E4DB9">
        <w:rPr>
          <w:lang w:val="en-ZA"/>
        </w:rPr>
        <w:t>These Terms are governed by the laws of the Republic of South Africa.</w:t>
      </w:r>
    </w:p>
    <w:p w14:paraId="18F9BB1A" w14:textId="77777777" w:rsidR="007E4DB9" w:rsidRDefault="007E4DB9" w:rsidP="007E4DB9">
      <w:pPr>
        <w:rPr>
          <w:lang w:val="en-ZA"/>
        </w:rPr>
      </w:pPr>
      <w:r w:rsidRPr="007E4DB9">
        <w:rPr>
          <w:lang w:val="en-ZA"/>
        </w:rPr>
        <w:t>Any dispute will be dealt with in accordance with applicable South African law and the jurisdiction of the appropriate South African courts or other competent dispute-resolution body.</w:t>
      </w:r>
    </w:p>
    <w:p w14:paraId="5E7E5B55" w14:textId="77777777" w:rsidR="00194C90" w:rsidRPr="007E4DB9" w:rsidRDefault="00194C90" w:rsidP="007E4DB9">
      <w:pPr>
        <w:rPr>
          <w:lang w:val="en-ZA"/>
        </w:rPr>
      </w:pPr>
    </w:p>
    <w:p w14:paraId="3F8BA37F" w14:textId="77777777" w:rsidR="007E4DB9" w:rsidRPr="007E4DB9" w:rsidRDefault="007E4DB9" w:rsidP="007E4DB9">
      <w:pPr>
        <w:rPr>
          <w:lang w:val="en-ZA"/>
        </w:rPr>
      </w:pPr>
      <w:r w:rsidRPr="007E4DB9">
        <w:rPr>
          <w:lang w:val="en-ZA"/>
        </w:rPr>
        <w:t>Nothing in this section limits any jurisdictional right granted to a consumer by law.</w:t>
      </w:r>
    </w:p>
    <w:p w14:paraId="6B0C0AD0" w14:textId="49FC4F64" w:rsidR="007E4DB9" w:rsidRPr="007E4DB9" w:rsidRDefault="007E4DB9" w:rsidP="007E4DB9">
      <w:pPr>
        <w:rPr>
          <w:lang w:val="en-ZA"/>
        </w:rPr>
      </w:pPr>
    </w:p>
    <w:p w14:paraId="4807B8EF" w14:textId="77777777" w:rsidR="007E4DB9" w:rsidRPr="00E8693F" w:rsidRDefault="007E4DB9" w:rsidP="00E8693F">
      <w:pPr>
        <w:pStyle w:val="Heading3"/>
        <w:rPr>
          <w:lang w:val="en-ZA"/>
        </w:rPr>
      </w:pPr>
      <w:r w:rsidRPr="00E8693F">
        <w:rPr>
          <w:lang w:val="en-ZA"/>
        </w:rPr>
        <w:t>38. Changes to These Terms</w:t>
      </w:r>
    </w:p>
    <w:p w14:paraId="6B4E8DE6" w14:textId="77777777" w:rsidR="007E4DB9" w:rsidRPr="007E4DB9" w:rsidRDefault="007E4DB9" w:rsidP="007E4DB9">
      <w:pPr>
        <w:rPr>
          <w:lang w:val="en-ZA"/>
        </w:rPr>
      </w:pPr>
      <w:r w:rsidRPr="007E4DB9">
        <w:rPr>
          <w:lang w:val="en-ZA"/>
        </w:rPr>
        <w:t>Venturo may update these Terms from time to time to reflect:</w:t>
      </w:r>
    </w:p>
    <w:p w14:paraId="3FA6B208" w14:textId="77777777" w:rsidR="007E4DB9" w:rsidRPr="007E4DB9" w:rsidRDefault="007E4DB9" w:rsidP="007E4DB9">
      <w:pPr>
        <w:numPr>
          <w:ilvl w:val="0"/>
          <w:numId w:val="47"/>
        </w:numPr>
        <w:rPr>
          <w:lang w:val="en-ZA"/>
        </w:rPr>
      </w:pPr>
      <w:r w:rsidRPr="007E4DB9">
        <w:rPr>
          <w:lang w:val="en-ZA"/>
        </w:rPr>
        <w:t>changes to the Platform;</w:t>
      </w:r>
    </w:p>
    <w:p w14:paraId="7908B1F2" w14:textId="77777777" w:rsidR="007E4DB9" w:rsidRPr="007E4DB9" w:rsidRDefault="007E4DB9" w:rsidP="007E4DB9">
      <w:pPr>
        <w:numPr>
          <w:ilvl w:val="0"/>
          <w:numId w:val="47"/>
        </w:numPr>
        <w:rPr>
          <w:lang w:val="en-ZA"/>
        </w:rPr>
      </w:pPr>
      <w:r w:rsidRPr="007E4DB9">
        <w:rPr>
          <w:lang w:val="en-ZA"/>
        </w:rPr>
        <w:t>new functionality;</w:t>
      </w:r>
    </w:p>
    <w:p w14:paraId="5D9F9755" w14:textId="77777777" w:rsidR="007E4DB9" w:rsidRPr="007E4DB9" w:rsidRDefault="007E4DB9" w:rsidP="007E4DB9">
      <w:pPr>
        <w:numPr>
          <w:ilvl w:val="0"/>
          <w:numId w:val="47"/>
        </w:numPr>
        <w:rPr>
          <w:lang w:val="en-ZA"/>
        </w:rPr>
      </w:pPr>
      <w:r w:rsidRPr="007E4DB9">
        <w:rPr>
          <w:lang w:val="en-ZA"/>
        </w:rPr>
        <w:t>changes to payment methods;</w:t>
      </w:r>
    </w:p>
    <w:p w14:paraId="4E7D92FC" w14:textId="77777777" w:rsidR="007E4DB9" w:rsidRPr="007E4DB9" w:rsidRDefault="007E4DB9" w:rsidP="007E4DB9">
      <w:pPr>
        <w:numPr>
          <w:ilvl w:val="0"/>
          <w:numId w:val="47"/>
        </w:numPr>
        <w:rPr>
          <w:lang w:val="en-ZA"/>
        </w:rPr>
      </w:pPr>
      <w:r w:rsidRPr="007E4DB9">
        <w:rPr>
          <w:lang w:val="en-ZA"/>
        </w:rPr>
        <w:t>operational developments;</w:t>
      </w:r>
    </w:p>
    <w:p w14:paraId="427CB818" w14:textId="77777777" w:rsidR="007E4DB9" w:rsidRPr="007E4DB9" w:rsidRDefault="007E4DB9" w:rsidP="007E4DB9">
      <w:pPr>
        <w:numPr>
          <w:ilvl w:val="0"/>
          <w:numId w:val="47"/>
        </w:numPr>
        <w:rPr>
          <w:lang w:val="en-ZA"/>
        </w:rPr>
      </w:pPr>
      <w:r w:rsidRPr="007E4DB9">
        <w:rPr>
          <w:lang w:val="en-ZA"/>
        </w:rPr>
        <w:t>changes in applicable law; or</w:t>
      </w:r>
    </w:p>
    <w:p w14:paraId="45AF55CC" w14:textId="77777777" w:rsidR="007E4DB9" w:rsidRDefault="007E4DB9" w:rsidP="007E4DB9">
      <w:pPr>
        <w:numPr>
          <w:ilvl w:val="0"/>
          <w:numId w:val="47"/>
        </w:numPr>
        <w:rPr>
          <w:lang w:val="en-ZA"/>
        </w:rPr>
      </w:pPr>
      <w:r w:rsidRPr="007E4DB9">
        <w:rPr>
          <w:lang w:val="en-ZA"/>
        </w:rPr>
        <w:t>improvements to Venturo policies.</w:t>
      </w:r>
    </w:p>
    <w:p w14:paraId="2366641D" w14:textId="77777777" w:rsidR="00194C90" w:rsidRPr="007E4DB9" w:rsidRDefault="00194C90" w:rsidP="00194C90">
      <w:pPr>
        <w:rPr>
          <w:lang w:val="en-ZA"/>
        </w:rPr>
      </w:pPr>
    </w:p>
    <w:p w14:paraId="727B4E38" w14:textId="77777777" w:rsidR="007E4DB9" w:rsidRPr="007E4DB9" w:rsidRDefault="007E4DB9" w:rsidP="007E4DB9">
      <w:pPr>
        <w:rPr>
          <w:lang w:val="en-ZA"/>
        </w:rPr>
      </w:pPr>
      <w:r w:rsidRPr="007E4DB9">
        <w:rPr>
          <w:lang w:val="en-ZA"/>
        </w:rPr>
        <w:t>The updated Terms will display a revised effective or last-updated date.</w:t>
      </w:r>
    </w:p>
    <w:p w14:paraId="7F74B5BF" w14:textId="77777777" w:rsidR="007E4DB9" w:rsidRDefault="007E4DB9" w:rsidP="007E4DB9">
      <w:pPr>
        <w:rPr>
          <w:lang w:val="en-ZA"/>
        </w:rPr>
      </w:pPr>
      <w:r w:rsidRPr="007E4DB9">
        <w:rPr>
          <w:lang w:val="en-ZA"/>
        </w:rPr>
        <w:t>Where a change materially affects an existing paid service or User's rights, Venturo will provide appropriate notice where required.</w:t>
      </w:r>
    </w:p>
    <w:p w14:paraId="7CB9E5A6" w14:textId="77777777" w:rsidR="00194C90" w:rsidRPr="007E4DB9" w:rsidRDefault="00194C90" w:rsidP="007E4DB9">
      <w:pPr>
        <w:rPr>
          <w:lang w:val="en-ZA"/>
        </w:rPr>
      </w:pPr>
    </w:p>
    <w:p w14:paraId="3B6D66E2" w14:textId="77777777" w:rsidR="007E4DB9" w:rsidRPr="007E4DB9" w:rsidRDefault="007E4DB9" w:rsidP="007E4DB9">
      <w:pPr>
        <w:rPr>
          <w:lang w:val="en-ZA"/>
        </w:rPr>
      </w:pPr>
      <w:r w:rsidRPr="007E4DB9">
        <w:rPr>
          <w:lang w:val="en-ZA"/>
        </w:rPr>
        <w:t>Changes will not retrospectively remove rights that have already accrued under applicable law.</w:t>
      </w:r>
    </w:p>
    <w:p w14:paraId="6F10C7BC" w14:textId="6F7E8A5D" w:rsidR="007E4DB9" w:rsidRPr="007E4DB9" w:rsidRDefault="007E4DB9" w:rsidP="007E4DB9">
      <w:pPr>
        <w:rPr>
          <w:lang w:val="en-ZA"/>
        </w:rPr>
      </w:pPr>
    </w:p>
    <w:p w14:paraId="71CB7D1E" w14:textId="77777777" w:rsidR="007E4DB9" w:rsidRPr="00E8693F" w:rsidRDefault="007E4DB9" w:rsidP="00E8693F">
      <w:pPr>
        <w:pStyle w:val="Heading3"/>
        <w:rPr>
          <w:lang w:val="en-ZA"/>
        </w:rPr>
      </w:pPr>
      <w:r w:rsidRPr="00E8693F">
        <w:rPr>
          <w:lang w:val="en-ZA"/>
        </w:rPr>
        <w:t>39. Severability</w:t>
      </w:r>
    </w:p>
    <w:p w14:paraId="268BD1A0" w14:textId="77777777" w:rsidR="007E4DB9" w:rsidRDefault="007E4DB9" w:rsidP="007E4DB9">
      <w:pPr>
        <w:rPr>
          <w:lang w:val="en-ZA"/>
        </w:rPr>
      </w:pPr>
      <w:r w:rsidRPr="007E4DB9">
        <w:rPr>
          <w:lang w:val="en-ZA"/>
        </w:rPr>
        <w:t>If a provision of these Terms is found to be unlawful, invalid or unenforceable, that provision will be interpreted or limited to the extent necessary under applicable law.</w:t>
      </w:r>
    </w:p>
    <w:p w14:paraId="5E8EAC0E" w14:textId="77777777" w:rsidR="004235B7" w:rsidRPr="007E4DB9" w:rsidRDefault="004235B7" w:rsidP="007E4DB9">
      <w:pPr>
        <w:rPr>
          <w:lang w:val="en-ZA"/>
        </w:rPr>
      </w:pPr>
    </w:p>
    <w:p w14:paraId="5CF5A5FD" w14:textId="77777777" w:rsidR="007E4DB9" w:rsidRPr="007E4DB9" w:rsidRDefault="007E4DB9" w:rsidP="007E4DB9">
      <w:pPr>
        <w:rPr>
          <w:lang w:val="en-ZA"/>
        </w:rPr>
      </w:pPr>
      <w:r w:rsidRPr="007E4DB9">
        <w:rPr>
          <w:lang w:val="en-ZA"/>
        </w:rPr>
        <w:t>The remaining provisions will continue to apply where legally possible.</w:t>
      </w:r>
    </w:p>
    <w:p w14:paraId="56EDC3F5" w14:textId="648F0639" w:rsidR="007E4DB9" w:rsidRPr="007E4DB9" w:rsidRDefault="007E4DB9" w:rsidP="007E4DB9">
      <w:pPr>
        <w:rPr>
          <w:lang w:val="en-ZA"/>
        </w:rPr>
      </w:pPr>
    </w:p>
    <w:p w14:paraId="7A83812A" w14:textId="77777777" w:rsidR="007E4DB9" w:rsidRPr="00E8693F" w:rsidRDefault="007E4DB9" w:rsidP="00E8693F">
      <w:pPr>
        <w:pStyle w:val="Heading3"/>
        <w:rPr>
          <w:lang w:val="en-ZA"/>
        </w:rPr>
      </w:pPr>
      <w:r w:rsidRPr="00E8693F">
        <w:rPr>
          <w:lang w:val="en-ZA"/>
        </w:rPr>
        <w:lastRenderedPageBreak/>
        <w:t>40. Entire Agreement</w:t>
      </w:r>
    </w:p>
    <w:p w14:paraId="21FF2F6E" w14:textId="77777777" w:rsidR="007E4DB9" w:rsidRDefault="007E4DB9" w:rsidP="007E4DB9">
      <w:pPr>
        <w:rPr>
          <w:lang w:val="en-ZA"/>
        </w:rPr>
      </w:pPr>
      <w:r w:rsidRPr="007E4DB9">
        <w:rPr>
          <w:lang w:val="en-ZA"/>
        </w:rPr>
        <w:t>These Terms, together with any policies expressly incorporated into them, constitute the applicable agreement between Venturo and the User concerning use of the Venturo Platform.</w:t>
      </w:r>
    </w:p>
    <w:p w14:paraId="0FB35E74" w14:textId="77777777" w:rsidR="004235B7" w:rsidRPr="007E4DB9" w:rsidRDefault="004235B7" w:rsidP="007E4DB9">
      <w:pPr>
        <w:rPr>
          <w:lang w:val="en-ZA"/>
        </w:rPr>
      </w:pPr>
    </w:p>
    <w:p w14:paraId="55CB5C83" w14:textId="77777777" w:rsidR="007E4DB9" w:rsidRPr="007E4DB9" w:rsidRDefault="007E4DB9" w:rsidP="007E4DB9">
      <w:pPr>
        <w:rPr>
          <w:lang w:val="en-ZA"/>
        </w:rPr>
      </w:pPr>
      <w:r w:rsidRPr="007E4DB9">
        <w:rPr>
          <w:lang w:val="en-ZA"/>
        </w:rPr>
        <w:t>Relevant incorporated policies may include:</w:t>
      </w:r>
    </w:p>
    <w:p w14:paraId="75A8E75A" w14:textId="77777777" w:rsidR="007E4DB9" w:rsidRPr="007E4DB9" w:rsidRDefault="007E4DB9" w:rsidP="007E4DB9">
      <w:pPr>
        <w:numPr>
          <w:ilvl w:val="0"/>
          <w:numId w:val="48"/>
        </w:numPr>
        <w:rPr>
          <w:lang w:val="en-ZA"/>
        </w:rPr>
      </w:pPr>
      <w:r w:rsidRPr="007E4DB9">
        <w:rPr>
          <w:lang w:val="en-ZA"/>
        </w:rPr>
        <w:t>the Privacy Policy;</w:t>
      </w:r>
    </w:p>
    <w:p w14:paraId="6BC058C2" w14:textId="77777777" w:rsidR="007E4DB9" w:rsidRPr="007E4DB9" w:rsidRDefault="007E4DB9" w:rsidP="007E4DB9">
      <w:pPr>
        <w:numPr>
          <w:ilvl w:val="0"/>
          <w:numId w:val="48"/>
        </w:numPr>
        <w:rPr>
          <w:lang w:val="en-ZA"/>
        </w:rPr>
      </w:pPr>
      <w:r w:rsidRPr="007E4DB9">
        <w:rPr>
          <w:lang w:val="en-ZA"/>
        </w:rPr>
        <w:t>Refund &amp; Cancellation Policy;</w:t>
      </w:r>
    </w:p>
    <w:p w14:paraId="4D1A0E6D" w14:textId="77777777" w:rsidR="007E4DB9" w:rsidRPr="007E4DB9" w:rsidRDefault="007E4DB9" w:rsidP="007E4DB9">
      <w:pPr>
        <w:numPr>
          <w:ilvl w:val="0"/>
          <w:numId w:val="48"/>
        </w:numPr>
        <w:rPr>
          <w:lang w:val="en-ZA"/>
        </w:rPr>
      </w:pPr>
      <w:r w:rsidRPr="007E4DB9">
        <w:rPr>
          <w:lang w:val="en-ZA"/>
        </w:rPr>
        <w:t>User-Generated Content / Community Guidelines;</w:t>
      </w:r>
    </w:p>
    <w:p w14:paraId="7BA8407D" w14:textId="77777777" w:rsidR="007E4DB9" w:rsidRPr="007E4DB9" w:rsidRDefault="007E4DB9" w:rsidP="007E4DB9">
      <w:pPr>
        <w:numPr>
          <w:ilvl w:val="0"/>
          <w:numId w:val="48"/>
        </w:numPr>
        <w:rPr>
          <w:lang w:val="en-ZA"/>
        </w:rPr>
      </w:pPr>
      <w:r w:rsidRPr="007E4DB9">
        <w:rPr>
          <w:lang w:val="en-ZA"/>
        </w:rPr>
        <w:t>event-specific booking conditions; and</w:t>
      </w:r>
    </w:p>
    <w:p w14:paraId="00BEF3E6" w14:textId="77777777" w:rsidR="007E4DB9" w:rsidRDefault="007E4DB9" w:rsidP="007E4DB9">
      <w:pPr>
        <w:numPr>
          <w:ilvl w:val="0"/>
          <w:numId w:val="48"/>
        </w:numPr>
        <w:rPr>
          <w:lang w:val="en-ZA"/>
        </w:rPr>
      </w:pPr>
      <w:r w:rsidRPr="007E4DB9">
        <w:rPr>
          <w:lang w:val="en-ZA"/>
        </w:rPr>
        <w:t>any additional terms clearly presented before a particular transaction.</w:t>
      </w:r>
    </w:p>
    <w:p w14:paraId="4DFAD31D" w14:textId="77777777" w:rsidR="004235B7" w:rsidRPr="007E4DB9" w:rsidRDefault="004235B7" w:rsidP="004235B7">
      <w:pPr>
        <w:rPr>
          <w:lang w:val="en-ZA"/>
        </w:rPr>
      </w:pPr>
    </w:p>
    <w:p w14:paraId="389F7507" w14:textId="77777777" w:rsidR="007E4DB9" w:rsidRPr="007E4DB9" w:rsidRDefault="007E4DB9" w:rsidP="007E4DB9">
      <w:pPr>
        <w:rPr>
          <w:lang w:val="en-ZA"/>
        </w:rPr>
      </w:pPr>
      <w:r w:rsidRPr="007E4DB9">
        <w:rPr>
          <w:lang w:val="en-ZA"/>
        </w:rPr>
        <w:t>Where specific terms are presented for a particular purchase or event, those specific terms apply to that transaction together with these Terms.</w:t>
      </w:r>
    </w:p>
    <w:p w14:paraId="58596968" w14:textId="5DEE9D09" w:rsidR="007E4DB9" w:rsidRPr="007E4DB9" w:rsidRDefault="007E4DB9" w:rsidP="007E4DB9">
      <w:pPr>
        <w:rPr>
          <w:lang w:val="en-ZA"/>
        </w:rPr>
      </w:pPr>
    </w:p>
    <w:p w14:paraId="792D943E" w14:textId="77777777" w:rsidR="007E4DB9" w:rsidRPr="00E8693F" w:rsidRDefault="007E4DB9" w:rsidP="00E8693F">
      <w:pPr>
        <w:pStyle w:val="Heading3"/>
        <w:rPr>
          <w:lang w:val="en-ZA"/>
        </w:rPr>
      </w:pPr>
      <w:r w:rsidRPr="00E8693F">
        <w:rPr>
          <w:lang w:val="en-ZA"/>
        </w:rPr>
        <w:t>41. Business Information</w:t>
      </w:r>
    </w:p>
    <w:p w14:paraId="649D0A14" w14:textId="77777777" w:rsidR="007E4DB9" w:rsidRPr="007E4DB9" w:rsidRDefault="007E4DB9" w:rsidP="007E4DB9">
      <w:pPr>
        <w:rPr>
          <w:lang w:val="en-ZA"/>
        </w:rPr>
      </w:pPr>
      <w:r w:rsidRPr="007E4DB9">
        <w:rPr>
          <w:lang w:val="en-ZA"/>
        </w:rPr>
        <w:t>The Venturo Platform is operated by:</w:t>
      </w:r>
    </w:p>
    <w:p w14:paraId="77988F55" w14:textId="6348636A" w:rsidR="007E4DB9" w:rsidRDefault="007E4DB9" w:rsidP="007E4DB9">
      <w:pPr>
        <w:rPr>
          <w:lang w:val="en-ZA"/>
        </w:rPr>
      </w:pPr>
      <w:r w:rsidRPr="00A1075D">
        <w:rPr>
          <w:rFonts w:ascii="Nunito SemiBold" w:hAnsi="Nunito SemiBold"/>
          <w:lang w:val="en-ZA"/>
        </w:rPr>
        <w:t>Legal entity:</w:t>
      </w:r>
      <w:r w:rsidRPr="007E4DB9">
        <w:rPr>
          <w:lang w:val="en-ZA"/>
        </w:rPr>
        <w:t xml:space="preserve"> Viatori Ventures (Pty) Ltd</w:t>
      </w:r>
      <w:r w:rsidRPr="007E4DB9">
        <w:rPr>
          <w:lang w:val="en-ZA"/>
        </w:rPr>
        <w:br/>
      </w:r>
      <w:r w:rsidRPr="00A1075D">
        <w:rPr>
          <w:rFonts w:ascii="Nunito SemiBold" w:hAnsi="Nunito SemiBold"/>
          <w:lang w:val="en-ZA"/>
        </w:rPr>
        <w:t>Trading name:</w:t>
      </w:r>
      <w:r w:rsidRPr="007E4DB9">
        <w:rPr>
          <w:lang w:val="en-ZA"/>
        </w:rPr>
        <w:t xml:space="preserve"> Venturo</w:t>
      </w:r>
      <w:r w:rsidRPr="007E4DB9">
        <w:rPr>
          <w:lang w:val="en-ZA"/>
        </w:rPr>
        <w:br/>
      </w:r>
      <w:r w:rsidRPr="00A1075D">
        <w:rPr>
          <w:rFonts w:ascii="Nunito SemiBold" w:hAnsi="Nunito SemiBold"/>
          <w:lang w:val="en-ZA"/>
        </w:rPr>
        <w:t>Company registration number:</w:t>
      </w:r>
      <w:r w:rsidRPr="007E4DB9">
        <w:rPr>
          <w:lang w:val="en-ZA"/>
        </w:rPr>
        <w:t xml:space="preserve"> </w:t>
      </w:r>
      <w:r w:rsidR="00407E72">
        <w:rPr>
          <w:lang w:val="en-ZA"/>
        </w:rPr>
        <w:t>2024 / 21126 / 07</w:t>
      </w:r>
      <w:r w:rsidRPr="007E4DB9">
        <w:rPr>
          <w:lang w:val="en-ZA"/>
        </w:rPr>
        <w:br/>
      </w:r>
      <w:r w:rsidRPr="00A1075D">
        <w:rPr>
          <w:rFonts w:ascii="Nunito SemiBold" w:hAnsi="Nunito SemiBold"/>
          <w:lang w:val="en-ZA"/>
        </w:rPr>
        <w:t>Place of registration:</w:t>
      </w:r>
      <w:r w:rsidRPr="007E4DB9">
        <w:rPr>
          <w:lang w:val="en-ZA"/>
        </w:rPr>
        <w:t xml:space="preserve"> Republic of South Africa</w:t>
      </w:r>
      <w:r w:rsidRPr="007E4DB9">
        <w:rPr>
          <w:lang w:val="en-ZA"/>
        </w:rPr>
        <w:br/>
      </w:r>
      <w:r w:rsidRPr="00A1075D">
        <w:rPr>
          <w:rFonts w:ascii="Nunito SemiBold" w:hAnsi="Nunito SemiBold"/>
          <w:lang w:val="en-ZA"/>
        </w:rPr>
        <w:t>Website:</w:t>
      </w:r>
      <w:r w:rsidRPr="007E4DB9">
        <w:rPr>
          <w:lang w:val="en-ZA"/>
        </w:rPr>
        <w:t xml:space="preserve"> </w:t>
      </w:r>
      <w:hyperlink r:id="rId12" w:history="1">
        <w:r w:rsidRPr="007E4DB9">
          <w:rPr>
            <w:rStyle w:val="Hyperlink"/>
            <w:lang w:val="en-ZA"/>
          </w:rPr>
          <w:t>www.venturo.co.za</w:t>
        </w:r>
      </w:hyperlink>
      <w:r w:rsidRPr="007E4DB9">
        <w:rPr>
          <w:lang w:val="en-ZA"/>
        </w:rPr>
        <w:br/>
      </w:r>
      <w:r w:rsidRPr="00A1075D">
        <w:rPr>
          <w:rFonts w:ascii="Nunito SemiBold" w:hAnsi="Nunito SemiBold"/>
          <w:lang w:val="en-ZA"/>
        </w:rPr>
        <w:t>Email:</w:t>
      </w:r>
      <w:r w:rsidRPr="007E4DB9">
        <w:rPr>
          <w:lang w:val="en-ZA"/>
        </w:rPr>
        <w:t xml:space="preserve"> </w:t>
      </w:r>
      <w:r w:rsidR="005E656E">
        <w:rPr>
          <w:lang w:val="en-ZA"/>
        </w:rPr>
        <w:t>herb@venturo.co.za</w:t>
      </w:r>
      <w:r w:rsidRPr="007E4DB9">
        <w:rPr>
          <w:lang w:val="en-ZA"/>
        </w:rPr>
        <w:br/>
      </w:r>
      <w:r w:rsidRPr="00A1075D">
        <w:rPr>
          <w:rFonts w:ascii="Nunito SemiBold" w:hAnsi="Nunito SemiBold"/>
          <w:lang w:val="en-ZA"/>
        </w:rPr>
        <w:t>Telephone:</w:t>
      </w:r>
      <w:r w:rsidRPr="007E4DB9">
        <w:rPr>
          <w:lang w:val="en-ZA"/>
        </w:rPr>
        <w:t xml:space="preserve"> </w:t>
      </w:r>
      <w:r w:rsidR="005E656E">
        <w:rPr>
          <w:lang w:val="en-ZA"/>
        </w:rPr>
        <w:t>063 401 9080</w:t>
      </w:r>
      <w:r w:rsidRPr="007E4DB9">
        <w:rPr>
          <w:lang w:val="en-ZA"/>
        </w:rPr>
        <w:br/>
      </w:r>
      <w:r w:rsidRPr="00A1075D">
        <w:rPr>
          <w:rFonts w:ascii="Nunito SemiBold" w:hAnsi="Nunito SemiBold"/>
          <w:lang w:val="en-ZA"/>
        </w:rPr>
        <w:t>Physical address:</w:t>
      </w:r>
      <w:r w:rsidRPr="007E4DB9">
        <w:rPr>
          <w:lang w:val="en-ZA"/>
        </w:rPr>
        <w:t xml:space="preserve"> </w:t>
      </w:r>
      <w:r w:rsidR="005E656E">
        <w:rPr>
          <w:lang w:val="en-ZA"/>
        </w:rPr>
        <w:t xml:space="preserve">20 </w:t>
      </w:r>
      <w:proofErr w:type="spellStart"/>
      <w:r w:rsidR="005E656E">
        <w:rPr>
          <w:lang w:val="en-ZA"/>
        </w:rPr>
        <w:t>Lingerett</w:t>
      </w:r>
      <w:proofErr w:type="spellEnd"/>
      <w:r w:rsidR="005E656E">
        <w:rPr>
          <w:lang w:val="en-ZA"/>
        </w:rPr>
        <w:t xml:space="preserve"> Ave, Sunninghill, 2191</w:t>
      </w:r>
      <w:r w:rsidRPr="007E4DB9">
        <w:rPr>
          <w:lang w:val="en-ZA"/>
        </w:rPr>
        <w:br/>
      </w:r>
      <w:r w:rsidRPr="00A1075D">
        <w:rPr>
          <w:rFonts w:ascii="Nunito SemiBold" w:hAnsi="Nunito SemiBold"/>
          <w:lang w:val="en-ZA"/>
        </w:rPr>
        <w:t>Address for legal notices:</w:t>
      </w:r>
      <w:r w:rsidRPr="007E4DB9">
        <w:rPr>
          <w:lang w:val="en-ZA"/>
        </w:rPr>
        <w:t xml:space="preserve"> </w:t>
      </w:r>
      <w:r w:rsidR="005E656E">
        <w:rPr>
          <w:lang w:val="en-ZA"/>
        </w:rPr>
        <w:t xml:space="preserve">20 </w:t>
      </w:r>
      <w:proofErr w:type="spellStart"/>
      <w:r w:rsidR="005E656E">
        <w:rPr>
          <w:lang w:val="en-ZA"/>
        </w:rPr>
        <w:t>Lingerett</w:t>
      </w:r>
      <w:proofErr w:type="spellEnd"/>
      <w:r w:rsidR="005E656E">
        <w:rPr>
          <w:lang w:val="en-ZA"/>
        </w:rPr>
        <w:t xml:space="preserve"> Ave, Sunninghill, 2191</w:t>
      </w:r>
    </w:p>
    <w:p w14:paraId="202262A0" w14:textId="77777777" w:rsidR="00270C56" w:rsidRPr="007E4DB9" w:rsidRDefault="00270C56" w:rsidP="007E4DB9">
      <w:pPr>
        <w:rPr>
          <w:lang w:val="en-ZA"/>
        </w:rPr>
      </w:pPr>
    </w:p>
    <w:p w14:paraId="32BFA990" w14:textId="77777777" w:rsidR="007E4DB9" w:rsidRPr="007E4DB9" w:rsidRDefault="007E4DB9" w:rsidP="007E4DB9">
      <w:pPr>
        <w:rPr>
          <w:lang w:val="en-ZA"/>
        </w:rPr>
      </w:pPr>
      <w:r w:rsidRPr="007E4DB9">
        <w:rPr>
          <w:lang w:val="en-ZA"/>
        </w:rPr>
        <w:t>Additional corporate or regulatory information required by applicable law will be made available through the Venturo website.</w:t>
      </w:r>
    </w:p>
    <w:p w14:paraId="7DD8D28C" w14:textId="622E63C6" w:rsidR="00270C56" w:rsidRDefault="00270C56">
      <w:pPr>
        <w:rPr>
          <w:lang w:val="en-ZA"/>
        </w:rPr>
      </w:pPr>
      <w:r>
        <w:rPr>
          <w:lang w:val="en-ZA"/>
        </w:rPr>
        <w:br w:type="page"/>
      </w:r>
    </w:p>
    <w:p w14:paraId="021251E1" w14:textId="77777777" w:rsidR="007E4DB9" w:rsidRPr="00E8693F" w:rsidRDefault="007E4DB9" w:rsidP="00E8693F">
      <w:pPr>
        <w:pStyle w:val="Heading3"/>
        <w:rPr>
          <w:lang w:val="en-ZA"/>
        </w:rPr>
      </w:pPr>
      <w:r w:rsidRPr="00E8693F">
        <w:rPr>
          <w:lang w:val="en-ZA"/>
        </w:rPr>
        <w:lastRenderedPageBreak/>
        <w:t>42. Contact Venturo</w:t>
      </w:r>
    </w:p>
    <w:p w14:paraId="13DBD286" w14:textId="77777777" w:rsidR="007E4DB9" w:rsidRPr="007E4DB9" w:rsidRDefault="007E4DB9" w:rsidP="007E4DB9">
      <w:pPr>
        <w:rPr>
          <w:lang w:val="en-ZA"/>
        </w:rPr>
      </w:pPr>
      <w:r w:rsidRPr="007E4DB9">
        <w:rPr>
          <w:lang w:val="en-ZA"/>
        </w:rPr>
        <w:t>Questions about these Terms may be directed to:</w:t>
      </w:r>
    </w:p>
    <w:p w14:paraId="7328117B" w14:textId="6DDA1620" w:rsidR="007E4DB9" w:rsidRPr="007E4DB9" w:rsidRDefault="007E4DB9" w:rsidP="007E4DB9">
      <w:pPr>
        <w:rPr>
          <w:lang w:val="en-ZA"/>
        </w:rPr>
      </w:pPr>
      <w:r w:rsidRPr="00A1075D">
        <w:rPr>
          <w:rFonts w:ascii="Nunito SemiBold" w:hAnsi="Nunito SemiBold"/>
          <w:lang w:val="en-ZA"/>
        </w:rPr>
        <w:t>Venturo</w:t>
      </w:r>
      <w:r w:rsidRPr="007E4DB9">
        <w:rPr>
          <w:lang w:val="en-ZA"/>
        </w:rPr>
        <w:br/>
      </w:r>
      <w:r w:rsidRPr="00A1075D">
        <w:rPr>
          <w:rFonts w:ascii="Nunito SemiBold" w:hAnsi="Nunito SemiBold"/>
          <w:lang w:val="en-ZA"/>
        </w:rPr>
        <w:t>Viatori Ventures (Pty) Ltd</w:t>
      </w:r>
      <w:r w:rsidRPr="007E4DB9">
        <w:rPr>
          <w:lang w:val="en-ZA"/>
        </w:rPr>
        <w:br/>
      </w:r>
      <w:r w:rsidRPr="00A1075D">
        <w:rPr>
          <w:rFonts w:ascii="Nunito SemiBold" w:hAnsi="Nunito SemiBold"/>
          <w:lang w:val="en-ZA"/>
        </w:rPr>
        <w:t>Email:</w:t>
      </w:r>
      <w:r w:rsidRPr="007E4DB9">
        <w:rPr>
          <w:lang w:val="en-ZA"/>
        </w:rPr>
        <w:t xml:space="preserve"> </w:t>
      </w:r>
      <w:r w:rsidR="0002556C">
        <w:rPr>
          <w:lang w:val="en-ZA"/>
        </w:rPr>
        <w:t>herb@venturo.co.za</w:t>
      </w:r>
      <w:r w:rsidRPr="007E4DB9">
        <w:rPr>
          <w:lang w:val="en-ZA"/>
        </w:rPr>
        <w:br/>
      </w:r>
      <w:r w:rsidRPr="00A1075D">
        <w:rPr>
          <w:rFonts w:ascii="Nunito SemiBold" w:hAnsi="Nunito SemiBold"/>
          <w:lang w:val="en-ZA"/>
        </w:rPr>
        <w:t>Website:</w:t>
      </w:r>
      <w:r w:rsidRPr="007E4DB9">
        <w:rPr>
          <w:lang w:val="en-ZA"/>
        </w:rPr>
        <w:t xml:space="preserve"> </w:t>
      </w:r>
      <w:hyperlink r:id="rId13" w:history="1">
        <w:r w:rsidRPr="007E4DB9">
          <w:rPr>
            <w:rStyle w:val="Hyperlink"/>
            <w:lang w:val="en-ZA"/>
          </w:rPr>
          <w:t>www.venturo.co.za</w:t>
        </w:r>
      </w:hyperlink>
    </w:p>
    <w:p w14:paraId="356C27BE" w14:textId="77777777" w:rsidR="00707DEB" w:rsidRDefault="00707DEB" w:rsidP="00707DEB">
      <w:pPr>
        <w:rPr>
          <w:lang w:val="en-ZA"/>
        </w:rPr>
      </w:pPr>
    </w:p>
    <w:sectPr w:rsidR="00707DEB" w:rsidSect="00B621E6">
      <w:headerReference w:type="default" r:id="rId14"/>
      <w:footerReference w:type="even" r:id="rId15"/>
      <w:footerReference w:type="default" r:id="rId16"/>
      <w:headerReference w:type="first" r:id="rId17"/>
      <w:footerReference w:type="first" r:id="rId18"/>
      <w:pgSz w:w="11906" w:h="16838"/>
      <w:pgMar w:top="720" w:right="720" w:bottom="720" w:left="720" w:header="1701"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4EDAD" w14:textId="77777777" w:rsidR="009F5E18" w:rsidRDefault="009F5E18" w:rsidP="003B6DA8">
      <w:r>
        <w:separator/>
      </w:r>
    </w:p>
  </w:endnote>
  <w:endnote w:type="continuationSeparator" w:id="0">
    <w:p w14:paraId="6A15146C" w14:textId="77777777" w:rsidR="009F5E18" w:rsidRDefault="009F5E18" w:rsidP="003B6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nito ExtraLight">
    <w:panose1 w:val="00000000000000000000"/>
    <w:charset w:val="00"/>
    <w:family w:val="auto"/>
    <w:pitch w:val="variable"/>
    <w:sig w:usb0="A00002FF" w:usb1="5000204B" w:usb2="00000000" w:usb3="00000000" w:csb0="00000197" w:csb1="00000000"/>
  </w:font>
  <w:font w:name="Social Gothic Rough">
    <w:panose1 w:val="02000506000000020004"/>
    <w:charset w:val="00"/>
    <w:family w:val="modern"/>
    <w:notTrueType/>
    <w:pitch w:val="variable"/>
    <w:sig w:usb0="A00002AF" w:usb1="5000004A" w:usb2="00000000" w:usb3="00000000" w:csb0="0000009F" w:csb1="00000000"/>
  </w:font>
  <w:font w:name="Nunito Black">
    <w:charset w:val="00"/>
    <w:family w:val="auto"/>
    <w:pitch w:val="variable"/>
    <w:sig w:usb0="A00002FF" w:usb1="5000204B" w:usb2="00000000" w:usb3="00000000" w:csb0="00000197" w:csb1="00000000"/>
  </w:font>
  <w:font w:name="Lato">
    <w:charset w:val="00"/>
    <w:family w:val="swiss"/>
    <w:pitch w:val="variable"/>
    <w:sig w:usb0="E10002FF" w:usb1="5000ECFF" w:usb2="00000021" w:usb3="00000000" w:csb0="0000019F" w:csb1="00000000"/>
  </w:font>
  <w:font w:name="Nunito ExtraBold">
    <w:charset w:val="00"/>
    <w:family w:val="auto"/>
    <w:pitch w:val="variable"/>
    <w:sig w:usb0="A00002FF" w:usb1="5000204B" w:usb2="00000000" w:usb3="00000000" w:csb0="00000197" w:csb1="00000000"/>
  </w:font>
  <w:font w:name="Nunito SemiBold">
    <w:panose1 w:val="00000000000000000000"/>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8943462"/>
      <w:docPartObj>
        <w:docPartGallery w:val="Page Numbers (Bottom of Page)"/>
        <w:docPartUnique/>
      </w:docPartObj>
    </w:sdtPr>
    <w:sdtContent>
      <w:p w14:paraId="223100C5" w14:textId="77777777" w:rsidR="006B4958" w:rsidRDefault="006B4958" w:rsidP="00F90EA0">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F750A5" w14:textId="77777777" w:rsidR="001E241A" w:rsidRDefault="001E241A" w:rsidP="006B4958">
    <w:pPr>
      <w:pStyle w:val="Footer"/>
      <w:ind w:firstLine="360"/>
      <w:rPr>
        <w:rStyle w:val="PageNumber"/>
      </w:rPr>
    </w:pPr>
  </w:p>
  <w:p w14:paraId="46DDA3EE" w14:textId="77777777" w:rsidR="001E241A" w:rsidRDefault="001E241A" w:rsidP="003B6D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EBE9F4" w:themeColor="background2"/>
        <w:sz w:val="24"/>
        <w:szCs w:val="24"/>
      </w:rPr>
      <w:id w:val="-1603342083"/>
      <w:docPartObj>
        <w:docPartGallery w:val="Page Numbers (Bottom of Page)"/>
        <w:docPartUnique/>
      </w:docPartObj>
    </w:sdtPr>
    <w:sdtContent>
      <w:p w14:paraId="1289A0B1" w14:textId="77777777" w:rsidR="00F90EA0" w:rsidRPr="00F90EA0" w:rsidRDefault="00F90EA0" w:rsidP="00F90EA0">
        <w:pPr>
          <w:pStyle w:val="Footer"/>
          <w:framePr w:wrap="none" w:vAnchor="text" w:hAnchor="page" w:x="766" w:y="430"/>
          <w:rPr>
            <w:rStyle w:val="PageNumber"/>
            <w:color w:val="EBE9F4" w:themeColor="background2"/>
            <w:sz w:val="24"/>
            <w:szCs w:val="24"/>
          </w:rPr>
        </w:pPr>
        <w:r w:rsidRPr="00F90EA0">
          <w:rPr>
            <w:rStyle w:val="PageNumber"/>
            <w:color w:val="EBE9F4" w:themeColor="background2"/>
            <w:sz w:val="24"/>
            <w:szCs w:val="24"/>
          </w:rPr>
          <w:fldChar w:fldCharType="begin"/>
        </w:r>
        <w:r w:rsidRPr="00F90EA0">
          <w:rPr>
            <w:rStyle w:val="PageNumber"/>
            <w:color w:val="EBE9F4" w:themeColor="background2"/>
            <w:sz w:val="24"/>
            <w:szCs w:val="24"/>
          </w:rPr>
          <w:instrText xml:space="preserve"> PAGE </w:instrText>
        </w:r>
        <w:r w:rsidRPr="00F90EA0">
          <w:rPr>
            <w:rStyle w:val="PageNumber"/>
            <w:color w:val="EBE9F4" w:themeColor="background2"/>
            <w:sz w:val="24"/>
            <w:szCs w:val="24"/>
          </w:rPr>
          <w:fldChar w:fldCharType="separate"/>
        </w:r>
        <w:r w:rsidRPr="00F90EA0">
          <w:rPr>
            <w:rStyle w:val="PageNumber"/>
            <w:noProof/>
            <w:color w:val="EBE9F4" w:themeColor="background2"/>
            <w:sz w:val="24"/>
            <w:szCs w:val="24"/>
          </w:rPr>
          <w:t>2</w:t>
        </w:r>
        <w:r w:rsidRPr="00F90EA0">
          <w:rPr>
            <w:rStyle w:val="PageNumber"/>
            <w:color w:val="EBE9F4" w:themeColor="background2"/>
            <w:sz w:val="24"/>
            <w:szCs w:val="24"/>
          </w:rPr>
          <w:fldChar w:fldCharType="end"/>
        </w:r>
      </w:p>
    </w:sdtContent>
  </w:sdt>
  <w:p w14:paraId="44E64EE9" w14:textId="77777777" w:rsidR="00DF1B07" w:rsidRPr="00F95F91" w:rsidRDefault="00F90EA0" w:rsidP="00F90EA0">
    <w:pPr>
      <w:pStyle w:val="Footer"/>
      <w:ind w:firstLine="360"/>
      <w:rPr>
        <w:color w:val="F3BF49"/>
      </w:rPr>
    </w:pPr>
    <w:r>
      <w:rPr>
        <w:noProof/>
        <w:color w:val="F3BF49"/>
      </w:rPr>
      <mc:AlternateContent>
        <mc:Choice Requires="wps">
          <w:drawing>
            <wp:anchor distT="0" distB="0" distL="114300" distR="114300" simplePos="0" relativeHeight="251689984" behindDoc="0" locked="0" layoutInCell="1" allowOverlap="1" wp14:anchorId="580C39EA" wp14:editId="54A356B4">
              <wp:simplePos x="0" y="0"/>
              <wp:positionH relativeFrom="column">
                <wp:posOffset>3420713</wp:posOffset>
              </wp:positionH>
              <wp:positionV relativeFrom="paragraph">
                <wp:posOffset>227965</wp:posOffset>
              </wp:positionV>
              <wp:extent cx="3380288" cy="340962"/>
              <wp:effectExtent l="0" t="0" r="0" b="0"/>
              <wp:wrapNone/>
              <wp:docPr id="1364520710" name="Text Box 1"/>
              <wp:cNvGraphicFramePr/>
              <a:graphic xmlns:a="http://schemas.openxmlformats.org/drawingml/2006/main">
                <a:graphicData uri="http://schemas.microsoft.com/office/word/2010/wordprocessingShape">
                  <wps:wsp>
                    <wps:cNvSpPr txBox="1"/>
                    <wps:spPr>
                      <a:xfrm>
                        <a:off x="0" y="0"/>
                        <a:ext cx="3380288" cy="340962"/>
                      </a:xfrm>
                      <a:prstGeom prst="rect">
                        <a:avLst/>
                      </a:prstGeom>
                      <a:noFill/>
                      <a:ln w="6350">
                        <a:noFill/>
                      </a:ln>
                    </wps:spPr>
                    <wps:txbx>
                      <w:txbxContent>
                        <w:p w14:paraId="483481E9" w14:textId="77777777" w:rsidR="00474A46" w:rsidRPr="0002742B" w:rsidRDefault="00474A46" w:rsidP="00474A46">
                          <w:pPr>
                            <w:jc w:val="right"/>
                            <w:rPr>
                              <w:color w:val="EBE9F4" w:themeColor="background2"/>
                              <w:sz w:val="22"/>
                              <w:szCs w:val="22"/>
                            </w:rPr>
                          </w:pPr>
                          <w:r w:rsidRPr="0002742B">
                            <w:rPr>
                              <w:color w:val="EBE9F4" w:themeColor="background2"/>
                              <w:sz w:val="22"/>
                              <w:szCs w:val="22"/>
                            </w:rPr>
                            <w:t>venturo.co.za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0C39EA" id="_x0000_t202" coordsize="21600,21600" o:spt="202" path="m,l,21600r21600,l21600,xe">
              <v:stroke joinstyle="miter"/>
              <v:path gradientshapeok="t" o:connecttype="rect"/>
            </v:shapetype>
            <v:shape id="Text Box 1" o:spid="_x0000_s1026" type="#_x0000_t202" style="position:absolute;left:0;text-align:left;margin-left:269.35pt;margin-top:17.95pt;width:266.15pt;height:26.8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" filled="f" stroked="f" strokeweight=".5pt">
              <v:textbox>
                <w:txbxContent>
                  <w:p w14:paraId="483481E9" w14:textId="77777777" w:rsidR="00474A46" w:rsidRPr="0002742B" w:rsidRDefault="00474A46" w:rsidP="00474A46">
                    <w:pPr>
                      <w:jc w:val="right"/>
                      <w:rPr>
                        <w:color w:val="EBE9F4" w:themeColor="background2"/>
                        <w:sz w:val="22"/>
                        <w:szCs w:val="22"/>
                      </w:rPr>
                    </w:pPr>
                    <w:r w:rsidRPr="0002742B">
                      <w:rPr>
                        <w:color w:val="EBE9F4" w:themeColor="background2"/>
                        <w:sz w:val="22"/>
                        <w:szCs w:val="22"/>
                      </w:rPr>
                      <w:t>venturo.co.za</w:t>
                    </w:r>
                  </w:p>
                </w:txbxContent>
              </v:textbox>
            </v:shape>
          </w:pict>
        </mc:Fallback>
      </mc:AlternateContent>
    </w:r>
    <w:r w:rsidRPr="001E241A">
      <w:rPr>
        <w:noProof/>
      </w:rPr>
      <mc:AlternateContent>
        <mc:Choice Requires="wps">
          <w:drawing>
            <wp:anchor distT="0" distB="0" distL="114300" distR="114300" simplePos="0" relativeHeight="251695104" behindDoc="1" locked="0" layoutInCell="1" allowOverlap="1" wp14:anchorId="09A36D42" wp14:editId="311BEBA5">
              <wp:simplePos x="0" y="0"/>
              <wp:positionH relativeFrom="column">
                <wp:posOffset>-1273175</wp:posOffset>
              </wp:positionH>
              <wp:positionV relativeFrom="page">
                <wp:posOffset>9899826</wp:posOffset>
              </wp:positionV>
              <wp:extent cx="9262745" cy="998220"/>
              <wp:effectExtent l="0" t="0" r="0" b="5080"/>
              <wp:wrapNone/>
              <wp:docPr id="708270447" name="Freeform 2"/>
              <wp:cNvGraphicFramePr/>
              <a:graphic xmlns:a="http://schemas.openxmlformats.org/drawingml/2006/main">
                <a:graphicData uri="http://schemas.microsoft.com/office/word/2010/wordprocessingShape">
                  <wps:wsp>
                    <wps:cNvSpPr/>
                    <wps:spPr>
                      <a:xfrm>
                        <a:off x="0" y="0"/>
                        <a:ext cx="9262745" cy="998220"/>
                      </a:xfrm>
                      <a:custGeom>
                        <a:avLst/>
                        <a:gdLst>
                          <a:gd name="connsiteX0" fmla="*/ 906505 w 9259314"/>
                          <a:gd name="connsiteY0" fmla="*/ 583686 h 1511710"/>
                          <a:gd name="connsiteX1" fmla="*/ 2735305 w 9259314"/>
                          <a:gd name="connsiteY1" fmla="*/ 211 h 1511710"/>
                          <a:gd name="connsiteX2" fmla="*/ 5252082 w 9259314"/>
                          <a:gd name="connsiteY2" fmla="*/ 644646 h 1511710"/>
                          <a:gd name="connsiteX3" fmla="*/ 6410322 w 9259314"/>
                          <a:gd name="connsiteY3" fmla="*/ 601103 h 1511710"/>
                          <a:gd name="connsiteX4" fmla="*/ 7028631 w 9259314"/>
                          <a:gd name="connsiteY4" fmla="*/ 714314 h 1511710"/>
                          <a:gd name="connsiteX5" fmla="*/ 8448128 w 9259314"/>
                          <a:gd name="connsiteY5" fmla="*/ 217926 h 1511710"/>
                          <a:gd name="connsiteX6" fmla="*/ 8700677 w 9259314"/>
                          <a:gd name="connsiteY6" fmla="*/ 540143 h 1511710"/>
                          <a:gd name="connsiteX7" fmla="*/ 8631008 w 9259314"/>
                          <a:gd name="connsiteY7" fmla="*/ 1402291 h 1511710"/>
                          <a:gd name="connsiteX8" fmla="*/ 566871 w 9259314"/>
                          <a:gd name="connsiteY8" fmla="*/ 1411000 h 1511710"/>
                          <a:gd name="connsiteX9" fmla="*/ 906505 w 9259314"/>
                          <a:gd name="connsiteY9" fmla="*/ 583686 h 1511710"/>
                          <a:gd name="connsiteX0" fmla="*/ 892934 w 9245743"/>
                          <a:gd name="connsiteY0" fmla="*/ 369289 h 1297313"/>
                          <a:gd name="connsiteX1" fmla="*/ 2329832 w 9245743"/>
                          <a:gd name="connsiteY1" fmla="*/ 99407 h 1297313"/>
                          <a:gd name="connsiteX2" fmla="*/ 5238511 w 9245743"/>
                          <a:gd name="connsiteY2" fmla="*/ 430249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369289 h 1297313"/>
                          <a:gd name="connsiteX1" fmla="*/ 2329832 w 9245743"/>
                          <a:gd name="connsiteY1" fmla="*/ 99407 h 1297313"/>
                          <a:gd name="connsiteX2" fmla="*/ 4916289 w 9245743"/>
                          <a:gd name="connsiteY2" fmla="*/ 465083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271502 h 1199526"/>
                          <a:gd name="connsiteX1" fmla="*/ 2329832 w 9245743"/>
                          <a:gd name="connsiteY1" fmla="*/ 1620 h 1199526"/>
                          <a:gd name="connsiteX2" fmla="*/ 4916289 w 9245743"/>
                          <a:gd name="connsiteY2" fmla="*/ 367296 h 1199526"/>
                          <a:gd name="connsiteX3" fmla="*/ 6396751 w 9245743"/>
                          <a:gd name="connsiteY3" fmla="*/ 288919 h 1199526"/>
                          <a:gd name="connsiteX4" fmla="*/ 7015060 w 9245743"/>
                          <a:gd name="connsiteY4" fmla="*/ 402130 h 1199526"/>
                          <a:gd name="connsiteX5" fmla="*/ 8434557 w 9245743"/>
                          <a:gd name="connsiteY5" fmla="*/ 97331 h 1199526"/>
                          <a:gd name="connsiteX6" fmla="*/ 8687106 w 9245743"/>
                          <a:gd name="connsiteY6" fmla="*/ 227959 h 1199526"/>
                          <a:gd name="connsiteX7" fmla="*/ 8617437 w 9245743"/>
                          <a:gd name="connsiteY7" fmla="*/ 1090107 h 1199526"/>
                          <a:gd name="connsiteX8" fmla="*/ 553300 w 9245743"/>
                          <a:gd name="connsiteY8" fmla="*/ 1098816 h 1199526"/>
                          <a:gd name="connsiteX9" fmla="*/ 892934 w 9245743"/>
                          <a:gd name="connsiteY9" fmla="*/ 271502 h 1199526"/>
                          <a:gd name="connsiteX0" fmla="*/ 903751 w 9256560"/>
                          <a:gd name="connsiteY0" fmla="*/ 190064 h 1118088"/>
                          <a:gd name="connsiteX1" fmla="*/ 2654163 w 9256560"/>
                          <a:gd name="connsiteY1" fmla="*/ 307256 h 1118088"/>
                          <a:gd name="connsiteX2" fmla="*/ 4927106 w 9256560"/>
                          <a:gd name="connsiteY2" fmla="*/ 285858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224685 w 9256560"/>
                          <a:gd name="connsiteY3" fmla="*/ 333325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85776 h 1113800"/>
                          <a:gd name="connsiteX1" fmla="*/ 2654163 w 9256560"/>
                          <a:gd name="connsiteY1" fmla="*/ 302968 h 1113800"/>
                          <a:gd name="connsiteX2" fmla="*/ 4500378 w 9256560"/>
                          <a:gd name="connsiteY2" fmla="*/ 204126 h 1113800"/>
                          <a:gd name="connsiteX3" fmla="*/ 6224685 w 9256560"/>
                          <a:gd name="connsiteY3" fmla="*/ 329037 h 1113800"/>
                          <a:gd name="connsiteX4" fmla="*/ 7200051 w 9256560"/>
                          <a:gd name="connsiteY4" fmla="*/ 258321 h 1113800"/>
                          <a:gd name="connsiteX5" fmla="*/ 8445374 w 9256560"/>
                          <a:gd name="connsiteY5" fmla="*/ 11605 h 1113800"/>
                          <a:gd name="connsiteX6" fmla="*/ 8697923 w 9256560"/>
                          <a:gd name="connsiteY6" fmla="*/ 142233 h 1113800"/>
                          <a:gd name="connsiteX7" fmla="*/ 8628254 w 9256560"/>
                          <a:gd name="connsiteY7" fmla="*/ 1004381 h 1113800"/>
                          <a:gd name="connsiteX8" fmla="*/ 564117 w 9256560"/>
                          <a:gd name="connsiteY8" fmla="*/ 1013090 h 1113800"/>
                          <a:gd name="connsiteX9" fmla="*/ 903751 w 9256560"/>
                          <a:gd name="connsiteY9" fmla="*/ 185776 h 1113800"/>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00051 w 9256560"/>
                          <a:gd name="connsiteY4" fmla="*/ 251414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382936 w 9256560"/>
                          <a:gd name="connsiteY4" fmla="*/ 135239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884045 w 9262980"/>
                          <a:gd name="connsiteY0" fmla="*/ 149825 h 1109295"/>
                          <a:gd name="connsiteX1" fmla="*/ 2660583 w 9262980"/>
                          <a:gd name="connsiteY1" fmla="*/ 296061 h 1109295"/>
                          <a:gd name="connsiteX2" fmla="*/ 4376168 w 9262980"/>
                          <a:gd name="connsiteY2" fmla="*/ 119770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9262980" h="1109295">
                            <a:moveTo>
                              <a:pt x="884045" y="149825"/>
                            </a:moveTo>
                            <a:cubicBezTo>
                              <a:pt x="1232386" y="31471"/>
                              <a:pt x="2078563" y="301070"/>
                              <a:pt x="2660583" y="296061"/>
                            </a:cubicBezTo>
                            <a:cubicBezTo>
                              <a:pt x="3242603" y="291052"/>
                              <a:pt x="3781081" y="115425"/>
                              <a:pt x="4376168" y="119770"/>
                            </a:cubicBezTo>
                            <a:cubicBezTo>
                              <a:pt x="4971255" y="124115"/>
                              <a:pt x="5728907" y="319552"/>
                              <a:pt x="6231105" y="322130"/>
                            </a:cubicBezTo>
                            <a:cubicBezTo>
                              <a:pt x="6733303" y="324708"/>
                              <a:pt x="7026150" y="162652"/>
                              <a:pt x="7389356" y="135239"/>
                            </a:cubicBezTo>
                            <a:cubicBezTo>
                              <a:pt x="7752562" y="107826"/>
                              <a:pt x="8233268" y="179408"/>
                              <a:pt x="8410341" y="157651"/>
                            </a:cubicBezTo>
                            <a:cubicBezTo>
                              <a:pt x="8587414" y="135894"/>
                              <a:pt x="8402794" y="8419"/>
                              <a:pt x="8451794" y="4698"/>
                            </a:cubicBezTo>
                            <a:cubicBezTo>
                              <a:pt x="8500794" y="977"/>
                              <a:pt x="8673863" y="-30137"/>
                              <a:pt x="8704343" y="135326"/>
                            </a:cubicBezTo>
                            <a:cubicBezTo>
                              <a:pt x="8734823" y="300789"/>
                              <a:pt x="9990308" y="852331"/>
                              <a:pt x="8634674" y="997474"/>
                            </a:cubicBezTo>
                            <a:cubicBezTo>
                              <a:pt x="7279040" y="1142617"/>
                              <a:pt x="1862308" y="1147458"/>
                              <a:pt x="570537" y="1006183"/>
                            </a:cubicBezTo>
                            <a:cubicBezTo>
                              <a:pt x="-721234" y="864908"/>
                              <a:pt x="535704" y="268179"/>
                              <a:pt x="884045" y="149825"/>
                            </a:cubicBezTo>
                            <a:close/>
                          </a:path>
                        </a:pathLst>
                      </a:custGeom>
                      <a:solidFill>
                        <a:srgbClr val="2A2D3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sdt>
                          <w:sdtPr>
                            <w:rPr>
                              <w:rStyle w:val="Heading3Char"/>
                              <w:b w:val="0"/>
                              <w:bCs/>
                              <w:color w:val="FFC000"/>
                              <w:sz w:val="22"/>
                              <w:szCs w:val="22"/>
                            </w:rPr>
                            <w:id w:val="63308500"/>
                            <w:docPartObj>
                              <w:docPartGallery w:val="Page Numbers (Bottom of Page)"/>
                              <w:docPartUnique/>
                            </w:docPartObj>
                          </w:sdtPr>
                          <w:sdtContent>
                            <w:p w14:paraId="44B1D31C" w14:textId="77777777" w:rsidR="00ED2C6B" w:rsidRPr="0002742B" w:rsidRDefault="00ED2C6B" w:rsidP="00365C33">
                              <w:pPr>
                                <w:rPr>
                                  <w:rStyle w:val="Heading3Char"/>
                                  <w:b w:val="0"/>
                                  <w:bCs/>
                                  <w:color w:val="FFC000"/>
                                  <w:sz w:val="22"/>
                                  <w:szCs w:val="22"/>
                                </w:rPr>
                              </w:pPr>
                              <w:r w:rsidRPr="0002742B">
                                <w:rPr>
                                  <w:rStyle w:val="Heading3Char"/>
                                  <w:b w:val="0"/>
                                  <w:bCs/>
                                  <w:color w:val="FFC000"/>
                                  <w:sz w:val="22"/>
                                  <w:szCs w:val="22"/>
                                </w:rPr>
                                <w:fldChar w:fldCharType="begin"/>
                              </w:r>
                              <w:r w:rsidRPr="0002742B">
                                <w:rPr>
                                  <w:rStyle w:val="Heading3Char"/>
                                  <w:b w:val="0"/>
                                  <w:bCs/>
                                  <w:color w:val="FFC000"/>
                                  <w:sz w:val="22"/>
                                  <w:szCs w:val="22"/>
                                </w:rPr>
                                <w:instrText xml:space="preserve"> PAGE </w:instrText>
                              </w:r>
                              <w:r w:rsidRPr="0002742B">
                                <w:rPr>
                                  <w:rStyle w:val="Heading3Char"/>
                                  <w:b w:val="0"/>
                                  <w:bCs/>
                                  <w:color w:val="FFC000"/>
                                  <w:sz w:val="22"/>
                                  <w:szCs w:val="22"/>
                                </w:rPr>
                                <w:fldChar w:fldCharType="separate"/>
                              </w:r>
                              <w:r>
                                <w:rPr>
                                  <w:rStyle w:val="Heading3Char"/>
                                  <w:b w:val="0"/>
                                  <w:bCs/>
                                  <w:color w:val="FFC000"/>
                                  <w:sz w:val="22"/>
                                  <w:szCs w:val="22"/>
                                </w:rPr>
                                <w:t>2</w:t>
                              </w:r>
                              <w:r w:rsidRPr="0002742B">
                                <w:rPr>
                                  <w:rStyle w:val="Heading3Char"/>
                                  <w:b w:val="0"/>
                                  <w:bCs/>
                                  <w:color w:val="FFC000"/>
                                  <w:sz w:val="22"/>
                                  <w:szCs w:val="22"/>
                                </w:rPr>
                                <w:fldChar w:fldCharType="end"/>
                              </w:r>
                            </w:p>
                          </w:sdtContent>
                        </w:sdt>
                        <w:p w14:paraId="74FCAA3E" w14:textId="77777777" w:rsidR="00ED2C6B" w:rsidRDefault="00ED2C6B" w:rsidP="0047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36D42" id="Freeform 2" o:spid="_x0000_s1027" style="position:absolute;left:0;text-align:left;margin-left:-100.25pt;margin-top:779.5pt;width:729.35pt;height:78.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9262980,11092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" adj="-11796480,,5400" path="m884045,149825c1232386,31471,2078563,301070,2660583,296061,3242603,291052,3781081,115425,4376168,119770v595087,4345,1352739,199782,1854937,202360c6733303,324708,7026150,162652,7389356,135239v363206,-27413,843912,44169,1020985,22412c8587414,135894,8402794,8419,8451794,4698v49000,-3721,222069,-34835,252549,130628c8734823,300789,9990308,852331,8634674,997474v-1355634,145143,-6772366,149984,-8064137,8709c-721234,864908,535704,268179,884045,149825xe" fillcolor="#2a2d35" stroked="f" strokeweight="1pt">
              <v:stroke joinstyle="miter"/>
              <v:formulas/>
              <v:path arrowok="t" o:connecttype="custom" o:connectlocs="884023,134823;2660516,266416;4376057,107777;6230947,289875;7389169,121697;8410128,141865;8451580,4228;8704122,121776;8634455,897596;570523,905433;884023,134823" o:connectangles="0,0,0,0,0,0,0,0,0,0,0" textboxrect="0,0,9262980,1109295"/>
              <v:textbox>
                <w:txbxContent>
                  <w:sdt>
                    <w:sdtPr>
                      <w:rPr>
                        <w:rStyle w:val="Heading3Char"/>
                        <w:b w:val="0"/>
                        <w:bCs/>
                        <w:color w:val="FFC000"/>
                        <w:sz w:val="22"/>
                        <w:szCs w:val="22"/>
                      </w:rPr>
                      <w:id w:val="63308500"/>
                      <w:docPartObj>
                        <w:docPartGallery w:val="Page Numbers (Bottom of Page)"/>
                        <w:docPartUnique/>
                      </w:docPartObj>
                    </w:sdtPr>
                    <w:sdtContent>
                      <w:p w14:paraId="44B1D31C" w14:textId="77777777" w:rsidR="00ED2C6B" w:rsidRPr="0002742B" w:rsidRDefault="00ED2C6B" w:rsidP="00365C33">
                        <w:pPr>
                          <w:rPr>
                            <w:rStyle w:val="Heading3Char"/>
                            <w:b w:val="0"/>
                            <w:bCs/>
                            <w:color w:val="FFC000"/>
                            <w:sz w:val="22"/>
                            <w:szCs w:val="22"/>
                          </w:rPr>
                        </w:pPr>
                        <w:r w:rsidRPr="0002742B">
                          <w:rPr>
                            <w:rStyle w:val="Heading3Char"/>
                            <w:b w:val="0"/>
                            <w:bCs/>
                            <w:color w:val="FFC000"/>
                            <w:sz w:val="22"/>
                            <w:szCs w:val="22"/>
                          </w:rPr>
                          <w:fldChar w:fldCharType="begin"/>
                        </w:r>
                        <w:r w:rsidRPr="0002742B">
                          <w:rPr>
                            <w:rStyle w:val="Heading3Char"/>
                            <w:b w:val="0"/>
                            <w:bCs/>
                            <w:color w:val="FFC000"/>
                            <w:sz w:val="22"/>
                            <w:szCs w:val="22"/>
                          </w:rPr>
                          <w:instrText xml:space="preserve"> PAGE </w:instrText>
                        </w:r>
                        <w:r w:rsidRPr="0002742B">
                          <w:rPr>
                            <w:rStyle w:val="Heading3Char"/>
                            <w:b w:val="0"/>
                            <w:bCs/>
                            <w:color w:val="FFC000"/>
                            <w:sz w:val="22"/>
                            <w:szCs w:val="22"/>
                          </w:rPr>
                          <w:fldChar w:fldCharType="separate"/>
                        </w:r>
                        <w:r>
                          <w:rPr>
                            <w:rStyle w:val="Heading3Char"/>
                            <w:b w:val="0"/>
                            <w:bCs/>
                            <w:color w:val="FFC000"/>
                            <w:sz w:val="22"/>
                            <w:szCs w:val="22"/>
                          </w:rPr>
                          <w:t>2</w:t>
                        </w:r>
                        <w:r w:rsidRPr="0002742B">
                          <w:rPr>
                            <w:rStyle w:val="Heading3Char"/>
                            <w:b w:val="0"/>
                            <w:bCs/>
                            <w:color w:val="FFC000"/>
                            <w:sz w:val="22"/>
                            <w:szCs w:val="22"/>
                          </w:rPr>
                          <w:fldChar w:fldCharType="end"/>
                        </w:r>
                      </w:p>
                    </w:sdtContent>
                  </w:sdt>
                  <w:p w14:paraId="74FCAA3E" w14:textId="77777777" w:rsidR="00ED2C6B" w:rsidRDefault="00ED2C6B" w:rsidP="00474A46"/>
                </w:txbxContent>
              </v:textbox>
              <w10:wrap anchory="page"/>
            </v:shape>
          </w:pict>
        </mc:Fallback>
      </mc:AlternateContent>
    </w:r>
    <w:r w:rsidR="00ED2C6B" w:rsidRPr="001E241A">
      <w:rPr>
        <w:noProof/>
      </w:rPr>
      <mc:AlternateContent>
        <mc:Choice Requires="wps">
          <w:drawing>
            <wp:anchor distT="0" distB="0" distL="114300" distR="114300" simplePos="0" relativeHeight="251694080" behindDoc="1" locked="0" layoutInCell="1" allowOverlap="1" wp14:anchorId="1D7AAC8D" wp14:editId="4EFD8EDC">
              <wp:simplePos x="0" y="0"/>
              <wp:positionH relativeFrom="column">
                <wp:posOffset>-1256665</wp:posOffset>
              </wp:positionH>
              <wp:positionV relativeFrom="page">
                <wp:posOffset>9819640</wp:posOffset>
              </wp:positionV>
              <wp:extent cx="9246235" cy="983615"/>
              <wp:effectExtent l="0" t="0" r="0" b="0"/>
              <wp:wrapNone/>
              <wp:docPr id="1959460458" name="Freeform 2"/>
              <wp:cNvGraphicFramePr/>
              <a:graphic xmlns:a="http://schemas.openxmlformats.org/drawingml/2006/main">
                <a:graphicData uri="http://schemas.microsoft.com/office/word/2010/wordprocessingShape">
                  <wps:wsp>
                    <wps:cNvSpPr/>
                    <wps:spPr>
                      <a:xfrm>
                        <a:off x="0" y="0"/>
                        <a:ext cx="9246235" cy="983615"/>
                      </a:xfrm>
                      <a:custGeom>
                        <a:avLst/>
                        <a:gdLst>
                          <a:gd name="connsiteX0" fmla="*/ 906505 w 9259314"/>
                          <a:gd name="connsiteY0" fmla="*/ 583686 h 1511710"/>
                          <a:gd name="connsiteX1" fmla="*/ 2735305 w 9259314"/>
                          <a:gd name="connsiteY1" fmla="*/ 211 h 1511710"/>
                          <a:gd name="connsiteX2" fmla="*/ 5252082 w 9259314"/>
                          <a:gd name="connsiteY2" fmla="*/ 644646 h 1511710"/>
                          <a:gd name="connsiteX3" fmla="*/ 6410322 w 9259314"/>
                          <a:gd name="connsiteY3" fmla="*/ 601103 h 1511710"/>
                          <a:gd name="connsiteX4" fmla="*/ 7028631 w 9259314"/>
                          <a:gd name="connsiteY4" fmla="*/ 714314 h 1511710"/>
                          <a:gd name="connsiteX5" fmla="*/ 8448128 w 9259314"/>
                          <a:gd name="connsiteY5" fmla="*/ 217926 h 1511710"/>
                          <a:gd name="connsiteX6" fmla="*/ 8700677 w 9259314"/>
                          <a:gd name="connsiteY6" fmla="*/ 540143 h 1511710"/>
                          <a:gd name="connsiteX7" fmla="*/ 8631008 w 9259314"/>
                          <a:gd name="connsiteY7" fmla="*/ 1402291 h 1511710"/>
                          <a:gd name="connsiteX8" fmla="*/ 566871 w 9259314"/>
                          <a:gd name="connsiteY8" fmla="*/ 1411000 h 1511710"/>
                          <a:gd name="connsiteX9" fmla="*/ 906505 w 9259314"/>
                          <a:gd name="connsiteY9" fmla="*/ 583686 h 1511710"/>
                          <a:gd name="connsiteX0" fmla="*/ 892934 w 9245743"/>
                          <a:gd name="connsiteY0" fmla="*/ 369289 h 1297313"/>
                          <a:gd name="connsiteX1" fmla="*/ 2329832 w 9245743"/>
                          <a:gd name="connsiteY1" fmla="*/ 99407 h 1297313"/>
                          <a:gd name="connsiteX2" fmla="*/ 5238511 w 9245743"/>
                          <a:gd name="connsiteY2" fmla="*/ 430249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369289 h 1297313"/>
                          <a:gd name="connsiteX1" fmla="*/ 2329832 w 9245743"/>
                          <a:gd name="connsiteY1" fmla="*/ 99407 h 1297313"/>
                          <a:gd name="connsiteX2" fmla="*/ 4916289 w 9245743"/>
                          <a:gd name="connsiteY2" fmla="*/ 465083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271502 h 1199526"/>
                          <a:gd name="connsiteX1" fmla="*/ 2329832 w 9245743"/>
                          <a:gd name="connsiteY1" fmla="*/ 1620 h 1199526"/>
                          <a:gd name="connsiteX2" fmla="*/ 4916289 w 9245743"/>
                          <a:gd name="connsiteY2" fmla="*/ 367296 h 1199526"/>
                          <a:gd name="connsiteX3" fmla="*/ 6396751 w 9245743"/>
                          <a:gd name="connsiteY3" fmla="*/ 288919 h 1199526"/>
                          <a:gd name="connsiteX4" fmla="*/ 7015060 w 9245743"/>
                          <a:gd name="connsiteY4" fmla="*/ 402130 h 1199526"/>
                          <a:gd name="connsiteX5" fmla="*/ 8434557 w 9245743"/>
                          <a:gd name="connsiteY5" fmla="*/ 97331 h 1199526"/>
                          <a:gd name="connsiteX6" fmla="*/ 8687106 w 9245743"/>
                          <a:gd name="connsiteY6" fmla="*/ 227959 h 1199526"/>
                          <a:gd name="connsiteX7" fmla="*/ 8617437 w 9245743"/>
                          <a:gd name="connsiteY7" fmla="*/ 1090107 h 1199526"/>
                          <a:gd name="connsiteX8" fmla="*/ 553300 w 9245743"/>
                          <a:gd name="connsiteY8" fmla="*/ 1098816 h 1199526"/>
                          <a:gd name="connsiteX9" fmla="*/ 892934 w 9245743"/>
                          <a:gd name="connsiteY9" fmla="*/ 271502 h 1199526"/>
                          <a:gd name="connsiteX0" fmla="*/ 903751 w 9256560"/>
                          <a:gd name="connsiteY0" fmla="*/ 190064 h 1118088"/>
                          <a:gd name="connsiteX1" fmla="*/ 2654163 w 9256560"/>
                          <a:gd name="connsiteY1" fmla="*/ 307256 h 1118088"/>
                          <a:gd name="connsiteX2" fmla="*/ 4927106 w 9256560"/>
                          <a:gd name="connsiteY2" fmla="*/ 285858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224685 w 9256560"/>
                          <a:gd name="connsiteY3" fmla="*/ 333325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85776 h 1113800"/>
                          <a:gd name="connsiteX1" fmla="*/ 2654163 w 9256560"/>
                          <a:gd name="connsiteY1" fmla="*/ 302968 h 1113800"/>
                          <a:gd name="connsiteX2" fmla="*/ 4500378 w 9256560"/>
                          <a:gd name="connsiteY2" fmla="*/ 204126 h 1113800"/>
                          <a:gd name="connsiteX3" fmla="*/ 6224685 w 9256560"/>
                          <a:gd name="connsiteY3" fmla="*/ 329037 h 1113800"/>
                          <a:gd name="connsiteX4" fmla="*/ 7200051 w 9256560"/>
                          <a:gd name="connsiteY4" fmla="*/ 258321 h 1113800"/>
                          <a:gd name="connsiteX5" fmla="*/ 8445374 w 9256560"/>
                          <a:gd name="connsiteY5" fmla="*/ 11605 h 1113800"/>
                          <a:gd name="connsiteX6" fmla="*/ 8697923 w 9256560"/>
                          <a:gd name="connsiteY6" fmla="*/ 142233 h 1113800"/>
                          <a:gd name="connsiteX7" fmla="*/ 8628254 w 9256560"/>
                          <a:gd name="connsiteY7" fmla="*/ 1004381 h 1113800"/>
                          <a:gd name="connsiteX8" fmla="*/ 564117 w 9256560"/>
                          <a:gd name="connsiteY8" fmla="*/ 1013090 h 1113800"/>
                          <a:gd name="connsiteX9" fmla="*/ 903751 w 9256560"/>
                          <a:gd name="connsiteY9" fmla="*/ 185776 h 1113800"/>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00051 w 9256560"/>
                          <a:gd name="connsiteY4" fmla="*/ 251414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382936 w 9256560"/>
                          <a:gd name="connsiteY4" fmla="*/ 135239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884045 w 9262980"/>
                          <a:gd name="connsiteY0" fmla="*/ 149825 h 1109295"/>
                          <a:gd name="connsiteX1" fmla="*/ 2660583 w 9262980"/>
                          <a:gd name="connsiteY1" fmla="*/ 296061 h 1109295"/>
                          <a:gd name="connsiteX2" fmla="*/ 4376168 w 9262980"/>
                          <a:gd name="connsiteY2" fmla="*/ 119770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 name="connsiteX0" fmla="*/ 884045 w 9262980"/>
                          <a:gd name="connsiteY0" fmla="*/ 149825 h 1109295"/>
                          <a:gd name="connsiteX1" fmla="*/ 2660583 w 9262980"/>
                          <a:gd name="connsiteY1" fmla="*/ 296061 h 1109295"/>
                          <a:gd name="connsiteX2" fmla="*/ 4393585 w 9262980"/>
                          <a:gd name="connsiteY2" fmla="*/ 487519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 name="connsiteX0" fmla="*/ 884356 w 9263291"/>
                          <a:gd name="connsiteY0" fmla="*/ 149825 h 1109295"/>
                          <a:gd name="connsiteX1" fmla="*/ 2669603 w 9263291"/>
                          <a:gd name="connsiteY1" fmla="*/ 150896 h 1109295"/>
                          <a:gd name="connsiteX2" fmla="*/ 4393896 w 9263291"/>
                          <a:gd name="connsiteY2" fmla="*/ 487519 h 1109295"/>
                          <a:gd name="connsiteX3" fmla="*/ 6231416 w 9263291"/>
                          <a:gd name="connsiteY3" fmla="*/ 322130 h 1109295"/>
                          <a:gd name="connsiteX4" fmla="*/ 7389667 w 9263291"/>
                          <a:gd name="connsiteY4" fmla="*/ 135239 h 1109295"/>
                          <a:gd name="connsiteX5" fmla="*/ 8410652 w 9263291"/>
                          <a:gd name="connsiteY5" fmla="*/ 157651 h 1109295"/>
                          <a:gd name="connsiteX6" fmla="*/ 8452105 w 9263291"/>
                          <a:gd name="connsiteY6" fmla="*/ 4698 h 1109295"/>
                          <a:gd name="connsiteX7" fmla="*/ 8704654 w 9263291"/>
                          <a:gd name="connsiteY7" fmla="*/ 135326 h 1109295"/>
                          <a:gd name="connsiteX8" fmla="*/ 8634985 w 9263291"/>
                          <a:gd name="connsiteY8" fmla="*/ 997474 h 1109295"/>
                          <a:gd name="connsiteX9" fmla="*/ 570848 w 9263291"/>
                          <a:gd name="connsiteY9" fmla="*/ 1006183 h 1109295"/>
                          <a:gd name="connsiteX10" fmla="*/ 884356 w 9263291"/>
                          <a:gd name="connsiteY10" fmla="*/ 149825 h 1109295"/>
                          <a:gd name="connsiteX0" fmla="*/ 920030 w 9246710"/>
                          <a:gd name="connsiteY0" fmla="*/ 411121 h 1093248"/>
                          <a:gd name="connsiteX1" fmla="*/ 2653022 w 9246710"/>
                          <a:gd name="connsiteY1" fmla="*/ 150896 h 1093248"/>
                          <a:gd name="connsiteX2" fmla="*/ 4377315 w 9246710"/>
                          <a:gd name="connsiteY2" fmla="*/ 487519 h 1093248"/>
                          <a:gd name="connsiteX3" fmla="*/ 6214835 w 9246710"/>
                          <a:gd name="connsiteY3" fmla="*/ 322130 h 1093248"/>
                          <a:gd name="connsiteX4" fmla="*/ 7373086 w 9246710"/>
                          <a:gd name="connsiteY4" fmla="*/ 135239 h 1093248"/>
                          <a:gd name="connsiteX5" fmla="*/ 8394071 w 9246710"/>
                          <a:gd name="connsiteY5" fmla="*/ 157651 h 1093248"/>
                          <a:gd name="connsiteX6" fmla="*/ 8435524 w 9246710"/>
                          <a:gd name="connsiteY6" fmla="*/ 4698 h 1093248"/>
                          <a:gd name="connsiteX7" fmla="*/ 8688073 w 9246710"/>
                          <a:gd name="connsiteY7" fmla="*/ 135326 h 1093248"/>
                          <a:gd name="connsiteX8" fmla="*/ 8618404 w 9246710"/>
                          <a:gd name="connsiteY8" fmla="*/ 997474 h 1093248"/>
                          <a:gd name="connsiteX9" fmla="*/ 554267 w 9246710"/>
                          <a:gd name="connsiteY9" fmla="*/ 1006183 h 1093248"/>
                          <a:gd name="connsiteX10" fmla="*/ 920030 w 9246710"/>
                          <a:gd name="connsiteY10" fmla="*/ 411121 h 1093248"/>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7373086 w 9246710"/>
                          <a:gd name="connsiteY4" fmla="*/ 135239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6972470 w 9246710"/>
                          <a:gd name="connsiteY4" fmla="*/ 319143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6754744 w 9246710"/>
                          <a:gd name="connsiteY4" fmla="*/ 270747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54744 w 9246710"/>
                          <a:gd name="connsiteY4" fmla="*/ 270747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589272 w 9246710"/>
                          <a:gd name="connsiteY4" fmla="*/ 241709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02490 w 9246710"/>
                          <a:gd name="connsiteY4" fmla="*/ 144916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02490 w 9246710"/>
                          <a:gd name="connsiteY4" fmla="*/ 144916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441220 w 9246710"/>
                          <a:gd name="connsiteY4" fmla="*/ 241708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4812684 w 9246710"/>
                          <a:gd name="connsiteY3" fmla="*/ 525394 h 1093247"/>
                          <a:gd name="connsiteX4" fmla="*/ 6441220 w 9246710"/>
                          <a:gd name="connsiteY4" fmla="*/ 241708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9246710" h="1093247">
                            <a:moveTo>
                              <a:pt x="920030" y="411121"/>
                            </a:moveTo>
                            <a:cubicBezTo>
                              <a:pt x="1269823" y="268573"/>
                              <a:pt x="2076808" y="138163"/>
                              <a:pt x="2653022" y="150896"/>
                            </a:cubicBezTo>
                            <a:cubicBezTo>
                              <a:pt x="3229236" y="163629"/>
                              <a:pt x="4017371" y="425103"/>
                              <a:pt x="4377315" y="487519"/>
                            </a:cubicBezTo>
                            <a:cubicBezTo>
                              <a:pt x="4737259" y="549935"/>
                              <a:pt x="4468700" y="566362"/>
                              <a:pt x="4812684" y="525394"/>
                            </a:cubicBezTo>
                            <a:cubicBezTo>
                              <a:pt x="5156668" y="484426"/>
                              <a:pt x="5849891" y="242161"/>
                              <a:pt x="6441220" y="241708"/>
                            </a:cubicBezTo>
                            <a:cubicBezTo>
                              <a:pt x="7032549" y="241255"/>
                              <a:pt x="8078727" y="520555"/>
                              <a:pt x="8360657" y="522677"/>
                            </a:cubicBezTo>
                            <a:cubicBezTo>
                              <a:pt x="8642587" y="524799"/>
                              <a:pt x="8381593" y="243981"/>
                              <a:pt x="8394071" y="157651"/>
                            </a:cubicBezTo>
                            <a:cubicBezTo>
                              <a:pt x="8406549" y="71321"/>
                              <a:pt x="8386524" y="8419"/>
                              <a:pt x="8435524" y="4698"/>
                            </a:cubicBezTo>
                            <a:cubicBezTo>
                              <a:pt x="8484524" y="977"/>
                              <a:pt x="8657593" y="-30137"/>
                              <a:pt x="8688073" y="135326"/>
                            </a:cubicBezTo>
                            <a:cubicBezTo>
                              <a:pt x="8718553" y="300789"/>
                              <a:pt x="9974038" y="852331"/>
                              <a:pt x="8618404" y="997474"/>
                            </a:cubicBezTo>
                            <a:cubicBezTo>
                              <a:pt x="7262770" y="1142617"/>
                              <a:pt x="1837329" y="1103908"/>
                              <a:pt x="554267" y="1006183"/>
                            </a:cubicBezTo>
                            <a:cubicBezTo>
                              <a:pt x="-728795" y="908458"/>
                              <a:pt x="570237" y="553669"/>
                              <a:pt x="920030" y="411121"/>
                            </a:cubicBezTo>
                            <a:close/>
                          </a:path>
                        </a:pathLst>
                      </a:custGeom>
                      <a:gradFill>
                        <a:gsLst>
                          <a:gs pos="0">
                            <a:schemeClr val="accent1"/>
                          </a:gs>
                          <a:gs pos="100000">
                            <a:schemeClr val="accent4"/>
                          </a:gs>
                        </a:gsLst>
                        <a:lin ang="10800000" scaled="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74EC18" w14:textId="77777777" w:rsidR="00ED2C6B" w:rsidRPr="00B1203C" w:rsidRDefault="00ED2C6B" w:rsidP="00474A46">
                          <w:pP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AAC8D" id="_x0000_s1028" style="position:absolute;left:0;text-align:left;margin-left:-98.95pt;margin-top:773.2pt;width:728.05pt;height:77.4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9246710,109324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" adj="-11796480,,5400" path="m920030,411121c1269823,268573,2076808,138163,2653022,150896v576214,12733,1364349,274207,1724293,336623c4737259,549935,4468700,566362,4812684,525394,5156668,484426,5849891,242161,6441220,241708v591329,-453,1637507,278847,1919437,280969c8642587,524799,8381593,243981,8394071,157651,8406549,71321,8386524,8419,8435524,4698v49000,-3721,222069,-34835,252549,130628c8718553,300789,9974038,852331,8618404,997474v-1355634,145143,-6781075,106434,-8064137,8709c-728795,908458,570237,553669,920030,411121xe" fillcolor="#ffc000 [3204]" stroked="f" strokeweight="1pt">
              <v:fill color2="#d64632 [3207]" angle="270" focus="100%" type="gradient">
                <o:fill v:ext="view" type="gradientUnscaled"/>
              </v:fill>
              <v:stroke joinstyle="miter"/>
              <v:formulas/>
              <v:path arrowok="t" o:connecttype="custom" o:connectlocs="919983,369893;2652886,135764;4377090,438630;4812437,472707;6440889,217469;8360228,470262;8393640,141842;8435091,4227;8687627,121755;8617961,897446;554239,905282;919983,369893" o:connectangles="0,0,0,0,0,0,0,0,0,0,0,0" textboxrect="0,0,9246710,1093247"/>
              <v:textbox>
                <w:txbxContent>
                  <w:p w14:paraId="7874EC18" w14:textId="77777777" w:rsidR="00ED2C6B" w:rsidRPr="00B1203C" w:rsidRDefault="00ED2C6B" w:rsidP="00474A46">
                    <w:pPr>
                      <w:rPr>
                        <w:b/>
                      </w:rPr>
                    </w:pPr>
                  </w:p>
                </w:txbxContent>
              </v:textbox>
              <w10:wrap anchory="page"/>
            </v:shape>
          </w:pict>
        </mc:Fallback>
      </mc:AlternateContent>
    </w:r>
    <w:r w:rsidR="00E81BBE">
      <w:rPr>
        <w:noProof/>
      </w:rPr>
      <mc:AlternateContent>
        <mc:Choice Requires="wps">
          <w:drawing>
            <wp:anchor distT="0" distB="0" distL="114300" distR="114300" simplePos="0" relativeHeight="251674624" behindDoc="1" locked="0" layoutInCell="1" allowOverlap="1" wp14:anchorId="5F3EEAB6" wp14:editId="550FA3AA">
              <wp:simplePos x="0" y="0"/>
              <wp:positionH relativeFrom="column">
                <wp:posOffset>-529841</wp:posOffset>
              </wp:positionH>
              <wp:positionV relativeFrom="paragraph">
                <wp:posOffset>-2363470</wp:posOffset>
              </wp:positionV>
              <wp:extent cx="812364" cy="2034032"/>
              <wp:effectExtent l="12700" t="12700" r="38735" b="10795"/>
              <wp:wrapNone/>
              <wp:docPr id="827166579" name="Freeform 4"/>
              <wp:cNvGraphicFramePr/>
              <a:graphic xmlns:a="http://schemas.openxmlformats.org/drawingml/2006/main">
                <a:graphicData uri="http://schemas.microsoft.com/office/word/2010/wordprocessingShape">
                  <wps:wsp>
                    <wps:cNvSpPr/>
                    <wps:spPr>
                      <a:xfrm>
                        <a:off x="0" y="0"/>
                        <a:ext cx="812364" cy="2034032"/>
                      </a:xfrm>
                      <a:custGeom>
                        <a:avLst/>
                        <a:gdLst>
                          <a:gd name="connsiteX0" fmla="*/ 0 w 3997235"/>
                          <a:gd name="connsiteY0" fmla="*/ 4267200 h 4267200"/>
                          <a:gd name="connsiteX1" fmla="*/ 627018 w 3997235"/>
                          <a:gd name="connsiteY1" fmla="*/ 2934789 h 4267200"/>
                          <a:gd name="connsiteX2" fmla="*/ 2804160 w 3997235"/>
                          <a:gd name="connsiteY2" fmla="*/ 2055223 h 4267200"/>
                          <a:gd name="connsiteX3" fmla="*/ 3274423 w 3997235"/>
                          <a:gd name="connsiteY3" fmla="*/ 600892 h 4267200"/>
                          <a:gd name="connsiteX4" fmla="*/ 3997235 w 3997235"/>
                          <a:gd name="connsiteY4" fmla="*/ 0 h 4267200"/>
                          <a:gd name="connsiteX0" fmla="*/ 0 w 3997235"/>
                          <a:gd name="connsiteY0" fmla="*/ 4267200 h 4267200"/>
                          <a:gd name="connsiteX1" fmla="*/ 627018 w 3997235"/>
                          <a:gd name="connsiteY1" fmla="*/ 2934789 h 4267200"/>
                          <a:gd name="connsiteX2" fmla="*/ 2804160 w 3997235"/>
                          <a:gd name="connsiteY2" fmla="*/ 2055223 h 4267200"/>
                          <a:gd name="connsiteX3" fmla="*/ 2986837 w 3997235"/>
                          <a:gd name="connsiteY3" fmla="*/ 290341 h 4267200"/>
                          <a:gd name="connsiteX4" fmla="*/ 3997235 w 3997235"/>
                          <a:gd name="connsiteY4" fmla="*/ 0 h 4267200"/>
                          <a:gd name="connsiteX0" fmla="*/ 0 w 3997235"/>
                          <a:gd name="connsiteY0" fmla="*/ 4348184 h 4348184"/>
                          <a:gd name="connsiteX1" fmla="*/ 627018 w 3997235"/>
                          <a:gd name="connsiteY1" fmla="*/ 3015773 h 4348184"/>
                          <a:gd name="connsiteX2" fmla="*/ 2804160 w 3997235"/>
                          <a:gd name="connsiteY2" fmla="*/ 2136207 h 4348184"/>
                          <a:gd name="connsiteX3" fmla="*/ 2986837 w 3997235"/>
                          <a:gd name="connsiteY3" fmla="*/ 371325 h 4348184"/>
                          <a:gd name="connsiteX4" fmla="*/ 3997235 w 3997235"/>
                          <a:gd name="connsiteY4" fmla="*/ 80984 h 4348184"/>
                          <a:gd name="connsiteX0" fmla="*/ 0 w 3997235"/>
                          <a:gd name="connsiteY0" fmla="*/ 4348184 h 4348184"/>
                          <a:gd name="connsiteX1" fmla="*/ 627018 w 3997235"/>
                          <a:gd name="connsiteY1" fmla="*/ 3015773 h 4348184"/>
                          <a:gd name="connsiteX2" fmla="*/ 2712132 w 3997235"/>
                          <a:gd name="connsiteY2" fmla="*/ 1739364 h 4348184"/>
                          <a:gd name="connsiteX3" fmla="*/ 2986837 w 3997235"/>
                          <a:gd name="connsiteY3" fmla="*/ 371325 h 4348184"/>
                          <a:gd name="connsiteX4" fmla="*/ 3997235 w 3997235"/>
                          <a:gd name="connsiteY4" fmla="*/ 80984 h 4348184"/>
                          <a:gd name="connsiteX0" fmla="*/ 1012958 w 3388205"/>
                          <a:gd name="connsiteY0" fmla="*/ 4348187 h 4348187"/>
                          <a:gd name="connsiteX1" fmla="*/ 17988 w 3388205"/>
                          <a:gd name="connsiteY1" fmla="*/ 3015773 h 4348187"/>
                          <a:gd name="connsiteX2" fmla="*/ 2103102 w 3388205"/>
                          <a:gd name="connsiteY2" fmla="*/ 1739364 h 4348187"/>
                          <a:gd name="connsiteX3" fmla="*/ 2377807 w 3388205"/>
                          <a:gd name="connsiteY3" fmla="*/ 371325 h 4348187"/>
                          <a:gd name="connsiteX4" fmla="*/ 3388205 w 3388205"/>
                          <a:gd name="connsiteY4" fmla="*/ 80984 h 4348187"/>
                          <a:gd name="connsiteX0" fmla="*/ 1024068 w 3399315"/>
                          <a:gd name="connsiteY0" fmla="*/ 4348187 h 4348187"/>
                          <a:gd name="connsiteX1" fmla="*/ 29098 w 3399315"/>
                          <a:gd name="connsiteY1" fmla="*/ 3015773 h 4348187"/>
                          <a:gd name="connsiteX2" fmla="*/ 2114212 w 3399315"/>
                          <a:gd name="connsiteY2" fmla="*/ 1739364 h 4348187"/>
                          <a:gd name="connsiteX3" fmla="*/ 2388917 w 3399315"/>
                          <a:gd name="connsiteY3" fmla="*/ 371325 h 4348187"/>
                          <a:gd name="connsiteX4" fmla="*/ 3399315 w 3399315"/>
                          <a:gd name="connsiteY4" fmla="*/ 80984 h 4348187"/>
                          <a:gd name="connsiteX0" fmla="*/ 287944 w 2663191"/>
                          <a:gd name="connsiteY0" fmla="*/ 4348187 h 4348187"/>
                          <a:gd name="connsiteX1" fmla="*/ 201835 w 2663191"/>
                          <a:gd name="connsiteY1" fmla="*/ 2854737 h 4348187"/>
                          <a:gd name="connsiteX2" fmla="*/ 1378088 w 2663191"/>
                          <a:gd name="connsiteY2" fmla="*/ 1739364 h 4348187"/>
                          <a:gd name="connsiteX3" fmla="*/ 1652793 w 2663191"/>
                          <a:gd name="connsiteY3" fmla="*/ 371325 h 4348187"/>
                          <a:gd name="connsiteX4" fmla="*/ 2663191 w 2663191"/>
                          <a:gd name="connsiteY4" fmla="*/ 80984 h 4348187"/>
                          <a:gd name="connsiteX0" fmla="*/ 301964 w 2677211"/>
                          <a:gd name="connsiteY0" fmla="*/ 4348187 h 4348187"/>
                          <a:gd name="connsiteX1" fmla="*/ 215855 w 2677211"/>
                          <a:gd name="connsiteY1" fmla="*/ 2854737 h 4348187"/>
                          <a:gd name="connsiteX2" fmla="*/ 1392108 w 2677211"/>
                          <a:gd name="connsiteY2" fmla="*/ 1739364 h 4348187"/>
                          <a:gd name="connsiteX3" fmla="*/ 1666813 w 2677211"/>
                          <a:gd name="connsiteY3" fmla="*/ 371325 h 4348187"/>
                          <a:gd name="connsiteX4" fmla="*/ 2677211 w 2677211"/>
                          <a:gd name="connsiteY4" fmla="*/ 80984 h 4348187"/>
                          <a:gd name="connsiteX0" fmla="*/ 336065 w 2711312"/>
                          <a:gd name="connsiteY0" fmla="*/ 4348187 h 4348187"/>
                          <a:gd name="connsiteX1" fmla="*/ 249956 w 2711312"/>
                          <a:gd name="connsiteY1" fmla="*/ 2854737 h 4348187"/>
                          <a:gd name="connsiteX2" fmla="*/ 1426209 w 2711312"/>
                          <a:gd name="connsiteY2" fmla="*/ 1739364 h 4348187"/>
                          <a:gd name="connsiteX3" fmla="*/ 1700914 w 2711312"/>
                          <a:gd name="connsiteY3" fmla="*/ 371325 h 4348187"/>
                          <a:gd name="connsiteX4" fmla="*/ 2711312 w 2711312"/>
                          <a:gd name="connsiteY4" fmla="*/ 80984 h 4348187"/>
                          <a:gd name="connsiteX0" fmla="*/ 212008 w 2923320"/>
                          <a:gd name="connsiteY0" fmla="*/ 2072183 h 2856651"/>
                          <a:gd name="connsiteX1" fmla="*/ 461964 w 2923320"/>
                          <a:gd name="connsiteY1" fmla="*/ 2854737 h 2856651"/>
                          <a:gd name="connsiteX2" fmla="*/ 1638217 w 2923320"/>
                          <a:gd name="connsiteY2" fmla="*/ 1739364 h 2856651"/>
                          <a:gd name="connsiteX3" fmla="*/ 1912922 w 2923320"/>
                          <a:gd name="connsiteY3" fmla="*/ 371325 h 2856651"/>
                          <a:gd name="connsiteX4" fmla="*/ 2923320 w 2923320"/>
                          <a:gd name="connsiteY4" fmla="*/ 80984 h 2856651"/>
                          <a:gd name="connsiteX0" fmla="*/ 152317 w 2863629"/>
                          <a:gd name="connsiteY0" fmla="*/ 2072183 h 2072182"/>
                          <a:gd name="connsiteX1" fmla="*/ 764573 w 2863629"/>
                          <a:gd name="connsiteY1" fmla="*/ 1969425 h 2072182"/>
                          <a:gd name="connsiteX2" fmla="*/ 1578526 w 2863629"/>
                          <a:gd name="connsiteY2" fmla="*/ 1739364 h 2072182"/>
                          <a:gd name="connsiteX3" fmla="*/ 1853231 w 2863629"/>
                          <a:gd name="connsiteY3" fmla="*/ 371325 h 2072182"/>
                          <a:gd name="connsiteX4" fmla="*/ 2863629 w 2863629"/>
                          <a:gd name="connsiteY4" fmla="*/ 80984 h 2072182"/>
                          <a:gd name="connsiteX0" fmla="*/ 151275 w 2862587"/>
                          <a:gd name="connsiteY0" fmla="*/ 2072183 h 2532746"/>
                          <a:gd name="connsiteX1" fmla="*/ 763531 w 2862587"/>
                          <a:gd name="connsiteY1" fmla="*/ 1969425 h 2532746"/>
                          <a:gd name="connsiteX2" fmla="*/ 1520279 w 2862587"/>
                          <a:gd name="connsiteY2" fmla="*/ 2472754 h 2532746"/>
                          <a:gd name="connsiteX3" fmla="*/ 1852189 w 2862587"/>
                          <a:gd name="connsiteY3" fmla="*/ 371325 h 2532746"/>
                          <a:gd name="connsiteX4" fmla="*/ 2862587 w 2862587"/>
                          <a:gd name="connsiteY4" fmla="*/ 80984 h 2532746"/>
                          <a:gd name="connsiteX0" fmla="*/ 151275 w 2862587"/>
                          <a:gd name="connsiteY0" fmla="*/ 2012239 h 2429422"/>
                          <a:gd name="connsiteX1" fmla="*/ 763531 w 2862587"/>
                          <a:gd name="connsiteY1" fmla="*/ 1909481 h 2429422"/>
                          <a:gd name="connsiteX2" fmla="*/ 1520279 w 2862587"/>
                          <a:gd name="connsiteY2" fmla="*/ 2412810 h 2429422"/>
                          <a:gd name="connsiteX3" fmla="*/ 2161081 w 2862587"/>
                          <a:gd name="connsiteY3" fmla="*/ 1196477 h 2429422"/>
                          <a:gd name="connsiteX4" fmla="*/ 2862587 w 2862587"/>
                          <a:gd name="connsiteY4" fmla="*/ 21040 h 2429422"/>
                          <a:gd name="connsiteX0" fmla="*/ 151275 w 2865717"/>
                          <a:gd name="connsiteY0" fmla="*/ 865930 h 1403838"/>
                          <a:gd name="connsiteX1" fmla="*/ 763531 w 2865717"/>
                          <a:gd name="connsiteY1" fmla="*/ 763172 h 1403838"/>
                          <a:gd name="connsiteX2" fmla="*/ 1520279 w 2865717"/>
                          <a:gd name="connsiteY2" fmla="*/ 1266501 h 1403838"/>
                          <a:gd name="connsiteX3" fmla="*/ 2161081 w 2865717"/>
                          <a:gd name="connsiteY3" fmla="*/ 50168 h 1403838"/>
                          <a:gd name="connsiteX4" fmla="*/ 2865717 w 2865717"/>
                          <a:gd name="connsiteY4" fmla="*/ 1403839 h 1403838"/>
                          <a:gd name="connsiteX0" fmla="*/ 151275 w 2865717"/>
                          <a:gd name="connsiteY0" fmla="*/ 878863 h 1416771"/>
                          <a:gd name="connsiteX1" fmla="*/ 763531 w 2865717"/>
                          <a:gd name="connsiteY1" fmla="*/ 776105 h 1416771"/>
                          <a:gd name="connsiteX2" fmla="*/ 1520279 w 2865717"/>
                          <a:gd name="connsiteY2" fmla="*/ 1279434 h 1416771"/>
                          <a:gd name="connsiteX3" fmla="*/ 2161081 w 2865717"/>
                          <a:gd name="connsiteY3" fmla="*/ 63101 h 1416771"/>
                          <a:gd name="connsiteX4" fmla="*/ 2865717 w 2865717"/>
                          <a:gd name="connsiteY4" fmla="*/ 1416772 h 1416771"/>
                          <a:gd name="connsiteX0" fmla="*/ 191977 w 2586067"/>
                          <a:gd name="connsiteY0" fmla="*/ 46304 h 2253399"/>
                          <a:gd name="connsiteX1" fmla="*/ 483881 w 2586067"/>
                          <a:gd name="connsiteY1" fmla="*/ 1612733 h 2253399"/>
                          <a:gd name="connsiteX2" fmla="*/ 1240629 w 2586067"/>
                          <a:gd name="connsiteY2" fmla="*/ 2116062 h 2253399"/>
                          <a:gd name="connsiteX3" fmla="*/ 1881431 w 2586067"/>
                          <a:gd name="connsiteY3" fmla="*/ 899729 h 2253399"/>
                          <a:gd name="connsiteX4" fmla="*/ 2586067 w 2586067"/>
                          <a:gd name="connsiteY4" fmla="*/ 2253400 h 2253399"/>
                          <a:gd name="connsiteX0" fmla="*/ 268406 w 2319287"/>
                          <a:gd name="connsiteY0" fmla="*/ 18298 h 5512974"/>
                          <a:gd name="connsiteX1" fmla="*/ 217101 w 2319287"/>
                          <a:gd name="connsiteY1" fmla="*/ 4872308 h 5512974"/>
                          <a:gd name="connsiteX2" fmla="*/ 973849 w 2319287"/>
                          <a:gd name="connsiteY2" fmla="*/ 5375637 h 5512974"/>
                          <a:gd name="connsiteX3" fmla="*/ 1614651 w 2319287"/>
                          <a:gd name="connsiteY3" fmla="*/ 4159304 h 5512974"/>
                          <a:gd name="connsiteX4" fmla="*/ 2319287 w 2319287"/>
                          <a:gd name="connsiteY4" fmla="*/ 5512975 h 5512974"/>
                          <a:gd name="connsiteX0" fmla="*/ 67300 w 2118181"/>
                          <a:gd name="connsiteY0" fmla="*/ 1 h 5494677"/>
                          <a:gd name="connsiteX1" fmla="*/ 15995 w 2118181"/>
                          <a:gd name="connsiteY1" fmla="*/ 4854011 h 5494677"/>
                          <a:gd name="connsiteX2" fmla="*/ 772743 w 2118181"/>
                          <a:gd name="connsiteY2" fmla="*/ 5357340 h 5494677"/>
                          <a:gd name="connsiteX3" fmla="*/ 1413545 w 2118181"/>
                          <a:gd name="connsiteY3" fmla="*/ 4141007 h 5494677"/>
                          <a:gd name="connsiteX4" fmla="*/ 2118181 w 2118181"/>
                          <a:gd name="connsiteY4" fmla="*/ 5494678 h 5494677"/>
                          <a:gd name="connsiteX0" fmla="*/ 0 w 2713857"/>
                          <a:gd name="connsiteY0" fmla="*/ 1130339 h 1416771"/>
                          <a:gd name="connsiteX1" fmla="*/ 611671 w 2713857"/>
                          <a:gd name="connsiteY1" fmla="*/ 776105 h 1416771"/>
                          <a:gd name="connsiteX2" fmla="*/ 1368419 w 2713857"/>
                          <a:gd name="connsiteY2" fmla="*/ 1279434 h 1416771"/>
                          <a:gd name="connsiteX3" fmla="*/ 2009221 w 2713857"/>
                          <a:gd name="connsiteY3" fmla="*/ 63101 h 1416771"/>
                          <a:gd name="connsiteX4" fmla="*/ 2713857 w 2713857"/>
                          <a:gd name="connsiteY4" fmla="*/ 1416772 h 1416771"/>
                          <a:gd name="connsiteX0" fmla="*/ 0 w 2713857"/>
                          <a:gd name="connsiteY0" fmla="*/ 377276 h 663708"/>
                          <a:gd name="connsiteX1" fmla="*/ 611671 w 2713857"/>
                          <a:gd name="connsiteY1" fmla="*/ 23042 h 663708"/>
                          <a:gd name="connsiteX2" fmla="*/ 1368419 w 2713857"/>
                          <a:gd name="connsiteY2" fmla="*/ 526371 h 663708"/>
                          <a:gd name="connsiteX3" fmla="*/ 2173200 w 2713857"/>
                          <a:gd name="connsiteY3" fmla="*/ 144631 h 663708"/>
                          <a:gd name="connsiteX4" fmla="*/ 2713857 w 2713857"/>
                          <a:gd name="connsiteY4" fmla="*/ 663709 h 663708"/>
                          <a:gd name="connsiteX0" fmla="*/ 0 w 2173200"/>
                          <a:gd name="connsiteY0" fmla="*/ 355050 h 507668"/>
                          <a:gd name="connsiteX1" fmla="*/ 611671 w 2173200"/>
                          <a:gd name="connsiteY1" fmla="*/ 816 h 507668"/>
                          <a:gd name="connsiteX2" fmla="*/ 1368419 w 2173200"/>
                          <a:gd name="connsiteY2" fmla="*/ 504145 h 507668"/>
                          <a:gd name="connsiteX3" fmla="*/ 2173200 w 2173200"/>
                          <a:gd name="connsiteY3" fmla="*/ 122405 h 507668"/>
                          <a:gd name="connsiteX0" fmla="*/ 0 w 1368419"/>
                          <a:gd name="connsiteY0" fmla="*/ 355050 h 504145"/>
                          <a:gd name="connsiteX1" fmla="*/ 611671 w 1368419"/>
                          <a:gd name="connsiteY1" fmla="*/ 816 h 504145"/>
                          <a:gd name="connsiteX2" fmla="*/ 1368419 w 1368419"/>
                          <a:gd name="connsiteY2" fmla="*/ 504145 h 504145"/>
                          <a:gd name="connsiteX0" fmla="*/ 0 w 611671"/>
                          <a:gd name="connsiteY0" fmla="*/ 355050 h 388777"/>
                          <a:gd name="connsiteX1" fmla="*/ 611671 w 611671"/>
                          <a:gd name="connsiteY1" fmla="*/ 816 h 388777"/>
                          <a:gd name="connsiteX0" fmla="*/ 47048 w 190369"/>
                          <a:gd name="connsiteY0" fmla="*/ 0 h 362700"/>
                          <a:gd name="connsiteX1" fmla="*/ 50781 w 190369"/>
                          <a:gd name="connsiteY1" fmla="*/ 362700 h 362700"/>
                          <a:gd name="connsiteX0" fmla="*/ 509077 w 601844"/>
                          <a:gd name="connsiteY0" fmla="*/ 0 h 437252"/>
                          <a:gd name="connsiteX1" fmla="*/ 30967 w 601844"/>
                          <a:gd name="connsiteY1" fmla="*/ 437252 h 437252"/>
                          <a:gd name="connsiteX0" fmla="*/ 506518 w 639889"/>
                          <a:gd name="connsiteY0" fmla="*/ 0 h 437252"/>
                          <a:gd name="connsiteX1" fmla="*/ 28408 w 639889"/>
                          <a:gd name="connsiteY1" fmla="*/ 437252 h 437252"/>
                          <a:gd name="connsiteX0" fmla="*/ 0 w 232792"/>
                          <a:gd name="connsiteY0" fmla="*/ 0 h 397119"/>
                          <a:gd name="connsiteX1" fmla="*/ 184589 w 232792"/>
                          <a:gd name="connsiteY1" fmla="*/ 397119 h 397119"/>
                          <a:gd name="connsiteX0" fmla="*/ 0 w 428572"/>
                          <a:gd name="connsiteY0" fmla="*/ 0 h 397119"/>
                          <a:gd name="connsiteX1" fmla="*/ 184589 w 428572"/>
                          <a:gd name="connsiteY1" fmla="*/ 397119 h 397119"/>
                          <a:gd name="connsiteX0" fmla="*/ 0 w 341087"/>
                          <a:gd name="connsiteY0" fmla="*/ 0 h 718126"/>
                          <a:gd name="connsiteX1" fmla="*/ 13178 w 341087"/>
                          <a:gd name="connsiteY1" fmla="*/ 718126 h 718126"/>
                          <a:gd name="connsiteX0" fmla="*/ 0 w 353953"/>
                          <a:gd name="connsiteY0" fmla="*/ 0 h 718126"/>
                          <a:gd name="connsiteX1" fmla="*/ 13178 w 353953"/>
                          <a:gd name="connsiteY1" fmla="*/ 718126 h 718126"/>
                          <a:gd name="connsiteX0" fmla="*/ 0 w 353953"/>
                          <a:gd name="connsiteY0" fmla="*/ 0 h 1096397"/>
                          <a:gd name="connsiteX1" fmla="*/ 13178 w 353953"/>
                          <a:gd name="connsiteY1" fmla="*/ 1096397 h 1096397"/>
                        </a:gdLst>
                        <a:ahLst/>
                        <a:cxnLst>
                          <a:cxn ang="0">
                            <a:pos x="connsiteX0" y="connsiteY0"/>
                          </a:cxn>
                          <a:cxn ang="0">
                            <a:pos x="connsiteX1" y="connsiteY1"/>
                          </a:cxn>
                        </a:cxnLst>
                        <a:rect l="l" t="t" r="r" b="b"/>
                        <a:pathLst>
                          <a:path w="353953" h="1096397">
                            <a:moveTo>
                              <a:pt x="0" y="0"/>
                            </a:moveTo>
                            <a:cubicBezTo>
                              <a:pt x="530009" y="64400"/>
                              <a:pt x="406186" y="1065806"/>
                              <a:pt x="13178" y="1096397"/>
                            </a:cubicBezTo>
                          </a:path>
                        </a:pathLst>
                      </a:custGeom>
                      <a:noFill/>
                      <a:ln w="28575">
                        <a:solidFill>
                          <a:schemeClr val="bg2"/>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CD71D" id="Freeform 4" o:spid="_x0000_s1026" style="position:absolute;margin-left:-41.7pt;margin-top:-186.1pt;width:63.95pt;height:160.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3953,1096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" path="m,c530009,64400,406186,1065806,13178,1096397e" filled="f" strokecolor="#ebe9f4 [3214]" strokeweight="2.25pt">
              <v:stroke dashstyle="dash" joinstyle="miter"/>
              <v:path arrowok="t" o:connecttype="custom" o:connectlocs="0,0;30245,2034032" o:connectangles="0,0"/>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8AEA9" w14:textId="77777777" w:rsidR="00E917F5" w:rsidRDefault="00A70EDD" w:rsidP="005711D8">
    <w:pPr>
      <w:pStyle w:val="Footer"/>
    </w:pPr>
    <w:r w:rsidRPr="001E241A">
      <w:rPr>
        <w:noProof/>
      </w:rPr>
      <mc:AlternateContent>
        <mc:Choice Requires="wps">
          <w:drawing>
            <wp:anchor distT="0" distB="0" distL="114300" distR="114300" simplePos="0" relativeHeight="251656105" behindDoc="1" locked="0" layoutInCell="1" allowOverlap="1" wp14:anchorId="1B927278" wp14:editId="56867B49">
              <wp:simplePos x="0" y="0"/>
              <wp:positionH relativeFrom="column">
                <wp:posOffset>-1135380</wp:posOffset>
              </wp:positionH>
              <wp:positionV relativeFrom="page">
                <wp:posOffset>9900387</wp:posOffset>
              </wp:positionV>
              <wp:extent cx="9262745" cy="998220"/>
              <wp:effectExtent l="0" t="0" r="0" b="5080"/>
              <wp:wrapNone/>
              <wp:docPr id="1489052732" name="Freeform 2"/>
              <wp:cNvGraphicFramePr/>
              <a:graphic xmlns:a="http://schemas.openxmlformats.org/drawingml/2006/main">
                <a:graphicData uri="http://schemas.microsoft.com/office/word/2010/wordprocessingShape">
                  <wps:wsp>
                    <wps:cNvSpPr/>
                    <wps:spPr>
                      <a:xfrm>
                        <a:off x="0" y="0"/>
                        <a:ext cx="9262745" cy="998220"/>
                      </a:xfrm>
                      <a:custGeom>
                        <a:avLst/>
                        <a:gdLst>
                          <a:gd name="connsiteX0" fmla="*/ 906505 w 9259314"/>
                          <a:gd name="connsiteY0" fmla="*/ 583686 h 1511710"/>
                          <a:gd name="connsiteX1" fmla="*/ 2735305 w 9259314"/>
                          <a:gd name="connsiteY1" fmla="*/ 211 h 1511710"/>
                          <a:gd name="connsiteX2" fmla="*/ 5252082 w 9259314"/>
                          <a:gd name="connsiteY2" fmla="*/ 644646 h 1511710"/>
                          <a:gd name="connsiteX3" fmla="*/ 6410322 w 9259314"/>
                          <a:gd name="connsiteY3" fmla="*/ 601103 h 1511710"/>
                          <a:gd name="connsiteX4" fmla="*/ 7028631 w 9259314"/>
                          <a:gd name="connsiteY4" fmla="*/ 714314 h 1511710"/>
                          <a:gd name="connsiteX5" fmla="*/ 8448128 w 9259314"/>
                          <a:gd name="connsiteY5" fmla="*/ 217926 h 1511710"/>
                          <a:gd name="connsiteX6" fmla="*/ 8700677 w 9259314"/>
                          <a:gd name="connsiteY6" fmla="*/ 540143 h 1511710"/>
                          <a:gd name="connsiteX7" fmla="*/ 8631008 w 9259314"/>
                          <a:gd name="connsiteY7" fmla="*/ 1402291 h 1511710"/>
                          <a:gd name="connsiteX8" fmla="*/ 566871 w 9259314"/>
                          <a:gd name="connsiteY8" fmla="*/ 1411000 h 1511710"/>
                          <a:gd name="connsiteX9" fmla="*/ 906505 w 9259314"/>
                          <a:gd name="connsiteY9" fmla="*/ 583686 h 1511710"/>
                          <a:gd name="connsiteX0" fmla="*/ 892934 w 9245743"/>
                          <a:gd name="connsiteY0" fmla="*/ 369289 h 1297313"/>
                          <a:gd name="connsiteX1" fmla="*/ 2329832 w 9245743"/>
                          <a:gd name="connsiteY1" fmla="*/ 99407 h 1297313"/>
                          <a:gd name="connsiteX2" fmla="*/ 5238511 w 9245743"/>
                          <a:gd name="connsiteY2" fmla="*/ 430249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369289 h 1297313"/>
                          <a:gd name="connsiteX1" fmla="*/ 2329832 w 9245743"/>
                          <a:gd name="connsiteY1" fmla="*/ 99407 h 1297313"/>
                          <a:gd name="connsiteX2" fmla="*/ 4916289 w 9245743"/>
                          <a:gd name="connsiteY2" fmla="*/ 465083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271502 h 1199526"/>
                          <a:gd name="connsiteX1" fmla="*/ 2329832 w 9245743"/>
                          <a:gd name="connsiteY1" fmla="*/ 1620 h 1199526"/>
                          <a:gd name="connsiteX2" fmla="*/ 4916289 w 9245743"/>
                          <a:gd name="connsiteY2" fmla="*/ 367296 h 1199526"/>
                          <a:gd name="connsiteX3" fmla="*/ 6396751 w 9245743"/>
                          <a:gd name="connsiteY3" fmla="*/ 288919 h 1199526"/>
                          <a:gd name="connsiteX4" fmla="*/ 7015060 w 9245743"/>
                          <a:gd name="connsiteY4" fmla="*/ 402130 h 1199526"/>
                          <a:gd name="connsiteX5" fmla="*/ 8434557 w 9245743"/>
                          <a:gd name="connsiteY5" fmla="*/ 97331 h 1199526"/>
                          <a:gd name="connsiteX6" fmla="*/ 8687106 w 9245743"/>
                          <a:gd name="connsiteY6" fmla="*/ 227959 h 1199526"/>
                          <a:gd name="connsiteX7" fmla="*/ 8617437 w 9245743"/>
                          <a:gd name="connsiteY7" fmla="*/ 1090107 h 1199526"/>
                          <a:gd name="connsiteX8" fmla="*/ 553300 w 9245743"/>
                          <a:gd name="connsiteY8" fmla="*/ 1098816 h 1199526"/>
                          <a:gd name="connsiteX9" fmla="*/ 892934 w 9245743"/>
                          <a:gd name="connsiteY9" fmla="*/ 271502 h 1199526"/>
                          <a:gd name="connsiteX0" fmla="*/ 903751 w 9256560"/>
                          <a:gd name="connsiteY0" fmla="*/ 190064 h 1118088"/>
                          <a:gd name="connsiteX1" fmla="*/ 2654163 w 9256560"/>
                          <a:gd name="connsiteY1" fmla="*/ 307256 h 1118088"/>
                          <a:gd name="connsiteX2" fmla="*/ 4927106 w 9256560"/>
                          <a:gd name="connsiteY2" fmla="*/ 285858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224685 w 9256560"/>
                          <a:gd name="connsiteY3" fmla="*/ 333325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85776 h 1113800"/>
                          <a:gd name="connsiteX1" fmla="*/ 2654163 w 9256560"/>
                          <a:gd name="connsiteY1" fmla="*/ 302968 h 1113800"/>
                          <a:gd name="connsiteX2" fmla="*/ 4500378 w 9256560"/>
                          <a:gd name="connsiteY2" fmla="*/ 204126 h 1113800"/>
                          <a:gd name="connsiteX3" fmla="*/ 6224685 w 9256560"/>
                          <a:gd name="connsiteY3" fmla="*/ 329037 h 1113800"/>
                          <a:gd name="connsiteX4" fmla="*/ 7200051 w 9256560"/>
                          <a:gd name="connsiteY4" fmla="*/ 258321 h 1113800"/>
                          <a:gd name="connsiteX5" fmla="*/ 8445374 w 9256560"/>
                          <a:gd name="connsiteY5" fmla="*/ 11605 h 1113800"/>
                          <a:gd name="connsiteX6" fmla="*/ 8697923 w 9256560"/>
                          <a:gd name="connsiteY6" fmla="*/ 142233 h 1113800"/>
                          <a:gd name="connsiteX7" fmla="*/ 8628254 w 9256560"/>
                          <a:gd name="connsiteY7" fmla="*/ 1004381 h 1113800"/>
                          <a:gd name="connsiteX8" fmla="*/ 564117 w 9256560"/>
                          <a:gd name="connsiteY8" fmla="*/ 1013090 h 1113800"/>
                          <a:gd name="connsiteX9" fmla="*/ 903751 w 9256560"/>
                          <a:gd name="connsiteY9" fmla="*/ 185776 h 1113800"/>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00051 w 9256560"/>
                          <a:gd name="connsiteY4" fmla="*/ 251414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382936 w 9256560"/>
                          <a:gd name="connsiteY4" fmla="*/ 135239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884045 w 9262980"/>
                          <a:gd name="connsiteY0" fmla="*/ 149825 h 1109295"/>
                          <a:gd name="connsiteX1" fmla="*/ 2660583 w 9262980"/>
                          <a:gd name="connsiteY1" fmla="*/ 296061 h 1109295"/>
                          <a:gd name="connsiteX2" fmla="*/ 4376168 w 9262980"/>
                          <a:gd name="connsiteY2" fmla="*/ 119770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9262980" h="1109295">
                            <a:moveTo>
                              <a:pt x="884045" y="149825"/>
                            </a:moveTo>
                            <a:cubicBezTo>
                              <a:pt x="1232386" y="31471"/>
                              <a:pt x="2078563" y="301070"/>
                              <a:pt x="2660583" y="296061"/>
                            </a:cubicBezTo>
                            <a:cubicBezTo>
                              <a:pt x="3242603" y="291052"/>
                              <a:pt x="3781081" y="115425"/>
                              <a:pt x="4376168" y="119770"/>
                            </a:cubicBezTo>
                            <a:cubicBezTo>
                              <a:pt x="4971255" y="124115"/>
                              <a:pt x="5728907" y="319552"/>
                              <a:pt x="6231105" y="322130"/>
                            </a:cubicBezTo>
                            <a:cubicBezTo>
                              <a:pt x="6733303" y="324708"/>
                              <a:pt x="7026150" y="162652"/>
                              <a:pt x="7389356" y="135239"/>
                            </a:cubicBezTo>
                            <a:cubicBezTo>
                              <a:pt x="7752562" y="107826"/>
                              <a:pt x="8233268" y="179408"/>
                              <a:pt x="8410341" y="157651"/>
                            </a:cubicBezTo>
                            <a:cubicBezTo>
                              <a:pt x="8587414" y="135894"/>
                              <a:pt x="8402794" y="8419"/>
                              <a:pt x="8451794" y="4698"/>
                            </a:cubicBezTo>
                            <a:cubicBezTo>
                              <a:pt x="8500794" y="977"/>
                              <a:pt x="8673863" y="-30137"/>
                              <a:pt x="8704343" y="135326"/>
                            </a:cubicBezTo>
                            <a:cubicBezTo>
                              <a:pt x="8734823" y="300789"/>
                              <a:pt x="9990308" y="852331"/>
                              <a:pt x="8634674" y="997474"/>
                            </a:cubicBezTo>
                            <a:cubicBezTo>
                              <a:pt x="7279040" y="1142617"/>
                              <a:pt x="1862308" y="1147458"/>
                              <a:pt x="570537" y="1006183"/>
                            </a:cubicBezTo>
                            <a:cubicBezTo>
                              <a:pt x="-721234" y="864908"/>
                              <a:pt x="535704" y="268179"/>
                              <a:pt x="884045" y="149825"/>
                            </a:cubicBezTo>
                            <a:close/>
                          </a:path>
                        </a:pathLst>
                      </a:custGeom>
                      <a:solidFill>
                        <a:srgbClr val="2A2D3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sdt>
                          <w:sdtPr>
                            <w:rPr>
                              <w:rStyle w:val="PageNumber"/>
                              <w:b/>
                              <w:bCs/>
                              <w:color w:val="FFC000"/>
                              <w:sz w:val="22"/>
                              <w:szCs w:val="22"/>
                            </w:rPr>
                            <w:id w:val="-1933497296"/>
                            <w:docPartObj>
                              <w:docPartGallery w:val="Page Numbers (Bottom of Page)"/>
                              <w:docPartUnique/>
                            </w:docPartObj>
                          </w:sdtPr>
                          <w:sdtContent>
                            <w:p w14:paraId="52E1C825" w14:textId="77777777" w:rsidR="00365C33" w:rsidRPr="0002742B" w:rsidRDefault="00365C33" w:rsidP="00365C33">
                              <w:pPr>
                                <w:pStyle w:val="Footer"/>
                                <w:rPr>
                                  <w:rStyle w:val="PageNumber"/>
                                  <w:b/>
                                  <w:bCs/>
                                  <w:color w:val="FFC000"/>
                                  <w:sz w:val="22"/>
                                  <w:szCs w:val="22"/>
                                </w:rPr>
                              </w:pPr>
                              <w:r w:rsidRPr="0002742B">
                                <w:rPr>
                                  <w:rStyle w:val="PageNumber"/>
                                  <w:b/>
                                  <w:bCs/>
                                  <w:color w:val="FFC000"/>
                                  <w:sz w:val="22"/>
                                  <w:szCs w:val="22"/>
                                </w:rPr>
                                <w:fldChar w:fldCharType="begin"/>
                              </w:r>
                              <w:r w:rsidRPr="0002742B">
                                <w:rPr>
                                  <w:rStyle w:val="PageNumber"/>
                                  <w:b/>
                                  <w:bCs/>
                                  <w:color w:val="FFC000"/>
                                  <w:sz w:val="22"/>
                                  <w:szCs w:val="22"/>
                                </w:rPr>
                                <w:instrText xml:space="preserve"> PAGE </w:instrText>
                              </w:r>
                              <w:r w:rsidRPr="0002742B">
                                <w:rPr>
                                  <w:rStyle w:val="PageNumber"/>
                                  <w:b/>
                                  <w:bCs/>
                                  <w:color w:val="FFC000"/>
                                  <w:sz w:val="22"/>
                                  <w:szCs w:val="22"/>
                                </w:rPr>
                                <w:fldChar w:fldCharType="separate"/>
                              </w:r>
                              <w:r>
                                <w:rPr>
                                  <w:rStyle w:val="PageNumber"/>
                                  <w:b/>
                                  <w:bCs/>
                                  <w:color w:val="FFC000"/>
                                  <w:sz w:val="22"/>
                                  <w:szCs w:val="22"/>
                                </w:rPr>
                                <w:t>2</w:t>
                              </w:r>
                              <w:r w:rsidRPr="0002742B">
                                <w:rPr>
                                  <w:rStyle w:val="PageNumber"/>
                                  <w:b/>
                                  <w:bCs/>
                                  <w:color w:val="FFC000"/>
                                  <w:sz w:val="22"/>
                                  <w:szCs w:val="22"/>
                                </w:rPr>
                                <w:fldChar w:fldCharType="end"/>
                              </w:r>
                            </w:p>
                          </w:sdtContent>
                        </w:sdt>
                        <w:p w14:paraId="3AC81E24" w14:textId="77777777" w:rsidR="00474A46" w:rsidRDefault="00474A46" w:rsidP="0047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27278" id="_x0000_s1032" style="position:absolute;margin-left:-89.4pt;margin-top:779.55pt;width:729.35pt;height:78.6pt;z-index:-25166037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9262980,11092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" adj="-11796480,,5400" path="m884045,149825c1232386,31471,2078563,301070,2660583,296061,3242603,291052,3781081,115425,4376168,119770v595087,4345,1352739,199782,1854937,202360c6733303,324708,7026150,162652,7389356,135239v363206,-27413,843912,44169,1020985,22412c8587414,135894,8402794,8419,8451794,4698v49000,-3721,222069,-34835,252549,130628c8734823,300789,9990308,852331,8634674,997474v-1355634,145143,-6772366,149984,-8064137,8709c-721234,864908,535704,268179,884045,149825xe" fillcolor="#2a2d35" stroked="f" strokeweight="1pt">
              <v:stroke joinstyle="miter"/>
              <v:formulas/>
              <v:path arrowok="t" o:connecttype="custom" o:connectlocs="884023,134823;2660516,266416;4376057,107777;6230947,289875;7389169,121697;8410128,141865;8451580,4228;8704122,121776;8634455,897596;570523,905433;884023,134823" o:connectangles="0,0,0,0,0,0,0,0,0,0,0" textboxrect="0,0,9262980,1109295"/>
              <v:textbox>
                <w:txbxContent>
                  <w:sdt>
                    <w:sdtPr>
                      <w:rPr>
                        <w:rStyle w:val="PageNumber"/>
                        <w:b/>
                        <w:bCs/>
                        <w:color w:val="FFC000"/>
                        <w:sz w:val="22"/>
                        <w:szCs w:val="22"/>
                      </w:rPr>
                      <w:id w:val="-1933497296"/>
                      <w:docPartObj>
                        <w:docPartGallery w:val="Page Numbers (Bottom of Page)"/>
                        <w:docPartUnique/>
                      </w:docPartObj>
                    </w:sdtPr>
                    <w:sdtContent>
                      <w:p w14:paraId="52E1C825" w14:textId="77777777" w:rsidR="00365C33" w:rsidRPr="0002742B" w:rsidRDefault="00365C33" w:rsidP="00365C33">
                        <w:pPr>
                          <w:pStyle w:val="Footer"/>
                          <w:rPr>
                            <w:rStyle w:val="PageNumber"/>
                            <w:b/>
                            <w:bCs/>
                            <w:color w:val="FFC000"/>
                            <w:sz w:val="22"/>
                            <w:szCs w:val="22"/>
                          </w:rPr>
                        </w:pPr>
                        <w:r w:rsidRPr="0002742B">
                          <w:rPr>
                            <w:rStyle w:val="PageNumber"/>
                            <w:b/>
                            <w:bCs/>
                            <w:color w:val="FFC000"/>
                            <w:sz w:val="22"/>
                            <w:szCs w:val="22"/>
                          </w:rPr>
                          <w:fldChar w:fldCharType="begin"/>
                        </w:r>
                        <w:r w:rsidRPr="0002742B">
                          <w:rPr>
                            <w:rStyle w:val="PageNumber"/>
                            <w:b/>
                            <w:bCs/>
                            <w:color w:val="FFC000"/>
                            <w:sz w:val="22"/>
                            <w:szCs w:val="22"/>
                          </w:rPr>
                          <w:instrText xml:space="preserve"> PAGE </w:instrText>
                        </w:r>
                        <w:r w:rsidRPr="0002742B">
                          <w:rPr>
                            <w:rStyle w:val="PageNumber"/>
                            <w:b/>
                            <w:bCs/>
                            <w:color w:val="FFC000"/>
                            <w:sz w:val="22"/>
                            <w:szCs w:val="22"/>
                          </w:rPr>
                          <w:fldChar w:fldCharType="separate"/>
                        </w:r>
                        <w:r>
                          <w:rPr>
                            <w:rStyle w:val="PageNumber"/>
                            <w:b/>
                            <w:bCs/>
                            <w:color w:val="FFC000"/>
                            <w:sz w:val="22"/>
                            <w:szCs w:val="22"/>
                          </w:rPr>
                          <w:t>2</w:t>
                        </w:r>
                        <w:r w:rsidRPr="0002742B">
                          <w:rPr>
                            <w:rStyle w:val="PageNumber"/>
                            <w:b/>
                            <w:bCs/>
                            <w:color w:val="FFC000"/>
                            <w:sz w:val="22"/>
                            <w:szCs w:val="22"/>
                          </w:rPr>
                          <w:fldChar w:fldCharType="end"/>
                        </w:r>
                      </w:p>
                    </w:sdtContent>
                  </w:sdt>
                  <w:p w14:paraId="3AC81E24" w14:textId="77777777" w:rsidR="00474A46" w:rsidRDefault="00474A46" w:rsidP="00474A46"/>
                </w:txbxContent>
              </v:textbox>
              <w10:wrap anchory="page"/>
            </v:shape>
          </w:pict>
        </mc:Fallback>
      </mc:AlternateContent>
    </w:r>
    <w:r w:rsidR="00265D71">
      <w:rPr>
        <w:noProof/>
        <w:color w:val="F3BF49"/>
      </w:rPr>
      <mc:AlternateContent>
        <mc:Choice Requires="wps">
          <w:drawing>
            <wp:anchor distT="0" distB="0" distL="114300" distR="114300" simplePos="0" relativeHeight="251692032" behindDoc="0" locked="0" layoutInCell="1" allowOverlap="1" wp14:anchorId="7107E03B" wp14:editId="3196B198">
              <wp:simplePos x="0" y="0"/>
              <wp:positionH relativeFrom="column">
                <wp:posOffset>3310890</wp:posOffset>
              </wp:positionH>
              <wp:positionV relativeFrom="paragraph">
                <wp:posOffset>229808</wp:posOffset>
              </wp:positionV>
              <wp:extent cx="3380288" cy="340962"/>
              <wp:effectExtent l="0" t="0" r="0" b="0"/>
              <wp:wrapNone/>
              <wp:docPr id="733401308" name="Text Box 1"/>
              <wp:cNvGraphicFramePr/>
              <a:graphic xmlns:a="http://schemas.openxmlformats.org/drawingml/2006/main">
                <a:graphicData uri="http://schemas.microsoft.com/office/word/2010/wordprocessingShape">
                  <wps:wsp>
                    <wps:cNvSpPr txBox="1"/>
                    <wps:spPr>
                      <a:xfrm>
                        <a:off x="0" y="0"/>
                        <a:ext cx="3380288" cy="340962"/>
                      </a:xfrm>
                      <a:prstGeom prst="rect">
                        <a:avLst/>
                      </a:prstGeom>
                      <a:noFill/>
                      <a:ln w="6350">
                        <a:noFill/>
                      </a:ln>
                    </wps:spPr>
                    <wps:txbx>
                      <w:txbxContent>
                        <w:p w14:paraId="6B5033CD" w14:textId="77777777" w:rsidR="00265D71" w:rsidRPr="0002742B" w:rsidRDefault="00265D71" w:rsidP="00474A46">
                          <w:pPr>
                            <w:jc w:val="right"/>
                            <w:rPr>
                              <w:color w:val="EBE9F4" w:themeColor="background2"/>
                              <w:sz w:val="22"/>
                              <w:szCs w:val="22"/>
                            </w:rPr>
                          </w:pPr>
                          <w:r w:rsidRPr="0002742B">
                            <w:rPr>
                              <w:color w:val="EBE9F4" w:themeColor="background2"/>
                              <w:sz w:val="22"/>
                              <w:szCs w:val="22"/>
                            </w:rPr>
                            <w:t>venturo.co.za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107E03B" id="_x0000_t202" coordsize="21600,21600" o:spt="202" path="m,l,21600r21600,l21600,xe">
              <v:stroke joinstyle="miter"/>
              <v:path gradientshapeok="t" o:connecttype="rect"/>
            </v:shapetype>
            <v:shape id="_x0000_s1033" type="#_x0000_t202" style="position:absolute;margin-left:260.7pt;margin-top:18.1pt;width:266.15pt;height:26.8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" filled="f" stroked="f" strokeweight=".5pt">
              <v:textbox>
                <w:txbxContent>
                  <w:p w14:paraId="6B5033CD" w14:textId="77777777" w:rsidR="00265D71" w:rsidRPr="0002742B" w:rsidRDefault="00265D71" w:rsidP="00474A46">
                    <w:pPr>
                      <w:jc w:val="right"/>
                      <w:rPr>
                        <w:color w:val="EBE9F4" w:themeColor="background2"/>
                        <w:sz w:val="22"/>
                        <w:szCs w:val="22"/>
                      </w:rPr>
                    </w:pPr>
                    <w:r w:rsidRPr="0002742B">
                      <w:rPr>
                        <w:color w:val="EBE9F4" w:themeColor="background2"/>
                        <w:sz w:val="22"/>
                        <w:szCs w:val="22"/>
                      </w:rPr>
                      <w:t>venturo.co.za</w:t>
                    </w:r>
                  </w:p>
                </w:txbxContent>
              </v:textbox>
            </v:shape>
          </w:pict>
        </mc:Fallback>
      </mc:AlternateContent>
    </w:r>
    <w:r w:rsidR="00474A46" w:rsidRPr="001E241A">
      <w:rPr>
        <w:noProof/>
      </w:rPr>
      <mc:AlternateContent>
        <mc:Choice Requires="wps">
          <w:drawing>
            <wp:anchor distT="0" distB="0" distL="114300" distR="114300" simplePos="0" relativeHeight="251655764" behindDoc="1" locked="0" layoutInCell="1" allowOverlap="1" wp14:anchorId="0B2118BC" wp14:editId="23B242F8">
              <wp:simplePos x="0" y="0"/>
              <wp:positionH relativeFrom="column">
                <wp:posOffset>-1214120</wp:posOffset>
              </wp:positionH>
              <wp:positionV relativeFrom="page">
                <wp:posOffset>9822180</wp:posOffset>
              </wp:positionV>
              <wp:extent cx="9246235" cy="983615"/>
              <wp:effectExtent l="0" t="0" r="0" b="0"/>
              <wp:wrapNone/>
              <wp:docPr id="1047774519" name="Freeform 2"/>
              <wp:cNvGraphicFramePr/>
              <a:graphic xmlns:a="http://schemas.openxmlformats.org/drawingml/2006/main">
                <a:graphicData uri="http://schemas.microsoft.com/office/word/2010/wordprocessingShape">
                  <wps:wsp>
                    <wps:cNvSpPr/>
                    <wps:spPr>
                      <a:xfrm>
                        <a:off x="0" y="0"/>
                        <a:ext cx="9246235" cy="983615"/>
                      </a:xfrm>
                      <a:custGeom>
                        <a:avLst/>
                        <a:gdLst>
                          <a:gd name="connsiteX0" fmla="*/ 906505 w 9259314"/>
                          <a:gd name="connsiteY0" fmla="*/ 583686 h 1511710"/>
                          <a:gd name="connsiteX1" fmla="*/ 2735305 w 9259314"/>
                          <a:gd name="connsiteY1" fmla="*/ 211 h 1511710"/>
                          <a:gd name="connsiteX2" fmla="*/ 5252082 w 9259314"/>
                          <a:gd name="connsiteY2" fmla="*/ 644646 h 1511710"/>
                          <a:gd name="connsiteX3" fmla="*/ 6410322 w 9259314"/>
                          <a:gd name="connsiteY3" fmla="*/ 601103 h 1511710"/>
                          <a:gd name="connsiteX4" fmla="*/ 7028631 w 9259314"/>
                          <a:gd name="connsiteY4" fmla="*/ 714314 h 1511710"/>
                          <a:gd name="connsiteX5" fmla="*/ 8448128 w 9259314"/>
                          <a:gd name="connsiteY5" fmla="*/ 217926 h 1511710"/>
                          <a:gd name="connsiteX6" fmla="*/ 8700677 w 9259314"/>
                          <a:gd name="connsiteY6" fmla="*/ 540143 h 1511710"/>
                          <a:gd name="connsiteX7" fmla="*/ 8631008 w 9259314"/>
                          <a:gd name="connsiteY7" fmla="*/ 1402291 h 1511710"/>
                          <a:gd name="connsiteX8" fmla="*/ 566871 w 9259314"/>
                          <a:gd name="connsiteY8" fmla="*/ 1411000 h 1511710"/>
                          <a:gd name="connsiteX9" fmla="*/ 906505 w 9259314"/>
                          <a:gd name="connsiteY9" fmla="*/ 583686 h 1511710"/>
                          <a:gd name="connsiteX0" fmla="*/ 892934 w 9245743"/>
                          <a:gd name="connsiteY0" fmla="*/ 369289 h 1297313"/>
                          <a:gd name="connsiteX1" fmla="*/ 2329832 w 9245743"/>
                          <a:gd name="connsiteY1" fmla="*/ 99407 h 1297313"/>
                          <a:gd name="connsiteX2" fmla="*/ 5238511 w 9245743"/>
                          <a:gd name="connsiteY2" fmla="*/ 430249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369289 h 1297313"/>
                          <a:gd name="connsiteX1" fmla="*/ 2329832 w 9245743"/>
                          <a:gd name="connsiteY1" fmla="*/ 99407 h 1297313"/>
                          <a:gd name="connsiteX2" fmla="*/ 4916289 w 9245743"/>
                          <a:gd name="connsiteY2" fmla="*/ 465083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271502 h 1199526"/>
                          <a:gd name="connsiteX1" fmla="*/ 2329832 w 9245743"/>
                          <a:gd name="connsiteY1" fmla="*/ 1620 h 1199526"/>
                          <a:gd name="connsiteX2" fmla="*/ 4916289 w 9245743"/>
                          <a:gd name="connsiteY2" fmla="*/ 367296 h 1199526"/>
                          <a:gd name="connsiteX3" fmla="*/ 6396751 w 9245743"/>
                          <a:gd name="connsiteY3" fmla="*/ 288919 h 1199526"/>
                          <a:gd name="connsiteX4" fmla="*/ 7015060 w 9245743"/>
                          <a:gd name="connsiteY4" fmla="*/ 402130 h 1199526"/>
                          <a:gd name="connsiteX5" fmla="*/ 8434557 w 9245743"/>
                          <a:gd name="connsiteY5" fmla="*/ 97331 h 1199526"/>
                          <a:gd name="connsiteX6" fmla="*/ 8687106 w 9245743"/>
                          <a:gd name="connsiteY6" fmla="*/ 227959 h 1199526"/>
                          <a:gd name="connsiteX7" fmla="*/ 8617437 w 9245743"/>
                          <a:gd name="connsiteY7" fmla="*/ 1090107 h 1199526"/>
                          <a:gd name="connsiteX8" fmla="*/ 553300 w 9245743"/>
                          <a:gd name="connsiteY8" fmla="*/ 1098816 h 1199526"/>
                          <a:gd name="connsiteX9" fmla="*/ 892934 w 9245743"/>
                          <a:gd name="connsiteY9" fmla="*/ 271502 h 1199526"/>
                          <a:gd name="connsiteX0" fmla="*/ 903751 w 9256560"/>
                          <a:gd name="connsiteY0" fmla="*/ 190064 h 1118088"/>
                          <a:gd name="connsiteX1" fmla="*/ 2654163 w 9256560"/>
                          <a:gd name="connsiteY1" fmla="*/ 307256 h 1118088"/>
                          <a:gd name="connsiteX2" fmla="*/ 4927106 w 9256560"/>
                          <a:gd name="connsiteY2" fmla="*/ 285858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224685 w 9256560"/>
                          <a:gd name="connsiteY3" fmla="*/ 333325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85776 h 1113800"/>
                          <a:gd name="connsiteX1" fmla="*/ 2654163 w 9256560"/>
                          <a:gd name="connsiteY1" fmla="*/ 302968 h 1113800"/>
                          <a:gd name="connsiteX2" fmla="*/ 4500378 w 9256560"/>
                          <a:gd name="connsiteY2" fmla="*/ 204126 h 1113800"/>
                          <a:gd name="connsiteX3" fmla="*/ 6224685 w 9256560"/>
                          <a:gd name="connsiteY3" fmla="*/ 329037 h 1113800"/>
                          <a:gd name="connsiteX4" fmla="*/ 7200051 w 9256560"/>
                          <a:gd name="connsiteY4" fmla="*/ 258321 h 1113800"/>
                          <a:gd name="connsiteX5" fmla="*/ 8445374 w 9256560"/>
                          <a:gd name="connsiteY5" fmla="*/ 11605 h 1113800"/>
                          <a:gd name="connsiteX6" fmla="*/ 8697923 w 9256560"/>
                          <a:gd name="connsiteY6" fmla="*/ 142233 h 1113800"/>
                          <a:gd name="connsiteX7" fmla="*/ 8628254 w 9256560"/>
                          <a:gd name="connsiteY7" fmla="*/ 1004381 h 1113800"/>
                          <a:gd name="connsiteX8" fmla="*/ 564117 w 9256560"/>
                          <a:gd name="connsiteY8" fmla="*/ 1013090 h 1113800"/>
                          <a:gd name="connsiteX9" fmla="*/ 903751 w 9256560"/>
                          <a:gd name="connsiteY9" fmla="*/ 185776 h 1113800"/>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00051 w 9256560"/>
                          <a:gd name="connsiteY4" fmla="*/ 251414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382936 w 9256560"/>
                          <a:gd name="connsiteY4" fmla="*/ 135239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884045 w 9262980"/>
                          <a:gd name="connsiteY0" fmla="*/ 149825 h 1109295"/>
                          <a:gd name="connsiteX1" fmla="*/ 2660583 w 9262980"/>
                          <a:gd name="connsiteY1" fmla="*/ 296061 h 1109295"/>
                          <a:gd name="connsiteX2" fmla="*/ 4376168 w 9262980"/>
                          <a:gd name="connsiteY2" fmla="*/ 119770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 name="connsiteX0" fmla="*/ 884045 w 9262980"/>
                          <a:gd name="connsiteY0" fmla="*/ 149825 h 1109295"/>
                          <a:gd name="connsiteX1" fmla="*/ 2660583 w 9262980"/>
                          <a:gd name="connsiteY1" fmla="*/ 296061 h 1109295"/>
                          <a:gd name="connsiteX2" fmla="*/ 4393585 w 9262980"/>
                          <a:gd name="connsiteY2" fmla="*/ 487519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 name="connsiteX0" fmla="*/ 884356 w 9263291"/>
                          <a:gd name="connsiteY0" fmla="*/ 149825 h 1109295"/>
                          <a:gd name="connsiteX1" fmla="*/ 2669603 w 9263291"/>
                          <a:gd name="connsiteY1" fmla="*/ 150896 h 1109295"/>
                          <a:gd name="connsiteX2" fmla="*/ 4393896 w 9263291"/>
                          <a:gd name="connsiteY2" fmla="*/ 487519 h 1109295"/>
                          <a:gd name="connsiteX3" fmla="*/ 6231416 w 9263291"/>
                          <a:gd name="connsiteY3" fmla="*/ 322130 h 1109295"/>
                          <a:gd name="connsiteX4" fmla="*/ 7389667 w 9263291"/>
                          <a:gd name="connsiteY4" fmla="*/ 135239 h 1109295"/>
                          <a:gd name="connsiteX5" fmla="*/ 8410652 w 9263291"/>
                          <a:gd name="connsiteY5" fmla="*/ 157651 h 1109295"/>
                          <a:gd name="connsiteX6" fmla="*/ 8452105 w 9263291"/>
                          <a:gd name="connsiteY6" fmla="*/ 4698 h 1109295"/>
                          <a:gd name="connsiteX7" fmla="*/ 8704654 w 9263291"/>
                          <a:gd name="connsiteY7" fmla="*/ 135326 h 1109295"/>
                          <a:gd name="connsiteX8" fmla="*/ 8634985 w 9263291"/>
                          <a:gd name="connsiteY8" fmla="*/ 997474 h 1109295"/>
                          <a:gd name="connsiteX9" fmla="*/ 570848 w 9263291"/>
                          <a:gd name="connsiteY9" fmla="*/ 1006183 h 1109295"/>
                          <a:gd name="connsiteX10" fmla="*/ 884356 w 9263291"/>
                          <a:gd name="connsiteY10" fmla="*/ 149825 h 1109295"/>
                          <a:gd name="connsiteX0" fmla="*/ 920030 w 9246710"/>
                          <a:gd name="connsiteY0" fmla="*/ 411121 h 1093248"/>
                          <a:gd name="connsiteX1" fmla="*/ 2653022 w 9246710"/>
                          <a:gd name="connsiteY1" fmla="*/ 150896 h 1093248"/>
                          <a:gd name="connsiteX2" fmla="*/ 4377315 w 9246710"/>
                          <a:gd name="connsiteY2" fmla="*/ 487519 h 1093248"/>
                          <a:gd name="connsiteX3" fmla="*/ 6214835 w 9246710"/>
                          <a:gd name="connsiteY3" fmla="*/ 322130 h 1093248"/>
                          <a:gd name="connsiteX4" fmla="*/ 7373086 w 9246710"/>
                          <a:gd name="connsiteY4" fmla="*/ 135239 h 1093248"/>
                          <a:gd name="connsiteX5" fmla="*/ 8394071 w 9246710"/>
                          <a:gd name="connsiteY5" fmla="*/ 157651 h 1093248"/>
                          <a:gd name="connsiteX6" fmla="*/ 8435524 w 9246710"/>
                          <a:gd name="connsiteY6" fmla="*/ 4698 h 1093248"/>
                          <a:gd name="connsiteX7" fmla="*/ 8688073 w 9246710"/>
                          <a:gd name="connsiteY7" fmla="*/ 135326 h 1093248"/>
                          <a:gd name="connsiteX8" fmla="*/ 8618404 w 9246710"/>
                          <a:gd name="connsiteY8" fmla="*/ 997474 h 1093248"/>
                          <a:gd name="connsiteX9" fmla="*/ 554267 w 9246710"/>
                          <a:gd name="connsiteY9" fmla="*/ 1006183 h 1093248"/>
                          <a:gd name="connsiteX10" fmla="*/ 920030 w 9246710"/>
                          <a:gd name="connsiteY10" fmla="*/ 411121 h 1093248"/>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7373086 w 9246710"/>
                          <a:gd name="connsiteY4" fmla="*/ 135239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6972470 w 9246710"/>
                          <a:gd name="connsiteY4" fmla="*/ 319143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6754744 w 9246710"/>
                          <a:gd name="connsiteY4" fmla="*/ 270747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54744 w 9246710"/>
                          <a:gd name="connsiteY4" fmla="*/ 270747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589272 w 9246710"/>
                          <a:gd name="connsiteY4" fmla="*/ 241709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02490 w 9246710"/>
                          <a:gd name="connsiteY4" fmla="*/ 144916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02490 w 9246710"/>
                          <a:gd name="connsiteY4" fmla="*/ 144916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441220 w 9246710"/>
                          <a:gd name="connsiteY4" fmla="*/ 241708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4812684 w 9246710"/>
                          <a:gd name="connsiteY3" fmla="*/ 525394 h 1093247"/>
                          <a:gd name="connsiteX4" fmla="*/ 6441220 w 9246710"/>
                          <a:gd name="connsiteY4" fmla="*/ 241708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9246710" h="1093247">
                            <a:moveTo>
                              <a:pt x="920030" y="411121"/>
                            </a:moveTo>
                            <a:cubicBezTo>
                              <a:pt x="1269823" y="268573"/>
                              <a:pt x="2076808" y="138163"/>
                              <a:pt x="2653022" y="150896"/>
                            </a:cubicBezTo>
                            <a:cubicBezTo>
                              <a:pt x="3229236" y="163629"/>
                              <a:pt x="4017371" y="425103"/>
                              <a:pt x="4377315" y="487519"/>
                            </a:cubicBezTo>
                            <a:cubicBezTo>
                              <a:pt x="4737259" y="549935"/>
                              <a:pt x="4468700" y="566362"/>
                              <a:pt x="4812684" y="525394"/>
                            </a:cubicBezTo>
                            <a:cubicBezTo>
                              <a:pt x="5156668" y="484426"/>
                              <a:pt x="5849891" y="242161"/>
                              <a:pt x="6441220" y="241708"/>
                            </a:cubicBezTo>
                            <a:cubicBezTo>
                              <a:pt x="7032549" y="241255"/>
                              <a:pt x="8078727" y="520555"/>
                              <a:pt x="8360657" y="522677"/>
                            </a:cubicBezTo>
                            <a:cubicBezTo>
                              <a:pt x="8642587" y="524799"/>
                              <a:pt x="8381593" y="243981"/>
                              <a:pt x="8394071" y="157651"/>
                            </a:cubicBezTo>
                            <a:cubicBezTo>
                              <a:pt x="8406549" y="71321"/>
                              <a:pt x="8386524" y="8419"/>
                              <a:pt x="8435524" y="4698"/>
                            </a:cubicBezTo>
                            <a:cubicBezTo>
                              <a:pt x="8484524" y="977"/>
                              <a:pt x="8657593" y="-30137"/>
                              <a:pt x="8688073" y="135326"/>
                            </a:cubicBezTo>
                            <a:cubicBezTo>
                              <a:pt x="8718553" y="300789"/>
                              <a:pt x="9974038" y="852331"/>
                              <a:pt x="8618404" y="997474"/>
                            </a:cubicBezTo>
                            <a:cubicBezTo>
                              <a:pt x="7262770" y="1142617"/>
                              <a:pt x="1837329" y="1103908"/>
                              <a:pt x="554267" y="1006183"/>
                            </a:cubicBezTo>
                            <a:cubicBezTo>
                              <a:pt x="-728795" y="908458"/>
                              <a:pt x="570237" y="553669"/>
                              <a:pt x="920030" y="411121"/>
                            </a:cubicBezTo>
                            <a:close/>
                          </a:path>
                        </a:pathLst>
                      </a:custGeom>
                      <a:gradFill>
                        <a:gsLst>
                          <a:gs pos="0">
                            <a:schemeClr val="accent1"/>
                          </a:gs>
                          <a:gs pos="100000">
                            <a:schemeClr val="accent4"/>
                          </a:gs>
                        </a:gsLst>
                        <a:lin ang="10800000" scaled="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5C6893" w14:textId="77777777" w:rsidR="00474A46" w:rsidRPr="00B1203C" w:rsidRDefault="00474A46" w:rsidP="00474A46">
                          <w:pP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118BC" id="_x0000_s1034" style="position:absolute;margin-left:-95.6pt;margin-top:773.4pt;width:728.05pt;height:77.45pt;z-index:-2516607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9246710,109324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" adj="-11796480,,5400" path="m920030,411121c1269823,268573,2076808,138163,2653022,150896v576214,12733,1364349,274207,1724293,336623c4737259,549935,4468700,566362,4812684,525394,5156668,484426,5849891,242161,6441220,241708v591329,-453,1637507,278847,1919437,280969c8642587,524799,8381593,243981,8394071,157651,8406549,71321,8386524,8419,8435524,4698v49000,-3721,222069,-34835,252549,130628c8718553,300789,9974038,852331,8618404,997474v-1355634,145143,-6781075,106434,-8064137,8709c-728795,908458,570237,553669,920030,411121xe" fillcolor="#ffc000 [3204]" stroked="f" strokeweight="1pt">
              <v:fill color2="#d64632 [3207]" angle="270" focus="100%" type="gradient">
                <o:fill v:ext="view" type="gradientUnscaled"/>
              </v:fill>
              <v:stroke joinstyle="miter"/>
              <v:formulas/>
              <v:path arrowok="t" o:connecttype="custom" o:connectlocs="919983,369893;2652886,135764;4377090,438630;4812437,472707;6440889,217469;8360228,470262;8393640,141842;8435091,4227;8687627,121755;8617961,897446;554239,905282;919983,369893" o:connectangles="0,0,0,0,0,0,0,0,0,0,0,0" textboxrect="0,0,9246710,1093247"/>
              <v:textbox>
                <w:txbxContent>
                  <w:p w14:paraId="7B5C6893" w14:textId="77777777" w:rsidR="00474A46" w:rsidRPr="00B1203C" w:rsidRDefault="00474A46" w:rsidP="00474A46">
                    <w:pPr>
                      <w:rPr>
                        <w:b/>
                      </w:rPr>
                    </w:pPr>
                  </w:p>
                </w:txbxContent>
              </v:textbox>
              <w10:wrap anchory="page"/>
            </v:shape>
          </w:pict>
        </mc:Fallback>
      </mc:AlternateContent>
    </w:r>
    <w:r w:rsidR="006F48AF">
      <w:rPr>
        <w:noProof/>
      </w:rPr>
      <mc:AlternateContent>
        <mc:Choice Requires="wps">
          <w:drawing>
            <wp:anchor distT="0" distB="0" distL="114300" distR="114300" simplePos="0" relativeHeight="251685888" behindDoc="1" locked="0" layoutInCell="1" allowOverlap="1" wp14:anchorId="4103239A" wp14:editId="201D2A14">
              <wp:simplePos x="0" y="0"/>
              <wp:positionH relativeFrom="column">
                <wp:posOffset>-526472</wp:posOffset>
              </wp:positionH>
              <wp:positionV relativeFrom="paragraph">
                <wp:posOffset>-2370282</wp:posOffset>
              </wp:positionV>
              <wp:extent cx="812364" cy="2034032"/>
              <wp:effectExtent l="12700" t="12700" r="38735" b="10795"/>
              <wp:wrapNone/>
              <wp:docPr id="1392252839" name="Freeform 4"/>
              <wp:cNvGraphicFramePr/>
              <a:graphic xmlns:a="http://schemas.openxmlformats.org/drawingml/2006/main">
                <a:graphicData uri="http://schemas.microsoft.com/office/word/2010/wordprocessingShape">
                  <wps:wsp>
                    <wps:cNvSpPr/>
                    <wps:spPr>
                      <a:xfrm>
                        <a:off x="0" y="0"/>
                        <a:ext cx="812364" cy="2034032"/>
                      </a:xfrm>
                      <a:custGeom>
                        <a:avLst/>
                        <a:gdLst>
                          <a:gd name="connsiteX0" fmla="*/ 0 w 3997235"/>
                          <a:gd name="connsiteY0" fmla="*/ 4267200 h 4267200"/>
                          <a:gd name="connsiteX1" fmla="*/ 627018 w 3997235"/>
                          <a:gd name="connsiteY1" fmla="*/ 2934789 h 4267200"/>
                          <a:gd name="connsiteX2" fmla="*/ 2804160 w 3997235"/>
                          <a:gd name="connsiteY2" fmla="*/ 2055223 h 4267200"/>
                          <a:gd name="connsiteX3" fmla="*/ 3274423 w 3997235"/>
                          <a:gd name="connsiteY3" fmla="*/ 600892 h 4267200"/>
                          <a:gd name="connsiteX4" fmla="*/ 3997235 w 3997235"/>
                          <a:gd name="connsiteY4" fmla="*/ 0 h 4267200"/>
                          <a:gd name="connsiteX0" fmla="*/ 0 w 3997235"/>
                          <a:gd name="connsiteY0" fmla="*/ 4267200 h 4267200"/>
                          <a:gd name="connsiteX1" fmla="*/ 627018 w 3997235"/>
                          <a:gd name="connsiteY1" fmla="*/ 2934789 h 4267200"/>
                          <a:gd name="connsiteX2" fmla="*/ 2804160 w 3997235"/>
                          <a:gd name="connsiteY2" fmla="*/ 2055223 h 4267200"/>
                          <a:gd name="connsiteX3" fmla="*/ 2986837 w 3997235"/>
                          <a:gd name="connsiteY3" fmla="*/ 290341 h 4267200"/>
                          <a:gd name="connsiteX4" fmla="*/ 3997235 w 3997235"/>
                          <a:gd name="connsiteY4" fmla="*/ 0 h 4267200"/>
                          <a:gd name="connsiteX0" fmla="*/ 0 w 3997235"/>
                          <a:gd name="connsiteY0" fmla="*/ 4348184 h 4348184"/>
                          <a:gd name="connsiteX1" fmla="*/ 627018 w 3997235"/>
                          <a:gd name="connsiteY1" fmla="*/ 3015773 h 4348184"/>
                          <a:gd name="connsiteX2" fmla="*/ 2804160 w 3997235"/>
                          <a:gd name="connsiteY2" fmla="*/ 2136207 h 4348184"/>
                          <a:gd name="connsiteX3" fmla="*/ 2986837 w 3997235"/>
                          <a:gd name="connsiteY3" fmla="*/ 371325 h 4348184"/>
                          <a:gd name="connsiteX4" fmla="*/ 3997235 w 3997235"/>
                          <a:gd name="connsiteY4" fmla="*/ 80984 h 4348184"/>
                          <a:gd name="connsiteX0" fmla="*/ 0 w 3997235"/>
                          <a:gd name="connsiteY0" fmla="*/ 4348184 h 4348184"/>
                          <a:gd name="connsiteX1" fmla="*/ 627018 w 3997235"/>
                          <a:gd name="connsiteY1" fmla="*/ 3015773 h 4348184"/>
                          <a:gd name="connsiteX2" fmla="*/ 2712132 w 3997235"/>
                          <a:gd name="connsiteY2" fmla="*/ 1739364 h 4348184"/>
                          <a:gd name="connsiteX3" fmla="*/ 2986837 w 3997235"/>
                          <a:gd name="connsiteY3" fmla="*/ 371325 h 4348184"/>
                          <a:gd name="connsiteX4" fmla="*/ 3997235 w 3997235"/>
                          <a:gd name="connsiteY4" fmla="*/ 80984 h 4348184"/>
                          <a:gd name="connsiteX0" fmla="*/ 1012958 w 3388205"/>
                          <a:gd name="connsiteY0" fmla="*/ 4348187 h 4348187"/>
                          <a:gd name="connsiteX1" fmla="*/ 17988 w 3388205"/>
                          <a:gd name="connsiteY1" fmla="*/ 3015773 h 4348187"/>
                          <a:gd name="connsiteX2" fmla="*/ 2103102 w 3388205"/>
                          <a:gd name="connsiteY2" fmla="*/ 1739364 h 4348187"/>
                          <a:gd name="connsiteX3" fmla="*/ 2377807 w 3388205"/>
                          <a:gd name="connsiteY3" fmla="*/ 371325 h 4348187"/>
                          <a:gd name="connsiteX4" fmla="*/ 3388205 w 3388205"/>
                          <a:gd name="connsiteY4" fmla="*/ 80984 h 4348187"/>
                          <a:gd name="connsiteX0" fmla="*/ 1024068 w 3399315"/>
                          <a:gd name="connsiteY0" fmla="*/ 4348187 h 4348187"/>
                          <a:gd name="connsiteX1" fmla="*/ 29098 w 3399315"/>
                          <a:gd name="connsiteY1" fmla="*/ 3015773 h 4348187"/>
                          <a:gd name="connsiteX2" fmla="*/ 2114212 w 3399315"/>
                          <a:gd name="connsiteY2" fmla="*/ 1739364 h 4348187"/>
                          <a:gd name="connsiteX3" fmla="*/ 2388917 w 3399315"/>
                          <a:gd name="connsiteY3" fmla="*/ 371325 h 4348187"/>
                          <a:gd name="connsiteX4" fmla="*/ 3399315 w 3399315"/>
                          <a:gd name="connsiteY4" fmla="*/ 80984 h 4348187"/>
                          <a:gd name="connsiteX0" fmla="*/ 287944 w 2663191"/>
                          <a:gd name="connsiteY0" fmla="*/ 4348187 h 4348187"/>
                          <a:gd name="connsiteX1" fmla="*/ 201835 w 2663191"/>
                          <a:gd name="connsiteY1" fmla="*/ 2854737 h 4348187"/>
                          <a:gd name="connsiteX2" fmla="*/ 1378088 w 2663191"/>
                          <a:gd name="connsiteY2" fmla="*/ 1739364 h 4348187"/>
                          <a:gd name="connsiteX3" fmla="*/ 1652793 w 2663191"/>
                          <a:gd name="connsiteY3" fmla="*/ 371325 h 4348187"/>
                          <a:gd name="connsiteX4" fmla="*/ 2663191 w 2663191"/>
                          <a:gd name="connsiteY4" fmla="*/ 80984 h 4348187"/>
                          <a:gd name="connsiteX0" fmla="*/ 301964 w 2677211"/>
                          <a:gd name="connsiteY0" fmla="*/ 4348187 h 4348187"/>
                          <a:gd name="connsiteX1" fmla="*/ 215855 w 2677211"/>
                          <a:gd name="connsiteY1" fmla="*/ 2854737 h 4348187"/>
                          <a:gd name="connsiteX2" fmla="*/ 1392108 w 2677211"/>
                          <a:gd name="connsiteY2" fmla="*/ 1739364 h 4348187"/>
                          <a:gd name="connsiteX3" fmla="*/ 1666813 w 2677211"/>
                          <a:gd name="connsiteY3" fmla="*/ 371325 h 4348187"/>
                          <a:gd name="connsiteX4" fmla="*/ 2677211 w 2677211"/>
                          <a:gd name="connsiteY4" fmla="*/ 80984 h 4348187"/>
                          <a:gd name="connsiteX0" fmla="*/ 336065 w 2711312"/>
                          <a:gd name="connsiteY0" fmla="*/ 4348187 h 4348187"/>
                          <a:gd name="connsiteX1" fmla="*/ 249956 w 2711312"/>
                          <a:gd name="connsiteY1" fmla="*/ 2854737 h 4348187"/>
                          <a:gd name="connsiteX2" fmla="*/ 1426209 w 2711312"/>
                          <a:gd name="connsiteY2" fmla="*/ 1739364 h 4348187"/>
                          <a:gd name="connsiteX3" fmla="*/ 1700914 w 2711312"/>
                          <a:gd name="connsiteY3" fmla="*/ 371325 h 4348187"/>
                          <a:gd name="connsiteX4" fmla="*/ 2711312 w 2711312"/>
                          <a:gd name="connsiteY4" fmla="*/ 80984 h 4348187"/>
                          <a:gd name="connsiteX0" fmla="*/ 212008 w 2923320"/>
                          <a:gd name="connsiteY0" fmla="*/ 2072183 h 2856651"/>
                          <a:gd name="connsiteX1" fmla="*/ 461964 w 2923320"/>
                          <a:gd name="connsiteY1" fmla="*/ 2854737 h 2856651"/>
                          <a:gd name="connsiteX2" fmla="*/ 1638217 w 2923320"/>
                          <a:gd name="connsiteY2" fmla="*/ 1739364 h 2856651"/>
                          <a:gd name="connsiteX3" fmla="*/ 1912922 w 2923320"/>
                          <a:gd name="connsiteY3" fmla="*/ 371325 h 2856651"/>
                          <a:gd name="connsiteX4" fmla="*/ 2923320 w 2923320"/>
                          <a:gd name="connsiteY4" fmla="*/ 80984 h 2856651"/>
                          <a:gd name="connsiteX0" fmla="*/ 152317 w 2863629"/>
                          <a:gd name="connsiteY0" fmla="*/ 2072183 h 2072182"/>
                          <a:gd name="connsiteX1" fmla="*/ 764573 w 2863629"/>
                          <a:gd name="connsiteY1" fmla="*/ 1969425 h 2072182"/>
                          <a:gd name="connsiteX2" fmla="*/ 1578526 w 2863629"/>
                          <a:gd name="connsiteY2" fmla="*/ 1739364 h 2072182"/>
                          <a:gd name="connsiteX3" fmla="*/ 1853231 w 2863629"/>
                          <a:gd name="connsiteY3" fmla="*/ 371325 h 2072182"/>
                          <a:gd name="connsiteX4" fmla="*/ 2863629 w 2863629"/>
                          <a:gd name="connsiteY4" fmla="*/ 80984 h 2072182"/>
                          <a:gd name="connsiteX0" fmla="*/ 151275 w 2862587"/>
                          <a:gd name="connsiteY0" fmla="*/ 2072183 h 2532746"/>
                          <a:gd name="connsiteX1" fmla="*/ 763531 w 2862587"/>
                          <a:gd name="connsiteY1" fmla="*/ 1969425 h 2532746"/>
                          <a:gd name="connsiteX2" fmla="*/ 1520279 w 2862587"/>
                          <a:gd name="connsiteY2" fmla="*/ 2472754 h 2532746"/>
                          <a:gd name="connsiteX3" fmla="*/ 1852189 w 2862587"/>
                          <a:gd name="connsiteY3" fmla="*/ 371325 h 2532746"/>
                          <a:gd name="connsiteX4" fmla="*/ 2862587 w 2862587"/>
                          <a:gd name="connsiteY4" fmla="*/ 80984 h 2532746"/>
                          <a:gd name="connsiteX0" fmla="*/ 151275 w 2862587"/>
                          <a:gd name="connsiteY0" fmla="*/ 2012239 h 2429422"/>
                          <a:gd name="connsiteX1" fmla="*/ 763531 w 2862587"/>
                          <a:gd name="connsiteY1" fmla="*/ 1909481 h 2429422"/>
                          <a:gd name="connsiteX2" fmla="*/ 1520279 w 2862587"/>
                          <a:gd name="connsiteY2" fmla="*/ 2412810 h 2429422"/>
                          <a:gd name="connsiteX3" fmla="*/ 2161081 w 2862587"/>
                          <a:gd name="connsiteY3" fmla="*/ 1196477 h 2429422"/>
                          <a:gd name="connsiteX4" fmla="*/ 2862587 w 2862587"/>
                          <a:gd name="connsiteY4" fmla="*/ 21040 h 2429422"/>
                          <a:gd name="connsiteX0" fmla="*/ 151275 w 2865717"/>
                          <a:gd name="connsiteY0" fmla="*/ 865930 h 1403838"/>
                          <a:gd name="connsiteX1" fmla="*/ 763531 w 2865717"/>
                          <a:gd name="connsiteY1" fmla="*/ 763172 h 1403838"/>
                          <a:gd name="connsiteX2" fmla="*/ 1520279 w 2865717"/>
                          <a:gd name="connsiteY2" fmla="*/ 1266501 h 1403838"/>
                          <a:gd name="connsiteX3" fmla="*/ 2161081 w 2865717"/>
                          <a:gd name="connsiteY3" fmla="*/ 50168 h 1403838"/>
                          <a:gd name="connsiteX4" fmla="*/ 2865717 w 2865717"/>
                          <a:gd name="connsiteY4" fmla="*/ 1403839 h 1403838"/>
                          <a:gd name="connsiteX0" fmla="*/ 151275 w 2865717"/>
                          <a:gd name="connsiteY0" fmla="*/ 878863 h 1416771"/>
                          <a:gd name="connsiteX1" fmla="*/ 763531 w 2865717"/>
                          <a:gd name="connsiteY1" fmla="*/ 776105 h 1416771"/>
                          <a:gd name="connsiteX2" fmla="*/ 1520279 w 2865717"/>
                          <a:gd name="connsiteY2" fmla="*/ 1279434 h 1416771"/>
                          <a:gd name="connsiteX3" fmla="*/ 2161081 w 2865717"/>
                          <a:gd name="connsiteY3" fmla="*/ 63101 h 1416771"/>
                          <a:gd name="connsiteX4" fmla="*/ 2865717 w 2865717"/>
                          <a:gd name="connsiteY4" fmla="*/ 1416772 h 1416771"/>
                          <a:gd name="connsiteX0" fmla="*/ 191977 w 2586067"/>
                          <a:gd name="connsiteY0" fmla="*/ 46304 h 2253399"/>
                          <a:gd name="connsiteX1" fmla="*/ 483881 w 2586067"/>
                          <a:gd name="connsiteY1" fmla="*/ 1612733 h 2253399"/>
                          <a:gd name="connsiteX2" fmla="*/ 1240629 w 2586067"/>
                          <a:gd name="connsiteY2" fmla="*/ 2116062 h 2253399"/>
                          <a:gd name="connsiteX3" fmla="*/ 1881431 w 2586067"/>
                          <a:gd name="connsiteY3" fmla="*/ 899729 h 2253399"/>
                          <a:gd name="connsiteX4" fmla="*/ 2586067 w 2586067"/>
                          <a:gd name="connsiteY4" fmla="*/ 2253400 h 2253399"/>
                          <a:gd name="connsiteX0" fmla="*/ 268406 w 2319287"/>
                          <a:gd name="connsiteY0" fmla="*/ 18298 h 5512974"/>
                          <a:gd name="connsiteX1" fmla="*/ 217101 w 2319287"/>
                          <a:gd name="connsiteY1" fmla="*/ 4872308 h 5512974"/>
                          <a:gd name="connsiteX2" fmla="*/ 973849 w 2319287"/>
                          <a:gd name="connsiteY2" fmla="*/ 5375637 h 5512974"/>
                          <a:gd name="connsiteX3" fmla="*/ 1614651 w 2319287"/>
                          <a:gd name="connsiteY3" fmla="*/ 4159304 h 5512974"/>
                          <a:gd name="connsiteX4" fmla="*/ 2319287 w 2319287"/>
                          <a:gd name="connsiteY4" fmla="*/ 5512975 h 5512974"/>
                          <a:gd name="connsiteX0" fmla="*/ 67300 w 2118181"/>
                          <a:gd name="connsiteY0" fmla="*/ 1 h 5494677"/>
                          <a:gd name="connsiteX1" fmla="*/ 15995 w 2118181"/>
                          <a:gd name="connsiteY1" fmla="*/ 4854011 h 5494677"/>
                          <a:gd name="connsiteX2" fmla="*/ 772743 w 2118181"/>
                          <a:gd name="connsiteY2" fmla="*/ 5357340 h 5494677"/>
                          <a:gd name="connsiteX3" fmla="*/ 1413545 w 2118181"/>
                          <a:gd name="connsiteY3" fmla="*/ 4141007 h 5494677"/>
                          <a:gd name="connsiteX4" fmla="*/ 2118181 w 2118181"/>
                          <a:gd name="connsiteY4" fmla="*/ 5494678 h 5494677"/>
                          <a:gd name="connsiteX0" fmla="*/ 0 w 2713857"/>
                          <a:gd name="connsiteY0" fmla="*/ 1130339 h 1416771"/>
                          <a:gd name="connsiteX1" fmla="*/ 611671 w 2713857"/>
                          <a:gd name="connsiteY1" fmla="*/ 776105 h 1416771"/>
                          <a:gd name="connsiteX2" fmla="*/ 1368419 w 2713857"/>
                          <a:gd name="connsiteY2" fmla="*/ 1279434 h 1416771"/>
                          <a:gd name="connsiteX3" fmla="*/ 2009221 w 2713857"/>
                          <a:gd name="connsiteY3" fmla="*/ 63101 h 1416771"/>
                          <a:gd name="connsiteX4" fmla="*/ 2713857 w 2713857"/>
                          <a:gd name="connsiteY4" fmla="*/ 1416772 h 1416771"/>
                          <a:gd name="connsiteX0" fmla="*/ 0 w 2713857"/>
                          <a:gd name="connsiteY0" fmla="*/ 377276 h 663708"/>
                          <a:gd name="connsiteX1" fmla="*/ 611671 w 2713857"/>
                          <a:gd name="connsiteY1" fmla="*/ 23042 h 663708"/>
                          <a:gd name="connsiteX2" fmla="*/ 1368419 w 2713857"/>
                          <a:gd name="connsiteY2" fmla="*/ 526371 h 663708"/>
                          <a:gd name="connsiteX3" fmla="*/ 2173200 w 2713857"/>
                          <a:gd name="connsiteY3" fmla="*/ 144631 h 663708"/>
                          <a:gd name="connsiteX4" fmla="*/ 2713857 w 2713857"/>
                          <a:gd name="connsiteY4" fmla="*/ 663709 h 663708"/>
                          <a:gd name="connsiteX0" fmla="*/ 0 w 2173200"/>
                          <a:gd name="connsiteY0" fmla="*/ 355050 h 507668"/>
                          <a:gd name="connsiteX1" fmla="*/ 611671 w 2173200"/>
                          <a:gd name="connsiteY1" fmla="*/ 816 h 507668"/>
                          <a:gd name="connsiteX2" fmla="*/ 1368419 w 2173200"/>
                          <a:gd name="connsiteY2" fmla="*/ 504145 h 507668"/>
                          <a:gd name="connsiteX3" fmla="*/ 2173200 w 2173200"/>
                          <a:gd name="connsiteY3" fmla="*/ 122405 h 507668"/>
                          <a:gd name="connsiteX0" fmla="*/ 0 w 1368419"/>
                          <a:gd name="connsiteY0" fmla="*/ 355050 h 504145"/>
                          <a:gd name="connsiteX1" fmla="*/ 611671 w 1368419"/>
                          <a:gd name="connsiteY1" fmla="*/ 816 h 504145"/>
                          <a:gd name="connsiteX2" fmla="*/ 1368419 w 1368419"/>
                          <a:gd name="connsiteY2" fmla="*/ 504145 h 504145"/>
                          <a:gd name="connsiteX0" fmla="*/ 0 w 611671"/>
                          <a:gd name="connsiteY0" fmla="*/ 355050 h 388777"/>
                          <a:gd name="connsiteX1" fmla="*/ 611671 w 611671"/>
                          <a:gd name="connsiteY1" fmla="*/ 816 h 388777"/>
                          <a:gd name="connsiteX0" fmla="*/ 47048 w 190369"/>
                          <a:gd name="connsiteY0" fmla="*/ 0 h 362700"/>
                          <a:gd name="connsiteX1" fmla="*/ 50781 w 190369"/>
                          <a:gd name="connsiteY1" fmla="*/ 362700 h 362700"/>
                          <a:gd name="connsiteX0" fmla="*/ 509077 w 601844"/>
                          <a:gd name="connsiteY0" fmla="*/ 0 h 437252"/>
                          <a:gd name="connsiteX1" fmla="*/ 30967 w 601844"/>
                          <a:gd name="connsiteY1" fmla="*/ 437252 h 437252"/>
                          <a:gd name="connsiteX0" fmla="*/ 506518 w 639889"/>
                          <a:gd name="connsiteY0" fmla="*/ 0 h 437252"/>
                          <a:gd name="connsiteX1" fmla="*/ 28408 w 639889"/>
                          <a:gd name="connsiteY1" fmla="*/ 437252 h 437252"/>
                          <a:gd name="connsiteX0" fmla="*/ 0 w 232792"/>
                          <a:gd name="connsiteY0" fmla="*/ 0 h 397119"/>
                          <a:gd name="connsiteX1" fmla="*/ 184589 w 232792"/>
                          <a:gd name="connsiteY1" fmla="*/ 397119 h 397119"/>
                          <a:gd name="connsiteX0" fmla="*/ 0 w 428572"/>
                          <a:gd name="connsiteY0" fmla="*/ 0 h 397119"/>
                          <a:gd name="connsiteX1" fmla="*/ 184589 w 428572"/>
                          <a:gd name="connsiteY1" fmla="*/ 397119 h 397119"/>
                          <a:gd name="connsiteX0" fmla="*/ 0 w 341087"/>
                          <a:gd name="connsiteY0" fmla="*/ 0 h 718126"/>
                          <a:gd name="connsiteX1" fmla="*/ 13178 w 341087"/>
                          <a:gd name="connsiteY1" fmla="*/ 718126 h 718126"/>
                          <a:gd name="connsiteX0" fmla="*/ 0 w 353953"/>
                          <a:gd name="connsiteY0" fmla="*/ 0 h 718126"/>
                          <a:gd name="connsiteX1" fmla="*/ 13178 w 353953"/>
                          <a:gd name="connsiteY1" fmla="*/ 718126 h 718126"/>
                          <a:gd name="connsiteX0" fmla="*/ 0 w 353953"/>
                          <a:gd name="connsiteY0" fmla="*/ 0 h 1096397"/>
                          <a:gd name="connsiteX1" fmla="*/ 13178 w 353953"/>
                          <a:gd name="connsiteY1" fmla="*/ 1096397 h 1096397"/>
                        </a:gdLst>
                        <a:ahLst/>
                        <a:cxnLst>
                          <a:cxn ang="0">
                            <a:pos x="connsiteX0" y="connsiteY0"/>
                          </a:cxn>
                          <a:cxn ang="0">
                            <a:pos x="connsiteX1" y="connsiteY1"/>
                          </a:cxn>
                        </a:cxnLst>
                        <a:rect l="l" t="t" r="r" b="b"/>
                        <a:pathLst>
                          <a:path w="353953" h="1096397">
                            <a:moveTo>
                              <a:pt x="0" y="0"/>
                            </a:moveTo>
                            <a:cubicBezTo>
                              <a:pt x="530009" y="64400"/>
                              <a:pt x="406186" y="1065806"/>
                              <a:pt x="13178" y="1096397"/>
                            </a:cubicBezTo>
                          </a:path>
                        </a:pathLst>
                      </a:custGeom>
                      <a:noFill/>
                      <a:ln w="28575">
                        <a:solidFill>
                          <a:schemeClr val="bg2"/>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F1678" id="Freeform 4" o:spid="_x0000_s1026" style="position:absolute;margin-left:-41.45pt;margin-top:-186.65pt;width:63.95pt;height:160.1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3953,1096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" path="m,c530009,64400,406186,1065806,13178,1096397e" filled="f" strokecolor="#ebe9f4 [3214]" strokeweight="2.25pt">
              <v:stroke dashstyle="dash" joinstyle="miter"/>
              <v:path arrowok="t" o:connecttype="custom" o:connectlocs="0,0;30245,2034032" o:connectangles="0,0"/>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23FD8" w14:textId="77777777" w:rsidR="009F5E18" w:rsidRDefault="009F5E18" w:rsidP="003B6DA8">
      <w:r>
        <w:separator/>
      </w:r>
    </w:p>
  </w:footnote>
  <w:footnote w:type="continuationSeparator" w:id="0">
    <w:p w14:paraId="58547B65" w14:textId="77777777" w:rsidR="009F5E18" w:rsidRDefault="009F5E18" w:rsidP="003B6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BCE7" w14:textId="63A82040" w:rsidR="00DF1B07" w:rsidRDefault="00B621E6" w:rsidP="003B6DA8">
    <w:pPr>
      <w:pStyle w:val="Header"/>
    </w:pPr>
    <w:r>
      <w:rPr>
        <w:noProof/>
      </w:rPr>
      <w:drawing>
        <wp:anchor distT="0" distB="0" distL="114300" distR="114300" simplePos="0" relativeHeight="251697152" behindDoc="0" locked="0" layoutInCell="1" allowOverlap="1" wp14:anchorId="5A389123" wp14:editId="2BD30995">
          <wp:simplePos x="0" y="0"/>
          <wp:positionH relativeFrom="margin">
            <wp:posOffset>0</wp:posOffset>
          </wp:positionH>
          <wp:positionV relativeFrom="margin">
            <wp:posOffset>-752475</wp:posOffset>
          </wp:positionV>
          <wp:extent cx="1649730" cy="539750"/>
          <wp:effectExtent l="0" t="0" r="0" b="0"/>
          <wp:wrapNone/>
          <wp:docPr id="74255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9730" cy="539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B7C0144" wp14:editId="48057662">
          <wp:simplePos x="0" y="0"/>
          <wp:positionH relativeFrom="margin">
            <wp:posOffset>3053080</wp:posOffset>
          </wp:positionH>
          <wp:positionV relativeFrom="paragraph">
            <wp:posOffset>-505858</wp:posOffset>
          </wp:positionV>
          <wp:extent cx="539750" cy="539750"/>
          <wp:effectExtent l="0" t="0" r="0" b="0"/>
          <wp:wrapNone/>
          <wp:docPr id="89783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1115" name="Picture 301481115"/>
                  <pic:cNvPicPr/>
                </pic:nvPicPr>
                <pic:blipFill>
                  <a:blip r:embed="rId2">
                    <a:extLst>
                      <a:ext uri="{28A0092B-C50C-407E-A947-70E740481C1C}">
                        <a14:useLocalDpi xmlns:a14="http://schemas.microsoft.com/office/drawing/2010/main" val="0"/>
                      </a:ext>
                    </a:extLst>
                  </a:blip>
                  <a:stretch>
                    <a:fillRect/>
                  </a:stretch>
                </pic:blipFill>
                <pic:spPr>
                  <a:xfrm>
                    <a:off x="0" y="0"/>
                    <a:ext cx="539750" cy="539750"/>
                  </a:xfrm>
                  <a:prstGeom prst="rect">
                    <a:avLst/>
                  </a:prstGeom>
                </pic:spPr>
              </pic:pic>
            </a:graphicData>
          </a:graphic>
          <wp14:sizeRelH relativeFrom="page">
            <wp14:pctWidth>0</wp14:pctWidth>
          </wp14:sizeRelH>
          <wp14:sizeRelV relativeFrom="page">
            <wp14:pctHeight>0</wp14:pctHeight>
          </wp14:sizeRelV>
        </wp:anchor>
      </w:drawing>
    </w:r>
    <w:r w:rsidR="00E81BBE">
      <w:rPr>
        <w:noProof/>
      </w:rPr>
      <mc:AlternateContent>
        <mc:Choice Requires="wps">
          <w:drawing>
            <wp:anchor distT="0" distB="0" distL="114300" distR="114300" simplePos="0" relativeHeight="251656447" behindDoc="1" locked="0" layoutInCell="1" allowOverlap="1" wp14:anchorId="02C3E2BE" wp14:editId="046BECD9">
              <wp:simplePos x="0" y="0"/>
              <wp:positionH relativeFrom="column">
                <wp:posOffset>3568785</wp:posOffset>
              </wp:positionH>
              <wp:positionV relativeFrom="paragraph">
                <wp:posOffset>-2074402</wp:posOffset>
              </wp:positionV>
              <wp:extent cx="2710941" cy="4348187"/>
              <wp:effectExtent l="6985" t="18415" r="13970" b="39370"/>
              <wp:wrapNone/>
              <wp:docPr id="1263573628" name="Freeform 4"/>
              <wp:cNvGraphicFramePr/>
              <a:graphic xmlns:a="http://schemas.openxmlformats.org/drawingml/2006/main">
                <a:graphicData uri="http://schemas.microsoft.com/office/word/2010/wordprocessingShape">
                  <wps:wsp>
                    <wps:cNvSpPr/>
                    <wps:spPr>
                      <a:xfrm rot="16200000">
                        <a:off x="0" y="0"/>
                        <a:ext cx="2710941" cy="4348187"/>
                      </a:xfrm>
                      <a:custGeom>
                        <a:avLst/>
                        <a:gdLst>
                          <a:gd name="connsiteX0" fmla="*/ 0 w 3997235"/>
                          <a:gd name="connsiteY0" fmla="*/ 4267200 h 4267200"/>
                          <a:gd name="connsiteX1" fmla="*/ 627018 w 3997235"/>
                          <a:gd name="connsiteY1" fmla="*/ 2934789 h 4267200"/>
                          <a:gd name="connsiteX2" fmla="*/ 2804160 w 3997235"/>
                          <a:gd name="connsiteY2" fmla="*/ 2055223 h 4267200"/>
                          <a:gd name="connsiteX3" fmla="*/ 3274423 w 3997235"/>
                          <a:gd name="connsiteY3" fmla="*/ 600892 h 4267200"/>
                          <a:gd name="connsiteX4" fmla="*/ 3997235 w 3997235"/>
                          <a:gd name="connsiteY4" fmla="*/ 0 h 4267200"/>
                          <a:gd name="connsiteX0" fmla="*/ 0 w 3997235"/>
                          <a:gd name="connsiteY0" fmla="*/ 4267200 h 4267200"/>
                          <a:gd name="connsiteX1" fmla="*/ 627018 w 3997235"/>
                          <a:gd name="connsiteY1" fmla="*/ 2934789 h 4267200"/>
                          <a:gd name="connsiteX2" fmla="*/ 2804160 w 3997235"/>
                          <a:gd name="connsiteY2" fmla="*/ 2055223 h 4267200"/>
                          <a:gd name="connsiteX3" fmla="*/ 2986837 w 3997235"/>
                          <a:gd name="connsiteY3" fmla="*/ 290341 h 4267200"/>
                          <a:gd name="connsiteX4" fmla="*/ 3997235 w 3997235"/>
                          <a:gd name="connsiteY4" fmla="*/ 0 h 4267200"/>
                          <a:gd name="connsiteX0" fmla="*/ 0 w 3997235"/>
                          <a:gd name="connsiteY0" fmla="*/ 4348184 h 4348184"/>
                          <a:gd name="connsiteX1" fmla="*/ 627018 w 3997235"/>
                          <a:gd name="connsiteY1" fmla="*/ 3015773 h 4348184"/>
                          <a:gd name="connsiteX2" fmla="*/ 2804160 w 3997235"/>
                          <a:gd name="connsiteY2" fmla="*/ 2136207 h 4348184"/>
                          <a:gd name="connsiteX3" fmla="*/ 2986837 w 3997235"/>
                          <a:gd name="connsiteY3" fmla="*/ 371325 h 4348184"/>
                          <a:gd name="connsiteX4" fmla="*/ 3997235 w 3997235"/>
                          <a:gd name="connsiteY4" fmla="*/ 80984 h 4348184"/>
                          <a:gd name="connsiteX0" fmla="*/ 0 w 3997235"/>
                          <a:gd name="connsiteY0" fmla="*/ 4348184 h 4348184"/>
                          <a:gd name="connsiteX1" fmla="*/ 627018 w 3997235"/>
                          <a:gd name="connsiteY1" fmla="*/ 3015773 h 4348184"/>
                          <a:gd name="connsiteX2" fmla="*/ 2712132 w 3997235"/>
                          <a:gd name="connsiteY2" fmla="*/ 1739364 h 4348184"/>
                          <a:gd name="connsiteX3" fmla="*/ 2986837 w 3997235"/>
                          <a:gd name="connsiteY3" fmla="*/ 371325 h 4348184"/>
                          <a:gd name="connsiteX4" fmla="*/ 3997235 w 3997235"/>
                          <a:gd name="connsiteY4" fmla="*/ 80984 h 4348184"/>
                          <a:gd name="connsiteX0" fmla="*/ 1012958 w 3388205"/>
                          <a:gd name="connsiteY0" fmla="*/ 4348187 h 4348187"/>
                          <a:gd name="connsiteX1" fmla="*/ 17988 w 3388205"/>
                          <a:gd name="connsiteY1" fmla="*/ 3015773 h 4348187"/>
                          <a:gd name="connsiteX2" fmla="*/ 2103102 w 3388205"/>
                          <a:gd name="connsiteY2" fmla="*/ 1739364 h 4348187"/>
                          <a:gd name="connsiteX3" fmla="*/ 2377807 w 3388205"/>
                          <a:gd name="connsiteY3" fmla="*/ 371325 h 4348187"/>
                          <a:gd name="connsiteX4" fmla="*/ 3388205 w 3388205"/>
                          <a:gd name="connsiteY4" fmla="*/ 80984 h 4348187"/>
                          <a:gd name="connsiteX0" fmla="*/ 1024068 w 3399315"/>
                          <a:gd name="connsiteY0" fmla="*/ 4348187 h 4348187"/>
                          <a:gd name="connsiteX1" fmla="*/ 29098 w 3399315"/>
                          <a:gd name="connsiteY1" fmla="*/ 3015773 h 4348187"/>
                          <a:gd name="connsiteX2" fmla="*/ 2114212 w 3399315"/>
                          <a:gd name="connsiteY2" fmla="*/ 1739364 h 4348187"/>
                          <a:gd name="connsiteX3" fmla="*/ 2388917 w 3399315"/>
                          <a:gd name="connsiteY3" fmla="*/ 371325 h 4348187"/>
                          <a:gd name="connsiteX4" fmla="*/ 3399315 w 3399315"/>
                          <a:gd name="connsiteY4" fmla="*/ 80984 h 4348187"/>
                          <a:gd name="connsiteX0" fmla="*/ 287944 w 2663191"/>
                          <a:gd name="connsiteY0" fmla="*/ 4348187 h 4348187"/>
                          <a:gd name="connsiteX1" fmla="*/ 201835 w 2663191"/>
                          <a:gd name="connsiteY1" fmla="*/ 2854737 h 4348187"/>
                          <a:gd name="connsiteX2" fmla="*/ 1378088 w 2663191"/>
                          <a:gd name="connsiteY2" fmla="*/ 1739364 h 4348187"/>
                          <a:gd name="connsiteX3" fmla="*/ 1652793 w 2663191"/>
                          <a:gd name="connsiteY3" fmla="*/ 371325 h 4348187"/>
                          <a:gd name="connsiteX4" fmla="*/ 2663191 w 2663191"/>
                          <a:gd name="connsiteY4" fmla="*/ 80984 h 4348187"/>
                          <a:gd name="connsiteX0" fmla="*/ 301964 w 2677211"/>
                          <a:gd name="connsiteY0" fmla="*/ 4348187 h 4348187"/>
                          <a:gd name="connsiteX1" fmla="*/ 215855 w 2677211"/>
                          <a:gd name="connsiteY1" fmla="*/ 2854737 h 4348187"/>
                          <a:gd name="connsiteX2" fmla="*/ 1392108 w 2677211"/>
                          <a:gd name="connsiteY2" fmla="*/ 1739364 h 4348187"/>
                          <a:gd name="connsiteX3" fmla="*/ 1666813 w 2677211"/>
                          <a:gd name="connsiteY3" fmla="*/ 371325 h 4348187"/>
                          <a:gd name="connsiteX4" fmla="*/ 2677211 w 2677211"/>
                          <a:gd name="connsiteY4" fmla="*/ 80984 h 4348187"/>
                          <a:gd name="connsiteX0" fmla="*/ 336065 w 2711312"/>
                          <a:gd name="connsiteY0" fmla="*/ 4348187 h 4348187"/>
                          <a:gd name="connsiteX1" fmla="*/ 249956 w 2711312"/>
                          <a:gd name="connsiteY1" fmla="*/ 2854737 h 4348187"/>
                          <a:gd name="connsiteX2" fmla="*/ 1426209 w 2711312"/>
                          <a:gd name="connsiteY2" fmla="*/ 1739364 h 4348187"/>
                          <a:gd name="connsiteX3" fmla="*/ 1700914 w 2711312"/>
                          <a:gd name="connsiteY3" fmla="*/ 371325 h 4348187"/>
                          <a:gd name="connsiteX4" fmla="*/ 2711312 w 2711312"/>
                          <a:gd name="connsiteY4" fmla="*/ 80984 h 43481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11312" h="4348187">
                            <a:moveTo>
                              <a:pt x="336065" y="4348187"/>
                            </a:moveTo>
                            <a:cubicBezTo>
                              <a:pt x="-165038" y="4015850"/>
                              <a:pt x="-29526" y="3272286"/>
                              <a:pt x="249956" y="2854737"/>
                            </a:cubicBezTo>
                            <a:cubicBezTo>
                              <a:pt x="529438" y="2437188"/>
                              <a:pt x="1184383" y="2153266"/>
                              <a:pt x="1426209" y="1739364"/>
                            </a:cubicBezTo>
                            <a:cubicBezTo>
                              <a:pt x="1668035" y="1325462"/>
                              <a:pt x="1502068" y="713862"/>
                              <a:pt x="1700914" y="371325"/>
                            </a:cubicBezTo>
                            <a:cubicBezTo>
                              <a:pt x="1899760" y="28788"/>
                              <a:pt x="2376199" y="-97980"/>
                              <a:pt x="2711312" y="80984"/>
                            </a:cubicBezTo>
                          </a:path>
                        </a:pathLst>
                      </a:custGeom>
                      <a:noFill/>
                      <a:ln w="28575">
                        <a:solidFill>
                          <a:schemeClr val="bg2"/>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ED243" id="Freeform 4" o:spid="_x0000_s1026" style="position:absolute;margin-left:281pt;margin-top:-163.35pt;width:213.45pt;height:342.4pt;rotation:-90;z-index:-2516600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11312,4348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" path="m336065,4348187c-165038,4015850,-29526,3272286,249956,2854737,529438,2437188,1184383,2153266,1426209,1739364,1668035,1325462,1502068,713862,1700914,371325,1899760,28788,2376199,-97980,2711312,80984e" filled="f" strokecolor="#ebe9f4 [3214]" strokeweight="2.25pt">
              <v:stroke dashstyle="dash" joinstyle="miter"/>
              <v:path arrowok="t" o:connecttype="custom" o:connectlocs="336019,4348187;249922,2854737;1426014,1739364;1700681,371325;2710941,80984" o:connectangles="0,0,0,0,0"/>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FAF9" w14:textId="4467A668" w:rsidR="00DF1B07" w:rsidRDefault="00B621E6" w:rsidP="003B6DA8">
    <w:pPr>
      <w:pStyle w:val="Header"/>
    </w:pPr>
    <w:r>
      <w:rPr>
        <w:noProof/>
      </w:rPr>
      <mc:AlternateContent>
        <mc:Choice Requires="wps">
          <w:drawing>
            <wp:anchor distT="0" distB="0" distL="114300" distR="114300" simplePos="0" relativeHeight="251681792" behindDoc="0" locked="0" layoutInCell="1" allowOverlap="1" wp14:anchorId="101A28A5" wp14:editId="6D3A6532">
              <wp:simplePos x="0" y="0"/>
              <wp:positionH relativeFrom="column">
                <wp:posOffset>4257304</wp:posOffset>
              </wp:positionH>
              <wp:positionV relativeFrom="paragraph">
                <wp:posOffset>-90698</wp:posOffset>
              </wp:positionV>
              <wp:extent cx="2371725" cy="285008"/>
              <wp:effectExtent l="0" t="0" r="0" b="1270"/>
              <wp:wrapNone/>
              <wp:docPr id="2025890729" name="Text Box 1"/>
              <wp:cNvGraphicFramePr/>
              <a:graphic xmlns:a="http://schemas.openxmlformats.org/drawingml/2006/main">
                <a:graphicData uri="http://schemas.microsoft.com/office/word/2010/wordprocessingShape">
                  <wps:wsp>
                    <wps:cNvSpPr txBox="1"/>
                    <wps:spPr>
                      <a:xfrm>
                        <a:off x="0" y="0"/>
                        <a:ext cx="2371725" cy="285008"/>
                      </a:xfrm>
                      <a:prstGeom prst="rect">
                        <a:avLst/>
                      </a:prstGeom>
                      <a:noFill/>
                      <a:ln w="6350">
                        <a:noFill/>
                      </a:ln>
                    </wps:spPr>
                    <wps:txbx>
                      <w:txbxContent>
                        <w:p w14:paraId="29AC9B1F" w14:textId="34B22BFC" w:rsidR="006F48AF" w:rsidRPr="00B621E6" w:rsidRDefault="007C1A88" w:rsidP="006F48AF">
                          <w:pPr>
                            <w:rPr>
                              <w:sz w:val="22"/>
                              <w:szCs w:val="22"/>
                              <w:lang w:val="en-ZA"/>
                            </w:rPr>
                          </w:pPr>
                          <w:r w:rsidRPr="00B621E6">
                            <w:rPr>
                              <w:sz w:val="22"/>
                              <w:szCs w:val="22"/>
                              <w:lang w:val="en-ZA"/>
                            </w:rPr>
                            <w:t xml:space="preserve">20 </w:t>
                          </w:r>
                          <w:proofErr w:type="spellStart"/>
                          <w:r w:rsidRPr="00B621E6">
                            <w:rPr>
                              <w:sz w:val="22"/>
                              <w:szCs w:val="22"/>
                              <w:lang w:val="en-ZA"/>
                            </w:rPr>
                            <w:t>Lingerett</w:t>
                          </w:r>
                          <w:proofErr w:type="spellEnd"/>
                          <w:r w:rsidRPr="00B621E6">
                            <w:rPr>
                              <w:sz w:val="22"/>
                              <w:szCs w:val="22"/>
                              <w:lang w:val="en-ZA"/>
                            </w:rPr>
                            <w:t xml:space="preserve"> Ave, Sunninghill, 2191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1A28A5" id="_x0000_t202" coordsize="21600,21600" o:spt="202" path="m,l,21600r21600,l21600,xe">
              <v:stroke joinstyle="miter"/>
              <v:path gradientshapeok="t" o:connecttype="rect"/>
            </v:shapetype>
            <v:shape id="_x0000_s1029" type="#_x0000_t202" style="position:absolute;margin-left:335.2pt;margin-top:-7.15pt;width:186.75pt;height:22.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" filled="f" stroked="f" strokeweight=".5pt">
              <v:textbox>
                <w:txbxContent>
                  <w:p w14:paraId="29AC9B1F" w14:textId="34B22BFC" w:rsidR="006F48AF" w:rsidRPr="00B621E6" w:rsidRDefault="007C1A88" w:rsidP="006F48AF">
                    <w:pPr>
                      <w:rPr>
                        <w:sz w:val="22"/>
                        <w:szCs w:val="22"/>
                        <w:lang w:val="en-ZA"/>
                      </w:rPr>
                    </w:pPr>
                    <w:r w:rsidRPr="00B621E6">
                      <w:rPr>
                        <w:sz w:val="22"/>
                        <w:szCs w:val="22"/>
                        <w:lang w:val="en-ZA"/>
                      </w:rPr>
                      <w:t xml:space="preserve">20 </w:t>
                    </w:r>
                    <w:proofErr w:type="spellStart"/>
                    <w:r w:rsidRPr="00B621E6">
                      <w:rPr>
                        <w:sz w:val="22"/>
                        <w:szCs w:val="22"/>
                        <w:lang w:val="en-ZA"/>
                      </w:rPr>
                      <w:t>Lingerett</w:t>
                    </w:r>
                    <w:proofErr w:type="spellEnd"/>
                    <w:r w:rsidRPr="00B621E6">
                      <w:rPr>
                        <w:sz w:val="22"/>
                        <w:szCs w:val="22"/>
                        <w:lang w:val="en-ZA"/>
                      </w:rPr>
                      <w:t xml:space="preserve"> Ave, Sunninghill, 2191</w:t>
                    </w:r>
                  </w:p>
                </w:txbxContent>
              </v:textbox>
            </v:shape>
          </w:pict>
        </mc:Fallback>
      </mc:AlternateContent>
    </w:r>
    <w:r>
      <w:rPr>
        <w:noProof/>
      </w:rPr>
      <w:drawing>
        <wp:anchor distT="0" distB="0" distL="114300" distR="114300" simplePos="0" relativeHeight="251683840" behindDoc="1" locked="0" layoutInCell="1" allowOverlap="1" wp14:anchorId="789BF635" wp14:editId="4059977B">
          <wp:simplePos x="0" y="0"/>
          <wp:positionH relativeFrom="column">
            <wp:posOffset>4118610</wp:posOffset>
          </wp:positionH>
          <wp:positionV relativeFrom="paragraph">
            <wp:posOffset>-29845</wp:posOffset>
          </wp:positionV>
          <wp:extent cx="144780" cy="144780"/>
          <wp:effectExtent l="0" t="0" r="7620" b="7620"/>
          <wp:wrapNone/>
          <wp:docPr id="25354022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60143" name="Graphic 122996014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4780" cy="1447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1" locked="0" layoutInCell="1" allowOverlap="1" wp14:anchorId="53424C8A" wp14:editId="54F7C551">
          <wp:simplePos x="0" y="0"/>
          <wp:positionH relativeFrom="column">
            <wp:posOffset>4110355</wp:posOffset>
          </wp:positionH>
          <wp:positionV relativeFrom="paragraph">
            <wp:posOffset>-293370</wp:posOffset>
          </wp:positionV>
          <wp:extent cx="142875" cy="144145"/>
          <wp:effectExtent l="0" t="0" r="9525" b="8255"/>
          <wp:wrapNone/>
          <wp:docPr id="81843810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75053" name="Graphic 1369475053"/>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rot="10800000" flipH="1" flipV="1">
                    <a:off x="0" y="0"/>
                    <a:ext cx="142875" cy="1441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1" locked="0" layoutInCell="1" allowOverlap="1" wp14:anchorId="452623B5" wp14:editId="50801C9B">
          <wp:simplePos x="0" y="0"/>
          <wp:positionH relativeFrom="column">
            <wp:posOffset>4110355</wp:posOffset>
          </wp:positionH>
          <wp:positionV relativeFrom="paragraph">
            <wp:posOffset>-492125</wp:posOffset>
          </wp:positionV>
          <wp:extent cx="142875" cy="139065"/>
          <wp:effectExtent l="0" t="0" r="9525" b="0"/>
          <wp:wrapNone/>
          <wp:docPr id="6743304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82565" name="Graphic 1468682565"/>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42875" cy="1390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35CA0FCE" wp14:editId="72A9E740">
              <wp:simplePos x="0" y="0"/>
              <wp:positionH relativeFrom="column">
                <wp:posOffset>4259580</wp:posOffset>
              </wp:positionH>
              <wp:positionV relativeFrom="paragraph">
                <wp:posOffset>-348615</wp:posOffset>
              </wp:positionV>
              <wp:extent cx="2056130" cy="295275"/>
              <wp:effectExtent l="0" t="0" r="0" b="0"/>
              <wp:wrapNone/>
              <wp:docPr id="258108530" name="Text Box 1"/>
              <wp:cNvGraphicFramePr/>
              <a:graphic xmlns:a="http://schemas.openxmlformats.org/drawingml/2006/main">
                <a:graphicData uri="http://schemas.microsoft.com/office/word/2010/wordprocessingShape">
                  <wps:wsp>
                    <wps:cNvSpPr txBox="1"/>
                    <wps:spPr>
                      <a:xfrm>
                        <a:off x="0" y="0"/>
                        <a:ext cx="2056130" cy="295275"/>
                      </a:xfrm>
                      <a:prstGeom prst="rect">
                        <a:avLst/>
                      </a:prstGeom>
                      <a:noFill/>
                      <a:ln w="6350">
                        <a:noFill/>
                      </a:ln>
                    </wps:spPr>
                    <wps:txbx>
                      <w:txbxContent>
                        <w:p w14:paraId="14A6F8D7" w14:textId="2B2CEC0C" w:rsidR="006F48AF" w:rsidRPr="00B621E6" w:rsidRDefault="007C1A88" w:rsidP="006F48AF">
                          <w:pPr>
                            <w:rPr>
                              <w:sz w:val="22"/>
                              <w:szCs w:val="22"/>
                              <w:lang w:val="en-ZA"/>
                            </w:rPr>
                          </w:pPr>
                          <w:r w:rsidRPr="00B621E6">
                            <w:rPr>
                              <w:sz w:val="22"/>
                              <w:szCs w:val="22"/>
                              <w:lang w:val="en-ZA"/>
                            </w:rPr>
                            <w:t>063 401 9080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A0FCE" id="_x0000_s1030" type="#_x0000_t202" style="position:absolute;margin-left:335.4pt;margin-top:-27.45pt;width:161.9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TLHAIAADM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" filled="f" stroked="f" strokeweight=".5pt">
              <v:textbox>
                <w:txbxContent>
                  <w:p w14:paraId="14A6F8D7" w14:textId="2B2CEC0C" w:rsidR="006F48AF" w:rsidRPr="00B621E6" w:rsidRDefault="007C1A88" w:rsidP="006F48AF">
                    <w:pPr>
                      <w:rPr>
                        <w:sz w:val="22"/>
                        <w:szCs w:val="22"/>
                        <w:lang w:val="en-ZA"/>
                      </w:rPr>
                    </w:pPr>
                    <w:r w:rsidRPr="00B621E6">
                      <w:rPr>
                        <w:sz w:val="22"/>
                        <w:szCs w:val="22"/>
                        <w:lang w:val="en-ZA"/>
                      </w:rPr>
                      <w:t>063 401 9080</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785BDDE5" wp14:editId="52F13606">
              <wp:simplePos x="0" y="0"/>
              <wp:positionH relativeFrom="column">
                <wp:posOffset>4259580</wp:posOffset>
              </wp:positionH>
              <wp:positionV relativeFrom="paragraph">
                <wp:posOffset>-604091</wp:posOffset>
              </wp:positionV>
              <wp:extent cx="2056130" cy="295275"/>
              <wp:effectExtent l="0" t="0" r="0" b="0"/>
              <wp:wrapNone/>
              <wp:docPr id="843466914" name="Text Box 1"/>
              <wp:cNvGraphicFramePr/>
              <a:graphic xmlns:a="http://schemas.openxmlformats.org/drawingml/2006/main">
                <a:graphicData uri="http://schemas.microsoft.com/office/word/2010/wordprocessingShape">
                  <wps:wsp>
                    <wps:cNvSpPr txBox="1"/>
                    <wps:spPr>
                      <a:xfrm>
                        <a:off x="0" y="0"/>
                        <a:ext cx="2056130" cy="295275"/>
                      </a:xfrm>
                      <a:prstGeom prst="rect">
                        <a:avLst/>
                      </a:prstGeom>
                      <a:noFill/>
                      <a:ln w="6350">
                        <a:noFill/>
                      </a:ln>
                    </wps:spPr>
                    <wps:txbx>
                      <w:txbxContent>
                        <w:p w14:paraId="5F4CA4DD" w14:textId="57E25FCD" w:rsidR="006F48AF" w:rsidRPr="00B621E6" w:rsidRDefault="006F48AF" w:rsidP="006F48AF">
                          <w:pPr>
                            <w:rPr>
                              <w:sz w:val="22"/>
                              <w:szCs w:val="22"/>
                            </w:rPr>
                          </w:pPr>
                          <w:r w:rsidRPr="00B621E6">
                            <w:rPr>
                              <w:sz w:val="22"/>
                              <w:szCs w:val="22"/>
                            </w:rPr>
                            <w:t>h</w:t>
                          </w:r>
                          <w:r w:rsidR="007C1A88" w:rsidRPr="00B621E6">
                            <w:rPr>
                              <w:sz w:val="22"/>
                              <w:szCs w:val="22"/>
                            </w:rPr>
                            <w:t>erb</w:t>
                          </w:r>
                          <w:r w:rsidRPr="00B621E6">
                            <w:rPr>
                              <w:sz w:val="22"/>
                              <w:szCs w:val="22"/>
                            </w:rPr>
                            <w:t>@venturo.co.za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BDDE5" id="_x0000_s1031" type="#_x0000_t202" style="position:absolute;margin-left:335.4pt;margin-top:-47.55pt;width:161.9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" filled="f" stroked="f" strokeweight=".5pt">
              <v:textbox>
                <w:txbxContent>
                  <w:p w14:paraId="5F4CA4DD" w14:textId="57E25FCD" w:rsidR="006F48AF" w:rsidRPr="00B621E6" w:rsidRDefault="006F48AF" w:rsidP="006F48AF">
                    <w:pPr>
                      <w:rPr>
                        <w:sz w:val="22"/>
                        <w:szCs w:val="22"/>
                      </w:rPr>
                    </w:pPr>
                    <w:r w:rsidRPr="00B621E6">
                      <w:rPr>
                        <w:sz w:val="22"/>
                        <w:szCs w:val="22"/>
                      </w:rPr>
                      <w:t>h</w:t>
                    </w:r>
                    <w:r w:rsidR="007C1A88" w:rsidRPr="00B621E6">
                      <w:rPr>
                        <w:sz w:val="22"/>
                        <w:szCs w:val="22"/>
                      </w:rPr>
                      <w:t>erb</w:t>
                    </w:r>
                    <w:r w:rsidRPr="00B621E6">
                      <w:rPr>
                        <w:sz w:val="22"/>
                        <w:szCs w:val="22"/>
                      </w:rPr>
                      <w:t>@venturo.co.za</w:t>
                    </w:r>
                  </w:p>
                </w:txbxContent>
              </v:textbox>
            </v:shape>
          </w:pict>
        </mc:Fallback>
      </mc:AlternateContent>
    </w:r>
    <w:r>
      <w:rPr>
        <w:noProof/>
      </w:rPr>
      <mc:AlternateContent>
        <mc:Choice Requires="wps">
          <w:drawing>
            <wp:anchor distT="0" distB="0" distL="114300" distR="114300" simplePos="0" relativeHeight="251676672" behindDoc="1" locked="0" layoutInCell="1" allowOverlap="1" wp14:anchorId="611E2732" wp14:editId="038263BB">
              <wp:simplePos x="0" y="0"/>
              <wp:positionH relativeFrom="column">
                <wp:posOffset>3565525</wp:posOffset>
              </wp:positionH>
              <wp:positionV relativeFrom="paragraph">
                <wp:posOffset>-2087563</wp:posOffset>
              </wp:positionV>
              <wp:extent cx="2710815" cy="4347845"/>
              <wp:effectExtent l="19685" t="18415" r="0" b="52070"/>
              <wp:wrapNone/>
              <wp:docPr id="1014227070" name="Freeform 4"/>
              <wp:cNvGraphicFramePr/>
              <a:graphic xmlns:a="http://schemas.openxmlformats.org/drawingml/2006/main">
                <a:graphicData uri="http://schemas.microsoft.com/office/word/2010/wordprocessingShape">
                  <wps:wsp>
                    <wps:cNvSpPr/>
                    <wps:spPr>
                      <a:xfrm rot="16200000">
                        <a:off x="0" y="0"/>
                        <a:ext cx="2710815" cy="4347845"/>
                      </a:xfrm>
                      <a:custGeom>
                        <a:avLst/>
                        <a:gdLst>
                          <a:gd name="connsiteX0" fmla="*/ 0 w 3997235"/>
                          <a:gd name="connsiteY0" fmla="*/ 4267200 h 4267200"/>
                          <a:gd name="connsiteX1" fmla="*/ 627018 w 3997235"/>
                          <a:gd name="connsiteY1" fmla="*/ 2934789 h 4267200"/>
                          <a:gd name="connsiteX2" fmla="*/ 2804160 w 3997235"/>
                          <a:gd name="connsiteY2" fmla="*/ 2055223 h 4267200"/>
                          <a:gd name="connsiteX3" fmla="*/ 3274423 w 3997235"/>
                          <a:gd name="connsiteY3" fmla="*/ 600892 h 4267200"/>
                          <a:gd name="connsiteX4" fmla="*/ 3997235 w 3997235"/>
                          <a:gd name="connsiteY4" fmla="*/ 0 h 4267200"/>
                          <a:gd name="connsiteX0" fmla="*/ 0 w 3997235"/>
                          <a:gd name="connsiteY0" fmla="*/ 4267200 h 4267200"/>
                          <a:gd name="connsiteX1" fmla="*/ 627018 w 3997235"/>
                          <a:gd name="connsiteY1" fmla="*/ 2934789 h 4267200"/>
                          <a:gd name="connsiteX2" fmla="*/ 2804160 w 3997235"/>
                          <a:gd name="connsiteY2" fmla="*/ 2055223 h 4267200"/>
                          <a:gd name="connsiteX3" fmla="*/ 2986837 w 3997235"/>
                          <a:gd name="connsiteY3" fmla="*/ 290341 h 4267200"/>
                          <a:gd name="connsiteX4" fmla="*/ 3997235 w 3997235"/>
                          <a:gd name="connsiteY4" fmla="*/ 0 h 4267200"/>
                          <a:gd name="connsiteX0" fmla="*/ 0 w 3997235"/>
                          <a:gd name="connsiteY0" fmla="*/ 4348184 h 4348184"/>
                          <a:gd name="connsiteX1" fmla="*/ 627018 w 3997235"/>
                          <a:gd name="connsiteY1" fmla="*/ 3015773 h 4348184"/>
                          <a:gd name="connsiteX2" fmla="*/ 2804160 w 3997235"/>
                          <a:gd name="connsiteY2" fmla="*/ 2136207 h 4348184"/>
                          <a:gd name="connsiteX3" fmla="*/ 2986837 w 3997235"/>
                          <a:gd name="connsiteY3" fmla="*/ 371325 h 4348184"/>
                          <a:gd name="connsiteX4" fmla="*/ 3997235 w 3997235"/>
                          <a:gd name="connsiteY4" fmla="*/ 80984 h 4348184"/>
                          <a:gd name="connsiteX0" fmla="*/ 0 w 3997235"/>
                          <a:gd name="connsiteY0" fmla="*/ 4348184 h 4348184"/>
                          <a:gd name="connsiteX1" fmla="*/ 627018 w 3997235"/>
                          <a:gd name="connsiteY1" fmla="*/ 3015773 h 4348184"/>
                          <a:gd name="connsiteX2" fmla="*/ 2712132 w 3997235"/>
                          <a:gd name="connsiteY2" fmla="*/ 1739364 h 4348184"/>
                          <a:gd name="connsiteX3" fmla="*/ 2986837 w 3997235"/>
                          <a:gd name="connsiteY3" fmla="*/ 371325 h 4348184"/>
                          <a:gd name="connsiteX4" fmla="*/ 3997235 w 3997235"/>
                          <a:gd name="connsiteY4" fmla="*/ 80984 h 4348184"/>
                          <a:gd name="connsiteX0" fmla="*/ 1012958 w 3388205"/>
                          <a:gd name="connsiteY0" fmla="*/ 4348187 h 4348187"/>
                          <a:gd name="connsiteX1" fmla="*/ 17988 w 3388205"/>
                          <a:gd name="connsiteY1" fmla="*/ 3015773 h 4348187"/>
                          <a:gd name="connsiteX2" fmla="*/ 2103102 w 3388205"/>
                          <a:gd name="connsiteY2" fmla="*/ 1739364 h 4348187"/>
                          <a:gd name="connsiteX3" fmla="*/ 2377807 w 3388205"/>
                          <a:gd name="connsiteY3" fmla="*/ 371325 h 4348187"/>
                          <a:gd name="connsiteX4" fmla="*/ 3388205 w 3388205"/>
                          <a:gd name="connsiteY4" fmla="*/ 80984 h 4348187"/>
                          <a:gd name="connsiteX0" fmla="*/ 1024068 w 3399315"/>
                          <a:gd name="connsiteY0" fmla="*/ 4348187 h 4348187"/>
                          <a:gd name="connsiteX1" fmla="*/ 29098 w 3399315"/>
                          <a:gd name="connsiteY1" fmla="*/ 3015773 h 4348187"/>
                          <a:gd name="connsiteX2" fmla="*/ 2114212 w 3399315"/>
                          <a:gd name="connsiteY2" fmla="*/ 1739364 h 4348187"/>
                          <a:gd name="connsiteX3" fmla="*/ 2388917 w 3399315"/>
                          <a:gd name="connsiteY3" fmla="*/ 371325 h 4348187"/>
                          <a:gd name="connsiteX4" fmla="*/ 3399315 w 3399315"/>
                          <a:gd name="connsiteY4" fmla="*/ 80984 h 4348187"/>
                          <a:gd name="connsiteX0" fmla="*/ 287944 w 2663191"/>
                          <a:gd name="connsiteY0" fmla="*/ 4348187 h 4348187"/>
                          <a:gd name="connsiteX1" fmla="*/ 201835 w 2663191"/>
                          <a:gd name="connsiteY1" fmla="*/ 2854737 h 4348187"/>
                          <a:gd name="connsiteX2" fmla="*/ 1378088 w 2663191"/>
                          <a:gd name="connsiteY2" fmla="*/ 1739364 h 4348187"/>
                          <a:gd name="connsiteX3" fmla="*/ 1652793 w 2663191"/>
                          <a:gd name="connsiteY3" fmla="*/ 371325 h 4348187"/>
                          <a:gd name="connsiteX4" fmla="*/ 2663191 w 2663191"/>
                          <a:gd name="connsiteY4" fmla="*/ 80984 h 4348187"/>
                          <a:gd name="connsiteX0" fmla="*/ 301964 w 2677211"/>
                          <a:gd name="connsiteY0" fmla="*/ 4348187 h 4348187"/>
                          <a:gd name="connsiteX1" fmla="*/ 215855 w 2677211"/>
                          <a:gd name="connsiteY1" fmla="*/ 2854737 h 4348187"/>
                          <a:gd name="connsiteX2" fmla="*/ 1392108 w 2677211"/>
                          <a:gd name="connsiteY2" fmla="*/ 1739364 h 4348187"/>
                          <a:gd name="connsiteX3" fmla="*/ 1666813 w 2677211"/>
                          <a:gd name="connsiteY3" fmla="*/ 371325 h 4348187"/>
                          <a:gd name="connsiteX4" fmla="*/ 2677211 w 2677211"/>
                          <a:gd name="connsiteY4" fmla="*/ 80984 h 4348187"/>
                          <a:gd name="connsiteX0" fmla="*/ 336065 w 2711312"/>
                          <a:gd name="connsiteY0" fmla="*/ 4348187 h 4348187"/>
                          <a:gd name="connsiteX1" fmla="*/ 249956 w 2711312"/>
                          <a:gd name="connsiteY1" fmla="*/ 2854737 h 4348187"/>
                          <a:gd name="connsiteX2" fmla="*/ 1426209 w 2711312"/>
                          <a:gd name="connsiteY2" fmla="*/ 1739364 h 4348187"/>
                          <a:gd name="connsiteX3" fmla="*/ 1700914 w 2711312"/>
                          <a:gd name="connsiteY3" fmla="*/ 371325 h 4348187"/>
                          <a:gd name="connsiteX4" fmla="*/ 2711312 w 2711312"/>
                          <a:gd name="connsiteY4" fmla="*/ 80984 h 43481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11312" h="4348187">
                            <a:moveTo>
                              <a:pt x="336065" y="4348187"/>
                            </a:moveTo>
                            <a:cubicBezTo>
                              <a:pt x="-165038" y="4015850"/>
                              <a:pt x="-29526" y="3272286"/>
                              <a:pt x="249956" y="2854737"/>
                            </a:cubicBezTo>
                            <a:cubicBezTo>
                              <a:pt x="529438" y="2437188"/>
                              <a:pt x="1184383" y="2153266"/>
                              <a:pt x="1426209" y="1739364"/>
                            </a:cubicBezTo>
                            <a:cubicBezTo>
                              <a:pt x="1668035" y="1325462"/>
                              <a:pt x="1502068" y="713862"/>
                              <a:pt x="1700914" y="371325"/>
                            </a:cubicBezTo>
                            <a:cubicBezTo>
                              <a:pt x="1899760" y="28788"/>
                              <a:pt x="2376199" y="-97980"/>
                              <a:pt x="2711312" y="80984"/>
                            </a:cubicBezTo>
                          </a:path>
                        </a:pathLst>
                      </a:custGeom>
                      <a:noFill/>
                      <a:ln w="28575">
                        <a:solidFill>
                          <a:schemeClr val="bg2"/>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F8B24" id="Freeform 4" o:spid="_x0000_s1026" style="position:absolute;margin-left:280.75pt;margin-top:-164.4pt;width:213.45pt;height:342.35pt;rotation:-90;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11312,4348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" path="m336065,4348187c-165038,4015850,-29526,3272286,249956,2854737,529438,2437188,1184383,2153266,1426209,1739364,1668035,1325462,1502068,713862,1700914,371325,1899760,28788,2376199,-97980,2711312,80984e" filled="f" strokecolor="#ebe9f4 [3214]" strokeweight="2.25pt">
              <v:stroke dashstyle="dash" joinstyle="miter"/>
              <v:path arrowok="t" o:connecttype="custom" o:connectlocs="336003,4347845;249910,2854512;1425948,1739227;1700602,371296;2710815,80978" o:connectangles="0,0,0,0,0"/>
            </v:shape>
          </w:pict>
        </mc:Fallback>
      </mc:AlternateContent>
    </w:r>
    <w:r>
      <w:rPr>
        <w:noProof/>
      </w:rPr>
      <w:drawing>
        <wp:anchor distT="0" distB="0" distL="114300" distR="114300" simplePos="0" relativeHeight="251677696" behindDoc="1" locked="0" layoutInCell="1" allowOverlap="1" wp14:anchorId="16934586" wp14:editId="3C389CA1">
          <wp:simplePos x="0" y="0"/>
          <wp:positionH relativeFrom="margin">
            <wp:posOffset>2962910</wp:posOffset>
          </wp:positionH>
          <wp:positionV relativeFrom="paragraph">
            <wp:posOffset>-605790</wp:posOffset>
          </wp:positionV>
          <wp:extent cx="720000" cy="720000"/>
          <wp:effectExtent l="0" t="0" r="0" b="4445"/>
          <wp:wrapNone/>
          <wp:docPr id="163161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1115" name="Picture 301481115"/>
                  <pic:cNvPicPr/>
                </pic:nvPicPr>
                <pic:blipFill>
                  <a:blip r:embed="rId7">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739" behindDoc="0" locked="0" layoutInCell="1" allowOverlap="1" wp14:anchorId="641D7166" wp14:editId="061351C6">
          <wp:simplePos x="0" y="0"/>
          <wp:positionH relativeFrom="margin">
            <wp:posOffset>1305</wp:posOffset>
          </wp:positionH>
          <wp:positionV relativeFrom="paragraph">
            <wp:posOffset>-570865</wp:posOffset>
          </wp:positionV>
          <wp:extent cx="2200000" cy="720000"/>
          <wp:effectExtent l="0" t="0" r="0" b="0"/>
          <wp:wrapNone/>
          <wp:docPr id="121908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0000" cy="72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4B0"/>
    <w:multiLevelType w:val="multilevel"/>
    <w:tmpl w:val="57E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5722E"/>
    <w:multiLevelType w:val="hybridMultilevel"/>
    <w:tmpl w:val="2C5E7A66"/>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1B64BE8"/>
    <w:multiLevelType w:val="hybridMultilevel"/>
    <w:tmpl w:val="A96C0AD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357574A"/>
    <w:multiLevelType w:val="multilevel"/>
    <w:tmpl w:val="CEB8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C6730"/>
    <w:multiLevelType w:val="multilevel"/>
    <w:tmpl w:val="D1B2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A7164"/>
    <w:multiLevelType w:val="multilevel"/>
    <w:tmpl w:val="A78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55DE4"/>
    <w:multiLevelType w:val="multilevel"/>
    <w:tmpl w:val="655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C6A94"/>
    <w:multiLevelType w:val="multilevel"/>
    <w:tmpl w:val="E9E6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73CE2"/>
    <w:multiLevelType w:val="hybridMultilevel"/>
    <w:tmpl w:val="F402B714"/>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5D36161"/>
    <w:multiLevelType w:val="hybridMultilevel"/>
    <w:tmpl w:val="31306FE2"/>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6DA68EE"/>
    <w:multiLevelType w:val="multilevel"/>
    <w:tmpl w:val="6392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B2D15"/>
    <w:multiLevelType w:val="multilevel"/>
    <w:tmpl w:val="654C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10AA4"/>
    <w:multiLevelType w:val="multilevel"/>
    <w:tmpl w:val="C8F2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D0358"/>
    <w:multiLevelType w:val="multilevel"/>
    <w:tmpl w:val="1102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350FE"/>
    <w:multiLevelType w:val="multilevel"/>
    <w:tmpl w:val="BBE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C73FA"/>
    <w:multiLevelType w:val="hybridMultilevel"/>
    <w:tmpl w:val="1AEC4AC0"/>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54175BD"/>
    <w:multiLevelType w:val="multilevel"/>
    <w:tmpl w:val="47A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B3750"/>
    <w:multiLevelType w:val="multilevel"/>
    <w:tmpl w:val="5E54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732B9"/>
    <w:multiLevelType w:val="hybridMultilevel"/>
    <w:tmpl w:val="3C2A8344"/>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20473D7"/>
    <w:multiLevelType w:val="hybridMultilevel"/>
    <w:tmpl w:val="98881768"/>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59B3F14"/>
    <w:multiLevelType w:val="multilevel"/>
    <w:tmpl w:val="559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54220"/>
    <w:multiLevelType w:val="multilevel"/>
    <w:tmpl w:val="F356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B1E77"/>
    <w:multiLevelType w:val="multilevel"/>
    <w:tmpl w:val="0468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72AC8"/>
    <w:multiLevelType w:val="hybridMultilevel"/>
    <w:tmpl w:val="B156BA64"/>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4C27B37"/>
    <w:multiLevelType w:val="multilevel"/>
    <w:tmpl w:val="6C76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E17DB"/>
    <w:multiLevelType w:val="multilevel"/>
    <w:tmpl w:val="B6E0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114EF"/>
    <w:multiLevelType w:val="multilevel"/>
    <w:tmpl w:val="ACB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986F65"/>
    <w:multiLevelType w:val="hybridMultilevel"/>
    <w:tmpl w:val="A912BD6A"/>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84536BE"/>
    <w:multiLevelType w:val="hybridMultilevel"/>
    <w:tmpl w:val="906890C2"/>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4D1D0798"/>
    <w:multiLevelType w:val="multilevel"/>
    <w:tmpl w:val="19E2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710F8"/>
    <w:multiLevelType w:val="multilevel"/>
    <w:tmpl w:val="3EA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D4727"/>
    <w:multiLevelType w:val="multilevel"/>
    <w:tmpl w:val="C188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049B1"/>
    <w:multiLevelType w:val="hybridMultilevel"/>
    <w:tmpl w:val="AA3E918C"/>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7D71DD9"/>
    <w:multiLevelType w:val="hybridMultilevel"/>
    <w:tmpl w:val="9DBA8F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A900474"/>
    <w:multiLevelType w:val="hybridMultilevel"/>
    <w:tmpl w:val="F1BA0E34"/>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AB21E8C"/>
    <w:multiLevelType w:val="multilevel"/>
    <w:tmpl w:val="0E6E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C1CC2"/>
    <w:multiLevelType w:val="multilevel"/>
    <w:tmpl w:val="D176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F518AF"/>
    <w:multiLevelType w:val="multilevel"/>
    <w:tmpl w:val="5192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266FFA"/>
    <w:multiLevelType w:val="multilevel"/>
    <w:tmpl w:val="23CA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284279"/>
    <w:multiLevelType w:val="multilevel"/>
    <w:tmpl w:val="977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124CA5"/>
    <w:multiLevelType w:val="hybridMultilevel"/>
    <w:tmpl w:val="244AB41A"/>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3086DDB"/>
    <w:multiLevelType w:val="hybridMultilevel"/>
    <w:tmpl w:val="741CCC1E"/>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653147E7"/>
    <w:multiLevelType w:val="multilevel"/>
    <w:tmpl w:val="6F5E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F43609"/>
    <w:multiLevelType w:val="multilevel"/>
    <w:tmpl w:val="70AE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54105B"/>
    <w:multiLevelType w:val="hybridMultilevel"/>
    <w:tmpl w:val="53624A1C"/>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A6A1144"/>
    <w:multiLevelType w:val="multilevel"/>
    <w:tmpl w:val="009A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CF5736"/>
    <w:multiLevelType w:val="multilevel"/>
    <w:tmpl w:val="F5C2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B3E14"/>
    <w:multiLevelType w:val="multilevel"/>
    <w:tmpl w:val="9EAC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548173">
    <w:abstractNumId w:val="33"/>
  </w:num>
  <w:num w:numId="2" w16cid:durableId="1442997058">
    <w:abstractNumId w:val="23"/>
  </w:num>
  <w:num w:numId="3" w16cid:durableId="366102227">
    <w:abstractNumId w:val="34"/>
  </w:num>
  <w:num w:numId="4" w16cid:durableId="666442021">
    <w:abstractNumId w:val="19"/>
  </w:num>
  <w:num w:numId="5" w16cid:durableId="549265374">
    <w:abstractNumId w:val="28"/>
  </w:num>
  <w:num w:numId="6" w16cid:durableId="127282589">
    <w:abstractNumId w:val="44"/>
  </w:num>
  <w:num w:numId="7" w16cid:durableId="1065640769">
    <w:abstractNumId w:val="2"/>
  </w:num>
  <w:num w:numId="8" w16cid:durableId="1097284419">
    <w:abstractNumId w:val="18"/>
  </w:num>
  <w:num w:numId="9" w16cid:durableId="2045135788">
    <w:abstractNumId w:val="32"/>
  </w:num>
  <w:num w:numId="10" w16cid:durableId="1981693742">
    <w:abstractNumId w:val="0"/>
  </w:num>
  <w:num w:numId="11" w16cid:durableId="1691176291">
    <w:abstractNumId w:val="15"/>
  </w:num>
  <w:num w:numId="12" w16cid:durableId="1880972174">
    <w:abstractNumId w:val="9"/>
  </w:num>
  <w:num w:numId="13" w16cid:durableId="1743794153">
    <w:abstractNumId w:val="27"/>
  </w:num>
  <w:num w:numId="14" w16cid:durableId="1815099060">
    <w:abstractNumId w:val="40"/>
  </w:num>
  <w:num w:numId="15" w16cid:durableId="171379701">
    <w:abstractNumId w:val="41"/>
  </w:num>
  <w:num w:numId="16" w16cid:durableId="1942300417">
    <w:abstractNumId w:val="1"/>
  </w:num>
  <w:num w:numId="17" w16cid:durableId="1497502988">
    <w:abstractNumId w:val="8"/>
  </w:num>
  <w:num w:numId="18" w16cid:durableId="83183629">
    <w:abstractNumId w:val="11"/>
  </w:num>
  <w:num w:numId="19" w16cid:durableId="1287393219">
    <w:abstractNumId w:val="29"/>
  </w:num>
  <w:num w:numId="20" w16cid:durableId="29457825">
    <w:abstractNumId w:val="30"/>
  </w:num>
  <w:num w:numId="21" w16cid:durableId="1623027509">
    <w:abstractNumId w:val="38"/>
  </w:num>
  <w:num w:numId="22" w16cid:durableId="115216928">
    <w:abstractNumId w:val="4"/>
  </w:num>
  <w:num w:numId="23" w16cid:durableId="291447937">
    <w:abstractNumId w:val="3"/>
  </w:num>
  <w:num w:numId="24" w16cid:durableId="2098750479">
    <w:abstractNumId w:val="16"/>
  </w:num>
  <w:num w:numId="25" w16cid:durableId="303193558">
    <w:abstractNumId w:val="35"/>
  </w:num>
  <w:num w:numId="26" w16cid:durableId="615259482">
    <w:abstractNumId w:val="13"/>
  </w:num>
  <w:num w:numId="27" w16cid:durableId="2043901978">
    <w:abstractNumId w:val="26"/>
  </w:num>
  <w:num w:numId="28" w16cid:durableId="1617906475">
    <w:abstractNumId w:val="24"/>
  </w:num>
  <w:num w:numId="29" w16cid:durableId="336463787">
    <w:abstractNumId w:val="47"/>
  </w:num>
  <w:num w:numId="30" w16cid:durableId="1936817680">
    <w:abstractNumId w:val="37"/>
  </w:num>
  <w:num w:numId="31" w16cid:durableId="1540972590">
    <w:abstractNumId w:val="45"/>
  </w:num>
  <w:num w:numId="32" w16cid:durableId="531459841">
    <w:abstractNumId w:val="46"/>
  </w:num>
  <w:num w:numId="33" w16cid:durableId="1088699725">
    <w:abstractNumId w:val="36"/>
  </w:num>
  <w:num w:numId="34" w16cid:durableId="1682510900">
    <w:abstractNumId w:val="43"/>
  </w:num>
  <w:num w:numId="35" w16cid:durableId="572661695">
    <w:abstractNumId w:val="22"/>
  </w:num>
  <w:num w:numId="36" w16cid:durableId="1464888317">
    <w:abstractNumId w:val="7"/>
  </w:num>
  <w:num w:numId="37" w16cid:durableId="1245411108">
    <w:abstractNumId w:val="10"/>
  </w:num>
  <w:num w:numId="38" w16cid:durableId="1102917642">
    <w:abstractNumId w:val="42"/>
  </w:num>
  <w:num w:numId="39" w16cid:durableId="1803965520">
    <w:abstractNumId w:val="17"/>
  </w:num>
  <w:num w:numId="40" w16cid:durableId="1683315014">
    <w:abstractNumId w:val="20"/>
  </w:num>
  <w:num w:numId="41" w16cid:durableId="1220357069">
    <w:abstractNumId w:val="12"/>
  </w:num>
  <w:num w:numId="42" w16cid:durableId="1891261918">
    <w:abstractNumId w:val="14"/>
  </w:num>
  <w:num w:numId="43" w16cid:durableId="916943096">
    <w:abstractNumId w:val="31"/>
  </w:num>
  <w:num w:numId="44" w16cid:durableId="2003047140">
    <w:abstractNumId w:val="21"/>
  </w:num>
  <w:num w:numId="45" w16cid:durableId="165872599">
    <w:abstractNumId w:val="39"/>
  </w:num>
  <w:num w:numId="46" w16cid:durableId="1334603728">
    <w:abstractNumId w:val="5"/>
  </w:num>
  <w:num w:numId="47" w16cid:durableId="580603065">
    <w:abstractNumId w:val="25"/>
  </w:num>
  <w:num w:numId="48" w16cid:durableId="1123570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A88"/>
    <w:rsid w:val="00006D00"/>
    <w:rsid w:val="0002556C"/>
    <w:rsid w:val="0002742B"/>
    <w:rsid w:val="000B09D4"/>
    <w:rsid w:val="000D6455"/>
    <w:rsid w:val="000E3061"/>
    <w:rsid w:val="00151744"/>
    <w:rsid w:val="00194C90"/>
    <w:rsid w:val="00196302"/>
    <w:rsid w:val="001A6E7E"/>
    <w:rsid w:val="001D3D1F"/>
    <w:rsid w:val="001E119F"/>
    <w:rsid w:val="001E11FA"/>
    <w:rsid w:val="001E241A"/>
    <w:rsid w:val="00247221"/>
    <w:rsid w:val="00265D71"/>
    <w:rsid w:val="00270C56"/>
    <w:rsid w:val="00292726"/>
    <w:rsid w:val="0029313F"/>
    <w:rsid w:val="002E76C9"/>
    <w:rsid w:val="00344113"/>
    <w:rsid w:val="00365C33"/>
    <w:rsid w:val="003B4070"/>
    <w:rsid w:val="003B6DA8"/>
    <w:rsid w:val="00407E72"/>
    <w:rsid w:val="00414C29"/>
    <w:rsid w:val="00421B08"/>
    <w:rsid w:val="004235B7"/>
    <w:rsid w:val="004244AF"/>
    <w:rsid w:val="00474A46"/>
    <w:rsid w:val="0048793A"/>
    <w:rsid w:val="0049662E"/>
    <w:rsid w:val="004F3615"/>
    <w:rsid w:val="004F3837"/>
    <w:rsid w:val="00540F36"/>
    <w:rsid w:val="005711D8"/>
    <w:rsid w:val="0058427B"/>
    <w:rsid w:val="00596111"/>
    <w:rsid w:val="005C0AFC"/>
    <w:rsid w:val="005D46DC"/>
    <w:rsid w:val="005E656E"/>
    <w:rsid w:val="00606BA0"/>
    <w:rsid w:val="00616D69"/>
    <w:rsid w:val="00686295"/>
    <w:rsid w:val="006956EC"/>
    <w:rsid w:val="006B4958"/>
    <w:rsid w:val="006F1238"/>
    <w:rsid w:val="006F48AF"/>
    <w:rsid w:val="00702E01"/>
    <w:rsid w:val="00707DEB"/>
    <w:rsid w:val="00733762"/>
    <w:rsid w:val="00762415"/>
    <w:rsid w:val="007923F3"/>
    <w:rsid w:val="007A1EDF"/>
    <w:rsid w:val="007C17DC"/>
    <w:rsid w:val="007C1A88"/>
    <w:rsid w:val="007E4DB9"/>
    <w:rsid w:val="008151EF"/>
    <w:rsid w:val="00823126"/>
    <w:rsid w:val="00845226"/>
    <w:rsid w:val="008A189D"/>
    <w:rsid w:val="008E23A4"/>
    <w:rsid w:val="00931089"/>
    <w:rsid w:val="009375F5"/>
    <w:rsid w:val="00974971"/>
    <w:rsid w:val="00985F09"/>
    <w:rsid w:val="009970A8"/>
    <w:rsid w:val="009B600F"/>
    <w:rsid w:val="009F5E18"/>
    <w:rsid w:val="00A1075D"/>
    <w:rsid w:val="00A13324"/>
    <w:rsid w:val="00A70EDD"/>
    <w:rsid w:val="00AA05F0"/>
    <w:rsid w:val="00AE40EF"/>
    <w:rsid w:val="00B00277"/>
    <w:rsid w:val="00B1203C"/>
    <w:rsid w:val="00B2309D"/>
    <w:rsid w:val="00B621E6"/>
    <w:rsid w:val="00BA1744"/>
    <w:rsid w:val="00C25788"/>
    <w:rsid w:val="00C276FA"/>
    <w:rsid w:val="00C45529"/>
    <w:rsid w:val="00C54FF3"/>
    <w:rsid w:val="00C76320"/>
    <w:rsid w:val="00CC74AE"/>
    <w:rsid w:val="00CF05F1"/>
    <w:rsid w:val="00D16A47"/>
    <w:rsid w:val="00D2581A"/>
    <w:rsid w:val="00D26179"/>
    <w:rsid w:val="00D804F7"/>
    <w:rsid w:val="00DA06E4"/>
    <w:rsid w:val="00DB1980"/>
    <w:rsid w:val="00DB3FF9"/>
    <w:rsid w:val="00DB4290"/>
    <w:rsid w:val="00DF1B07"/>
    <w:rsid w:val="00E71D9E"/>
    <w:rsid w:val="00E76612"/>
    <w:rsid w:val="00E81BBE"/>
    <w:rsid w:val="00E8375B"/>
    <w:rsid w:val="00E8693F"/>
    <w:rsid w:val="00E917F5"/>
    <w:rsid w:val="00EA0BAA"/>
    <w:rsid w:val="00EA4FF9"/>
    <w:rsid w:val="00EC3816"/>
    <w:rsid w:val="00ED2C6B"/>
    <w:rsid w:val="00ED7FA7"/>
    <w:rsid w:val="00F1370E"/>
    <w:rsid w:val="00F527E9"/>
    <w:rsid w:val="00F763B1"/>
    <w:rsid w:val="00F90EA0"/>
    <w:rsid w:val="00F95F91"/>
    <w:rsid w:val="00FB2585"/>
    <w:rsid w:val="00FC4650"/>
    <w:rsid w:val="00FD1EF8"/>
    <w:rsid w:val="00FE172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168AD"/>
  <w15:chartTrackingRefBased/>
  <w15:docId w15:val="{1F6FB7BF-8F54-4C1E-8F9E-92F79A9DE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DA8"/>
    <w:rPr>
      <w:rFonts w:ascii="Nunito ExtraLight" w:hAnsi="Nunito ExtraLight"/>
      <w:color w:val="2A2D35"/>
      <w:sz w:val="28"/>
      <w:szCs w:val="28"/>
      <w:lang w:val="en-US"/>
    </w:rPr>
  </w:style>
  <w:style w:type="paragraph" w:styleId="Heading1">
    <w:name w:val="heading 1"/>
    <w:basedOn w:val="Normal"/>
    <w:next w:val="Normal"/>
    <w:link w:val="Heading1Char"/>
    <w:uiPriority w:val="9"/>
    <w:qFormat/>
    <w:rsid w:val="00292726"/>
    <w:pPr>
      <w:outlineLvl w:val="0"/>
    </w:pPr>
    <w:rPr>
      <w:rFonts w:ascii="Social Gothic Rough" w:hAnsi="Social Gothic Rough"/>
      <w:b/>
      <w:bCs/>
      <w:sz w:val="52"/>
      <w:szCs w:val="52"/>
    </w:rPr>
  </w:style>
  <w:style w:type="paragraph" w:styleId="Heading2">
    <w:name w:val="heading 2"/>
    <w:basedOn w:val="Normal"/>
    <w:next w:val="Normal"/>
    <w:link w:val="Heading2Char"/>
    <w:uiPriority w:val="9"/>
    <w:unhideWhenUsed/>
    <w:qFormat/>
    <w:rsid w:val="00292726"/>
    <w:pPr>
      <w:keepNext/>
      <w:keepLines/>
      <w:spacing w:before="160" w:after="80"/>
      <w:outlineLvl w:val="1"/>
    </w:pPr>
    <w:rPr>
      <w:rFonts w:ascii="Social Gothic Rough" w:eastAsiaTheme="majorEastAsia" w:hAnsi="Social Gothic Rough" w:cstheme="majorBidi"/>
      <w:b/>
      <w:sz w:val="40"/>
      <w:szCs w:val="32"/>
    </w:rPr>
  </w:style>
  <w:style w:type="paragraph" w:styleId="Heading3">
    <w:name w:val="heading 3"/>
    <w:basedOn w:val="Normal"/>
    <w:next w:val="Normal"/>
    <w:link w:val="Heading3Char"/>
    <w:uiPriority w:val="9"/>
    <w:unhideWhenUsed/>
    <w:qFormat/>
    <w:rsid w:val="00292726"/>
    <w:pPr>
      <w:keepNext/>
      <w:keepLines/>
      <w:spacing w:before="160" w:after="80"/>
      <w:outlineLvl w:val="2"/>
    </w:pPr>
    <w:rPr>
      <w:rFonts w:ascii="Social Gothic Rough" w:eastAsiaTheme="majorEastAsia" w:hAnsi="Social Gothic Rough" w:cstheme="majorBidi"/>
      <w:b/>
      <w:color w:val="292D34" w:themeColor="text1"/>
    </w:rPr>
  </w:style>
  <w:style w:type="paragraph" w:styleId="Heading4">
    <w:name w:val="heading 4"/>
    <w:basedOn w:val="Normal"/>
    <w:next w:val="Normal"/>
    <w:link w:val="Heading4Char"/>
    <w:uiPriority w:val="9"/>
    <w:unhideWhenUsed/>
    <w:rsid w:val="00DF1B07"/>
    <w:pPr>
      <w:keepNext/>
      <w:keepLines/>
      <w:spacing w:before="80" w:after="40"/>
      <w:outlineLvl w:val="3"/>
    </w:pPr>
    <w:rPr>
      <w:rFonts w:eastAsiaTheme="majorEastAsia" w:cstheme="majorBidi"/>
      <w:i/>
      <w:iCs/>
      <w:color w:val="BF8F00" w:themeColor="accent1" w:themeShade="BF"/>
    </w:rPr>
  </w:style>
  <w:style w:type="paragraph" w:styleId="Heading5">
    <w:name w:val="heading 5"/>
    <w:basedOn w:val="Normal"/>
    <w:next w:val="Normal"/>
    <w:link w:val="Heading5Char"/>
    <w:uiPriority w:val="9"/>
    <w:unhideWhenUsed/>
    <w:rsid w:val="00DF1B07"/>
    <w:pPr>
      <w:keepNext/>
      <w:keepLines/>
      <w:spacing w:before="80" w:after="40"/>
      <w:outlineLvl w:val="4"/>
    </w:pPr>
    <w:rPr>
      <w:rFonts w:eastAsiaTheme="majorEastAsia" w:cstheme="majorBidi"/>
      <w:color w:val="BF8F00" w:themeColor="accent1" w:themeShade="BF"/>
    </w:rPr>
  </w:style>
  <w:style w:type="paragraph" w:styleId="Heading6">
    <w:name w:val="heading 6"/>
    <w:basedOn w:val="Normal"/>
    <w:next w:val="Normal"/>
    <w:link w:val="Heading6Char"/>
    <w:uiPriority w:val="9"/>
    <w:unhideWhenUsed/>
    <w:rsid w:val="00DF1B07"/>
    <w:pPr>
      <w:keepNext/>
      <w:keepLines/>
      <w:spacing w:before="40"/>
      <w:outlineLvl w:val="5"/>
    </w:pPr>
    <w:rPr>
      <w:rFonts w:eastAsiaTheme="majorEastAsia" w:cstheme="majorBidi"/>
      <w:i/>
      <w:iCs/>
      <w:color w:val="697385" w:themeColor="text1" w:themeTint="A6"/>
    </w:rPr>
  </w:style>
  <w:style w:type="paragraph" w:styleId="Heading7">
    <w:name w:val="heading 7"/>
    <w:basedOn w:val="Normal"/>
    <w:next w:val="Normal"/>
    <w:link w:val="Heading7Char"/>
    <w:uiPriority w:val="9"/>
    <w:unhideWhenUsed/>
    <w:rsid w:val="00DF1B07"/>
    <w:pPr>
      <w:keepNext/>
      <w:keepLines/>
      <w:spacing w:before="40"/>
      <w:outlineLvl w:val="6"/>
    </w:pPr>
    <w:rPr>
      <w:rFonts w:eastAsiaTheme="majorEastAsia" w:cstheme="majorBidi"/>
      <w:color w:val="697385" w:themeColor="text1" w:themeTint="A6"/>
    </w:rPr>
  </w:style>
  <w:style w:type="paragraph" w:styleId="Heading8">
    <w:name w:val="heading 8"/>
    <w:basedOn w:val="Normal"/>
    <w:next w:val="Normal"/>
    <w:link w:val="Heading8Char"/>
    <w:uiPriority w:val="9"/>
    <w:semiHidden/>
    <w:unhideWhenUsed/>
    <w:rsid w:val="00DF1B07"/>
    <w:pPr>
      <w:keepNext/>
      <w:keepLines/>
      <w:outlineLvl w:val="7"/>
    </w:pPr>
    <w:rPr>
      <w:rFonts w:eastAsiaTheme="majorEastAsia" w:cstheme="majorBidi"/>
      <w:i/>
      <w:iCs/>
      <w:color w:val="454B57" w:themeColor="text1" w:themeTint="D8"/>
    </w:rPr>
  </w:style>
  <w:style w:type="paragraph" w:styleId="Heading9">
    <w:name w:val="heading 9"/>
    <w:basedOn w:val="Normal"/>
    <w:next w:val="Normal"/>
    <w:link w:val="Heading9Char"/>
    <w:uiPriority w:val="9"/>
    <w:semiHidden/>
    <w:unhideWhenUsed/>
    <w:qFormat/>
    <w:rsid w:val="00DF1B07"/>
    <w:pPr>
      <w:keepNext/>
      <w:keepLines/>
      <w:outlineLvl w:val="8"/>
    </w:pPr>
    <w:rPr>
      <w:rFonts w:eastAsiaTheme="majorEastAsia" w:cstheme="majorBidi"/>
      <w:color w:val="454B5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726"/>
    <w:rPr>
      <w:rFonts w:ascii="Social Gothic Rough" w:hAnsi="Social Gothic Rough"/>
      <w:b/>
      <w:bCs/>
      <w:color w:val="2A2D35"/>
      <w:sz w:val="52"/>
      <w:szCs w:val="52"/>
      <w:lang w:val="en-US"/>
    </w:rPr>
  </w:style>
  <w:style w:type="character" w:customStyle="1" w:styleId="Heading2Char">
    <w:name w:val="Heading 2 Char"/>
    <w:basedOn w:val="DefaultParagraphFont"/>
    <w:link w:val="Heading2"/>
    <w:uiPriority w:val="9"/>
    <w:rsid w:val="00292726"/>
    <w:rPr>
      <w:rFonts w:ascii="Social Gothic Rough" w:eastAsiaTheme="majorEastAsia" w:hAnsi="Social Gothic Rough" w:cstheme="majorBidi"/>
      <w:b/>
      <w:color w:val="2A2D35"/>
      <w:sz w:val="40"/>
      <w:szCs w:val="32"/>
      <w:lang w:val="en-US"/>
    </w:rPr>
  </w:style>
  <w:style w:type="character" w:customStyle="1" w:styleId="Heading3Char">
    <w:name w:val="Heading 3 Char"/>
    <w:basedOn w:val="DefaultParagraphFont"/>
    <w:link w:val="Heading3"/>
    <w:uiPriority w:val="9"/>
    <w:rsid w:val="00292726"/>
    <w:rPr>
      <w:rFonts w:ascii="Social Gothic Rough" w:eastAsiaTheme="majorEastAsia" w:hAnsi="Social Gothic Rough" w:cstheme="majorBidi"/>
      <w:b/>
      <w:color w:val="292D34" w:themeColor="text1"/>
      <w:sz w:val="28"/>
      <w:szCs w:val="28"/>
      <w:lang w:val="en-US"/>
    </w:rPr>
  </w:style>
  <w:style w:type="character" w:customStyle="1" w:styleId="Heading4Char">
    <w:name w:val="Heading 4 Char"/>
    <w:basedOn w:val="DefaultParagraphFont"/>
    <w:link w:val="Heading4"/>
    <w:uiPriority w:val="9"/>
    <w:rsid w:val="00DF1B07"/>
    <w:rPr>
      <w:rFonts w:eastAsiaTheme="majorEastAsia" w:cstheme="majorBidi"/>
      <w:i/>
      <w:iCs/>
      <w:color w:val="BF8F00" w:themeColor="accent1" w:themeShade="BF"/>
    </w:rPr>
  </w:style>
  <w:style w:type="character" w:customStyle="1" w:styleId="Heading5Char">
    <w:name w:val="Heading 5 Char"/>
    <w:basedOn w:val="DefaultParagraphFont"/>
    <w:link w:val="Heading5"/>
    <w:uiPriority w:val="9"/>
    <w:rsid w:val="00DF1B07"/>
    <w:rPr>
      <w:rFonts w:eastAsiaTheme="majorEastAsia" w:cstheme="majorBidi"/>
      <w:color w:val="BF8F00" w:themeColor="accent1" w:themeShade="BF"/>
    </w:rPr>
  </w:style>
  <w:style w:type="character" w:customStyle="1" w:styleId="Heading6Char">
    <w:name w:val="Heading 6 Char"/>
    <w:basedOn w:val="DefaultParagraphFont"/>
    <w:link w:val="Heading6"/>
    <w:uiPriority w:val="9"/>
    <w:rsid w:val="00DF1B07"/>
    <w:rPr>
      <w:rFonts w:eastAsiaTheme="majorEastAsia" w:cstheme="majorBidi"/>
      <w:i/>
      <w:iCs/>
      <w:color w:val="697385" w:themeColor="text1" w:themeTint="A6"/>
    </w:rPr>
  </w:style>
  <w:style w:type="character" w:customStyle="1" w:styleId="Heading7Char">
    <w:name w:val="Heading 7 Char"/>
    <w:basedOn w:val="DefaultParagraphFont"/>
    <w:link w:val="Heading7"/>
    <w:uiPriority w:val="9"/>
    <w:rsid w:val="00DF1B07"/>
    <w:rPr>
      <w:rFonts w:eastAsiaTheme="majorEastAsia" w:cstheme="majorBidi"/>
      <w:color w:val="697385" w:themeColor="text1" w:themeTint="A6"/>
    </w:rPr>
  </w:style>
  <w:style w:type="character" w:customStyle="1" w:styleId="Heading8Char">
    <w:name w:val="Heading 8 Char"/>
    <w:basedOn w:val="DefaultParagraphFont"/>
    <w:link w:val="Heading8"/>
    <w:uiPriority w:val="9"/>
    <w:semiHidden/>
    <w:rsid w:val="00DF1B07"/>
    <w:rPr>
      <w:rFonts w:eastAsiaTheme="majorEastAsia" w:cstheme="majorBidi"/>
      <w:i/>
      <w:iCs/>
      <w:color w:val="454B57" w:themeColor="text1" w:themeTint="D8"/>
    </w:rPr>
  </w:style>
  <w:style w:type="character" w:customStyle="1" w:styleId="Heading9Char">
    <w:name w:val="Heading 9 Char"/>
    <w:basedOn w:val="DefaultParagraphFont"/>
    <w:link w:val="Heading9"/>
    <w:uiPriority w:val="9"/>
    <w:semiHidden/>
    <w:rsid w:val="00DF1B07"/>
    <w:rPr>
      <w:rFonts w:eastAsiaTheme="majorEastAsia" w:cstheme="majorBidi"/>
      <w:color w:val="454B57" w:themeColor="text1" w:themeTint="D8"/>
    </w:rPr>
  </w:style>
  <w:style w:type="paragraph" w:styleId="Title">
    <w:name w:val="Title"/>
    <w:basedOn w:val="Normal"/>
    <w:next w:val="Normal"/>
    <w:link w:val="TitleChar"/>
    <w:uiPriority w:val="10"/>
    <w:qFormat/>
    <w:rsid w:val="00EA0BAA"/>
    <w:pPr>
      <w:spacing w:after="80"/>
      <w:contextualSpacing/>
    </w:pPr>
    <w:rPr>
      <w:rFonts w:ascii="Social Gothic Rough" w:eastAsiaTheme="majorEastAsia" w:hAnsi="Social Gothic Rough" w:cstheme="majorBidi"/>
      <w:b/>
      <w:bCs/>
      <w:spacing w:val="-10"/>
      <w:kern w:val="28"/>
      <w:sz w:val="96"/>
      <w:szCs w:val="96"/>
    </w:rPr>
  </w:style>
  <w:style w:type="character" w:customStyle="1" w:styleId="TitleChar">
    <w:name w:val="Title Char"/>
    <w:basedOn w:val="DefaultParagraphFont"/>
    <w:link w:val="Title"/>
    <w:uiPriority w:val="10"/>
    <w:rsid w:val="00EA0BAA"/>
    <w:rPr>
      <w:rFonts w:ascii="Social Gothic Rough" w:eastAsiaTheme="majorEastAsia" w:hAnsi="Social Gothic Rough" w:cstheme="majorBidi"/>
      <w:b/>
      <w:bCs/>
      <w:color w:val="2A2D35"/>
      <w:spacing w:val="-10"/>
      <w:kern w:val="28"/>
      <w:sz w:val="96"/>
      <w:szCs w:val="96"/>
      <w:lang w:val="en-US"/>
    </w:rPr>
  </w:style>
  <w:style w:type="paragraph" w:styleId="Subtitle">
    <w:name w:val="Subtitle"/>
    <w:basedOn w:val="Normal"/>
    <w:next w:val="Normal"/>
    <w:link w:val="SubtitleChar"/>
    <w:uiPriority w:val="11"/>
    <w:qFormat/>
    <w:rsid w:val="00DB4290"/>
    <w:pPr>
      <w:numPr>
        <w:ilvl w:val="1"/>
      </w:numPr>
      <w:spacing w:after="160"/>
    </w:pPr>
    <w:rPr>
      <w:rFonts w:eastAsiaTheme="majorEastAsia" w:cstheme="majorBidi"/>
      <w:color w:val="697385" w:themeColor="text1" w:themeTint="A6"/>
      <w:spacing w:val="15"/>
    </w:rPr>
  </w:style>
  <w:style w:type="character" w:customStyle="1" w:styleId="SubtitleChar">
    <w:name w:val="Subtitle Char"/>
    <w:basedOn w:val="DefaultParagraphFont"/>
    <w:link w:val="Subtitle"/>
    <w:uiPriority w:val="11"/>
    <w:rsid w:val="00DB4290"/>
    <w:rPr>
      <w:rFonts w:ascii="Nunito ExtraLight" w:eastAsiaTheme="majorEastAsia" w:hAnsi="Nunito ExtraLight" w:cstheme="majorBidi"/>
      <w:color w:val="697385" w:themeColor="text1" w:themeTint="A6"/>
      <w:spacing w:val="15"/>
      <w:sz w:val="28"/>
      <w:szCs w:val="28"/>
      <w:lang w:val="en-US"/>
    </w:rPr>
  </w:style>
  <w:style w:type="paragraph" w:styleId="Quote">
    <w:name w:val="Quote"/>
    <w:basedOn w:val="Normal"/>
    <w:next w:val="Normal"/>
    <w:link w:val="QuoteChar"/>
    <w:uiPriority w:val="29"/>
    <w:qFormat/>
    <w:rsid w:val="00DF1B07"/>
    <w:pPr>
      <w:spacing w:before="160" w:after="160"/>
      <w:jc w:val="center"/>
    </w:pPr>
    <w:rPr>
      <w:i/>
      <w:iCs/>
      <w:color w:val="575F6E" w:themeColor="text1" w:themeTint="BF"/>
    </w:rPr>
  </w:style>
  <w:style w:type="character" w:customStyle="1" w:styleId="QuoteChar">
    <w:name w:val="Quote Char"/>
    <w:basedOn w:val="DefaultParagraphFont"/>
    <w:link w:val="Quote"/>
    <w:uiPriority w:val="29"/>
    <w:rsid w:val="00DF1B07"/>
    <w:rPr>
      <w:i/>
      <w:iCs/>
      <w:color w:val="575F6E" w:themeColor="text1" w:themeTint="BF"/>
    </w:rPr>
  </w:style>
  <w:style w:type="paragraph" w:styleId="ListParagraph">
    <w:name w:val="List Paragraph"/>
    <w:basedOn w:val="Normal"/>
    <w:uiPriority w:val="34"/>
    <w:qFormat/>
    <w:rsid w:val="00DF1B07"/>
    <w:pPr>
      <w:ind w:left="720"/>
      <w:contextualSpacing/>
    </w:pPr>
  </w:style>
  <w:style w:type="character" w:styleId="IntenseEmphasis">
    <w:name w:val="Intense Emphasis"/>
    <w:basedOn w:val="Emphasis"/>
    <w:uiPriority w:val="21"/>
    <w:qFormat/>
    <w:rsid w:val="008E23A4"/>
    <w:rPr>
      <w:rFonts w:ascii="Nunito Black" w:hAnsi="Nunito Black"/>
      <w:b/>
      <w:i/>
      <w:iCs/>
      <w:color w:val="2A2D35"/>
    </w:rPr>
  </w:style>
  <w:style w:type="paragraph" w:styleId="IntenseQuote">
    <w:name w:val="Intense Quote"/>
    <w:basedOn w:val="Normal"/>
    <w:next w:val="Normal"/>
    <w:link w:val="IntenseQuoteChar"/>
    <w:uiPriority w:val="30"/>
    <w:qFormat/>
    <w:rsid w:val="007A1EDF"/>
    <w:pPr>
      <w:pBdr>
        <w:top w:val="single" w:sz="4" w:space="10" w:color="BF8F00" w:themeColor="accent1" w:themeShade="BF"/>
        <w:bottom w:val="single" w:sz="4" w:space="10" w:color="BF8F00"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7A1EDF"/>
    <w:rPr>
      <w:rFonts w:ascii="Lato" w:hAnsi="Lato"/>
      <w:i/>
      <w:iCs/>
      <w:color w:val="2A2D35"/>
      <w:sz w:val="28"/>
      <w:szCs w:val="28"/>
      <w:lang w:val="en-US"/>
    </w:rPr>
  </w:style>
  <w:style w:type="character" w:styleId="IntenseReference">
    <w:name w:val="Intense Reference"/>
    <w:basedOn w:val="DefaultParagraphFont"/>
    <w:uiPriority w:val="32"/>
    <w:qFormat/>
    <w:rsid w:val="00F1370E"/>
    <w:rPr>
      <w:rFonts w:ascii="Nunito ExtraBold" w:hAnsi="Nunito ExtraBold"/>
      <w:b/>
      <w:bCs/>
      <w:i w:val="0"/>
      <w:smallCaps/>
      <w:color w:val="2A2D35"/>
      <w:spacing w:val="5"/>
    </w:rPr>
  </w:style>
  <w:style w:type="paragraph" w:styleId="Header">
    <w:name w:val="header"/>
    <w:basedOn w:val="Normal"/>
    <w:link w:val="HeaderChar"/>
    <w:uiPriority w:val="99"/>
    <w:unhideWhenUsed/>
    <w:rsid w:val="00DF1B07"/>
    <w:pPr>
      <w:tabs>
        <w:tab w:val="center" w:pos="4513"/>
        <w:tab w:val="right" w:pos="9026"/>
      </w:tabs>
    </w:pPr>
  </w:style>
  <w:style w:type="character" w:customStyle="1" w:styleId="HeaderChar">
    <w:name w:val="Header Char"/>
    <w:basedOn w:val="DefaultParagraphFont"/>
    <w:link w:val="Header"/>
    <w:uiPriority w:val="99"/>
    <w:rsid w:val="00DF1B07"/>
  </w:style>
  <w:style w:type="paragraph" w:styleId="Footer">
    <w:name w:val="footer"/>
    <w:basedOn w:val="Normal"/>
    <w:link w:val="FooterChar"/>
    <w:uiPriority w:val="99"/>
    <w:unhideWhenUsed/>
    <w:rsid w:val="00DF1B07"/>
    <w:pPr>
      <w:tabs>
        <w:tab w:val="center" w:pos="4513"/>
        <w:tab w:val="right" w:pos="9026"/>
      </w:tabs>
    </w:pPr>
  </w:style>
  <w:style w:type="character" w:customStyle="1" w:styleId="FooterChar">
    <w:name w:val="Footer Char"/>
    <w:basedOn w:val="DefaultParagraphFont"/>
    <w:link w:val="Footer"/>
    <w:uiPriority w:val="99"/>
    <w:rsid w:val="00DF1B07"/>
  </w:style>
  <w:style w:type="character" w:styleId="PageNumber">
    <w:name w:val="page number"/>
    <w:basedOn w:val="DefaultParagraphFont"/>
    <w:uiPriority w:val="99"/>
    <w:semiHidden/>
    <w:unhideWhenUsed/>
    <w:rsid w:val="001E241A"/>
  </w:style>
  <w:style w:type="paragraph" w:styleId="NoSpacing">
    <w:name w:val="No Spacing"/>
    <w:uiPriority w:val="1"/>
    <w:qFormat/>
    <w:rsid w:val="003B6DA8"/>
    <w:rPr>
      <w:rFonts w:ascii="Nunito ExtraLight" w:hAnsi="Nunito ExtraLight"/>
      <w:sz w:val="28"/>
      <w:szCs w:val="28"/>
      <w:lang w:val="en-US"/>
    </w:rPr>
  </w:style>
  <w:style w:type="character" w:styleId="SubtleEmphasis">
    <w:name w:val="Subtle Emphasis"/>
    <w:basedOn w:val="DefaultParagraphFont"/>
    <w:uiPriority w:val="19"/>
    <w:qFormat/>
    <w:rsid w:val="008E23A4"/>
    <w:rPr>
      <w:rFonts w:ascii="Nunito ExtraLight" w:hAnsi="Nunito ExtraLight"/>
      <w:b w:val="0"/>
      <w:i/>
      <w:iCs/>
      <w:color w:val="575F6E" w:themeColor="text1" w:themeTint="BF"/>
    </w:rPr>
  </w:style>
  <w:style w:type="character" w:styleId="Emphasis">
    <w:name w:val="Emphasis"/>
    <w:basedOn w:val="SubtleEmphasis"/>
    <w:uiPriority w:val="20"/>
    <w:qFormat/>
    <w:rsid w:val="008E23A4"/>
    <w:rPr>
      <w:rFonts w:ascii="Nunito ExtraBold" w:hAnsi="Nunito ExtraBold"/>
      <w:b/>
      <w:i/>
      <w:iCs/>
      <w:color w:val="2A2D35"/>
    </w:rPr>
  </w:style>
  <w:style w:type="character" w:styleId="Strong">
    <w:name w:val="Strong"/>
    <w:basedOn w:val="DefaultParagraphFont"/>
    <w:uiPriority w:val="22"/>
    <w:qFormat/>
    <w:rsid w:val="00DB4290"/>
    <w:rPr>
      <w:rFonts w:ascii="Nunito ExtraBold" w:hAnsi="Nunito ExtraBold"/>
      <w:b/>
      <w:bCs/>
      <w:i w:val="0"/>
    </w:rPr>
  </w:style>
  <w:style w:type="character" w:styleId="SubtleReference">
    <w:name w:val="Subtle Reference"/>
    <w:basedOn w:val="DefaultParagraphFont"/>
    <w:uiPriority w:val="31"/>
    <w:qFormat/>
    <w:rsid w:val="00F1370E"/>
    <w:rPr>
      <w:rFonts w:ascii="Nunito ExtraLight" w:hAnsi="Nunito ExtraLight"/>
      <w:b w:val="0"/>
      <w:i w:val="0"/>
      <w:smallCaps/>
      <w:color w:val="2A2D35"/>
    </w:rPr>
  </w:style>
  <w:style w:type="character" w:styleId="BookTitle">
    <w:name w:val="Book Title"/>
    <w:basedOn w:val="DefaultParagraphFont"/>
    <w:uiPriority w:val="33"/>
    <w:qFormat/>
    <w:rsid w:val="00F1370E"/>
    <w:rPr>
      <w:rFonts w:ascii="Nunito ExtraBold" w:hAnsi="Nunito ExtraBold"/>
      <w:b/>
      <w:bCs/>
      <w:i w:val="0"/>
      <w:iCs/>
      <w:spacing w:val="5"/>
    </w:rPr>
  </w:style>
  <w:style w:type="table" w:styleId="TableGrid">
    <w:name w:val="Table Grid"/>
    <w:basedOn w:val="TableNormal"/>
    <w:uiPriority w:val="39"/>
    <w:rsid w:val="00B002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7DEB"/>
    <w:rPr>
      <w:color w:val="74C4E9" w:themeColor="hyperlink"/>
      <w:u w:val="single"/>
    </w:rPr>
  </w:style>
  <w:style w:type="character" w:styleId="UnresolvedMention">
    <w:name w:val="Unresolved Mention"/>
    <w:basedOn w:val="DefaultParagraphFont"/>
    <w:uiPriority w:val="99"/>
    <w:semiHidden/>
    <w:unhideWhenUsed/>
    <w:rsid w:val="00707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venturo.co.za/" TargetMode="Externa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venturo.co.za/"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venturo.co.za/"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www.venturo.co.za/"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image" Target="media/image5.png"/><Relationship Id="rId7" Type="http://schemas.openxmlformats.org/officeDocument/2006/relationships/image" Target="media/image2.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5" Type="http://schemas.openxmlformats.org/officeDocument/2006/relationships/image" Target="media/image7.png"/><Relationship Id="rId4" Type="http://schemas.openxmlformats.org/officeDocument/2006/relationships/image" Target="media/image6.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be\OneDrive\Documents\1.%20Viatori%20Business\3.%20Branding%20and%20Design\2.%20Document%20Templates\letterhead-template.dotx" TargetMode="External"/></Relationships>
</file>

<file path=word/theme/theme1.xml><?xml version="1.0" encoding="utf-8"?>
<a:theme xmlns:a="http://schemas.openxmlformats.org/drawingml/2006/main" name="Office Theme">
  <a:themeElements>
    <a:clrScheme name="Venturo">
      <a:dk1>
        <a:srgbClr val="292D34"/>
      </a:dk1>
      <a:lt1>
        <a:srgbClr val="FFFFFF"/>
      </a:lt1>
      <a:dk2>
        <a:srgbClr val="363E47"/>
      </a:dk2>
      <a:lt2>
        <a:srgbClr val="EBE9F4"/>
      </a:lt2>
      <a:accent1>
        <a:srgbClr val="FFC000"/>
      </a:accent1>
      <a:accent2>
        <a:srgbClr val="45A67E"/>
      </a:accent2>
      <a:accent3>
        <a:srgbClr val="8DB3FB"/>
      </a:accent3>
      <a:accent4>
        <a:srgbClr val="D64632"/>
      </a:accent4>
      <a:accent5>
        <a:srgbClr val="DB73A0"/>
      </a:accent5>
      <a:accent6>
        <a:srgbClr val="5E579F"/>
      </a:accent6>
      <a:hlink>
        <a:srgbClr val="74C4E9"/>
      </a:hlink>
      <a:folHlink>
        <a:srgbClr val="5E579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0BE7A34066154A98111B0A1F3E6135" ma:contentTypeVersion="15" ma:contentTypeDescription="Create a new document." ma:contentTypeScope="" ma:versionID="d3774bf005c585a9124757d770ffb1f4">
  <xsd:schema xmlns:xsd="http://www.w3.org/2001/XMLSchema" xmlns:xs="http://www.w3.org/2001/XMLSchema" xmlns:p="http://schemas.microsoft.com/office/2006/metadata/properties" xmlns:ns2="fb818b2c-dccd-4f35-ac3d-0f838b3fc560" xmlns:ns3="a69733e2-bb1d-4fd4-926e-3c5e7cab8179" targetNamespace="http://schemas.microsoft.com/office/2006/metadata/properties" ma:root="true" ma:fieldsID="260cf232c8662cdf5d10100cb497653d" ns2:_="" ns3:_="">
    <xsd:import namespace="fb818b2c-dccd-4f35-ac3d-0f838b3fc560"/>
    <xsd:import namespace="a69733e2-bb1d-4fd4-926e-3c5e7cab817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18b2c-dccd-4f35-ac3d-0f838b3fc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0cb62b9-5a5c-4980-ae87-67f5ce1a6d81"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9733e2-bb1d-4fd4-926e-3c5e7cab81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a1d79c6-ff66-47df-8bdd-2c0098bf2a6f}" ma:internalName="TaxCatchAll" ma:showField="CatchAllData" ma:web="a69733e2-bb1d-4fd4-926e-3c5e7cab8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BF4AB3-DFE8-43C9-88FA-1BF091FA991E}">
  <ds:schemaRefs>
    <ds:schemaRef ds:uri="http://schemas.microsoft.com/sharepoint/v3/contenttype/forms"/>
  </ds:schemaRefs>
</ds:datastoreItem>
</file>

<file path=customXml/itemProps2.xml><?xml version="1.0" encoding="utf-8"?>
<ds:datastoreItem xmlns:ds="http://schemas.openxmlformats.org/officeDocument/2006/customXml" ds:itemID="{CF509577-D62D-A84E-AACE-9731C37891B3}">
  <ds:schemaRefs>
    <ds:schemaRef ds:uri="http://schemas.openxmlformats.org/officeDocument/2006/bibliography"/>
  </ds:schemaRefs>
</ds:datastoreItem>
</file>

<file path=customXml/itemProps3.xml><?xml version="1.0" encoding="utf-8"?>
<ds:datastoreItem xmlns:ds="http://schemas.openxmlformats.org/officeDocument/2006/customXml" ds:itemID="{6D89A749-C63F-4A23-B2B6-8F68593C4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818b2c-dccd-4f35-ac3d-0f838b3fc560"/>
    <ds:schemaRef ds:uri="a69733e2-bb1d-4fd4-926e-3c5e7cab8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letterhead-template.dotx</Template>
  <TotalTime>40</TotalTime>
  <Pages>23</Pages>
  <Words>3437</Words>
  <Characters>24063</Characters>
  <Application>Microsoft Office Word</Application>
  <DocSecurity>0</DocSecurity>
  <Lines>24063</Lines>
  <Paragraphs>3437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 Smith</dc:creator>
  <cp:keywords/>
  <dc:description/>
  <cp:lastModifiedBy>Herbert Smith</cp:lastModifiedBy>
  <cp:revision>48</cp:revision>
  <dcterms:created xsi:type="dcterms:W3CDTF">2026-09-22T12:32:00Z</dcterms:created>
  <dcterms:modified xsi:type="dcterms:W3CDTF">2026-09-22T13:10:00Z</dcterms:modified>
</cp:coreProperties>
</file>