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4FDE9A5" w14:textId="77777777" w:rsidR="00707DEB" w:rsidRPr="00707DEB" w:rsidRDefault="00707DEB" w:rsidP="00707DEB">
      <w:pPr>
        <w:pStyle w:val="Heading1"/>
        <w:rPr>
          <w:lang w:val="en-ZA"/>
        </w:rPr>
      </w:pPr>
      <w:r w:rsidRPr="00707DEB">
        <w:rPr>
          <w:lang w:val="en-ZA"/>
        </w:rPr>
        <w:t>Venturo Refund &amp; Cancellation Policy</w:t>
      </w:r>
    </w:p>
    <w:p w14:paraId="1BF913B2" w14:textId="0DF066E9" w:rsidR="00707DEB" w:rsidRDefault="00707DEB" w:rsidP="00707DEB">
      <w:pPr>
        <w:rPr>
          <w:lang w:val="en-ZA"/>
        </w:rPr>
      </w:pPr>
      <w:r w:rsidRPr="00707DEB">
        <w:rPr>
          <w:rFonts w:ascii="Nunito SemiBold" w:hAnsi="Nunito SemiBold"/>
          <w:lang w:val="en-ZA"/>
        </w:rPr>
        <w:t>Business:</w:t>
      </w:r>
      <w:r w:rsidRPr="00707DEB">
        <w:rPr>
          <w:lang w:val="en-ZA"/>
        </w:rPr>
        <w:t xml:space="preserve"> Viatori Ventures (Pty) Ltd trading as Venturo</w:t>
      </w:r>
      <w:r w:rsidRPr="00707DEB">
        <w:rPr>
          <w:lang w:val="en-ZA"/>
        </w:rPr>
        <w:br/>
      </w:r>
      <w:r w:rsidRPr="00707DEB">
        <w:rPr>
          <w:rFonts w:ascii="Nunito SemiBold" w:hAnsi="Nunito SemiBold"/>
          <w:lang w:val="en-ZA"/>
        </w:rPr>
        <w:t>Website:</w:t>
      </w:r>
      <w:r w:rsidRPr="00707DEB">
        <w:rPr>
          <w:lang w:val="en-ZA"/>
        </w:rPr>
        <w:t xml:space="preserve"> </w:t>
      </w:r>
      <w:hyperlink r:id="rId10" w:history="1">
        <w:r w:rsidRPr="00707DEB">
          <w:rPr>
            <w:rStyle w:val="Hyperlink"/>
            <w:lang w:val="en-ZA"/>
          </w:rPr>
          <w:t>www.venturo.co.za</w:t>
        </w:r>
      </w:hyperlink>
      <w:r w:rsidRPr="00707DEB">
        <w:rPr>
          <w:lang w:val="en-ZA"/>
        </w:rPr>
        <w:br/>
      </w:r>
      <w:r w:rsidRPr="00707DEB">
        <w:rPr>
          <w:rFonts w:ascii="Nunito SemiBold" w:hAnsi="Nunito SemiBold"/>
          <w:lang w:val="en-ZA"/>
        </w:rPr>
        <w:t>Country:</w:t>
      </w:r>
      <w:r w:rsidRPr="00707DEB">
        <w:rPr>
          <w:lang w:val="en-ZA"/>
        </w:rPr>
        <w:t xml:space="preserve"> South Africa</w:t>
      </w:r>
      <w:r w:rsidRPr="00707DEB">
        <w:rPr>
          <w:lang w:val="en-ZA"/>
        </w:rPr>
        <w:br/>
      </w:r>
      <w:r w:rsidRPr="00707DEB">
        <w:rPr>
          <w:rFonts w:ascii="Nunito SemiBold" w:hAnsi="Nunito SemiBold"/>
          <w:lang w:val="en-ZA"/>
        </w:rPr>
        <w:t>Effective date:</w:t>
      </w:r>
      <w:r w:rsidRPr="00707DEB">
        <w:rPr>
          <w:lang w:val="en-ZA"/>
        </w:rPr>
        <w:t xml:space="preserve"> </w:t>
      </w:r>
      <w:r w:rsidR="00421B08">
        <w:rPr>
          <w:lang w:val="en-ZA"/>
        </w:rPr>
        <w:t>01 October 2025</w:t>
      </w:r>
    </w:p>
    <w:p w14:paraId="356C27BE" w14:textId="77777777" w:rsidR="00707DEB" w:rsidRPr="00707DEB" w:rsidRDefault="00707DEB" w:rsidP="00707DEB">
      <w:pPr>
        <w:rPr>
          <w:lang w:val="en-ZA"/>
        </w:rPr>
      </w:pPr>
    </w:p>
    <w:p w14:paraId="3D754258" w14:textId="77777777" w:rsidR="00707DEB" w:rsidRPr="00707DEB" w:rsidRDefault="00707DEB" w:rsidP="00707DEB">
      <w:pPr>
        <w:pStyle w:val="Heading3"/>
        <w:rPr>
          <w:lang w:val="en-ZA"/>
        </w:rPr>
      </w:pPr>
      <w:r w:rsidRPr="00707DEB">
        <w:rPr>
          <w:lang w:val="en-ZA"/>
        </w:rPr>
        <w:t>1. Purpose</w:t>
      </w:r>
    </w:p>
    <w:p w14:paraId="567F0A07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This Refund &amp; Cancellation Policy explains how cancellations, refunds &amp; changes are handled for purchases made directly from Venturo.</w:t>
      </w:r>
    </w:p>
    <w:p w14:paraId="62B08323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Different rules apply depending on whether the customer purchased:</w:t>
      </w:r>
    </w:p>
    <w:p w14:paraId="28A3B254" w14:textId="77777777" w:rsidR="00707DEB" w:rsidRPr="00707DEB" w:rsidRDefault="00707DEB" w:rsidP="00707DEB">
      <w:pPr>
        <w:numPr>
          <w:ilvl w:val="0"/>
          <w:numId w:val="10"/>
        </w:numPr>
        <w:rPr>
          <w:lang w:val="en-ZA"/>
        </w:rPr>
      </w:pPr>
      <w:r w:rsidRPr="00707DEB">
        <w:rPr>
          <w:lang w:val="en-ZA"/>
        </w:rPr>
        <w:t>a Venturo membership;</w:t>
      </w:r>
    </w:p>
    <w:p w14:paraId="2AFD0779" w14:textId="77777777" w:rsidR="00707DEB" w:rsidRPr="00707DEB" w:rsidRDefault="00707DEB" w:rsidP="00707DEB">
      <w:pPr>
        <w:numPr>
          <w:ilvl w:val="0"/>
          <w:numId w:val="10"/>
        </w:numPr>
        <w:rPr>
          <w:lang w:val="en-ZA"/>
        </w:rPr>
      </w:pPr>
      <w:r w:rsidRPr="00707DEB">
        <w:rPr>
          <w:lang w:val="en-ZA"/>
        </w:rPr>
        <w:t>a ticket to a Venturo-operated event; or</w:t>
      </w:r>
    </w:p>
    <w:p w14:paraId="48148752" w14:textId="77777777" w:rsidR="00707DEB" w:rsidRDefault="00707DEB" w:rsidP="00707DEB">
      <w:pPr>
        <w:numPr>
          <w:ilvl w:val="0"/>
          <w:numId w:val="10"/>
        </w:numPr>
        <w:rPr>
          <w:lang w:val="en-ZA"/>
        </w:rPr>
      </w:pPr>
      <w:r w:rsidRPr="00707DEB">
        <w:rPr>
          <w:lang w:val="en-ZA"/>
        </w:rPr>
        <w:t>an activity or experience supplied by an independent third-party provider.</w:t>
      </w:r>
    </w:p>
    <w:p w14:paraId="1CD2E4FB" w14:textId="77777777" w:rsidR="00C54FF3" w:rsidRPr="00707DEB" w:rsidRDefault="00C54FF3" w:rsidP="00C54FF3">
      <w:pPr>
        <w:ind w:left="720"/>
        <w:rPr>
          <w:lang w:val="en-ZA"/>
        </w:rPr>
      </w:pPr>
    </w:p>
    <w:p w14:paraId="569830E0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Nothing in this policy is intended to limit any rights that a customer may have under applicable South African law, including the Consumer Protection Act 68 of 2008 and the Electronic Communications and Transactions Act 25 of 2002.</w:t>
      </w:r>
    </w:p>
    <w:p w14:paraId="2797E448" w14:textId="61F21CEA" w:rsidR="00707DEB" w:rsidRPr="00707DEB" w:rsidRDefault="00707DEB" w:rsidP="00707DEB">
      <w:pPr>
        <w:rPr>
          <w:lang w:val="en-ZA"/>
        </w:rPr>
      </w:pPr>
    </w:p>
    <w:p w14:paraId="091D6F02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2. Venturo Memberships</w:t>
      </w:r>
    </w:p>
    <w:p w14:paraId="493852D4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Venturo memberships purchased through the Venturo website provide access to membership features &amp; benefits for the applicable subscription period.</w:t>
      </w:r>
    </w:p>
    <w:p w14:paraId="6552CC43" w14:textId="77777777" w:rsidR="00C54FF3" w:rsidRPr="00707DEB" w:rsidRDefault="00C54FF3" w:rsidP="00707DEB">
      <w:pPr>
        <w:rPr>
          <w:lang w:val="en-ZA"/>
        </w:rPr>
      </w:pPr>
    </w:p>
    <w:p w14:paraId="10CE6436" w14:textId="77777777" w:rsidR="00707DEB" w:rsidRPr="00707DEB" w:rsidRDefault="00707DEB" w:rsidP="00707DEB">
      <w:pPr>
        <w:rPr>
          <w:rFonts w:ascii="Nunito SemiBold" w:hAnsi="Nunito SemiBold"/>
          <w:lang w:val="en-ZA"/>
        </w:rPr>
      </w:pPr>
      <w:r w:rsidRPr="00707DEB">
        <w:rPr>
          <w:rFonts w:ascii="Nunito SemiBold" w:hAnsi="Nunito SemiBold"/>
          <w:lang w:val="en-ZA"/>
        </w:rPr>
        <w:t>Cancelling a Membership</w:t>
      </w:r>
    </w:p>
    <w:p w14:paraId="58E7333F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Customers may cancel the future renewal of their membership at any time.</w:t>
      </w:r>
    </w:p>
    <w:p w14:paraId="38A5EA9A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 xml:space="preserve">Unless otherwise required by law, cancellation stops the next renewal </w:t>
      </w:r>
      <w:proofErr w:type="gramStart"/>
      <w:r w:rsidRPr="00707DEB">
        <w:rPr>
          <w:lang w:val="en-ZA"/>
        </w:rPr>
        <w:t>payment</w:t>
      </w:r>
      <w:proofErr w:type="gramEnd"/>
      <w:r w:rsidRPr="00707DEB">
        <w:rPr>
          <w:lang w:val="en-ZA"/>
        </w:rPr>
        <w:t xml:space="preserve"> and the customer will continue to have access to their membership until the end of the period already paid for.</w:t>
      </w:r>
    </w:p>
    <w:p w14:paraId="3125C3E0" w14:textId="77777777" w:rsidR="009970A8" w:rsidRPr="00707DEB" w:rsidRDefault="009970A8" w:rsidP="00707DEB">
      <w:pPr>
        <w:rPr>
          <w:lang w:val="en-ZA"/>
        </w:rPr>
      </w:pPr>
    </w:p>
    <w:p w14:paraId="5025F34E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Cancellation does not automatically create a refund for a subscription period that has already started.</w:t>
      </w:r>
    </w:p>
    <w:p w14:paraId="3CE2FEFA" w14:textId="77777777" w:rsidR="00C54FF3" w:rsidRDefault="00C54FF3" w:rsidP="00707DEB">
      <w:pPr>
        <w:rPr>
          <w:lang w:val="en-ZA"/>
        </w:rPr>
      </w:pPr>
    </w:p>
    <w:p w14:paraId="54797DC1" w14:textId="77777777" w:rsidR="009970A8" w:rsidRDefault="009970A8" w:rsidP="00707DEB">
      <w:pPr>
        <w:rPr>
          <w:lang w:val="en-ZA"/>
        </w:rPr>
      </w:pPr>
    </w:p>
    <w:p w14:paraId="74E35153" w14:textId="77777777" w:rsidR="009970A8" w:rsidRPr="00707DEB" w:rsidRDefault="009970A8" w:rsidP="00707DEB">
      <w:pPr>
        <w:rPr>
          <w:lang w:val="en-ZA"/>
        </w:rPr>
      </w:pPr>
    </w:p>
    <w:p w14:paraId="5AF3DD9D" w14:textId="77777777" w:rsidR="00707DEB" w:rsidRPr="00707DEB" w:rsidRDefault="00707DEB" w:rsidP="00707DEB">
      <w:pPr>
        <w:rPr>
          <w:rFonts w:ascii="Nunito SemiBold" w:hAnsi="Nunito SemiBold"/>
          <w:lang w:val="en-ZA"/>
        </w:rPr>
      </w:pPr>
      <w:r w:rsidRPr="00707DEB">
        <w:rPr>
          <w:rFonts w:ascii="Nunito SemiBold" w:hAnsi="Nunito SemiBold"/>
          <w:lang w:val="en-ZA"/>
        </w:rPr>
        <w:lastRenderedPageBreak/>
        <w:t>Immediate Activation</w:t>
      </w:r>
    </w:p>
    <w:p w14:paraId="5889A78D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a customer requests that their Venturo membership be activated immediately following payment, Venturo may begin supplying the membership service immediately.</w:t>
      </w:r>
    </w:p>
    <w:p w14:paraId="4353B164" w14:textId="77777777" w:rsidR="009970A8" w:rsidRPr="00707DEB" w:rsidRDefault="009970A8" w:rsidP="00707DEB">
      <w:pPr>
        <w:rPr>
          <w:lang w:val="en-ZA"/>
        </w:rPr>
      </w:pPr>
    </w:p>
    <w:p w14:paraId="33EDAC0F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applicable, the customer may be asked during checkout to acknowledge that they are requesting immediate activation of the service.</w:t>
      </w:r>
    </w:p>
    <w:p w14:paraId="4A8523BC" w14:textId="77777777" w:rsidR="009970A8" w:rsidRPr="00707DEB" w:rsidRDefault="009970A8" w:rsidP="00707DEB">
      <w:pPr>
        <w:rPr>
          <w:lang w:val="en-ZA"/>
        </w:rPr>
      </w:pPr>
    </w:p>
    <w:p w14:paraId="3FEE7B23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Any statutory cancellation or cooling-off rights will continue to apply where required by law.</w:t>
      </w:r>
    </w:p>
    <w:p w14:paraId="576EE133" w14:textId="77777777" w:rsidR="00C54FF3" w:rsidRPr="00707DEB" w:rsidRDefault="00C54FF3" w:rsidP="00707DEB">
      <w:pPr>
        <w:rPr>
          <w:lang w:val="en-ZA"/>
        </w:rPr>
      </w:pPr>
    </w:p>
    <w:p w14:paraId="3AF6D6B1" w14:textId="77777777" w:rsidR="00707DEB" w:rsidRPr="00707DEB" w:rsidRDefault="00707DEB" w:rsidP="00707DEB">
      <w:pPr>
        <w:rPr>
          <w:rFonts w:ascii="Nunito SemiBold" w:hAnsi="Nunito SemiBold"/>
          <w:lang w:val="en-ZA"/>
        </w:rPr>
      </w:pPr>
      <w:r w:rsidRPr="00707DEB">
        <w:rPr>
          <w:rFonts w:ascii="Nunito SemiBold" w:hAnsi="Nunito SemiBold"/>
          <w:lang w:val="en-ZA"/>
        </w:rPr>
        <w:t>Membership Refunds</w:t>
      </w:r>
    </w:p>
    <w:p w14:paraId="2A970A23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Venturo may provide a full or partial refund where appropriate, including where:</w:t>
      </w:r>
    </w:p>
    <w:p w14:paraId="7F6C9F47" w14:textId="77777777" w:rsidR="00707DEB" w:rsidRPr="00C54FF3" w:rsidRDefault="00707DEB" w:rsidP="00C54FF3">
      <w:pPr>
        <w:pStyle w:val="ListParagraph"/>
        <w:numPr>
          <w:ilvl w:val="0"/>
          <w:numId w:val="11"/>
        </w:numPr>
        <w:rPr>
          <w:lang w:val="en-ZA"/>
        </w:rPr>
      </w:pPr>
      <w:r w:rsidRPr="00C54FF3">
        <w:rPr>
          <w:lang w:val="en-ZA"/>
        </w:rPr>
        <w:t>a duplicate payment has been processed;</w:t>
      </w:r>
    </w:p>
    <w:p w14:paraId="05275A56" w14:textId="77777777" w:rsidR="00707DEB" w:rsidRPr="00C54FF3" w:rsidRDefault="00707DEB" w:rsidP="00C54FF3">
      <w:pPr>
        <w:pStyle w:val="ListParagraph"/>
        <w:numPr>
          <w:ilvl w:val="0"/>
          <w:numId w:val="11"/>
        </w:numPr>
        <w:rPr>
          <w:lang w:val="en-ZA"/>
        </w:rPr>
      </w:pPr>
      <w:r w:rsidRPr="00C54FF3">
        <w:rPr>
          <w:lang w:val="en-ZA"/>
        </w:rPr>
        <w:t>an incorrect amount has been charged;</w:t>
      </w:r>
    </w:p>
    <w:p w14:paraId="51C14C50" w14:textId="77777777" w:rsidR="00707DEB" w:rsidRPr="00C54FF3" w:rsidRDefault="00707DEB" w:rsidP="00C54FF3">
      <w:pPr>
        <w:pStyle w:val="ListParagraph"/>
        <w:numPr>
          <w:ilvl w:val="0"/>
          <w:numId w:val="11"/>
        </w:numPr>
        <w:rPr>
          <w:lang w:val="en-ZA"/>
        </w:rPr>
      </w:pPr>
      <w:r w:rsidRPr="00C54FF3">
        <w:rPr>
          <w:lang w:val="en-ZA"/>
        </w:rPr>
        <w:t>a technical error has prevented the membership from being supplied;</w:t>
      </w:r>
    </w:p>
    <w:p w14:paraId="7F99864E" w14:textId="434B80F5" w:rsidR="00707DEB" w:rsidRPr="00C54FF3" w:rsidRDefault="00707DEB" w:rsidP="00C54FF3">
      <w:pPr>
        <w:pStyle w:val="ListParagraph"/>
        <w:numPr>
          <w:ilvl w:val="0"/>
          <w:numId w:val="11"/>
        </w:numPr>
        <w:rPr>
          <w:lang w:val="en-ZA"/>
        </w:rPr>
      </w:pPr>
      <w:r w:rsidRPr="00C54FF3">
        <w:rPr>
          <w:lang w:val="en-ZA"/>
        </w:rPr>
        <w:t xml:space="preserve">Venturo is unable to provide the membership service purchased; </w:t>
      </w:r>
    </w:p>
    <w:p w14:paraId="3FC25818" w14:textId="77777777" w:rsidR="00707DEB" w:rsidRDefault="00707DEB" w:rsidP="00C54FF3">
      <w:pPr>
        <w:pStyle w:val="ListParagraph"/>
        <w:numPr>
          <w:ilvl w:val="0"/>
          <w:numId w:val="11"/>
        </w:numPr>
        <w:rPr>
          <w:lang w:val="en-ZA"/>
        </w:rPr>
      </w:pPr>
      <w:r w:rsidRPr="00C54FF3">
        <w:rPr>
          <w:lang w:val="en-ZA"/>
        </w:rPr>
        <w:t>a refund is otherwise required under applicable law.</w:t>
      </w:r>
    </w:p>
    <w:p w14:paraId="6C477546" w14:textId="77777777" w:rsidR="004F3837" w:rsidRPr="00C54FF3" w:rsidRDefault="004F3837" w:rsidP="004F3837">
      <w:pPr>
        <w:pStyle w:val="ListParagraph"/>
        <w:rPr>
          <w:lang w:val="en-ZA"/>
        </w:rPr>
      </w:pPr>
    </w:p>
    <w:p w14:paraId="1DBA7101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Requests will be assessed according to the circumstances of the transaction.</w:t>
      </w:r>
    </w:p>
    <w:p w14:paraId="148DF681" w14:textId="204C1BF2" w:rsidR="00707DEB" w:rsidRPr="00707DEB" w:rsidRDefault="00707DEB" w:rsidP="00707DEB">
      <w:pPr>
        <w:rPr>
          <w:lang w:val="en-ZA"/>
        </w:rPr>
      </w:pPr>
    </w:p>
    <w:p w14:paraId="25365CC0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3. Venturo-Operated Events</w:t>
      </w:r>
    </w:p>
    <w:p w14:paraId="3190F9D5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A Venturo-operated event is an event or experience organised &amp; supplied by Venturo.</w:t>
      </w:r>
    </w:p>
    <w:p w14:paraId="21CD302E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The applicable event page will display the event date, time, location, ticket price, inclusions, exclusions &amp; any event-specific cancellation conditions before the customer completes their purchase.</w:t>
      </w:r>
    </w:p>
    <w:p w14:paraId="7F83A0EC" w14:textId="77777777" w:rsidR="004F3837" w:rsidRPr="00707DEB" w:rsidRDefault="004F3837" w:rsidP="00707DEB">
      <w:pPr>
        <w:rPr>
          <w:lang w:val="en-ZA"/>
        </w:rPr>
      </w:pPr>
    </w:p>
    <w:p w14:paraId="57BE1958" w14:textId="77777777" w:rsidR="00707DEB" w:rsidRPr="00707DEB" w:rsidRDefault="00707DEB" w:rsidP="00707DEB">
      <w:pPr>
        <w:rPr>
          <w:rFonts w:ascii="Nunito SemiBold" w:hAnsi="Nunito SemiBold"/>
          <w:lang w:val="en-ZA"/>
        </w:rPr>
      </w:pPr>
      <w:r w:rsidRPr="00707DEB">
        <w:rPr>
          <w:rFonts w:ascii="Nunito SemiBold" w:hAnsi="Nunito SemiBold"/>
          <w:lang w:val="en-ZA"/>
        </w:rPr>
        <w:t>Customer Cancellation</w:t>
      </w:r>
    </w:p>
    <w:p w14:paraId="32DF2D7F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Customers may cancel an advance booking for a Venturo-operated event.</w:t>
      </w:r>
    </w:p>
    <w:p w14:paraId="36E12386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Where a cancellation charge applies, Venturo will consider the circumstances required by applicable consumer law, including:</w:t>
      </w:r>
    </w:p>
    <w:p w14:paraId="761CA2F8" w14:textId="77777777" w:rsidR="00707DEB" w:rsidRPr="004F3837" w:rsidRDefault="00707DEB" w:rsidP="004F3837">
      <w:pPr>
        <w:pStyle w:val="ListParagraph"/>
        <w:numPr>
          <w:ilvl w:val="0"/>
          <w:numId w:val="12"/>
        </w:numPr>
        <w:rPr>
          <w:lang w:val="en-ZA"/>
        </w:rPr>
      </w:pPr>
      <w:r w:rsidRPr="004F3837">
        <w:rPr>
          <w:lang w:val="en-ZA"/>
        </w:rPr>
        <w:t>the nature of the event;</w:t>
      </w:r>
    </w:p>
    <w:p w14:paraId="43A4F563" w14:textId="77777777" w:rsidR="00707DEB" w:rsidRPr="004F3837" w:rsidRDefault="00707DEB" w:rsidP="004F3837">
      <w:pPr>
        <w:pStyle w:val="ListParagraph"/>
        <w:numPr>
          <w:ilvl w:val="0"/>
          <w:numId w:val="12"/>
        </w:numPr>
        <w:rPr>
          <w:lang w:val="en-ZA"/>
        </w:rPr>
      </w:pPr>
      <w:r w:rsidRPr="004F3837">
        <w:rPr>
          <w:lang w:val="en-ZA"/>
        </w:rPr>
        <w:t>the amount of notice provided;</w:t>
      </w:r>
    </w:p>
    <w:p w14:paraId="2A66A305" w14:textId="77777777" w:rsidR="00707DEB" w:rsidRPr="004F3837" w:rsidRDefault="00707DEB" w:rsidP="004F3837">
      <w:pPr>
        <w:pStyle w:val="ListParagraph"/>
        <w:numPr>
          <w:ilvl w:val="0"/>
          <w:numId w:val="12"/>
        </w:numPr>
        <w:rPr>
          <w:lang w:val="en-ZA"/>
        </w:rPr>
      </w:pPr>
      <w:r w:rsidRPr="004F3837">
        <w:rPr>
          <w:lang w:val="en-ZA"/>
        </w:rPr>
        <w:t>the reasonable possibility of filling the cancelled place;</w:t>
      </w:r>
    </w:p>
    <w:p w14:paraId="3E88B84E" w14:textId="77777777" w:rsidR="00707DEB" w:rsidRPr="004F3837" w:rsidRDefault="00707DEB" w:rsidP="004F3837">
      <w:pPr>
        <w:pStyle w:val="ListParagraph"/>
        <w:numPr>
          <w:ilvl w:val="0"/>
          <w:numId w:val="12"/>
        </w:numPr>
        <w:rPr>
          <w:lang w:val="en-ZA"/>
        </w:rPr>
      </w:pPr>
      <w:r w:rsidRPr="004F3837">
        <w:rPr>
          <w:lang w:val="en-ZA"/>
        </w:rPr>
        <w:t>costs already incurred in preparing for the attendee; and</w:t>
      </w:r>
    </w:p>
    <w:p w14:paraId="1E1358BD" w14:textId="77777777" w:rsidR="00707DEB" w:rsidRDefault="00707DEB" w:rsidP="004F3837">
      <w:pPr>
        <w:pStyle w:val="ListParagraph"/>
        <w:numPr>
          <w:ilvl w:val="0"/>
          <w:numId w:val="12"/>
        </w:numPr>
        <w:rPr>
          <w:lang w:val="en-ZA"/>
        </w:rPr>
      </w:pPr>
      <w:r w:rsidRPr="004F3837">
        <w:rPr>
          <w:lang w:val="en-ZA"/>
        </w:rPr>
        <w:lastRenderedPageBreak/>
        <w:t>the circumstances surrounding the cancellation.</w:t>
      </w:r>
    </w:p>
    <w:p w14:paraId="55A86775" w14:textId="77777777" w:rsidR="004F3837" w:rsidRPr="004F3837" w:rsidRDefault="004F3837" w:rsidP="004F3837">
      <w:pPr>
        <w:pStyle w:val="ListParagraph"/>
        <w:rPr>
          <w:lang w:val="en-ZA"/>
        </w:rPr>
      </w:pPr>
    </w:p>
    <w:p w14:paraId="673FFA50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As a general guideline, Venturo intends to apply the following cancellation structure:</w:t>
      </w:r>
    </w:p>
    <w:tbl>
      <w:tblPr>
        <w:tblStyle w:val="TableGrid"/>
        <w:tblW w:w="10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3448"/>
      </w:tblGrid>
      <w:tr w:rsidR="00707DEB" w:rsidRPr="00707DEB" w14:paraId="4B9D8FF1" w14:textId="77777777" w:rsidTr="00596111">
        <w:trPr>
          <w:trHeight w:val="435"/>
        </w:trPr>
        <w:tc>
          <w:tcPr>
            <w:tcW w:w="7083" w:type="dxa"/>
            <w:hideMark/>
          </w:tcPr>
          <w:p w14:paraId="1C72BCFC" w14:textId="77777777" w:rsidR="00707DEB" w:rsidRPr="00707DEB" w:rsidRDefault="00707DEB" w:rsidP="00707DEB">
            <w:pPr>
              <w:rPr>
                <w:b/>
                <w:bCs/>
                <w:lang w:val="en-ZA"/>
              </w:rPr>
            </w:pPr>
            <w:r w:rsidRPr="00707DEB">
              <w:rPr>
                <w:rFonts w:ascii="Nunito SemiBold" w:hAnsi="Nunito SemiBold"/>
                <w:lang w:val="en-ZA"/>
              </w:rPr>
              <w:t xml:space="preserve">Notice Before </w:t>
            </w:r>
            <w:proofErr w:type="gramStart"/>
            <w:r w:rsidRPr="00707DEB">
              <w:rPr>
                <w:rFonts w:ascii="Nunito SemiBold" w:hAnsi="Nunito SemiBold"/>
                <w:lang w:val="en-ZA"/>
              </w:rPr>
              <w:t>Event</w:t>
            </w:r>
            <w:proofErr w:type="gramEnd"/>
          </w:p>
        </w:tc>
        <w:tc>
          <w:tcPr>
            <w:tcW w:w="3448" w:type="dxa"/>
            <w:hideMark/>
          </w:tcPr>
          <w:p w14:paraId="78C8D4ED" w14:textId="77777777" w:rsidR="00707DEB" w:rsidRPr="00707DEB" w:rsidRDefault="00707DEB" w:rsidP="00707DEB">
            <w:pPr>
              <w:rPr>
                <w:b/>
                <w:bCs/>
                <w:lang w:val="en-ZA"/>
              </w:rPr>
            </w:pPr>
            <w:r w:rsidRPr="00707DEB">
              <w:rPr>
                <w:rFonts w:ascii="Nunito SemiBold" w:hAnsi="Nunito SemiBold"/>
                <w:lang w:val="en-ZA"/>
              </w:rPr>
              <w:t>Standard Refund</w:t>
            </w:r>
          </w:p>
        </w:tc>
      </w:tr>
      <w:tr w:rsidR="00707DEB" w:rsidRPr="00707DEB" w14:paraId="14E26BAE" w14:textId="77777777" w:rsidTr="00596111">
        <w:trPr>
          <w:trHeight w:val="423"/>
        </w:trPr>
        <w:tc>
          <w:tcPr>
            <w:tcW w:w="7083" w:type="dxa"/>
            <w:hideMark/>
          </w:tcPr>
          <w:p w14:paraId="76A7F686" w14:textId="77777777" w:rsidR="00707DEB" w:rsidRPr="00707DEB" w:rsidRDefault="00707DEB" w:rsidP="00707DEB">
            <w:pPr>
              <w:rPr>
                <w:lang w:val="en-ZA"/>
              </w:rPr>
            </w:pPr>
            <w:r w:rsidRPr="00707DEB">
              <w:rPr>
                <w:lang w:val="en-ZA"/>
              </w:rPr>
              <w:t>7 days or more</w:t>
            </w:r>
          </w:p>
        </w:tc>
        <w:tc>
          <w:tcPr>
            <w:tcW w:w="3448" w:type="dxa"/>
            <w:hideMark/>
          </w:tcPr>
          <w:p w14:paraId="24A97B0D" w14:textId="77777777" w:rsidR="00707DEB" w:rsidRPr="00707DEB" w:rsidRDefault="00707DEB" w:rsidP="00707DEB">
            <w:pPr>
              <w:rPr>
                <w:lang w:val="en-ZA"/>
              </w:rPr>
            </w:pPr>
            <w:r w:rsidRPr="00707DEB">
              <w:rPr>
                <w:lang w:val="en-ZA"/>
              </w:rPr>
              <w:t>Up to 100%</w:t>
            </w:r>
          </w:p>
        </w:tc>
      </w:tr>
      <w:tr w:rsidR="00707DEB" w:rsidRPr="00707DEB" w14:paraId="0B9FBA6E" w14:textId="77777777" w:rsidTr="00596111">
        <w:trPr>
          <w:trHeight w:val="423"/>
        </w:trPr>
        <w:tc>
          <w:tcPr>
            <w:tcW w:w="7083" w:type="dxa"/>
            <w:hideMark/>
          </w:tcPr>
          <w:p w14:paraId="4D49B067" w14:textId="77777777" w:rsidR="00707DEB" w:rsidRPr="00707DEB" w:rsidRDefault="00707DEB" w:rsidP="00707DEB">
            <w:pPr>
              <w:rPr>
                <w:lang w:val="en-ZA"/>
              </w:rPr>
            </w:pPr>
            <w:r w:rsidRPr="00707DEB">
              <w:rPr>
                <w:lang w:val="en-ZA"/>
              </w:rPr>
              <w:t>48 hours to less than 7 days</w:t>
            </w:r>
          </w:p>
        </w:tc>
        <w:tc>
          <w:tcPr>
            <w:tcW w:w="3448" w:type="dxa"/>
            <w:hideMark/>
          </w:tcPr>
          <w:p w14:paraId="1F01301E" w14:textId="77777777" w:rsidR="00707DEB" w:rsidRPr="00707DEB" w:rsidRDefault="00707DEB" w:rsidP="00707DEB">
            <w:pPr>
              <w:rPr>
                <w:lang w:val="en-ZA"/>
              </w:rPr>
            </w:pPr>
            <w:r w:rsidRPr="00707DEB">
              <w:rPr>
                <w:lang w:val="en-ZA"/>
              </w:rPr>
              <w:t>Up to 50%</w:t>
            </w:r>
          </w:p>
        </w:tc>
      </w:tr>
      <w:tr w:rsidR="00707DEB" w:rsidRPr="00707DEB" w14:paraId="3EF6F890" w14:textId="77777777" w:rsidTr="00596111">
        <w:trPr>
          <w:trHeight w:val="423"/>
        </w:trPr>
        <w:tc>
          <w:tcPr>
            <w:tcW w:w="7083" w:type="dxa"/>
            <w:hideMark/>
          </w:tcPr>
          <w:p w14:paraId="09BFC509" w14:textId="77777777" w:rsidR="00707DEB" w:rsidRPr="00707DEB" w:rsidRDefault="00707DEB" w:rsidP="00707DEB">
            <w:pPr>
              <w:rPr>
                <w:lang w:val="en-ZA"/>
              </w:rPr>
            </w:pPr>
            <w:r w:rsidRPr="00707DEB">
              <w:rPr>
                <w:lang w:val="en-ZA"/>
              </w:rPr>
              <w:t>Less than 48 hours</w:t>
            </w:r>
          </w:p>
        </w:tc>
        <w:tc>
          <w:tcPr>
            <w:tcW w:w="3448" w:type="dxa"/>
            <w:hideMark/>
          </w:tcPr>
          <w:p w14:paraId="1CF6B127" w14:textId="77777777" w:rsidR="00707DEB" w:rsidRPr="00707DEB" w:rsidRDefault="00707DEB" w:rsidP="00707DEB">
            <w:pPr>
              <w:rPr>
                <w:lang w:val="en-ZA"/>
              </w:rPr>
            </w:pPr>
            <w:r w:rsidRPr="00707DEB">
              <w:rPr>
                <w:lang w:val="en-ZA"/>
              </w:rPr>
              <w:t>Normally non-refundable</w:t>
            </w:r>
          </w:p>
        </w:tc>
      </w:tr>
      <w:tr w:rsidR="00707DEB" w:rsidRPr="00707DEB" w14:paraId="333CD534" w14:textId="77777777" w:rsidTr="00596111">
        <w:trPr>
          <w:trHeight w:val="423"/>
        </w:trPr>
        <w:tc>
          <w:tcPr>
            <w:tcW w:w="7083" w:type="dxa"/>
            <w:hideMark/>
          </w:tcPr>
          <w:p w14:paraId="23AA8C86" w14:textId="77777777" w:rsidR="00707DEB" w:rsidRPr="00707DEB" w:rsidRDefault="00707DEB" w:rsidP="00707DEB">
            <w:pPr>
              <w:rPr>
                <w:lang w:val="en-ZA"/>
              </w:rPr>
            </w:pPr>
            <w:r w:rsidRPr="00707DEB">
              <w:rPr>
                <w:lang w:val="en-ZA"/>
              </w:rPr>
              <w:t>Customer does not attend</w:t>
            </w:r>
          </w:p>
        </w:tc>
        <w:tc>
          <w:tcPr>
            <w:tcW w:w="3448" w:type="dxa"/>
            <w:hideMark/>
          </w:tcPr>
          <w:p w14:paraId="60DDACD8" w14:textId="77777777" w:rsidR="00707DEB" w:rsidRPr="00707DEB" w:rsidRDefault="00707DEB" w:rsidP="00707DEB">
            <w:pPr>
              <w:rPr>
                <w:lang w:val="en-ZA"/>
              </w:rPr>
            </w:pPr>
            <w:r w:rsidRPr="00707DEB">
              <w:rPr>
                <w:lang w:val="en-ZA"/>
              </w:rPr>
              <w:t>Normally non-refundable</w:t>
            </w:r>
          </w:p>
        </w:tc>
      </w:tr>
    </w:tbl>
    <w:p w14:paraId="66C83112" w14:textId="77777777" w:rsidR="004F3837" w:rsidRDefault="004F3837" w:rsidP="00707DEB">
      <w:pPr>
        <w:rPr>
          <w:lang w:val="en-ZA"/>
        </w:rPr>
      </w:pPr>
    </w:p>
    <w:p w14:paraId="3FCBF399" w14:textId="3895D2E3" w:rsidR="00707DEB" w:rsidRDefault="00707DEB" w:rsidP="00707DEB">
      <w:pPr>
        <w:rPr>
          <w:lang w:val="en-ZA"/>
        </w:rPr>
      </w:pPr>
      <w:r w:rsidRPr="00707DEB">
        <w:rPr>
          <w:lang w:val="en-ZA"/>
        </w:rPr>
        <w:t>These percentages are guidelines rather than an attempt to override the customer's rights under applicable law.</w:t>
      </w:r>
    </w:p>
    <w:p w14:paraId="49C253EC" w14:textId="77777777" w:rsidR="009970A8" w:rsidRPr="00707DEB" w:rsidRDefault="009970A8" w:rsidP="00707DEB">
      <w:pPr>
        <w:rPr>
          <w:lang w:val="en-ZA"/>
        </w:rPr>
      </w:pPr>
    </w:p>
    <w:p w14:paraId="0E4D07E8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Venturo may reduce or waive a cancellation charge where the circumstances justify doing so.</w:t>
      </w:r>
    </w:p>
    <w:p w14:paraId="3C350228" w14:textId="22D8CBB6" w:rsidR="00707DEB" w:rsidRPr="00707DEB" w:rsidRDefault="00707DEB" w:rsidP="00707DEB">
      <w:pPr>
        <w:rPr>
          <w:lang w:val="en-ZA"/>
        </w:rPr>
      </w:pPr>
    </w:p>
    <w:p w14:paraId="58A09F2F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4. Event Cancelled by Venturo</w:t>
      </w:r>
    </w:p>
    <w:p w14:paraId="2507A212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If Venturo cancels an event and does not provide a suitable replacement or rescheduled event, customers who purchased tickets directly from Venturo will be entitled to a refund of the amount paid to Venturo for the affected ticket.</w:t>
      </w:r>
    </w:p>
    <w:p w14:paraId="109AF64C" w14:textId="77777777" w:rsidR="00D2581A" w:rsidRPr="00707DEB" w:rsidRDefault="00D2581A" w:rsidP="00707DEB">
      <w:pPr>
        <w:rPr>
          <w:lang w:val="en-ZA"/>
        </w:rPr>
      </w:pPr>
    </w:p>
    <w:p w14:paraId="30E157C5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Venturo will notify affected customers using the contact information associated with the booking.</w:t>
      </w:r>
    </w:p>
    <w:p w14:paraId="42403BC5" w14:textId="77777777" w:rsidR="00596111" w:rsidRPr="00707DEB" w:rsidRDefault="00596111" w:rsidP="00707DEB">
      <w:pPr>
        <w:rPr>
          <w:lang w:val="en-ZA"/>
        </w:rPr>
      </w:pPr>
    </w:p>
    <w:p w14:paraId="4FF0E221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Costs paid independently to third parties, including transport, accommodation or other personal expenses, are not payments received by Venturo and will generally need to be addressed with the relevant third-party supplier.</w:t>
      </w:r>
    </w:p>
    <w:p w14:paraId="671FE35A" w14:textId="720BD2D1" w:rsidR="00707DEB" w:rsidRPr="00707DEB" w:rsidRDefault="00707DEB" w:rsidP="00707DEB">
      <w:pPr>
        <w:rPr>
          <w:lang w:val="en-ZA"/>
        </w:rPr>
      </w:pPr>
    </w:p>
    <w:p w14:paraId="4D61EBF4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5. Event Rescheduled by Venturo</w:t>
      </w:r>
    </w:p>
    <w:p w14:paraId="40A5DDEF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If an event is moved to a different date or materially different time, Venturo will notify ticket holders.</w:t>
      </w:r>
    </w:p>
    <w:p w14:paraId="3598BFFC" w14:textId="77777777" w:rsidR="00596111" w:rsidRPr="00707DEB" w:rsidRDefault="00596111" w:rsidP="00707DEB">
      <w:pPr>
        <w:rPr>
          <w:lang w:val="en-ZA"/>
        </w:rPr>
      </w:pPr>
    </w:p>
    <w:p w14:paraId="3640020D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Customers will ordinarily be offered the choice to:</w:t>
      </w:r>
    </w:p>
    <w:p w14:paraId="509B7999" w14:textId="77777777" w:rsidR="00707DEB" w:rsidRPr="00596111" w:rsidRDefault="00707DEB" w:rsidP="00596111">
      <w:pPr>
        <w:pStyle w:val="ListParagraph"/>
        <w:numPr>
          <w:ilvl w:val="0"/>
          <w:numId w:val="13"/>
        </w:numPr>
        <w:rPr>
          <w:lang w:val="en-ZA"/>
        </w:rPr>
      </w:pPr>
      <w:r w:rsidRPr="00596111">
        <w:rPr>
          <w:lang w:val="en-ZA"/>
        </w:rPr>
        <w:t>retain their booking for the new event date;</w:t>
      </w:r>
    </w:p>
    <w:p w14:paraId="7794CA5B" w14:textId="77777777" w:rsidR="00707DEB" w:rsidRPr="00596111" w:rsidRDefault="00707DEB" w:rsidP="00596111">
      <w:pPr>
        <w:pStyle w:val="ListParagraph"/>
        <w:numPr>
          <w:ilvl w:val="0"/>
          <w:numId w:val="13"/>
        </w:numPr>
        <w:rPr>
          <w:lang w:val="en-ZA"/>
        </w:rPr>
      </w:pPr>
      <w:r w:rsidRPr="00596111">
        <w:rPr>
          <w:lang w:val="en-ZA"/>
        </w:rPr>
        <w:lastRenderedPageBreak/>
        <w:t>transfer the ticket where transfers are permitted; or</w:t>
      </w:r>
    </w:p>
    <w:p w14:paraId="2223F4DB" w14:textId="77777777" w:rsidR="00707DEB" w:rsidRDefault="00707DEB" w:rsidP="00596111">
      <w:pPr>
        <w:pStyle w:val="ListParagraph"/>
        <w:numPr>
          <w:ilvl w:val="0"/>
          <w:numId w:val="13"/>
        </w:numPr>
        <w:rPr>
          <w:lang w:val="en-ZA"/>
        </w:rPr>
      </w:pPr>
      <w:r w:rsidRPr="00596111">
        <w:rPr>
          <w:lang w:val="en-ZA"/>
        </w:rPr>
        <w:t>request a refund within the period specified in the rescheduling notice.</w:t>
      </w:r>
    </w:p>
    <w:p w14:paraId="1E41484D" w14:textId="77777777" w:rsidR="00596111" w:rsidRPr="00596111" w:rsidRDefault="00596111" w:rsidP="00596111">
      <w:pPr>
        <w:pStyle w:val="ListParagraph"/>
        <w:rPr>
          <w:lang w:val="en-ZA"/>
        </w:rPr>
      </w:pPr>
    </w:p>
    <w:p w14:paraId="58752955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If the customer takes no action within the specified period, the booking may remain valid for the rescheduled event.</w:t>
      </w:r>
    </w:p>
    <w:p w14:paraId="21BF8F6D" w14:textId="4AA383A0" w:rsidR="00707DEB" w:rsidRPr="00707DEB" w:rsidRDefault="00707DEB" w:rsidP="00707DEB">
      <w:pPr>
        <w:rPr>
          <w:lang w:val="en-ZA"/>
        </w:rPr>
      </w:pPr>
    </w:p>
    <w:p w14:paraId="4CEE1181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6. Weather, Safety &amp; Circumstances Outside Venturo's Control</w:t>
      </w:r>
    </w:p>
    <w:p w14:paraId="64225196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Some Venturo events take place outdoors or depend on conditions that may affect whether the event can safely proceed.</w:t>
      </w:r>
    </w:p>
    <w:p w14:paraId="36DCF59C" w14:textId="77777777" w:rsidR="002E76C9" w:rsidRPr="00707DEB" w:rsidRDefault="002E76C9" w:rsidP="00707DEB">
      <w:pPr>
        <w:rPr>
          <w:lang w:val="en-ZA"/>
        </w:rPr>
      </w:pPr>
    </w:p>
    <w:p w14:paraId="13A0CB86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Where weather, venue restrictions, safety concerns, government restrictions or another event outside Venturo's reasonable control affects an event, Venturo may:</w:t>
      </w:r>
    </w:p>
    <w:p w14:paraId="1AAC99F7" w14:textId="77777777" w:rsidR="00707DEB" w:rsidRPr="002E76C9" w:rsidRDefault="00707DEB" w:rsidP="002E76C9">
      <w:pPr>
        <w:pStyle w:val="ListParagraph"/>
        <w:numPr>
          <w:ilvl w:val="0"/>
          <w:numId w:val="14"/>
        </w:numPr>
        <w:rPr>
          <w:lang w:val="en-ZA"/>
        </w:rPr>
      </w:pPr>
      <w:r w:rsidRPr="002E76C9">
        <w:rPr>
          <w:lang w:val="en-ZA"/>
        </w:rPr>
        <w:t>change the starting time;</w:t>
      </w:r>
    </w:p>
    <w:p w14:paraId="6A9B5ABD" w14:textId="77777777" w:rsidR="00707DEB" w:rsidRPr="002E76C9" w:rsidRDefault="00707DEB" w:rsidP="002E76C9">
      <w:pPr>
        <w:pStyle w:val="ListParagraph"/>
        <w:numPr>
          <w:ilvl w:val="0"/>
          <w:numId w:val="14"/>
        </w:numPr>
        <w:rPr>
          <w:lang w:val="en-ZA"/>
        </w:rPr>
      </w:pPr>
      <w:r w:rsidRPr="002E76C9">
        <w:rPr>
          <w:lang w:val="en-ZA"/>
        </w:rPr>
        <w:t>change the route or reasonable elements of the event;</w:t>
      </w:r>
    </w:p>
    <w:p w14:paraId="64F505D6" w14:textId="77777777" w:rsidR="00707DEB" w:rsidRPr="002E76C9" w:rsidRDefault="00707DEB" w:rsidP="002E76C9">
      <w:pPr>
        <w:pStyle w:val="ListParagraph"/>
        <w:numPr>
          <w:ilvl w:val="0"/>
          <w:numId w:val="14"/>
        </w:numPr>
        <w:rPr>
          <w:lang w:val="en-ZA"/>
        </w:rPr>
      </w:pPr>
      <w:r w:rsidRPr="002E76C9">
        <w:rPr>
          <w:lang w:val="en-ZA"/>
        </w:rPr>
        <w:t>move the event to another suitable date or location;</w:t>
      </w:r>
    </w:p>
    <w:p w14:paraId="26EDC247" w14:textId="77777777" w:rsidR="00707DEB" w:rsidRPr="002E76C9" w:rsidRDefault="00707DEB" w:rsidP="002E76C9">
      <w:pPr>
        <w:pStyle w:val="ListParagraph"/>
        <w:numPr>
          <w:ilvl w:val="0"/>
          <w:numId w:val="14"/>
        </w:numPr>
        <w:rPr>
          <w:lang w:val="en-ZA"/>
        </w:rPr>
      </w:pPr>
      <w:r w:rsidRPr="002E76C9">
        <w:rPr>
          <w:lang w:val="en-ZA"/>
        </w:rPr>
        <w:t>postpone the event; or</w:t>
      </w:r>
    </w:p>
    <w:p w14:paraId="0A42E7FA" w14:textId="77777777" w:rsidR="00707DEB" w:rsidRDefault="00707DEB" w:rsidP="002E76C9">
      <w:pPr>
        <w:pStyle w:val="ListParagraph"/>
        <w:numPr>
          <w:ilvl w:val="0"/>
          <w:numId w:val="14"/>
        </w:numPr>
        <w:rPr>
          <w:lang w:val="en-ZA"/>
        </w:rPr>
      </w:pPr>
      <w:r w:rsidRPr="002E76C9">
        <w:rPr>
          <w:lang w:val="en-ZA"/>
        </w:rPr>
        <w:t>cancel the event where necessary.</w:t>
      </w:r>
    </w:p>
    <w:p w14:paraId="286993B0" w14:textId="77777777" w:rsidR="002E76C9" w:rsidRPr="002E76C9" w:rsidRDefault="002E76C9" w:rsidP="002E76C9">
      <w:pPr>
        <w:rPr>
          <w:lang w:val="en-ZA"/>
        </w:rPr>
      </w:pPr>
    </w:p>
    <w:p w14:paraId="43CA0E8D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an event is cancelled or materially changed, Venturo will communicate the available refund, transfer or rescheduling options to affected customers, taking applicable consumer law into account.</w:t>
      </w:r>
    </w:p>
    <w:p w14:paraId="02EDCE5F" w14:textId="77777777" w:rsidR="00D2581A" w:rsidRPr="00707DEB" w:rsidRDefault="00D2581A" w:rsidP="00707DEB">
      <w:pPr>
        <w:rPr>
          <w:lang w:val="en-ZA"/>
        </w:rPr>
      </w:pPr>
    </w:p>
    <w:p w14:paraId="399D21EC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Safety will take priority when determining whether an activity can proceed.</w:t>
      </w:r>
    </w:p>
    <w:p w14:paraId="5C2B2762" w14:textId="7DFD79F2" w:rsidR="00707DEB" w:rsidRPr="00707DEB" w:rsidRDefault="00707DEB" w:rsidP="00707DEB">
      <w:pPr>
        <w:rPr>
          <w:lang w:val="en-ZA"/>
        </w:rPr>
      </w:pPr>
    </w:p>
    <w:p w14:paraId="7E92D3D5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7. Third-Party Activities &amp; Experiences</w:t>
      </w:r>
    </w:p>
    <w:p w14:paraId="61D58E89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Many activities displayed on Venturo are supplied by independent activity providers.</w:t>
      </w:r>
    </w:p>
    <w:p w14:paraId="58C9F6DC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the customer books &amp; pays the activity provider directly, the transaction takes place between the customer and that provider.</w:t>
      </w:r>
    </w:p>
    <w:p w14:paraId="32FA6C91" w14:textId="77777777" w:rsidR="002E76C9" w:rsidRPr="00707DEB" w:rsidRDefault="002E76C9" w:rsidP="00707DEB">
      <w:pPr>
        <w:rPr>
          <w:lang w:val="en-ZA"/>
        </w:rPr>
      </w:pPr>
    </w:p>
    <w:p w14:paraId="57102EA3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The provider's booking, cancellation &amp; refund policy will apply.</w:t>
      </w:r>
    </w:p>
    <w:p w14:paraId="22D9FF74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Venturo does not receive the customer's booking funds for these transactions and therefore cannot directly refund those funds.</w:t>
      </w:r>
    </w:p>
    <w:p w14:paraId="1D4095ED" w14:textId="51C47977" w:rsidR="00B2309D" w:rsidRDefault="00B2309D">
      <w:pPr>
        <w:rPr>
          <w:lang w:val="en-ZA"/>
        </w:rPr>
      </w:pPr>
      <w:r>
        <w:rPr>
          <w:lang w:val="en-ZA"/>
        </w:rPr>
        <w:br w:type="page"/>
      </w:r>
    </w:p>
    <w:p w14:paraId="2029CF9F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lastRenderedPageBreak/>
        <w:t>Customers should contact the relevant activity provider regarding:</w:t>
      </w:r>
    </w:p>
    <w:p w14:paraId="7F0ECF5D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booking changes;</w:t>
      </w:r>
    </w:p>
    <w:p w14:paraId="7636235C" w14:textId="77777777" w:rsidR="00707DEB" w:rsidRPr="00B2309D" w:rsidRDefault="00707DEB" w:rsidP="00B2309D">
      <w:pPr>
        <w:pStyle w:val="ListParagraph"/>
        <w:numPr>
          <w:ilvl w:val="0"/>
          <w:numId w:val="15"/>
        </w:numPr>
        <w:rPr>
          <w:lang w:val="en-ZA"/>
        </w:rPr>
      </w:pPr>
      <w:r w:rsidRPr="00B2309D">
        <w:rPr>
          <w:lang w:val="en-ZA"/>
        </w:rPr>
        <w:t>cancellations;</w:t>
      </w:r>
    </w:p>
    <w:p w14:paraId="15F774F0" w14:textId="77777777" w:rsidR="00707DEB" w:rsidRPr="00B2309D" w:rsidRDefault="00707DEB" w:rsidP="00B2309D">
      <w:pPr>
        <w:pStyle w:val="ListParagraph"/>
        <w:numPr>
          <w:ilvl w:val="0"/>
          <w:numId w:val="15"/>
        </w:numPr>
        <w:rPr>
          <w:lang w:val="en-ZA"/>
        </w:rPr>
      </w:pPr>
      <w:r w:rsidRPr="00B2309D">
        <w:rPr>
          <w:lang w:val="en-ZA"/>
        </w:rPr>
        <w:t>refund requests;</w:t>
      </w:r>
    </w:p>
    <w:p w14:paraId="514DE00C" w14:textId="77777777" w:rsidR="00707DEB" w:rsidRPr="00B2309D" w:rsidRDefault="00707DEB" w:rsidP="00B2309D">
      <w:pPr>
        <w:pStyle w:val="ListParagraph"/>
        <w:numPr>
          <w:ilvl w:val="0"/>
          <w:numId w:val="15"/>
        </w:numPr>
        <w:rPr>
          <w:lang w:val="en-ZA"/>
        </w:rPr>
      </w:pPr>
      <w:r w:rsidRPr="00B2309D">
        <w:rPr>
          <w:lang w:val="en-ZA"/>
        </w:rPr>
        <w:t>no-shows;</w:t>
      </w:r>
    </w:p>
    <w:p w14:paraId="3399036D" w14:textId="77777777" w:rsidR="00707DEB" w:rsidRPr="00B2309D" w:rsidRDefault="00707DEB" w:rsidP="00B2309D">
      <w:pPr>
        <w:pStyle w:val="ListParagraph"/>
        <w:numPr>
          <w:ilvl w:val="0"/>
          <w:numId w:val="15"/>
        </w:numPr>
        <w:rPr>
          <w:lang w:val="en-ZA"/>
        </w:rPr>
      </w:pPr>
      <w:r w:rsidRPr="00B2309D">
        <w:rPr>
          <w:lang w:val="en-ZA"/>
        </w:rPr>
        <w:t>provider cancellations; or</w:t>
      </w:r>
    </w:p>
    <w:p w14:paraId="102548FD" w14:textId="77777777" w:rsidR="00707DEB" w:rsidRDefault="00707DEB" w:rsidP="00B2309D">
      <w:pPr>
        <w:pStyle w:val="ListParagraph"/>
        <w:numPr>
          <w:ilvl w:val="0"/>
          <w:numId w:val="15"/>
        </w:numPr>
        <w:rPr>
          <w:lang w:val="en-ZA"/>
        </w:rPr>
      </w:pPr>
      <w:r w:rsidRPr="00B2309D">
        <w:rPr>
          <w:lang w:val="en-ZA"/>
        </w:rPr>
        <w:t>disputes concerning the activity supplied.</w:t>
      </w:r>
    </w:p>
    <w:p w14:paraId="12A65203" w14:textId="77777777" w:rsidR="00B2309D" w:rsidRPr="00B2309D" w:rsidRDefault="00B2309D" w:rsidP="00B2309D">
      <w:pPr>
        <w:rPr>
          <w:lang w:val="en-ZA"/>
        </w:rPr>
      </w:pPr>
    </w:p>
    <w:p w14:paraId="016DC3F7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 xml:space="preserve">Venturo may assist customers with identifying or contacting the relevant provider </w:t>
      </w:r>
      <w:proofErr w:type="gramStart"/>
      <w:r w:rsidRPr="00707DEB">
        <w:rPr>
          <w:lang w:val="en-ZA"/>
        </w:rPr>
        <w:t>where</w:t>
      </w:r>
      <w:proofErr w:type="gramEnd"/>
      <w:r w:rsidRPr="00707DEB">
        <w:rPr>
          <w:lang w:val="en-ZA"/>
        </w:rPr>
        <w:t xml:space="preserve"> reasonably possible.</w:t>
      </w:r>
    </w:p>
    <w:p w14:paraId="6B039B17" w14:textId="003C3D8B" w:rsidR="00707DEB" w:rsidRPr="00707DEB" w:rsidRDefault="00707DEB" w:rsidP="00707DEB">
      <w:pPr>
        <w:rPr>
          <w:lang w:val="en-ZA"/>
        </w:rPr>
      </w:pPr>
    </w:p>
    <w:p w14:paraId="0461C2B0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8. Venturo Member Discounts</w:t>
      </w:r>
    </w:p>
    <w:p w14:paraId="35768639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A Venturo membership may provide access to discounts or special offers from participating activity providers.</w:t>
      </w:r>
    </w:p>
    <w:p w14:paraId="16F46E29" w14:textId="77777777" w:rsidR="00B2309D" w:rsidRPr="00707DEB" w:rsidRDefault="00B2309D" w:rsidP="00707DEB">
      <w:pPr>
        <w:rPr>
          <w:lang w:val="en-ZA"/>
        </w:rPr>
      </w:pPr>
    </w:p>
    <w:p w14:paraId="1F07F999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the customer pays the activity provider directly, the provider's cancellation &amp; refund rules continue to apply.</w:t>
      </w:r>
    </w:p>
    <w:p w14:paraId="4BB65214" w14:textId="77777777" w:rsidR="00B2309D" w:rsidRPr="00707DEB" w:rsidRDefault="00B2309D" w:rsidP="00707DEB">
      <w:pPr>
        <w:rPr>
          <w:lang w:val="en-ZA"/>
        </w:rPr>
      </w:pPr>
    </w:p>
    <w:p w14:paraId="0FFF219A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Cancellation of an activity does not automatically create a refund of the customer's Venturo membership fee.</w:t>
      </w:r>
    </w:p>
    <w:p w14:paraId="49B8BB34" w14:textId="22119E18" w:rsidR="00707DEB" w:rsidRPr="00707DEB" w:rsidRDefault="00707DEB" w:rsidP="00707DEB">
      <w:pPr>
        <w:rPr>
          <w:lang w:val="en-ZA"/>
        </w:rPr>
      </w:pPr>
    </w:p>
    <w:p w14:paraId="4EF2A4D0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9. Venue Fees &amp; Other Separate Payments</w:t>
      </w:r>
    </w:p>
    <w:p w14:paraId="4DA9A11E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Some Venturo-operated events may involve additional fees payable directly to a third-party venue or service provider.</w:t>
      </w:r>
    </w:p>
    <w:p w14:paraId="046E57D9" w14:textId="77777777" w:rsidR="00B2309D" w:rsidRPr="00707DEB" w:rsidRDefault="00B2309D" w:rsidP="00707DEB">
      <w:pPr>
        <w:rPr>
          <w:lang w:val="en-ZA"/>
        </w:rPr>
      </w:pPr>
    </w:p>
    <w:p w14:paraId="7F96E8C4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 xml:space="preserve">Where a fee is payable separately, this will be disclosed before booking </w:t>
      </w:r>
      <w:proofErr w:type="gramStart"/>
      <w:r w:rsidRPr="00707DEB">
        <w:rPr>
          <w:lang w:val="en-ZA"/>
        </w:rPr>
        <w:t>where</w:t>
      </w:r>
      <w:proofErr w:type="gramEnd"/>
      <w:r w:rsidRPr="00707DEB">
        <w:rPr>
          <w:lang w:val="en-ZA"/>
        </w:rPr>
        <w:t xml:space="preserve"> reasonably possible.</w:t>
      </w:r>
    </w:p>
    <w:p w14:paraId="09715DDC" w14:textId="77777777" w:rsidR="00B2309D" w:rsidRPr="00707DEB" w:rsidRDefault="00B2309D" w:rsidP="00707DEB">
      <w:pPr>
        <w:rPr>
          <w:lang w:val="en-ZA"/>
        </w:rPr>
      </w:pPr>
    </w:p>
    <w:p w14:paraId="5B6CA47B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Payments made directly to another business are subject to that business's cancellation &amp; refund conditions.</w:t>
      </w:r>
    </w:p>
    <w:p w14:paraId="40DCFD6F" w14:textId="77777777" w:rsidR="00B2309D" w:rsidRPr="00707DEB" w:rsidRDefault="00B2309D" w:rsidP="00707DEB">
      <w:pPr>
        <w:rPr>
          <w:lang w:val="en-ZA"/>
        </w:rPr>
      </w:pPr>
    </w:p>
    <w:p w14:paraId="71EEF77E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Venturo can only directly refund amounts received by Venturo.</w:t>
      </w:r>
    </w:p>
    <w:p w14:paraId="7799A3CB" w14:textId="18EAB2B9" w:rsidR="00707DEB" w:rsidRPr="00707DEB" w:rsidRDefault="00707DEB" w:rsidP="00707DEB">
      <w:pPr>
        <w:rPr>
          <w:lang w:val="en-ZA"/>
        </w:rPr>
      </w:pPr>
    </w:p>
    <w:p w14:paraId="5C2D88DF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lastRenderedPageBreak/>
        <w:t>10. Ticket Transfers</w:t>
      </w:r>
    </w:p>
    <w:p w14:paraId="59E8C307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Venturo may permit customers to transfer certain event tickets to another person.</w:t>
      </w:r>
    </w:p>
    <w:p w14:paraId="518ED296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transfers are permitted, the customer may be required to provide the replacement attendee's details before the event.</w:t>
      </w:r>
    </w:p>
    <w:p w14:paraId="0632D0B7" w14:textId="77777777" w:rsidR="009970A8" w:rsidRPr="00707DEB" w:rsidRDefault="009970A8" w:rsidP="00707DEB">
      <w:pPr>
        <w:rPr>
          <w:lang w:val="en-ZA"/>
        </w:rPr>
      </w:pPr>
    </w:p>
    <w:p w14:paraId="6F31A5AC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A transferred ticket remains subject to the same event rules, participation requirements &amp; conditions as the original booking.</w:t>
      </w:r>
    </w:p>
    <w:p w14:paraId="7E194414" w14:textId="77777777" w:rsidR="009970A8" w:rsidRPr="00707DEB" w:rsidRDefault="009970A8" w:rsidP="00707DEB">
      <w:pPr>
        <w:rPr>
          <w:lang w:val="en-ZA"/>
        </w:rPr>
      </w:pPr>
    </w:p>
    <w:p w14:paraId="5EADA7E0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Certain tickets may be non-transferable where required for security, capacity, identification or other operational reasons.</w:t>
      </w:r>
    </w:p>
    <w:p w14:paraId="470E27E6" w14:textId="7ED72750" w:rsidR="00707DEB" w:rsidRPr="00707DEB" w:rsidRDefault="00707DEB" w:rsidP="00707DEB">
      <w:pPr>
        <w:rPr>
          <w:lang w:val="en-ZA"/>
        </w:rPr>
      </w:pPr>
    </w:p>
    <w:p w14:paraId="051D6F23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11. Refund Method</w:t>
      </w:r>
    </w:p>
    <w:p w14:paraId="553D3741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 xml:space="preserve">Approved refunds for transactions processed through </w:t>
      </w:r>
      <w:proofErr w:type="spellStart"/>
      <w:r w:rsidRPr="00707DEB">
        <w:rPr>
          <w:lang w:val="en-ZA"/>
        </w:rPr>
        <w:t>PayFast</w:t>
      </w:r>
      <w:proofErr w:type="spellEnd"/>
      <w:r w:rsidRPr="00707DEB">
        <w:rPr>
          <w:lang w:val="en-ZA"/>
        </w:rPr>
        <w:t xml:space="preserve"> will normally be processed using the applicable </w:t>
      </w:r>
      <w:proofErr w:type="spellStart"/>
      <w:r w:rsidRPr="00707DEB">
        <w:rPr>
          <w:lang w:val="en-ZA"/>
        </w:rPr>
        <w:t>PayFast</w:t>
      </w:r>
      <w:proofErr w:type="spellEnd"/>
      <w:r w:rsidRPr="00707DEB">
        <w:rPr>
          <w:lang w:val="en-ZA"/>
        </w:rPr>
        <w:t xml:space="preserve"> refund process.</w:t>
      </w:r>
    </w:p>
    <w:p w14:paraId="787EC9E6" w14:textId="77777777" w:rsidR="009970A8" w:rsidRPr="00707DEB" w:rsidRDefault="009970A8" w:rsidP="00707DEB">
      <w:pPr>
        <w:rPr>
          <w:lang w:val="en-ZA"/>
        </w:rPr>
      </w:pPr>
    </w:p>
    <w:p w14:paraId="287D9287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reasonably possible, refunds will be returned through the original payment method used for the transaction.</w:t>
      </w:r>
    </w:p>
    <w:p w14:paraId="536ECC67" w14:textId="77777777" w:rsidR="009970A8" w:rsidRPr="00707DEB" w:rsidRDefault="009970A8" w:rsidP="00707DEB">
      <w:pPr>
        <w:rPr>
          <w:lang w:val="en-ZA"/>
        </w:rPr>
      </w:pPr>
    </w:p>
    <w:p w14:paraId="746B1DAE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Processing times after a refund has been initiated may depend on the payment provider, payment method &amp; customer's financial institution.</w:t>
      </w:r>
    </w:p>
    <w:p w14:paraId="34114F81" w14:textId="77777777" w:rsidR="009970A8" w:rsidRPr="00707DEB" w:rsidRDefault="009970A8" w:rsidP="00707DEB">
      <w:pPr>
        <w:rPr>
          <w:lang w:val="en-ZA"/>
        </w:rPr>
      </w:pPr>
    </w:p>
    <w:p w14:paraId="4C5E97D8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Venturo does not control bank processing times after a refund has been successfully submitted.</w:t>
      </w:r>
    </w:p>
    <w:p w14:paraId="63F40837" w14:textId="1F0C2C8A" w:rsidR="00707DEB" w:rsidRPr="00707DEB" w:rsidRDefault="00707DEB" w:rsidP="00707DEB">
      <w:pPr>
        <w:rPr>
          <w:lang w:val="en-ZA"/>
        </w:rPr>
      </w:pPr>
    </w:p>
    <w:p w14:paraId="23EC2283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12. Payment Processing Fees</w:t>
      </w:r>
    </w:p>
    <w:p w14:paraId="34F4D116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Venturo cancels an event or is unable to provide a service purchased directly from Venturo, Venturo will determine the customer's refund in accordance with this policy &amp; applicable law.</w:t>
      </w:r>
    </w:p>
    <w:p w14:paraId="1853D26D" w14:textId="77777777" w:rsidR="009970A8" w:rsidRPr="00707DEB" w:rsidRDefault="009970A8" w:rsidP="00707DEB">
      <w:pPr>
        <w:rPr>
          <w:lang w:val="en-ZA"/>
        </w:rPr>
      </w:pPr>
    </w:p>
    <w:p w14:paraId="2F05F623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a customer voluntarily cancels a booking, reasonable costs already incurred in connection with the transaction or cancellation may be considered when determining any applicable cancellation charge, where permitted by law.</w:t>
      </w:r>
    </w:p>
    <w:p w14:paraId="7135AA42" w14:textId="77777777" w:rsidR="009970A8" w:rsidRPr="00707DEB" w:rsidRDefault="009970A8" w:rsidP="00707DEB">
      <w:pPr>
        <w:rPr>
          <w:lang w:val="en-ZA"/>
        </w:rPr>
      </w:pPr>
    </w:p>
    <w:p w14:paraId="12C05896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lastRenderedPageBreak/>
        <w:t>Any such charge will be applied fairly &amp; in accordance with applicable consumer protection requirements.</w:t>
      </w:r>
    </w:p>
    <w:p w14:paraId="78132AFC" w14:textId="31156301" w:rsidR="00707DEB" w:rsidRPr="00707DEB" w:rsidRDefault="00707DEB" w:rsidP="00707DEB">
      <w:pPr>
        <w:rPr>
          <w:lang w:val="en-ZA"/>
        </w:rPr>
      </w:pPr>
    </w:p>
    <w:p w14:paraId="1265041B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13. Duplicate &amp; Incorrect Payments</w:t>
      </w:r>
    </w:p>
    <w:p w14:paraId="485B2B57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Customers who believe they have been:</w:t>
      </w:r>
    </w:p>
    <w:p w14:paraId="6C9A96E6" w14:textId="77777777" w:rsidR="00707DEB" w:rsidRPr="009970A8" w:rsidRDefault="00707DEB" w:rsidP="009970A8">
      <w:pPr>
        <w:pStyle w:val="ListParagraph"/>
        <w:numPr>
          <w:ilvl w:val="0"/>
          <w:numId w:val="16"/>
        </w:numPr>
        <w:rPr>
          <w:lang w:val="en-ZA"/>
        </w:rPr>
      </w:pPr>
      <w:r w:rsidRPr="009970A8">
        <w:rPr>
          <w:lang w:val="en-ZA"/>
        </w:rPr>
        <w:t>charged twice;</w:t>
      </w:r>
    </w:p>
    <w:p w14:paraId="019BDDC9" w14:textId="77777777" w:rsidR="00707DEB" w:rsidRPr="009970A8" w:rsidRDefault="00707DEB" w:rsidP="009970A8">
      <w:pPr>
        <w:pStyle w:val="ListParagraph"/>
        <w:numPr>
          <w:ilvl w:val="0"/>
          <w:numId w:val="16"/>
        </w:numPr>
        <w:rPr>
          <w:lang w:val="en-ZA"/>
        </w:rPr>
      </w:pPr>
      <w:r w:rsidRPr="009970A8">
        <w:rPr>
          <w:lang w:val="en-ZA"/>
        </w:rPr>
        <w:t>charged an incorrect amount; or</w:t>
      </w:r>
    </w:p>
    <w:p w14:paraId="53980E9B" w14:textId="77777777" w:rsidR="00707DEB" w:rsidRPr="009970A8" w:rsidRDefault="00707DEB" w:rsidP="009970A8">
      <w:pPr>
        <w:pStyle w:val="ListParagraph"/>
        <w:numPr>
          <w:ilvl w:val="0"/>
          <w:numId w:val="16"/>
        </w:numPr>
        <w:rPr>
          <w:lang w:val="en-ZA"/>
        </w:rPr>
      </w:pPr>
      <w:r w:rsidRPr="009970A8">
        <w:rPr>
          <w:lang w:val="en-ZA"/>
        </w:rPr>
        <w:t>charged for a transaction they did not intend to complete</w:t>
      </w:r>
    </w:p>
    <w:p w14:paraId="0B753F0F" w14:textId="77777777" w:rsidR="00707DEB" w:rsidRDefault="00707DEB" w:rsidP="009970A8">
      <w:pPr>
        <w:pStyle w:val="ListParagraph"/>
        <w:numPr>
          <w:ilvl w:val="0"/>
          <w:numId w:val="16"/>
        </w:numPr>
        <w:rPr>
          <w:lang w:val="en-ZA"/>
        </w:rPr>
      </w:pPr>
      <w:r w:rsidRPr="009970A8">
        <w:rPr>
          <w:lang w:val="en-ZA"/>
        </w:rPr>
        <w:t>should contact Venturo as soon as reasonably possible.</w:t>
      </w:r>
    </w:p>
    <w:p w14:paraId="4C234711" w14:textId="77777777" w:rsidR="009970A8" w:rsidRPr="009970A8" w:rsidRDefault="009970A8" w:rsidP="009970A8">
      <w:pPr>
        <w:rPr>
          <w:lang w:val="en-ZA"/>
        </w:rPr>
      </w:pPr>
    </w:p>
    <w:p w14:paraId="2C00CCDC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Venturo will investigate the payment records and, where an error is confirmed, take the appropriate corrective action.</w:t>
      </w:r>
    </w:p>
    <w:p w14:paraId="35BFE66B" w14:textId="1C83F209" w:rsidR="00707DEB" w:rsidRPr="00707DEB" w:rsidRDefault="00707DEB" w:rsidP="00707DEB">
      <w:pPr>
        <w:rPr>
          <w:lang w:val="en-ZA"/>
        </w:rPr>
      </w:pPr>
    </w:p>
    <w:p w14:paraId="1DF77030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14. Refund Processing</w:t>
      </w:r>
    </w:p>
    <w:p w14:paraId="3897A8B2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Once Venturo approves a refund, the refund will be submitted through the applicable payment provider.</w:t>
      </w:r>
    </w:p>
    <w:p w14:paraId="77AA351E" w14:textId="77777777" w:rsidR="009970A8" w:rsidRPr="00707DEB" w:rsidRDefault="009970A8" w:rsidP="00707DEB">
      <w:pPr>
        <w:rPr>
          <w:lang w:val="en-ZA"/>
        </w:rPr>
      </w:pPr>
    </w:p>
    <w:p w14:paraId="2D2F848A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The time required for the refunded amount to appear in the customer's account may vary depending on the payment method &amp; financial institution.</w:t>
      </w:r>
    </w:p>
    <w:p w14:paraId="328EB13F" w14:textId="77777777" w:rsidR="009970A8" w:rsidRPr="00707DEB" w:rsidRDefault="009970A8" w:rsidP="00707DEB">
      <w:pPr>
        <w:rPr>
          <w:lang w:val="en-ZA"/>
        </w:rPr>
      </w:pPr>
    </w:p>
    <w:p w14:paraId="12FC6DBD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A refund is considered initiated once Venturo has successfully submitted the refund through the applicable payment system.</w:t>
      </w:r>
    </w:p>
    <w:p w14:paraId="790AA9B3" w14:textId="0CE9007D" w:rsidR="00707DEB" w:rsidRPr="00707DEB" w:rsidRDefault="00707DEB" w:rsidP="00707DEB">
      <w:pPr>
        <w:rPr>
          <w:lang w:val="en-ZA"/>
        </w:rPr>
      </w:pPr>
    </w:p>
    <w:p w14:paraId="291D2127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15. Chargebacks &amp; Payment Disputes</w:t>
      </w:r>
    </w:p>
    <w:p w14:paraId="5D8DA903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Customers are encouraged to contact Venturo before initiating a chargeback where the matter relates to a payment made directly to Venturo.</w:t>
      </w:r>
    </w:p>
    <w:p w14:paraId="56841F53" w14:textId="77777777" w:rsidR="009970A8" w:rsidRPr="00707DEB" w:rsidRDefault="009970A8" w:rsidP="00707DEB">
      <w:pPr>
        <w:rPr>
          <w:lang w:val="en-ZA"/>
        </w:rPr>
      </w:pPr>
    </w:p>
    <w:p w14:paraId="1E99BBBF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This allows Venturo an opportunity to investigate the transaction and, where appropriate, process a cancellation or refund.</w:t>
      </w:r>
    </w:p>
    <w:p w14:paraId="5041C224" w14:textId="77777777" w:rsidR="009970A8" w:rsidRPr="00707DEB" w:rsidRDefault="009970A8" w:rsidP="00707DEB">
      <w:pPr>
        <w:rPr>
          <w:lang w:val="en-ZA"/>
        </w:rPr>
      </w:pPr>
    </w:p>
    <w:p w14:paraId="0AC45832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This does not prevent a customer from exercising any lawful rights available to them through their bank, card issuer or payment provider.</w:t>
      </w:r>
    </w:p>
    <w:p w14:paraId="2978266B" w14:textId="61C47E3F" w:rsidR="00707DEB" w:rsidRPr="00707DEB" w:rsidRDefault="00707DEB" w:rsidP="00707DEB">
      <w:pPr>
        <w:rPr>
          <w:lang w:val="en-ZA"/>
        </w:rPr>
      </w:pPr>
    </w:p>
    <w:p w14:paraId="0166AFD1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lastRenderedPageBreak/>
        <w:t>16. Event-Specific Conditions</w:t>
      </w:r>
    </w:p>
    <w:p w14:paraId="5B738957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Certain events may have additional cancellation or refund conditions because of:</w:t>
      </w:r>
    </w:p>
    <w:p w14:paraId="7A68B315" w14:textId="77777777" w:rsidR="00707DEB" w:rsidRPr="009970A8" w:rsidRDefault="00707DEB" w:rsidP="009970A8">
      <w:pPr>
        <w:pStyle w:val="ListParagraph"/>
        <w:numPr>
          <w:ilvl w:val="0"/>
          <w:numId w:val="17"/>
        </w:numPr>
        <w:rPr>
          <w:lang w:val="en-ZA"/>
        </w:rPr>
      </w:pPr>
      <w:r w:rsidRPr="009970A8">
        <w:rPr>
          <w:lang w:val="en-ZA"/>
        </w:rPr>
        <w:t>limited capacity;</w:t>
      </w:r>
    </w:p>
    <w:p w14:paraId="1DAB2830" w14:textId="77777777" w:rsidR="00707DEB" w:rsidRPr="009970A8" w:rsidRDefault="00707DEB" w:rsidP="009970A8">
      <w:pPr>
        <w:pStyle w:val="ListParagraph"/>
        <w:numPr>
          <w:ilvl w:val="0"/>
          <w:numId w:val="17"/>
        </w:numPr>
        <w:rPr>
          <w:lang w:val="en-ZA"/>
        </w:rPr>
      </w:pPr>
      <w:r w:rsidRPr="009970A8">
        <w:rPr>
          <w:lang w:val="en-ZA"/>
        </w:rPr>
        <w:t>third-party venue commitments;</w:t>
      </w:r>
    </w:p>
    <w:p w14:paraId="4A318125" w14:textId="77777777" w:rsidR="00707DEB" w:rsidRPr="009970A8" w:rsidRDefault="00707DEB" w:rsidP="009970A8">
      <w:pPr>
        <w:pStyle w:val="ListParagraph"/>
        <w:numPr>
          <w:ilvl w:val="0"/>
          <w:numId w:val="17"/>
        </w:numPr>
        <w:rPr>
          <w:lang w:val="en-ZA"/>
        </w:rPr>
      </w:pPr>
      <w:r w:rsidRPr="009970A8">
        <w:rPr>
          <w:lang w:val="en-ZA"/>
        </w:rPr>
        <w:t>equipment or supplier bookings;</w:t>
      </w:r>
    </w:p>
    <w:p w14:paraId="68343BC2" w14:textId="77777777" w:rsidR="00707DEB" w:rsidRPr="009970A8" w:rsidRDefault="00707DEB" w:rsidP="009970A8">
      <w:pPr>
        <w:pStyle w:val="ListParagraph"/>
        <w:numPr>
          <w:ilvl w:val="0"/>
          <w:numId w:val="17"/>
        </w:numPr>
        <w:rPr>
          <w:lang w:val="en-ZA"/>
        </w:rPr>
      </w:pPr>
      <w:r w:rsidRPr="009970A8">
        <w:rPr>
          <w:lang w:val="en-ZA"/>
        </w:rPr>
        <w:t>advance costs;</w:t>
      </w:r>
    </w:p>
    <w:p w14:paraId="36E58115" w14:textId="77777777" w:rsidR="00707DEB" w:rsidRPr="009970A8" w:rsidRDefault="00707DEB" w:rsidP="009970A8">
      <w:pPr>
        <w:pStyle w:val="ListParagraph"/>
        <w:numPr>
          <w:ilvl w:val="0"/>
          <w:numId w:val="17"/>
        </w:numPr>
        <w:rPr>
          <w:lang w:val="en-ZA"/>
        </w:rPr>
      </w:pPr>
      <w:r w:rsidRPr="009970A8">
        <w:rPr>
          <w:lang w:val="en-ZA"/>
        </w:rPr>
        <w:t>special preparation requirements; or</w:t>
      </w:r>
    </w:p>
    <w:p w14:paraId="1D95C2EB" w14:textId="77777777" w:rsidR="00707DEB" w:rsidRDefault="00707DEB" w:rsidP="009970A8">
      <w:pPr>
        <w:pStyle w:val="ListParagraph"/>
        <w:numPr>
          <w:ilvl w:val="0"/>
          <w:numId w:val="17"/>
        </w:numPr>
        <w:rPr>
          <w:lang w:val="en-ZA"/>
        </w:rPr>
      </w:pPr>
      <w:r w:rsidRPr="009970A8">
        <w:rPr>
          <w:lang w:val="en-ZA"/>
        </w:rPr>
        <w:t>the nature of the activity.</w:t>
      </w:r>
    </w:p>
    <w:p w14:paraId="7F5B48AD" w14:textId="77777777" w:rsidR="009970A8" w:rsidRPr="009970A8" w:rsidRDefault="009970A8" w:rsidP="009970A8">
      <w:pPr>
        <w:rPr>
          <w:lang w:val="en-ZA"/>
        </w:rPr>
      </w:pPr>
    </w:p>
    <w:p w14:paraId="1563855E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Any material event-specific cancellation conditions will be disclosed to the customer before the booking is completed.</w:t>
      </w:r>
    </w:p>
    <w:p w14:paraId="12E9E2BA" w14:textId="77777777" w:rsidR="009970A8" w:rsidRPr="00707DEB" w:rsidRDefault="009970A8" w:rsidP="00707DEB">
      <w:pPr>
        <w:rPr>
          <w:lang w:val="en-ZA"/>
        </w:rPr>
      </w:pPr>
    </w:p>
    <w:p w14:paraId="26003261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Where there is a conflict between an event-specific condition and applicable consumer law, applicable law will prevail.</w:t>
      </w:r>
    </w:p>
    <w:p w14:paraId="709974CC" w14:textId="4A2C11A0" w:rsidR="00707DEB" w:rsidRPr="00707DEB" w:rsidRDefault="00707DEB" w:rsidP="00707DEB">
      <w:pPr>
        <w:rPr>
          <w:lang w:val="en-ZA"/>
        </w:rPr>
      </w:pPr>
    </w:p>
    <w:p w14:paraId="4A22B3D7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 xml:space="preserve">17. How to Request a </w:t>
      </w:r>
      <w:proofErr w:type="gramStart"/>
      <w:r w:rsidRPr="00C54FF3">
        <w:rPr>
          <w:lang w:val="en-ZA"/>
        </w:rPr>
        <w:t>Cancellation</w:t>
      </w:r>
      <w:proofErr w:type="gramEnd"/>
      <w:r w:rsidRPr="00C54FF3">
        <w:rPr>
          <w:lang w:val="en-ZA"/>
        </w:rPr>
        <w:t xml:space="preserve"> or Refund</w:t>
      </w:r>
    </w:p>
    <w:p w14:paraId="305A1127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 xml:space="preserve">Customers requesting a cancellation or refund should contact Venturo using the contact details published on </w:t>
      </w:r>
      <w:hyperlink r:id="rId11" w:history="1">
        <w:r w:rsidRPr="00707DEB">
          <w:rPr>
            <w:rStyle w:val="Hyperlink"/>
            <w:lang w:val="en-ZA"/>
          </w:rPr>
          <w:t>www.venturo.co.za</w:t>
        </w:r>
      </w:hyperlink>
      <w:r w:rsidRPr="00707DEB">
        <w:rPr>
          <w:lang w:val="en-ZA"/>
        </w:rPr>
        <w:t>.</w:t>
      </w:r>
    </w:p>
    <w:p w14:paraId="21DE19C0" w14:textId="77777777" w:rsidR="009970A8" w:rsidRPr="00707DEB" w:rsidRDefault="009970A8" w:rsidP="00707DEB">
      <w:pPr>
        <w:rPr>
          <w:lang w:val="en-ZA"/>
        </w:rPr>
      </w:pPr>
    </w:p>
    <w:p w14:paraId="0A50DB0A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The customer should provide sufficient information for Venturo to identify the transaction, including their name, email address, booking or transaction reference &amp; reason for the request.</w:t>
      </w:r>
    </w:p>
    <w:p w14:paraId="595A6893" w14:textId="77777777" w:rsidR="009970A8" w:rsidRPr="00707DEB" w:rsidRDefault="009970A8" w:rsidP="00707DEB">
      <w:pPr>
        <w:rPr>
          <w:lang w:val="en-ZA"/>
        </w:rPr>
      </w:pPr>
    </w:p>
    <w:p w14:paraId="5AEFC840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Venturo may request additional information where reasonably necessary to verify the transaction.</w:t>
      </w:r>
    </w:p>
    <w:p w14:paraId="3BE2333D" w14:textId="17ACFFB1" w:rsidR="00707DEB" w:rsidRPr="00707DEB" w:rsidRDefault="00707DEB" w:rsidP="00707DEB">
      <w:pPr>
        <w:rPr>
          <w:lang w:val="en-ZA"/>
        </w:rPr>
      </w:pPr>
    </w:p>
    <w:p w14:paraId="6FD48BE4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18. Consumer Rights</w:t>
      </w:r>
    </w:p>
    <w:p w14:paraId="480796C6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This policy operates subject to applicable South African consumer protection legislation.</w:t>
      </w:r>
    </w:p>
    <w:p w14:paraId="26247C15" w14:textId="77777777" w:rsidR="009970A8" w:rsidRPr="00707DEB" w:rsidRDefault="009970A8" w:rsidP="00707DEB">
      <w:pPr>
        <w:rPr>
          <w:lang w:val="en-ZA"/>
        </w:rPr>
      </w:pPr>
    </w:p>
    <w:p w14:paraId="663007F6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Nothing contained in this policy excludes, restricts or waives a consumer right that cannot lawfully be excluded, restricted or waived.</w:t>
      </w:r>
    </w:p>
    <w:p w14:paraId="5BAE66FF" w14:textId="62D9F799" w:rsidR="00707DEB" w:rsidRPr="00707DEB" w:rsidRDefault="00707DEB" w:rsidP="00707DEB">
      <w:pPr>
        <w:rPr>
          <w:lang w:val="en-ZA"/>
        </w:rPr>
      </w:pPr>
    </w:p>
    <w:p w14:paraId="4CB21D6D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lastRenderedPageBreak/>
        <w:t>19. Changes to This Policy</w:t>
      </w:r>
    </w:p>
    <w:p w14:paraId="681FC1CD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Venturo may update this Refund &amp; Cancellation Policy from time to time.</w:t>
      </w:r>
    </w:p>
    <w:p w14:paraId="255AC232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The policy applicable to a transaction will ordinarily be the version made available to the customer when the transaction was completed, subject to applicable law.</w:t>
      </w:r>
    </w:p>
    <w:p w14:paraId="1BA38DAF" w14:textId="77777777" w:rsidR="001E241A" w:rsidRPr="00707DEB" w:rsidRDefault="001E241A" w:rsidP="00707DEB"/>
    <w:sectPr w:rsidR="001E241A" w:rsidRPr="00707DEB" w:rsidSect="00B621E6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701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3D025" w14:textId="77777777" w:rsidR="00CE716E" w:rsidRDefault="00CE716E" w:rsidP="003B6DA8">
      <w:r>
        <w:separator/>
      </w:r>
    </w:p>
  </w:endnote>
  <w:endnote w:type="continuationSeparator" w:id="0">
    <w:p w14:paraId="5DD3747A" w14:textId="77777777" w:rsidR="00CE716E" w:rsidRDefault="00CE716E" w:rsidP="003B6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unito ExtraLight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ocial Gothic Rough">
    <w:panose1 w:val="02000506000000020004"/>
    <w:charset w:val="00"/>
    <w:family w:val="modern"/>
    <w:notTrueType/>
    <w:pitch w:val="variable"/>
    <w:sig w:usb0="A00002AF" w:usb1="5000004A" w:usb2="00000000" w:usb3="00000000" w:csb0="000000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Nunito ExtraBold">
    <w:charset w:val="00"/>
    <w:family w:val="auto"/>
    <w:pitch w:val="variable"/>
    <w:sig w:usb0="A00002FF" w:usb1="5000204B" w:usb2="00000000" w:usb3="00000000" w:csb0="00000197" w:csb1="00000000"/>
  </w:font>
  <w:font w:name="Nunito SemiBold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8943462"/>
      <w:docPartObj>
        <w:docPartGallery w:val="Page Numbers (Bottom of Page)"/>
        <w:docPartUnique/>
      </w:docPartObj>
    </w:sdtPr>
    <w:sdtContent>
      <w:p w14:paraId="223100C5" w14:textId="77777777" w:rsidR="006B4958" w:rsidRDefault="006B4958" w:rsidP="00F90EA0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F750A5" w14:textId="77777777" w:rsidR="001E241A" w:rsidRDefault="001E241A" w:rsidP="006B4958">
    <w:pPr>
      <w:pStyle w:val="Footer"/>
      <w:ind w:firstLine="360"/>
      <w:rPr>
        <w:rStyle w:val="PageNumber"/>
      </w:rPr>
    </w:pPr>
  </w:p>
  <w:p w14:paraId="46DDA3EE" w14:textId="77777777" w:rsidR="001E241A" w:rsidRDefault="001E241A" w:rsidP="003B6D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EBE9F4" w:themeColor="background2"/>
        <w:sz w:val="24"/>
        <w:szCs w:val="24"/>
      </w:rPr>
      <w:id w:val="-1603342083"/>
      <w:docPartObj>
        <w:docPartGallery w:val="Page Numbers (Bottom of Page)"/>
        <w:docPartUnique/>
      </w:docPartObj>
    </w:sdtPr>
    <w:sdtContent>
      <w:p w14:paraId="1289A0B1" w14:textId="77777777" w:rsidR="00F90EA0" w:rsidRPr="00F90EA0" w:rsidRDefault="00F90EA0" w:rsidP="00F90EA0">
        <w:pPr>
          <w:pStyle w:val="Footer"/>
          <w:framePr w:wrap="none" w:vAnchor="text" w:hAnchor="page" w:x="766" w:y="430"/>
          <w:rPr>
            <w:rStyle w:val="PageNumber"/>
            <w:color w:val="EBE9F4" w:themeColor="background2"/>
            <w:sz w:val="24"/>
            <w:szCs w:val="24"/>
          </w:rPr>
        </w:pPr>
        <w:r w:rsidRPr="00F90EA0">
          <w:rPr>
            <w:rStyle w:val="PageNumber"/>
            <w:color w:val="EBE9F4" w:themeColor="background2"/>
            <w:sz w:val="24"/>
            <w:szCs w:val="24"/>
          </w:rPr>
          <w:fldChar w:fldCharType="begin"/>
        </w:r>
        <w:r w:rsidRPr="00F90EA0">
          <w:rPr>
            <w:rStyle w:val="PageNumber"/>
            <w:color w:val="EBE9F4" w:themeColor="background2"/>
            <w:sz w:val="24"/>
            <w:szCs w:val="24"/>
          </w:rPr>
          <w:instrText xml:space="preserve"> PAGE </w:instrText>
        </w:r>
        <w:r w:rsidRPr="00F90EA0">
          <w:rPr>
            <w:rStyle w:val="PageNumber"/>
            <w:color w:val="EBE9F4" w:themeColor="background2"/>
            <w:sz w:val="24"/>
            <w:szCs w:val="24"/>
          </w:rPr>
          <w:fldChar w:fldCharType="separate"/>
        </w:r>
        <w:r w:rsidRPr="00F90EA0">
          <w:rPr>
            <w:rStyle w:val="PageNumber"/>
            <w:noProof/>
            <w:color w:val="EBE9F4" w:themeColor="background2"/>
            <w:sz w:val="24"/>
            <w:szCs w:val="24"/>
          </w:rPr>
          <w:t>2</w:t>
        </w:r>
        <w:r w:rsidRPr="00F90EA0">
          <w:rPr>
            <w:rStyle w:val="PageNumber"/>
            <w:color w:val="EBE9F4" w:themeColor="background2"/>
            <w:sz w:val="24"/>
            <w:szCs w:val="24"/>
          </w:rPr>
          <w:fldChar w:fldCharType="end"/>
        </w:r>
      </w:p>
    </w:sdtContent>
  </w:sdt>
  <w:p w14:paraId="44E64EE9" w14:textId="77777777" w:rsidR="00DF1B07" w:rsidRPr="00F95F91" w:rsidRDefault="00F90EA0" w:rsidP="00F90EA0">
    <w:pPr>
      <w:pStyle w:val="Footer"/>
      <w:ind w:firstLine="360"/>
      <w:rPr>
        <w:color w:val="F3BF49"/>
      </w:rPr>
    </w:pPr>
    <w:r>
      <w:rPr>
        <w:noProof/>
        <w:color w:val="F3BF49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80C39EA" wp14:editId="54A356B4">
              <wp:simplePos x="0" y="0"/>
              <wp:positionH relativeFrom="column">
                <wp:posOffset>3420713</wp:posOffset>
              </wp:positionH>
              <wp:positionV relativeFrom="paragraph">
                <wp:posOffset>227965</wp:posOffset>
              </wp:positionV>
              <wp:extent cx="3380288" cy="340962"/>
              <wp:effectExtent l="0" t="0" r="0" b="0"/>
              <wp:wrapNone/>
              <wp:docPr id="136452071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0288" cy="3409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83481E9" w14:textId="77777777" w:rsidR="00474A46" w:rsidRPr="0002742B" w:rsidRDefault="00474A46" w:rsidP="00474A46">
                          <w:pPr>
                            <w:jc w:val="right"/>
                            <w:rPr>
                              <w:color w:val="EBE9F4" w:themeColor="background2"/>
                              <w:sz w:val="22"/>
                              <w:szCs w:val="22"/>
                            </w:rPr>
                          </w:pPr>
                          <w:r w:rsidRPr="0002742B">
                            <w:rPr>
                              <w:color w:val="EBE9F4" w:themeColor="background2"/>
                              <w:sz w:val="22"/>
                              <w:szCs w:val="22"/>
                            </w:rPr>
                            <w:t>venturo.co.za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0C39E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69.35pt;margin-top:17.95pt;width:266.15pt;height:26.8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" filled="f" stroked="f" strokeweight=".5pt">
              <v:textbox>
                <w:txbxContent>
                  <w:p w14:paraId="483481E9" w14:textId="77777777" w:rsidR="00474A46" w:rsidRPr="0002742B" w:rsidRDefault="00474A46" w:rsidP="00474A46">
                    <w:pPr>
                      <w:jc w:val="right"/>
                      <w:rPr>
                        <w:color w:val="EBE9F4" w:themeColor="background2"/>
                        <w:sz w:val="22"/>
                        <w:szCs w:val="22"/>
                      </w:rPr>
                    </w:pPr>
                    <w:r w:rsidRPr="0002742B">
                      <w:rPr>
                        <w:color w:val="EBE9F4" w:themeColor="background2"/>
                        <w:sz w:val="22"/>
                        <w:szCs w:val="22"/>
                      </w:rPr>
                      <w:t>venturo.co.za</w:t>
                    </w:r>
                  </w:p>
                </w:txbxContent>
              </v:textbox>
            </v:shape>
          </w:pict>
        </mc:Fallback>
      </mc:AlternateContent>
    </w:r>
    <w:r w:rsidRPr="001E241A">
      <w:rPr>
        <w:noProof/>
      </w:rPr>
      <mc:AlternateContent>
        <mc:Choice Requires="wps">
          <w:drawing>
            <wp:anchor distT="0" distB="0" distL="114300" distR="114300" simplePos="0" relativeHeight="251695104" behindDoc="1" locked="0" layoutInCell="1" allowOverlap="1" wp14:anchorId="09A36D42" wp14:editId="311BEBA5">
              <wp:simplePos x="0" y="0"/>
              <wp:positionH relativeFrom="column">
                <wp:posOffset>-1273175</wp:posOffset>
              </wp:positionH>
              <wp:positionV relativeFrom="page">
                <wp:posOffset>9899826</wp:posOffset>
              </wp:positionV>
              <wp:extent cx="9262745" cy="998220"/>
              <wp:effectExtent l="0" t="0" r="0" b="5080"/>
              <wp:wrapNone/>
              <wp:docPr id="708270447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62745" cy="998220"/>
                      </a:xfrm>
                      <a:custGeom>
                        <a:avLst/>
                        <a:gdLst>
                          <a:gd name="connsiteX0" fmla="*/ 906505 w 9259314"/>
                          <a:gd name="connsiteY0" fmla="*/ 583686 h 1511710"/>
                          <a:gd name="connsiteX1" fmla="*/ 2735305 w 9259314"/>
                          <a:gd name="connsiteY1" fmla="*/ 211 h 1511710"/>
                          <a:gd name="connsiteX2" fmla="*/ 5252082 w 9259314"/>
                          <a:gd name="connsiteY2" fmla="*/ 644646 h 1511710"/>
                          <a:gd name="connsiteX3" fmla="*/ 6410322 w 9259314"/>
                          <a:gd name="connsiteY3" fmla="*/ 601103 h 1511710"/>
                          <a:gd name="connsiteX4" fmla="*/ 7028631 w 9259314"/>
                          <a:gd name="connsiteY4" fmla="*/ 714314 h 1511710"/>
                          <a:gd name="connsiteX5" fmla="*/ 8448128 w 9259314"/>
                          <a:gd name="connsiteY5" fmla="*/ 217926 h 1511710"/>
                          <a:gd name="connsiteX6" fmla="*/ 8700677 w 9259314"/>
                          <a:gd name="connsiteY6" fmla="*/ 540143 h 1511710"/>
                          <a:gd name="connsiteX7" fmla="*/ 8631008 w 9259314"/>
                          <a:gd name="connsiteY7" fmla="*/ 1402291 h 1511710"/>
                          <a:gd name="connsiteX8" fmla="*/ 566871 w 9259314"/>
                          <a:gd name="connsiteY8" fmla="*/ 1411000 h 1511710"/>
                          <a:gd name="connsiteX9" fmla="*/ 906505 w 9259314"/>
                          <a:gd name="connsiteY9" fmla="*/ 583686 h 1511710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5238511 w 9245743"/>
                          <a:gd name="connsiteY2" fmla="*/ 430249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4916289 w 9245743"/>
                          <a:gd name="connsiteY2" fmla="*/ 465083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271502 h 1199526"/>
                          <a:gd name="connsiteX1" fmla="*/ 2329832 w 9245743"/>
                          <a:gd name="connsiteY1" fmla="*/ 1620 h 1199526"/>
                          <a:gd name="connsiteX2" fmla="*/ 4916289 w 9245743"/>
                          <a:gd name="connsiteY2" fmla="*/ 367296 h 1199526"/>
                          <a:gd name="connsiteX3" fmla="*/ 6396751 w 9245743"/>
                          <a:gd name="connsiteY3" fmla="*/ 288919 h 1199526"/>
                          <a:gd name="connsiteX4" fmla="*/ 7015060 w 9245743"/>
                          <a:gd name="connsiteY4" fmla="*/ 402130 h 1199526"/>
                          <a:gd name="connsiteX5" fmla="*/ 8434557 w 9245743"/>
                          <a:gd name="connsiteY5" fmla="*/ 97331 h 1199526"/>
                          <a:gd name="connsiteX6" fmla="*/ 8687106 w 9245743"/>
                          <a:gd name="connsiteY6" fmla="*/ 227959 h 1199526"/>
                          <a:gd name="connsiteX7" fmla="*/ 8617437 w 9245743"/>
                          <a:gd name="connsiteY7" fmla="*/ 1090107 h 1199526"/>
                          <a:gd name="connsiteX8" fmla="*/ 553300 w 9245743"/>
                          <a:gd name="connsiteY8" fmla="*/ 1098816 h 1199526"/>
                          <a:gd name="connsiteX9" fmla="*/ 892934 w 9245743"/>
                          <a:gd name="connsiteY9" fmla="*/ 271502 h 1199526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927106 w 9256560"/>
                          <a:gd name="connsiteY2" fmla="*/ 285858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224685 w 9256560"/>
                          <a:gd name="connsiteY3" fmla="*/ 333325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85776 h 1113800"/>
                          <a:gd name="connsiteX1" fmla="*/ 2654163 w 9256560"/>
                          <a:gd name="connsiteY1" fmla="*/ 302968 h 1113800"/>
                          <a:gd name="connsiteX2" fmla="*/ 4500378 w 9256560"/>
                          <a:gd name="connsiteY2" fmla="*/ 204126 h 1113800"/>
                          <a:gd name="connsiteX3" fmla="*/ 6224685 w 9256560"/>
                          <a:gd name="connsiteY3" fmla="*/ 329037 h 1113800"/>
                          <a:gd name="connsiteX4" fmla="*/ 7200051 w 9256560"/>
                          <a:gd name="connsiteY4" fmla="*/ 258321 h 1113800"/>
                          <a:gd name="connsiteX5" fmla="*/ 8445374 w 9256560"/>
                          <a:gd name="connsiteY5" fmla="*/ 11605 h 1113800"/>
                          <a:gd name="connsiteX6" fmla="*/ 8697923 w 9256560"/>
                          <a:gd name="connsiteY6" fmla="*/ 142233 h 1113800"/>
                          <a:gd name="connsiteX7" fmla="*/ 8628254 w 9256560"/>
                          <a:gd name="connsiteY7" fmla="*/ 1004381 h 1113800"/>
                          <a:gd name="connsiteX8" fmla="*/ 564117 w 9256560"/>
                          <a:gd name="connsiteY8" fmla="*/ 1013090 h 1113800"/>
                          <a:gd name="connsiteX9" fmla="*/ 903751 w 9256560"/>
                          <a:gd name="connsiteY9" fmla="*/ 185776 h 1113800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00051 w 9256560"/>
                          <a:gd name="connsiteY4" fmla="*/ 251414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382936 w 9256560"/>
                          <a:gd name="connsiteY4" fmla="*/ 135239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76168 w 9262980"/>
                          <a:gd name="connsiteY2" fmla="*/ 119770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</a:cxnLst>
                        <a:rect l="l" t="t" r="r" b="b"/>
                        <a:pathLst>
                          <a:path w="9262980" h="1109295">
                            <a:moveTo>
                              <a:pt x="884045" y="149825"/>
                            </a:moveTo>
                            <a:cubicBezTo>
                              <a:pt x="1232386" y="31471"/>
                              <a:pt x="2078563" y="301070"/>
                              <a:pt x="2660583" y="296061"/>
                            </a:cubicBezTo>
                            <a:cubicBezTo>
                              <a:pt x="3242603" y="291052"/>
                              <a:pt x="3781081" y="115425"/>
                              <a:pt x="4376168" y="119770"/>
                            </a:cubicBezTo>
                            <a:cubicBezTo>
                              <a:pt x="4971255" y="124115"/>
                              <a:pt x="5728907" y="319552"/>
                              <a:pt x="6231105" y="322130"/>
                            </a:cubicBezTo>
                            <a:cubicBezTo>
                              <a:pt x="6733303" y="324708"/>
                              <a:pt x="7026150" y="162652"/>
                              <a:pt x="7389356" y="135239"/>
                            </a:cubicBezTo>
                            <a:cubicBezTo>
                              <a:pt x="7752562" y="107826"/>
                              <a:pt x="8233268" y="179408"/>
                              <a:pt x="8410341" y="157651"/>
                            </a:cubicBezTo>
                            <a:cubicBezTo>
                              <a:pt x="8587414" y="135894"/>
                              <a:pt x="8402794" y="8419"/>
                              <a:pt x="8451794" y="4698"/>
                            </a:cubicBezTo>
                            <a:cubicBezTo>
                              <a:pt x="8500794" y="977"/>
                              <a:pt x="8673863" y="-30137"/>
                              <a:pt x="8704343" y="135326"/>
                            </a:cubicBezTo>
                            <a:cubicBezTo>
                              <a:pt x="8734823" y="300789"/>
                              <a:pt x="9990308" y="852331"/>
                              <a:pt x="8634674" y="997474"/>
                            </a:cubicBezTo>
                            <a:cubicBezTo>
                              <a:pt x="7279040" y="1142617"/>
                              <a:pt x="1862308" y="1147458"/>
                              <a:pt x="570537" y="1006183"/>
                            </a:cubicBezTo>
                            <a:cubicBezTo>
                              <a:pt x="-721234" y="864908"/>
                              <a:pt x="535704" y="268179"/>
                              <a:pt x="884045" y="149825"/>
                            </a:cubicBezTo>
                            <a:close/>
                          </a:path>
                        </a:pathLst>
                      </a:custGeom>
                      <a:solidFill>
                        <a:srgbClr val="2A2D3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Style w:val="Heading3Char"/>
                              <w:b w:val="0"/>
                              <w:bCs/>
                              <w:color w:val="FFC000"/>
                              <w:sz w:val="22"/>
                              <w:szCs w:val="22"/>
                            </w:rPr>
                            <w:id w:val="63308500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44B1D31C" w14:textId="77777777" w:rsidR="00ED2C6B" w:rsidRPr="0002742B" w:rsidRDefault="00ED2C6B" w:rsidP="00365C33">
                              <w:pPr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</w:pPr>
                              <w:r w:rsidRPr="0002742B"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02742B"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instrText xml:space="preserve"> PAGE </w:instrText>
                              </w:r>
                              <w:r w:rsidRPr="0002742B"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02742B"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74FCAA3E" w14:textId="77777777" w:rsidR="00ED2C6B" w:rsidRDefault="00ED2C6B" w:rsidP="00474A4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A36D42" id="Freeform 2" o:spid="_x0000_s1027" style="position:absolute;left:0;text-align:left;margin-left:-100.25pt;margin-top:779.5pt;width:729.35pt;height:78.6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9262980,11092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" adj="-11796480,,5400" path="m884045,149825c1232386,31471,2078563,301070,2660583,296061,3242603,291052,3781081,115425,4376168,119770v595087,4345,1352739,199782,1854937,202360c6733303,324708,7026150,162652,7389356,135239v363206,-27413,843912,44169,1020985,22412c8587414,135894,8402794,8419,8451794,4698v49000,-3721,222069,-34835,252549,130628c8734823,300789,9990308,852331,8634674,997474v-1355634,145143,-6772366,149984,-8064137,8709c-721234,864908,535704,268179,884045,149825xe" fillcolor="#2a2d35" stroked="f" strokeweight="1pt">
              <v:stroke joinstyle="miter"/>
              <v:formulas/>
              <v:path arrowok="t" o:connecttype="custom" o:connectlocs="884023,134823;2660516,266416;4376057,107777;6230947,289875;7389169,121697;8410128,141865;8451580,4228;8704122,121776;8634455,897596;570523,905433;884023,134823" o:connectangles="0,0,0,0,0,0,0,0,0,0,0" textboxrect="0,0,9262980,1109295"/>
              <v:textbox>
                <w:txbxContent>
                  <w:sdt>
                    <w:sdtPr>
                      <w:rPr>
                        <w:rStyle w:val="Heading3Char"/>
                        <w:b w:val="0"/>
                        <w:bCs/>
                        <w:color w:val="FFC000"/>
                        <w:sz w:val="22"/>
                        <w:szCs w:val="22"/>
                      </w:rPr>
                      <w:id w:val="63308500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44B1D31C" w14:textId="77777777" w:rsidR="00ED2C6B" w:rsidRPr="0002742B" w:rsidRDefault="00ED2C6B" w:rsidP="00365C33">
                        <w:pPr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</w:pPr>
                        <w:r w:rsidRPr="0002742B"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fldChar w:fldCharType="begin"/>
                        </w:r>
                        <w:r w:rsidRPr="0002742B"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instrText xml:space="preserve"> PAGE </w:instrText>
                        </w:r>
                        <w:r w:rsidRPr="0002742B"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t>2</w:t>
                        </w:r>
                        <w:r w:rsidRPr="0002742B"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fldChar w:fldCharType="end"/>
                        </w:r>
                      </w:p>
                    </w:sdtContent>
                  </w:sdt>
                  <w:p w14:paraId="74FCAA3E" w14:textId="77777777" w:rsidR="00ED2C6B" w:rsidRDefault="00ED2C6B" w:rsidP="00474A46"/>
                </w:txbxContent>
              </v:textbox>
              <w10:wrap anchory="page"/>
            </v:shape>
          </w:pict>
        </mc:Fallback>
      </mc:AlternateContent>
    </w:r>
    <w:r w:rsidR="00ED2C6B" w:rsidRPr="001E241A">
      <w:rPr>
        <w:noProof/>
      </w:rPr>
      <mc:AlternateContent>
        <mc:Choice Requires="wps">
          <w:drawing>
            <wp:anchor distT="0" distB="0" distL="114300" distR="114300" simplePos="0" relativeHeight="251694080" behindDoc="1" locked="0" layoutInCell="1" allowOverlap="1" wp14:anchorId="1D7AAC8D" wp14:editId="4EFD8EDC">
              <wp:simplePos x="0" y="0"/>
              <wp:positionH relativeFrom="column">
                <wp:posOffset>-1256665</wp:posOffset>
              </wp:positionH>
              <wp:positionV relativeFrom="page">
                <wp:posOffset>9819640</wp:posOffset>
              </wp:positionV>
              <wp:extent cx="9246235" cy="983615"/>
              <wp:effectExtent l="0" t="0" r="0" b="0"/>
              <wp:wrapNone/>
              <wp:docPr id="1959460458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46235" cy="983615"/>
                      </a:xfrm>
                      <a:custGeom>
                        <a:avLst/>
                        <a:gdLst>
                          <a:gd name="connsiteX0" fmla="*/ 906505 w 9259314"/>
                          <a:gd name="connsiteY0" fmla="*/ 583686 h 1511710"/>
                          <a:gd name="connsiteX1" fmla="*/ 2735305 w 9259314"/>
                          <a:gd name="connsiteY1" fmla="*/ 211 h 1511710"/>
                          <a:gd name="connsiteX2" fmla="*/ 5252082 w 9259314"/>
                          <a:gd name="connsiteY2" fmla="*/ 644646 h 1511710"/>
                          <a:gd name="connsiteX3" fmla="*/ 6410322 w 9259314"/>
                          <a:gd name="connsiteY3" fmla="*/ 601103 h 1511710"/>
                          <a:gd name="connsiteX4" fmla="*/ 7028631 w 9259314"/>
                          <a:gd name="connsiteY4" fmla="*/ 714314 h 1511710"/>
                          <a:gd name="connsiteX5" fmla="*/ 8448128 w 9259314"/>
                          <a:gd name="connsiteY5" fmla="*/ 217926 h 1511710"/>
                          <a:gd name="connsiteX6" fmla="*/ 8700677 w 9259314"/>
                          <a:gd name="connsiteY6" fmla="*/ 540143 h 1511710"/>
                          <a:gd name="connsiteX7" fmla="*/ 8631008 w 9259314"/>
                          <a:gd name="connsiteY7" fmla="*/ 1402291 h 1511710"/>
                          <a:gd name="connsiteX8" fmla="*/ 566871 w 9259314"/>
                          <a:gd name="connsiteY8" fmla="*/ 1411000 h 1511710"/>
                          <a:gd name="connsiteX9" fmla="*/ 906505 w 9259314"/>
                          <a:gd name="connsiteY9" fmla="*/ 583686 h 1511710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5238511 w 9245743"/>
                          <a:gd name="connsiteY2" fmla="*/ 430249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4916289 w 9245743"/>
                          <a:gd name="connsiteY2" fmla="*/ 465083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271502 h 1199526"/>
                          <a:gd name="connsiteX1" fmla="*/ 2329832 w 9245743"/>
                          <a:gd name="connsiteY1" fmla="*/ 1620 h 1199526"/>
                          <a:gd name="connsiteX2" fmla="*/ 4916289 w 9245743"/>
                          <a:gd name="connsiteY2" fmla="*/ 367296 h 1199526"/>
                          <a:gd name="connsiteX3" fmla="*/ 6396751 w 9245743"/>
                          <a:gd name="connsiteY3" fmla="*/ 288919 h 1199526"/>
                          <a:gd name="connsiteX4" fmla="*/ 7015060 w 9245743"/>
                          <a:gd name="connsiteY4" fmla="*/ 402130 h 1199526"/>
                          <a:gd name="connsiteX5" fmla="*/ 8434557 w 9245743"/>
                          <a:gd name="connsiteY5" fmla="*/ 97331 h 1199526"/>
                          <a:gd name="connsiteX6" fmla="*/ 8687106 w 9245743"/>
                          <a:gd name="connsiteY6" fmla="*/ 227959 h 1199526"/>
                          <a:gd name="connsiteX7" fmla="*/ 8617437 w 9245743"/>
                          <a:gd name="connsiteY7" fmla="*/ 1090107 h 1199526"/>
                          <a:gd name="connsiteX8" fmla="*/ 553300 w 9245743"/>
                          <a:gd name="connsiteY8" fmla="*/ 1098816 h 1199526"/>
                          <a:gd name="connsiteX9" fmla="*/ 892934 w 9245743"/>
                          <a:gd name="connsiteY9" fmla="*/ 271502 h 1199526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927106 w 9256560"/>
                          <a:gd name="connsiteY2" fmla="*/ 285858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224685 w 9256560"/>
                          <a:gd name="connsiteY3" fmla="*/ 333325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85776 h 1113800"/>
                          <a:gd name="connsiteX1" fmla="*/ 2654163 w 9256560"/>
                          <a:gd name="connsiteY1" fmla="*/ 302968 h 1113800"/>
                          <a:gd name="connsiteX2" fmla="*/ 4500378 w 9256560"/>
                          <a:gd name="connsiteY2" fmla="*/ 204126 h 1113800"/>
                          <a:gd name="connsiteX3" fmla="*/ 6224685 w 9256560"/>
                          <a:gd name="connsiteY3" fmla="*/ 329037 h 1113800"/>
                          <a:gd name="connsiteX4" fmla="*/ 7200051 w 9256560"/>
                          <a:gd name="connsiteY4" fmla="*/ 258321 h 1113800"/>
                          <a:gd name="connsiteX5" fmla="*/ 8445374 w 9256560"/>
                          <a:gd name="connsiteY5" fmla="*/ 11605 h 1113800"/>
                          <a:gd name="connsiteX6" fmla="*/ 8697923 w 9256560"/>
                          <a:gd name="connsiteY6" fmla="*/ 142233 h 1113800"/>
                          <a:gd name="connsiteX7" fmla="*/ 8628254 w 9256560"/>
                          <a:gd name="connsiteY7" fmla="*/ 1004381 h 1113800"/>
                          <a:gd name="connsiteX8" fmla="*/ 564117 w 9256560"/>
                          <a:gd name="connsiteY8" fmla="*/ 1013090 h 1113800"/>
                          <a:gd name="connsiteX9" fmla="*/ 903751 w 9256560"/>
                          <a:gd name="connsiteY9" fmla="*/ 185776 h 1113800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00051 w 9256560"/>
                          <a:gd name="connsiteY4" fmla="*/ 251414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382936 w 9256560"/>
                          <a:gd name="connsiteY4" fmla="*/ 135239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76168 w 9262980"/>
                          <a:gd name="connsiteY2" fmla="*/ 119770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93585 w 9262980"/>
                          <a:gd name="connsiteY2" fmla="*/ 487519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  <a:gd name="connsiteX0" fmla="*/ 884356 w 9263291"/>
                          <a:gd name="connsiteY0" fmla="*/ 149825 h 1109295"/>
                          <a:gd name="connsiteX1" fmla="*/ 2669603 w 9263291"/>
                          <a:gd name="connsiteY1" fmla="*/ 150896 h 1109295"/>
                          <a:gd name="connsiteX2" fmla="*/ 4393896 w 9263291"/>
                          <a:gd name="connsiteY2" fmla="*/ 487519 h 1109295"/>
                          <a:gd name="connsiteX3" fmla="*/ 6231416 w 9263291"/>
                          <a:gd name="connsiteY3" fmla="*/ 322130 h 1109295"/>
                          <a:gd name="connsiteX4" fmla="*/ 7389667 w 9263291"/>
                          <a:gd name="connsiteY4" fmla="*/ 135239 h 1109295"/>
                          <a:gd name="connsiteX5" fmla="*/ 8410652 w 9263291"/>
                          <a:gd name="connsiteY5" fmla="*/ 157651 h 1109295"/>
                          <a:gd name="connsiteX6" fmla="*/ 8452105 w 9263291"/>
                          <a:gd name="connsiteY6" fmla="*/ 4698 h 1109295"/>
                          <a:gd name="connsiteX7" fmla="*/ 8704654 w 9263291"/>
                          <a:gd name="connsiteY7" fmla="*/ 135326 h 1109295"/>
                          <a:gd name="connsiteX8" fmla="*/ 8634985 w 9263291"/>
                          <a:gd name="connsiteY8" fmla="*/ 997474 h 1109295"/>
                          <a:gd name="connsiteX9" fmla="*/ 570848 w 9263291"/>
                          <a:gd name="connsiteY9" fmla="*/ 1006183 h 1109295"/>
                          <a:gd name="connsiteX10" fmla="*/ 884356 w 9263291"/>
                          <a:gd name="connsiteY10" fmla="*/ 149825 h 1109295"/>
                          <a:gd name="connsiteX0" fmla="*/ 920030 w 9246710"/>
                          <a:gd name="connsiteY0" fmla="*/ 411121 h 1093248"/>
                          <a:gd name="connsiteX1" fmla="*/ 2653022 w 9246710"/>
                          <a:gd name="connsiteY1" fmla="*/ 150896 h 1093248"/>
                          <a:gd name="connsiteX2" fmla="*/ 4377315 w 9246710"/>
                          <a:gd name="connsiteY2" fmla="*/ 487519 h 1093248"/>
                          <a:gd name="connsiteX3" fmla="*/ 6214835 w 9246710"/>
                          <a:gd name="connsiteY3" fmla="*/ 322130 h 1093248"/>
                          <a:gd name="connsiteX4" fmla="*/ 7373086 w 9246710"/>
                          <a:gd name="connsiteY4" fmla="*/ 135239 h 1093248"/>
                          <a:gd name="connsiteX5" fmla="*/ 8394071 w 9246710"/>
                          <a:gd name="connsiteY5" fmla="*/ 157651 h 1093248"/>
                          <a:gd name="connsiteX6" fmla="*/ 8435524 w 9246710"/>
                          <a:gd name="connsiteY6" fmla="*/ 4698 h 1093248"/>
                          <a:gd name="connsiteX7" fmla="*/ 8688073 w 9246710"/>
                          <a:gd name="connsiteY7" fmla="*/ 135326 h 1093248"/>
                          <a:gd name="connsiteX8" fmla="*/ 8618404 w 9246710"/>
                          <a:gd name="connsiteY8" fmla="*/ 997474 h 1093248"/>
                          <a:gd name="connsiteX9" fmla="*/ 554267 w 9246710"/>
                          <a:gd name="connsiteY9" fmla="*/ 1006183 h 1093248"/>
                          <a:gd name="connsiteX10" fmla="*/ 920030 w 9246710"/>
                          <a:gd name="connsiteY10" fmla="*/ 411121 h 1093248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7373086 w 9246710"/>
                          <a:gd name="connsiteY4" fmla="*/ 135239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6972470 w 9246710"/>
                          <a:gd name="connsiteY4" fmla="*/ 319143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6754744 w 9246710"/>
                          <a:gd name="connsiteY4" fmla="*/ 270747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54744 w 9246710"/>
                          <a:gd name="connsiteY4" fmla="*/ 270747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589272 w 9246710"/>
                          <a:gd name="connsiteY4" fmla="*/ 241709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02490 w 9246710"/>
                          <a:gd name="connsiteY4" fmla="*/ 144916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02490 w 9246710"/>
                          <a:gd name="connsiteY4" fmla="*/ 144916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441220 w 9246710"/>
                          <a:gd name="connsiteY4" fmla="*/ 241708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4812684 w 9246710"/>
                          <a:gd name="connsiteY3" fmla="*/ 525394 h 1093247"/>
                          <a:gd name="connsiteX4" fmla="*/ 6441220 w 9246710"/>
                          <a:gd name="connsiteY4" fmla="*/ 241708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</a:cxnLst>
                        <a:rect l="l" t="t" r="r" b="b"/>
                        <a:pathLst>
                          <a:path w="9246710" h="1093247">
                            <a:moveTo>
                              <a:pt x="920030" y="411121"/>
                            </a:moveTo>
                            <a:cubicBezTo>
                              <a:pt x="1269823" y="268573"/>
                              <a:pt x="2076808" y="138163"/>
                              <a:pt x="2653022" y="150896"/>
                            </a:cubicBezTo>
                            <a:cubicBezTo>
                              <a:pt x="3229236" y="163629"/>
                              <a:pt x="4017371" y="425103"/>
                              <a:pt x="4377315" y="487519"/>
                            </a:cubicBezTo>
                            <a:cubicBezTo>
                              <a:pt x="4737259" y="549935"/>
                              <a:pt x="4468700" y="566362"/>
                              <a:pt x="4812684" y="525394"/>
                            </a:cubicBezTo>
                            <a:cubicBezTo>
                              <a:pt x="5156668" y="484426"/>
                              <a:pt x="5849891" y="242161"/>
                              <a:pt x="6441220" y="241708"/>
                            </a:cubicBezTo>
                            <a:cubicBezTo>
                              <a:pt x="7032549" y="241255"/>
                              <a:pt x="8078727" y="520555"/>
                              <a:pt x="8360657" y="522677"/>
                            </a:cubicBezTo>
                            <a:cubicBezTo>
                              <a:pt x="8642587" y="524799"/>
                              <a:pt x="8381593" y="243981"/>
                              <a:pt x="8394071" y="157651"/>
                            </a:cubicBezTo>
                            <a:cubicBezTo>
                              <a:pt x="8406549" y="71321"/>
                              <a:pt x="8386524" y="8419"/>
                              <a:pt x="8435524" y="4698"/>
                            </a:cubicBezTo>
                            <a:cubicBezTo>
                              <a:pt x="8484524" y="977"/>
                              <a:pt x="8657593" y="-30137"/>
                              <a:pt x="8688073" y="135326"/>
                            </a:cubicBezTo>
                            <a:cubicBezTo>
                              <a:pt x="8718553" y="300789"/>
                              <a:pt x="9974038" y="852331"/>
                              <a:pt x="8618404" y="997474"/>
                            </a:cubicBezTo>
                            <a:cubicBezTo>
                              <a:pt x="7262770" y="1142617"/>
                              <a:pt x="1837329" y="1103908"/>
                              <a:pt x="554267" y="1006183"/>
                            </a:cubicBezTo>
                            <a:cubicBezTo>
                              <a:pt x="-728795" y="908458"/>
                              <a:pt x="570237" y="553669"/>
                              <a:pt x="920030" y="411121"/>
                            </a:cubicBez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chemeClr val="accent1"/>
                          </a:gs>
                          <a:gs pos="100000">
                            <a:schemeClr val="accent4"/>
                          </a:gs>
                        </a:gsLst>
                        <a:lin ang="10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74EC18" w14:textId="77777777" w:rsidR="00ED2C6B" w:rsidRPr="00B1203C" w:rsidRDefault="00ED2C6B" w:rsidP="00474A46">
                          <w:pPr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7AAC8D" id="_x0000_s1028" style="position:absolute;left:0;text-align:left;margin-left:-98.95pt;margin-top:773.2pt;width:728.05pt;height:77.4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9246710,10932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" adj="-11796480,,5400" path="m920030,411121c1269823,268573,2076808,138163,2653022,150896v576214,12733,1364349,274207,1724293,336623c4737259,549935,4468700,566362,4812684,525394,5156668,484426,5849891,242161,6441220,241708v591329,-453,1637507,278847,1919437,280969c8642587,524799,8381593,243981,8394071,157651,8406549,71321,8386524,8419,8435524,4698v49000,-3721,222069,-34835,252549,130628c8718553,300789,9974038,852331,8618404,997474v-1355634,145143,-6781075,106434,-8064137,8709c-728795,908458,570237,553669,920030,411121xe" fillcolor="#ffc000 [3204]" stroked="f" strokeweight="1pt">
              <v:fill color2="#d64632 [3207]" angle="270" focus="100%" type="gradient">
                <o:fill v:ext="view" type="gradientUnscaled"/>
              </v:fill>
              <v:stroke joinstyle="miter"/>
              <v:formulas/>
              <v:path arrowok="t" o:connecttype="custom" o:connectlocs="919983,369893;2652886,135764;4377090,438630;4812437,472707;6440889,217469;8360228,470262;8393640,141842;8435091,4227;8687627,121755;8617961,897446;554239,905282;919983,369893" o:connectangles="0,0,0,0,0,0,0,0,0,0,0,0" textboxrect="0,0,9246710,1093247"/>
              <v:textbox>
                <w:txbxContent>
                  <w:p w14:paraId="7874EC18" w14:textId="77777777" w:rsidR="00ED2C6B" w:rsidRPr="00B1203C" w:rsidRDefault="00ED2C6B" w:rsidP="00474A46">
                    <w:pPr>
                      <w:rPr>
                        <w:b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E81BBE">
      <w:rPr>
        <w:noProof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5F3EEAB6" wp14:editId="550FA3AA">
              <wp:simplePos x="0" y="0"/>
              <wp:positionH relativeFrom="column">
                <wp:posOffset>-529841</wp:posOffset>
              </wp:positionH>
              <wp:positionV relativeFrom="paragraph">
                <wp:posOffset>-2363470</wp:posOffset>
              </wp:positionV>
              <wp:extent cx="812364" cy="2034032"/>
              <wp:effectExtent l="12700" t="12700" r="38735" b="10795"/>
              <wp:wrapNone/>
              <wp:docPr id="827166579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2364" cy="2034032"/>
                      </a:xfrm>
                      <a:custGeom>
                        <a:avLst/>
                        <a:gdLst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3274423 w 3997235"/>
                          <a:gd name="connsiteY3" fmla="*/ 600892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2986837 w 3997235"/>
                          <a:gd name="connsiteY3" fmla="*/ 290341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804160 w 3997235"/>
                          <a:gd name="connsiteY2" fmla="*/ 2136207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712132 w 3997235"/>
                          <a:gd name="connsiteY2" fmla="*/ 1739364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1012958 w 3388205"/>
                          <a:gd name="connsiteY0" fmla="*/ 4348187 h 4348187"/>
                          <a:gd name="connsiteX1" fmla="*/ 17988 w 3388205"/>
                          <a:gd name="connsiteY1" fmla="*/ 3015773 h 4348187"/>
                          <a:gd name="connsiteX2" fmla="*/ 2103102 w 3388205"/>
                          <a:gd name="connsiteY2" fmla="*/ 1739364 h 4348187"/>
                          <a:gd name="connsiteX3" fmla="*/ 2377807 w 3388205"/>
                          <a:gd name="connsiteY3" fmla="*/ 371325 h 4348187"/>
                          <a:gd name="connsiteX4" fmla="*/ 3388205 w 3388205"/>
                          <a:gd name="connsiteY4" fmla="*/ 80984 h 4348187"/>
                          <a:gd name="connsiteX0" fmla="*/ 1024068 w 3399315"/>
                          <a:gd name="connsiteY0" fmla="*/ 4348187 h 4348187"/>
                          <a:gd name="connsiteX1" fmla="*/ 29098 w 3399315"/>
                          <a:gd name="connsiteY1" fmla="*/ 3015773 h 4348187"/>
                          <a:gd name="connsiteX2" fmla="*/ 2114212 w 3399315"/>
                          <a:gd name="connsiteY2" fmla="*/ 1739364 h 4348187"/>
                          <a:gd name="connsiteX3" fmla="*/ 2388917 w 3399315"/>
                          <a:gd name="connsiteY3" fmla="*/ 371325 h 4348187"/>
                          <a:gd name="connsiteX4" fmla="*/ 3399315 w 3399315"/>
                          <a:gd name="connsiteY4" fmla="*/ 80984 h 4348187"/>
                          <a:gd name="connsiteX0" fmla="*/ 287944 w 2663191"/>
                          <a:gd name="connsiteY0" fmla="*/ 4348187 h 4348187"/>
                          <a:gd name="connsiteX1" fmla="*/ 201835 w 2663191"/>
                          <a:gd name="connsiteY1" fmla="*/ 2854737 h 4348187"/>
                          <a:gd name="connsiteX2" fmla="*/ 1378088 w 2663191"/>
                          <a:gd name="connsiteY2" fmla="*/ 1739364 h 4348187"/>
                          <a:gd name="connsiteX3" fmla="*/ 1652793 w 2663191"/>
                          <a:gd name="connsiteY3" fmla="*/ 371325 h 4348187"/>
                          <a:gd name="connsiteX4" fmla="*/ 2663191 w 2663191"/>
                          <a:gd name="connsiteY4" fmla="*/ 80984 h 4348187"/>
                          <a:gd name="connsiteX0" fmla="*/ 301964 w 2677211"/>
                          <a:gd name="connsiteY0" fmla="*/ 4348187 h 4348187"/>
                          <a:gd name="connsiteX1" fmla="*/ 215855 w 2677211"/>
                          <a:gd name="connsiteY1" fmla="*/ 2854737 h 4348187"/>
                          <a:gd name="connsiteX2" fmla="*/ 1392108 w 2677211"/>
                          <a:gd name="connsiteY2" fmla="*/ 1739364 h 4348187"/>
                          <a:gd name="connsiteX3" fmla="*/ 1666813 w 2677211"/>
                          <a:gd name="connsiteY3" fmla="*/ 371325 h 4348187"/>
                          <a:gd name="connsiteX4" fmla="*/ 2677211 w 2677211"/>
                          <a:gd name="connsiteY4" fmla="*/ 80984 h 4348187"/>
                          <a:gd name="connsiteX0" fmla="*/ 336065 w 2711312"/>
                          <a:gd name="connsiteY0" fmla="*/ 4348187 h 4348187"/>
                          <a:gd name="connsiteX1" fmla="*/ 249956 w 2711312"/>
                          <a:gd name="connsiteY1" fmla="*/ 2854737 h 4348187"/>
                          <a:gd name="connsiteX2" fmla="*/ 1426209 w 2711312"/>
                          <a:gd name="connsiteY2" fmla="*/ 1739364 h 4348187"/>
                          <a:gd name="connsiteX3" fmla="*/ 1700914 w 2711312"/>
                          <a:gd name="connsiteY3" fmla="*/ 371325 h 4348187"/>
                          <a:gd name="connsiteX4" fmla="*/ 2711312 w 2711312"/>
                          <a:gd name="connsiteY4" fmla="*/ 80984 h 4348187"/>
                          <a:gd name="connsiteX0" fmla="*/ 212008 w 2923320"/>
                          <a:gd name="connsiteY0" fmla="*/ 2072183 h 2856651"/>
                          <a:gd name="connsiteX1" fmla="*/ 461964 w 2923320"/>
                          <a:gd name="connsiteY1" fmla="*/ 2854737 h 2856651"/>
                          <a:gd name="connsiteX2" fmla="*/ 1638217 w 2923320"/>
                          <a:gd name="connsiteY2" fmla="*/ 1739364 h 2856651"/>
                          <a:gd name="connsiteX3" fmla="*/ 1912922 w 2923320"/>
                          <a:gd name="connsiteY3" fmla="*/ 371325 h 2856651"/>
                          <a:gd name="connsiteX4" fmla="*/ 2923320 w 2923320"/>
                          <a:gd name="connsiteY4" fmla="*/ 80984 h 2856651"/>
                          <a:gd name="connsiteX0" fmla="*/ 152317 w 2863629"/>
                          <a:gd name="connsiteY0" fmla="*/ 2072183 h 2072182"/>
                          <a:gd name="connsiteX1" fmla="*/ 764573 w 2863629"/>
                          <a:gd name="connsiteY1" fmla="*/ 1969425 h 2072182"/>
                          <a:gd name="connsiteX2" fmla="*/ 1578526 w 2863629"/>
                          <a:gd name="connsiteY2" fmla="*/ 1739364 h 2072182"/>
                          <a:gd name="connsiteX3" fmla="*/ 1853231 w 2863629"/>
                          <a:gd name="connsiteY3" fmla="*/ 371325 h 2072182"/>
                          <a:gd name="connsiteX4" fmla="*/ 2863629 w 2863629"/>
                          <a:gd name="connsiteY4" fmla="*/ 80984 h 2072182"/>
                          <a:gd name="connsiteX0" fmla="*/ 151275 w 2862587"/>
                          <a:gd name="connsiteY0" fmla="*/ 2072183 h 2532746"/>
                          <a:gd name="connsiteX1" fmla="*/ 763531 w 2862587"/>
                          <a:gd name="connsiteY1" fmla="*/ 1969425 h 2532746"/>
                          <a:gd name="connsiteX2" fmla="*/ 1520279 w 2862587"/>
                          <a:gd name="connsiteY2" fmla="*/ 2472754 h 2532746"/>
                          <a:gd name="connsiteX3" fmla="*/ 1852189 w 2862587"/>
                          <a:gd name="connsiteY3" fmla="*/ 371325 h 2532746"/>
                          <a:gd name="connsiteX4" fmla="*/ 2862587 w 2862587"/>
                          <a:gd name="connsiteY4" fmla="*/ 80984 h 2532746"/>
                          <a:gd name="connsiteX0" fmla="*/ 151275 w 2862587"/>
                          <a:gd name="connsiteY0" fmla="*/ 2012239 h 2429422"/>
                          <a:gd name="connsiteX1" fmla="*/ 763531 w 2862587"/>
                          <a:gd name="connsiteY1" fmla="*/ 1909481 h 2429422"/>
                          <a:gd name="connsiteX2" fmla="*/ 1520279 w 2862587"/>
                          <a:gd name="connsiteY2" fmla="*/ 2412810 h 2429422"/>
                          <a:gd name="connsiteX3" fmla="*/ 2161081 w 2862587"/>
                          <a:gd name="connsiteY3" fmla="*/ 1196477 h 2429422"/>
                          <a:gd name="connsiteX4" fmla="*/ 2862587 w 2862587"/>
                          <a:gd name="connsiteY4" fmla="*/ 21040 h 2429422"/>
                          <a:gd name="connsiteX0" fmla="*/ 151275 w 2865717"/>
                          <a:gd name="connsiteY0" fmla="*/ 865930 h 1403838"/>
                          <a:gd name="connsiteX1" fmla="*/ 763531 w 2865717"/>
                          <a:gd name="connsiteY1" fmla="*/ 763172 h 1403838"/>
                          <a:gd name="connsiteX2" fmla="*/ 1520279 w 2865717"/>
                          <a:gd name="connsiteY2" fmla="*/ 1266501 h 1403838"/>
                          <a:gd name="connsiteX3" fmla="*/ 2161081 w 2865717"/>
                          <a:gd name="connsiteY3" fmla="*/ 50168 h 1403838"/>
                          <a:gd name="connsiteX4" fmla="*/ 2865717 w 2865717"/>
                          <a:gd name="connsiteY4" fmla="*/ 1403839 h 1403838"/>
                          <a:gd name="connsiteX0" fmla="*/ 151275 w 2865717"/>
                          <a:gd name="connsiteY0" fmla="*/ 878863 h 1416771"/>
                          <a:gd name="connsiteX1" fmla="*/ 763531 w 2865717"/>
                          <a:gd name="connsiteY1" fmla="*/ 776105 h 1416771"/>
                          <a:gd name="connsiteX2" fmla="*/ 1520279 w 2865717"/>
                          <a:gd name="connsiteY2" fmla="*/ 1279434 h 1416771"/>
                          <a:gd name="connsiteX3" fmla="*/ 2161081 w 2865717"/>
                          <a:gd name="connsiteY3" fmla="*/ 63101 h 1416771"/>
                          <a:gd name="connsiteX4" fmla="*/ 2865717 w 2865717"/>
                          <a:gd name="connsiteY4" fmla="*/ 1416772 h 1416771"/>
                          <a:gd name="connsiteX0" fmla="*/ 191977 w 2586067"/>
                          <a:gd name="connsiteY0" fmla="*/ 46304 h 2253399"/>
                          <a:gd name="connsiteX1" fmla="*/ 483881 w 2586067"/>
                          <a:gd name="connsiteY1" fmla="*/ 1612733 h 2253399"/>
                          <a:gd name="connsiteX2" fmla="*/ 1240629 w 2586067"/>
                          <a:gd name="connsiteY2" fmla="*/ 2116062 h 2253399"/>
                          <a:gd name="connsiteX3" fmla="*/ 1881431 w 2586067"/>
                          <a:gd name="connsiteY3" fmla="*/ 899729 h 2253399"/>
                          <a:gd name="connsiteX4" fmla="*/ 2586067 w 2586067"/>
                          <a:gd name="connsiteY4" fmla="*/ 2253400 h 2253399"/>
                          <a:gd name="connsiteX0" fmla="*/ 268406 w 2319287"/>
                          <a:gd name="connsiteY0" fmla="*/ 18298 h 5512974"/>
                          <a:gd name="connsiteX1" fmla="*/ 217101 w 2319287"/>
                          <a:gd name="connsiteY1" fmla="*/ 4872308 h 5512974"/>
                          <a:gd name="connsiteX2" fmla="*/ 973849 w 2319287"/>
                          <a:gd name="connsiteY2" fmla="*/ 5375637 h 5512974"/>
                          <a:gd name="connsiteX3" fmla="*/ 1614651 w 2319287"/>
                          <a:gd name="connsiteY3" fmla="*/ 4159304 h 5512974"/>
                          <a:gd name="connsiteX4" fmla="*/ 2319287 w 2319287"/>
                          <a:gd name="connsiteY4" fmla="*/ 5512975 h 5512974"/>
                          <a:gd name="connsiteX0" fmla="*/ 67300 w 2118181"/>
                          <a:gd name="connsiteY0" fmla="*/ 1 h 5494677"/>
                          <a:gd name="connsiteX1" fmla="*/ 15995 w 2118181"/>
                          <a:gd name="connsiteY1" fmla="*/ 4854011 h 5494677"/>
                          <a:gd name="connsiteX2" fmla="*/ 772743 w 2118181"/>
                          <a:gd name="connsiteY2" fmla="*/ 5357340 h 5494677"/>
                          <a:gd name="connsiteX3" fmla="*/ 1413545 w 2118181"/>
                          <a:gd name="connsiteY3" fmla="*/ 4141007 h 5494677"/>
                          <a:gd name="connsiteX4" fmla="*/ 2118181 w 2118181"/>
                          <a:gd name="connsiteY4" fmla="*/ 5494678 h 5494677"/>
                          <a:gd name="connsiteX0" fmla="*/ 0 w 2713857"/>
                          <a:gd name="connsiteY0" fmla="*/ 1130339 h 1416771"/>
                          <a:gd name="connsiteX1" fmla="*/ 611671 w 2713857"/>
                          <a:gd name="connsiteY1" fmla="*/ 776105 h 1416771"/>
                          <a:gd name="connsiteX2" fmla="*/ 1368419 w 2713857"/>
                          <a:gd name="connsiteY2" fmla="*/ 1279434 h 1416771"/>
                          <a:gd name="connsiteX3" fmla="*/ 2009221 w 2713857"/>
                          <a:gd name="connsiteY3" fmla="*/ 63101 h 1416771"/>
                          <a:gd name="connsiteX4" fmla="*/ 2713857 w 2713857"/>
                          <a:gd name="connsiteY4" fmla="*/ 1416772 h 1416771"/>
                          <a:gd name="connsiteX0" fmla="*/ 0 w 2713857"/>
                          <a:gd name="connsiteY0" fmla="*/ 377276 h 663708"/>
                          <a:gd name="connsiteX1" fmla="*/ 611671 w 2713857"/>
                          <a:gd name="connsiteY1" fmla="*/ 23042 h 663708"/>
                          <a:gd name="connsiteX2" fmla="*/ 1368419 w 2713857"/>
                          <a:gd name="connsiteY2" fmla="*/ 526371 h 663708"/>
                          <a:gd name="connsiteX3" fmla="*/ 2173200 w 2713857"/>
                          <a:gd name="connsiteY3" fmla="*/ 144631 h 663708"/>
                          <a:gd name="connsiteX4" fmla="*/ 2713857 w 2713857"/>
                          <a:gd name="connsiteY4" fmla="*/ 663709 h 663708"/>
                          <a:gd name="connsiteX0" fmla="*/ 0 w 2173200"/>
                          <a:gd name="connsiteY0" fmla="*/ 355050 h 507668"/>
                          <a:gd name="connsiteX1" fmla="*/ 611671 w 2173200"/>
                          <a:gd name="connsiteY1" fmla="*/ 816 h 507668"/>
                          <a:gd name="connsiteX2" fmla="*/ 1368419 w 2173200"/>
                          <a:gd name="connsiteY2" fmla="*/ 504145 h 507668"/>
                          <a:gd name="connsiteX3" fmla="*/ 2173200 w 2173200"/>
                          <a:gd name="connsiteY3" fmla="*/ 122405 h 507668"/>
                          <a:gd name="connsiteX0" fmla="*/ 0 w 1368419"/>
                          <a:gd name="connsiteY0" fmla="*/ 355050 h 504145"/>
                          <a:gd name="connsiteX1" fmla="*/ 611671 w 1368419"/>
                          <a:gd name="connsiteY1" fmla="*/ 816 h 504145"/>
                          <a:gd name="connsiteX2" fmla="*/ 1368419 w 1368419"/>
                          <a:gd name="connsiteY2" fmla="*/ 504145 h 504145"/>
                          <a:gd name="connsiteX0" fmla="*/ 0 w 611671"/>
                          <a:gd name="connsiteY0" fmla="*/ 355050 h 388777"/>
                          <a:gd name="connsiteX1" fmla="*/ 611671 w 611671"/>
                          <a:gd name="connsiteY1" fmla="*/ 816 h 388777"/>
                          <a:gd name="connsiteX0" fmla="*/ 47048 w 190369"/>
                          <a:gd name="connsiteY0" fmla="*/ 0 h 362700"/>
                          <a:gd name="connsiteX1" fmla="*/ 50781 w 190369"/>
                          <a:gd name="connsiteY1" fmla="*/ 362700 h 362700"/>
                          <a:gd name="connsiteX0" fmla="*/ 509077 w 601844"/>
                          <a:gd name="connsiteY0" fmla="*/ 0 h 437252"/>
                          <a:gd name="connsiteX1" fmla="*/ 30967 w 601844"/>
                          <a:gd name="connsiteY1" fmla="*/ 437252 h 437252"/>
                          <a:gd name="connsiteX0" fmla="*/ 506518 w 639889"/>
                          <a:gd name="connsiteY0" fmla="*/ 0 h 437252"/>
                          <a:gd name="connsiteX1" fmla="*/ 28408 w 639889"/>
                          <a:gd name="connsiteY1" fmla="*/ 437252 h 437252"/>
                          <a:gd name="connsiteX0" fmla="*/ 0 w 232792"/>
                          <a:gd name="connsiteY0" fmla="*/ 0 h 397119"/>
                          <a:gd name="connsiteX1" fmla="*/ 184589 w 232792"/>
                          <a:gd name="connsiteY1" fmla="*/ 397119 h 397119"/>
                          <a:gd name="connsiteX0" fmla="*/ 0 w 428572"/>
                          <a:gd name="connsiteY0" fmla="*/ 0 h 397119"/>
                          <a:gd name="connsiteX1" fmla="*/ 184589 w 428572"/>
                          <a:gd name="connsiteY1" fmla="*/ 397119 h 397119"/>
                          <a:gd name="connsiteX0" fmla="*/ 0 w 341087"/>
                          <a:gd name="connsiteY0" fmla="*/ 0 h 718126"/>
                          <a:gd name="connsiteX1" fmla="*/ 13178 w 341087"/>
                          <a:gd name="connsiteY1" fmla="*/ 718126 h 718126"/>
                          <a:gd name="connsiteX0" fmla="*/ 0 w 353953"/>
                          <a:gd name="connsiteY0" fmla="*/ 0 h 718126"/>
                          <a:gd name="connsiteX1" fmla="*/ 13178 w 353953"/>
                          <a:gd name="connsiteY1" fmla="*/ 718126 h 718126"/>
                          <a:gd name="connsiteX0" fmla="*/ 0 w 353953"/>
                          <a:gd name="connsiteY0" fmla="*/ 0 h 1096397"/>
                          <a:gd name="connsiteX1" fmla="*/ 13178 w 353953"/>
                          <a:gd name="connsiteY1" fmla="*/ 1096397 h 109639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</a:cxnLst>
                        <a:rect l="l" t="t" r="r" b="b"/>
                        <a:pathLst>
                          <a:path w="353953" h="1096397">
                            <a:moveTo>
                              <a:pt x="0" y="0"/>
                            </a:moveTo>
                            <a:cubicBezTo>
                              <a:pt x="530009" y="64400"/>
                              <a:pt x="406186" y="1065806"/>
                              <a:pt x="13178" y="1096397"/>
                            </a:cubicBezTo>
                          </a:path>
                        </a:pathLst>
                      </a:custGeom>
                      <a:noFill/>
                      <a:ln w="28575">
                        <a:solidFill>
                          <a:schemeClr val="bg2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ADD99F" id="Freeform 4" o:spid="_x0000_s1026" style="position:absolute;margin-left:-41.7pt;margin-top:-186.1pt;width:63.95pt;height:160.1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3953,1096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" path="m,c530009,64400,406186,1065806,13178,1096397e" filled="f" strokecolor="#ebe9f4 [3214]" strokeweight="2.25pt">
              <v:stroke dashstyle="dash" joinstyle="miter"/>
              <v:path arrowok="t" o:connecttype="custom" o:connectlocs="0,0;30245,2034032" o:connectangles="0,0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8AEA9" w14:textId="77777777" w:rsidR="00E917F5" w:rsidRDefault="00A70EDD" w:rsidP="005711D8">
    <w:pPr>
      <w:pStyle w:val="Footer"/>
    </w:pPr>
    <w:r w:rsidRPr="001E241A">
      <w:rPr>
        <w:noProof/>
      </w:rPr>
      <mc:AlternateContent>
        <mc:Choice Requires="wps">
          <w:drawing>
            <wp:anchor distT="0" distB="0" distL="114300" distR="114300" simplePos="0" relativeHeight="251656105" behindDoc="1" locked="0" layoutInCell="1" allowOverlap="1" wp14:anchorId="1B927278" wp14:editId="56867B49">
              <wp:simplePos x="0" y="0"/>
              <wp:positionH relativeFrom="column">
                <wp:posOffset>-1135380</wp:posOffset>
              </wp:positionH>
              <wp:positionV relativeFrom="page">
                <wp:posOffset>9900387</wp:posOffset>
              </wp:positionV>
              <wp:extent cx="9262745" cy="998220"/>
              <wp:effectExtent l="0" t="0" r="0" b="5080"/>
              <wp:wrapNone/>
              <wp:docPr id="148905273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62745" cy="998220"/>
                      </a:xfrm>
                      <a:custGeom>
                        <a:avLst/>
                        <a:gdLst>
                          <a:gd name="connsiteX0" fmla="*/ 906505 w 9259314"/>
                          <a:gd name="connsiteY0" fmla="*/ 583686 h 1511710"/>
                          <a:gd name="connsiteX1" fmla="*/ 2735305 w 9259314"/>
                          <a:gd name="connsiteY1" fmla="*/ 211 h 1511710"/>
                          <a:gd name="connsiteX2" fmla="*/ 5252082 w 9259314"/>
                          <a:gd name="connsiteY2" fmla="*/ 644646 h 1511710"/>
                          <a:gd name="connsiteX3" fmla="*/ 6410322 w 9259314"/>
                          <a:gd name="connsiteY3" fmla="*/ 601103 h 1511710"/>
                          <a:gd name="connsiteX4" fmla="*/ 7028631 w 9259314"/>
                          <a:gd name="connsiteY4" fmla="*/ 714314 h 1511710"/>
                          <a:gd name="connsiteX5" fmla="*/ 8448128 w 9259314"/>
                          <a:gd name="connsiteY5" fmla="*/ 217926 h 1511710"/>
                          <a:gd name="connsiteX6" fmla="*/ 8700677 w 9259314"/>
                          <a:gd name="connsiteY6" fmla="*/ 540143 h 1511710"/>
                          <a:gd name="connsiteX7" fmla="*/ 8631008 w 9259314"/>
                          <a:gd name="connsiteY7" fmla="*/ 1402291 h 1511710"/>
                          <a:gd name="connsiteX8" fmla="*/ 566871 w 9259314"/>
                          <a:gd name="connsiteY8" fmla="*/ 1411000 h 1511710"/>
                          <a:gd name="connsiteX9" fmla="*/ 906505 w 9259314"/>
                          <a:gd name="connsiteY9" fmla="*/ 583686 h 1511710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5238511 w 9245743"/>
                          <a:gd name="connsiteY2" fmla="*/ 430249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4916289 w 9245743"/>
                          <a:gd name="connsiteY2" fmla="*/ 465083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271502 h 1199526"/>
                          <a:gd name="connsiteX1" fmla="*/ 2329832 w 9245743"/>
                          <a:gd name="connsiteY1" fmla="*/ 1620 h 1199526"/>
                          <a:gd name="connsiteX2" fmla="*/ 4916289 w 9245743"/>
                          <a:gd name="connsiteY2" fmla="*/ 367296 h 1199526"/>
                          <a:gd name="connsiteX3" fmla="*/ 6396751 w 9245743"/>
                          <a:gd name="connsiteY3" fmla="*/ 288919 h 1199526"/>
                          <a:gd name="connsiteX4" fmla="*/ 7015060 w 9245743"/>
                          <a:gd name="connsiteY4" fmla="*/ 402130 h 1199526"/>
                          <a:gd name="connsiteX5" fmla="*/ 8434557 w 9245743"/>
                          <a:gd name="connsiteY5" fmla="*/ 97331 h 1199526"/>
                          <a:gd name="connsiteX6" fmla="*/ 8687106 w 9245743"/>
                          <a:gd name="connsiteY6" fmla="*/ 227959 h 1199526"/>
                          <a:gd name="connsiteX7" fmla="*/ 8617437 w 9245743"/>
                          <a:gd name="connsiteY7" fmla="*/ 1090107 h 1199526"/>
                          <a:gd name="connsiteX8" fmla="*/ 553300 w 9245743"/>
                          <a:gd name="connsiteY8" fmla="*/ 1098816 h 1199526"/>
                          <a:gd name="connsiteX9" fmla="*/ 892934 w 9245743"/>
                          <a:gd name="connsiteY9" fmla="*/ 271502 h 1199526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927106 w 9256560"/>
                          <a:gd name="connsiteY2" fmla="*/ 285858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224685 w 9256560"/>
                          <a:gd name="connsiteY3" fmla="*/ 333325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85776 h 1113800"/>
                          <a:gd name="connsiteX1" fmla="*/ 2654163 w 9256560"/>
                          <a:gd name="connsiteY1" fmla="*/ 302968 h 1113800"/>
                          <a:gd name="connsiteX2" fmla="*/ 4500378 w 9256560"/>
                          <a:gd name="connsiteY2" fmla="*/ 204126 h 1113800"/>
                          <a:gd name="connsiteX3" fmla="*/ 6224685 w 9256560"/>
                          <a:gd name="connsiteY3" fmla="*/ 329037 h 1113800"/>
                          <a:gd name="connsiteX4" fmla="*/ 7200051 w 9256560"/>
                          <a:gd name="connsiteY4" fmla="*/ 258321 h 1113800"/>
                          <a:gd name="connsiteX5" fmla="*/ 8445374 w 9256560"/>
                          <a:gd name="connsiteY5" fmla="*/ 11605 h 1113800"/>
                          <a:gd name="connsiteX6" fmla="*/ 8697923 w 9256560"/>
                          <a:gd name="connsiteY6" fmla="*/ 142233 h 1113800"/>
                          <a:gd name="connsiteX7" fmla="*/ 8628254 w 9256560"/>
                          <a:gd name="connsiteY7" fmla="*/ 1004381 h 1113800"/>
                          <a:gd name="connsiteX8" fmla="*/ 564117 w 9256560"/>
                          <a:gd name="connsiteY8" fmla="*/ 1013090 h 1113800"/>
                          <a:gd name="connsiteX9" fmla="*/ 903751 w 9256560"/>
                          <a:gd name="connsiteY9" fmla="*/ 185776 h 1113800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00051 w 9256560"/>
                          <a:gd name="connsiteY4" fmla="*/ 251414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382936 w 9256560"/>
                          <a:gd name="connsiteY4" fmla="*/ 135239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76168 w 9262980"/>
                          <a:gd name="connsiteY2" fmla="*/ 119770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</a:cxnLst>
                        <a:rect l="l" t="t" r="r" b="b"/>
                        <a:pathLst>
                          <a:path w="9262980" h="1109295">
                            <a:moveTo>
                              <a:pt x="884045" y="149825"/>
                            </a:moveTo>
                            <a:cubicBezTo>
                              <a:pt x="1232386" y="31471"/>
                              <a:pt x="2078563" y="301070"/>
                              <a:pt x="2660583" y="296061"/>
                            </a:cubicBezTo>
                            <a:cubicBezTo>
                              <a:pt x="3242603" y="291052"/>
                              <a:pt x="3781081" y="115425"/>
                              <a:pt x="4376168" y="119770"/>
                            </a:cubicBezTo>
                            <a:cubicBezTo>
                              <a:pt x="4971255" y="124115"/>
                              <a:pt x="5728907" y="319552"/>
                              <a:pt x="6231105" y="322130"/>
                            </a:cubicBezTo>
                            <a:cubicBezTo>
                              <a:pt x="6733303" y="324708"/>
                              <a:pt x="7026150" y="162652"/>
                              <a:pt x="7389356" y="135239"/>
                            </a:cubicBezTo>
                            <a:cubicBezTo>
                              <a:pt x="7752562" y="107826"/>
                              <a:pt x="8233268" y="179408"/>
                              <a:pt x="8410341" y="157651"/>
                            </a:cubicBezTo>
                            <a:cubicBezTo>
                              <a:pt x="8587414" y="135894"/>
                              <a:pt x="8402794" y="8419"/>
                              <a:pt x="8451794" y="4698"/>
                            </a:cubicBezTo>
                            <a:cubicBezTo>
                              <a:pt x="8500794" y="977"/>
                              <a:pt x="8673863" y="-30137"/>
                              <a:pt x="8704343" y="135326"/>
                            </a:cubicBezTo>
                            <a:cubicBezTo>
                              <a:pt x="8734823" y="300789"/>
                              <a:pt x="9990308" y="852331"/>
                              <a:pt x="8634674" y="997474"/>
                            </a:cubicBezTo>
                            <a:cubicBezTo>
                              <a:pt x="7279040" y="1142617"/>
                              <a:pt x="1862308" y="1147458"/>
                              <a:pt x="570537" y="1006183"/>
                            </a:cubicBezTo>
                            <a:cubicBezTo>
                              <a:pt x="-721234" y="864908"/>
                              <a:pt x="535704" y="268179"/>
                              <a:pt x="884045" y="149825"/>
                            </a:cubicBezTo>
                            <a:close/>
                          </a:path>
                        </a:pathLst>
                      </a:custGeom>
                      <a:solidFill>
                        <a:srgbClr val="2A2D3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Style w:val="PageNumber"/>
                              <w:b/>
                              <w:bCs/>
                              <w:color w:val="FFC000"/>
                              <w:sz w:val="22"/>
                              <w:szCs w:val="22"/>
                            </w:rPr>
                            <w:id w:val="-1933497296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52E1C825" w14:textId="77777777" w:rsidR="00365C33" w:rsidRPr="0002742B" w:rsidRDefault="00365C33" w:rsidP="00365C33">
                              <w:pPr>
                                <w:pStyle w:val="Footer"/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</w:pPr>
                              <w:r w:rsidRPr="0002742B"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02742B"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instrText xml:space="preserve"> PAGE </w:instrText>
                              </w:r>
                              <w:r w:rsidRPr="0002742B"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02742B"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AC81E24" w14:textId="77777777" w:rsidR="00474A46" w:rsidRDefault="00474A46" w:rsidP="00474A4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927278" id="_x0000_s1032" style="position:absolute;margin-left:-89.4pt;margin-top:779.55pt;width:729.35pt;height:78.6pt;z-index:-251660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9262980,11092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" adj="-11796480,,5400" path="m884045,149825c1232386,31471,2078563,301070,2660583,296061,3242603,291052,3781081,115425,4376168,119770v595087,4345,1352739,199782,1854937,202360c6733303,324708,7026150,162652,7389356,135239v363206,-27413,843912,44169,1020985,22412c8587414,135894,8402794,8419,8451794,4698v49000,-3721,222069,-34835,252549,130628c8734823,300789,9990308,852331,8634674,997474v-1355634,145143,-6772366,149984,-8064137,8709c-721234,864908,535704,268179,884045,149825xe" fillcolor="#2a2d35" stroked="f" strokeweight="1pt">
              <v:stroke joinstyle="miter"/>
              <v:formulas/>
              <v:path arrowok="t" o:connecttype="custom" o:connectlocs="884023,134823;2660516,266416;4376057,107777;6230947,289875;7389169,121697;8410128,141865;8451580,4228;8704122,121776;8634455,897596;570523,905433;884023,134823" o:connectangles="0,0,0,0,0,0,0,0,0,0,0" textboxrect="0,0,9262980,1109295"/>
              <v:textbox>
                <w:txbxContent>
                  <w:sdt>
                    <w:sdtPr>
                      <w:rPr>
                        <w:rStyle w:val="PageNumber"/>
                        <w:b/>
                        <w:bCs/>
                        <w:color w:val="FFC000"/>
                        <w:sz w:val="22"/>
                        <w:szCs w:val="22"/>
                      </w:rPr>
                      <w:id w:val="-1933497296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52E1C825" w14:textId="77777777" w:rsidR="00365C33" w:rsidRPr="0002742B" w:rsidRDefault="00365C33" w:rsidP="00365C33">
                        <w:pPr>
                          <w:pStyle w:val="Footer"/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</w:pPr>
                        <w:r w:rsidRPr="0002742B"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fldChar w:fldCharType="begin"/>
                        </w:r>
                        <w:r w:rsidRPr="0002742B"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instrText xml:space="preserve"> PAGE </w:instrText>
                        </w:r>
                        <w:r w:rsidRPr="0002742B"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t>2</w:t>
                        </w:r>
                        <w:r w:rsidRPr="0002742B"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fldChar w:fldCharType="end"/>
                        </w:r>
                      </w:p>
                    </w:sdtContent>
                  </w:sdt>
                  <w:p w14:paraId="3AC81E24" w14:textId="77777777" w:rsidR="00474A46" w:rsidRDefault="00474A46" w:rsidP="00474A46"/>
                </w:txbxContent>
              </v:textbox>
              <w10:wrap anchory="page"/>
            </v:shape>
          </w:pict>
        </mc:Fallback>
      </mc:AlternateContent>
    </w:r>
    <w:r w:rsidR="00265D71">
      <w:rPr>
        <w:noProof/>
        <w:color w:val="F3BF49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107E03B" wp14:editId="3196B198">
              <wp:simplePos x="0" y="0"/>
              <wp:positionH relativeFrom="column">
                <wp:posOffset>3310890</wp:posOffset>
              </wp:positionH>
              <wp:positionV relativeFrom="paragraph">
                <wp:posOffset>229808</wp:posOffset>
              </wp:positionV>
              <wp:extent cx="3380288" cy="340962"/>
              <wp:effectExtent l="0" t="0" r="0" b="0"/>
              <wp:wrapNone/>
              <wp:docPr id="73340130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0288" cy="3409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B5033CD" w14:textId="77777777" w:rsidR="00265D71" w:rsidRPr="0002742B" w:rsidRDefault="00265D71" w:rsidP="00474A46">
                          <w:pPr>
                            <w:jc w:val="right"/>
                            <w:rPr>
                              <w:color w:val="EBE9F4" w:themeColor="background2"/>
                              <w:sz w:val="22"/>
                              <w:szCs w:val="22"/>
                            </w:rPr>
                          </w:pPr>
                          <w:r w:rsidRPr="0002742B">
                            <w:rPr>
                              <w:color w:val="EBE9F4" w:themeColor="background2"/>
                              <w:sz w:val="22"/>
                              <w:szCs w:val="22"/>
                            </w:rPr>
                            <w:t>venturo.co.za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07E03B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260.7pt;margin-top:18.1pt;width:266.15pt;height:26.8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" filled="f" stroked="f" strokeweight=".5pt">
              <v:textbox>
                <w:txbxContent>
                  <w:p w14:paraId="6B5033CD" w14:textId="77777777" w:rsidR="00265D71" w:rsidRPr="0002742B" w:rsidRDefault="00265D71" w:rsidP="00474A46">
                    <w:pPr>
                      <w:jc w:val="right"/>
                      <w:rPr>
                        <w:color w:val="EBE9F4" w:themeColor="background2"/>
                        <w:sz w:val="22"/>
                        <w:szCs w:val="22"/>
                      </w:rPr>
                    </w:pPr>
                    <w:r w:rsidRPr="0002742B">
                      <w:rPr>
                        <w:color w:val="EBE9F4" w:themeColor="background2"/>
                        <w:sz w:val="22"/>
                        <w:szCs w:val="22"/>
                      </w:rPr>
                      <w:t>venturo.co.za</w:t>
                    </w:r>
                  </w:p>
                </w:txbxContent>
              </v:textbox>
            </v:shape>
          </w:pict>
        </mc:Fallback>
      </mc:AlternateContent>
    </w:r>
    <w:r w:rsidR="00474A46" w:rsidRPr="001E241A">
      <w:rPr>
        <w:noProof/>
      </w:rPr>
      <mc:AlternateContent>
        <mc:Choice Requires="wps">
          <w:drawing>
            <wp:anchor distT="0" distB="0" distL="114300" distR="114300" simplePos="0" relativeHeight="251655764" behindDoc="1" locked="0" layoutInCell="1" allowOverlap="1" wp14:anchorId="0B2118BC" wp14:editId="23B242F8">
              <wp:simplePos x="0" y="0"/>
              <wp:positionH relativeFrom="column">
                <wp:posOffset>-1214120</wp:posOffset>
              </wp:positionH>
              <wp:positionV relativeFrom="page">
                <wp:posOffset>9822180</wp:posOffset>
              </wp:positionV>
              <wp:extent cx="9246235" cy="983615"/>
              <wp:effectExtent l="0" t="0" r="0" b="0"/>
              <wp:wrapNone/>
              <wp:docPr id="1047774519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46235" cy="983615"/>
                      </a:xfrm>
                      <a:custGeom>
                        <a:avLst/>
                        <a:gdLst>
                          <a:gd name="connsiteX0" fmla="*/ 906505 w 9259314"/>
                          <a:gd name="connsiteY0" fmla="*/ 583686 h 1511710"/>
                          <a:gd name="connsiteX1" fmla="*/ 2735305 w 9259314"/>
                          <a:gd name="connsiteY1" fmla="*/ 211 h 1511710"/>
                          <a:gd name="connsiteX2" fmla="*/ 5252082 w 9259314"/>
                          <a:gd name="connsiteY2" fmla="*/ 644646 h 1511710"/>
                          <a:gd name="connsiteX3" fmla="*/ 6410322 w 9259314"/>
                          <a:gd name="connsiteY3" fmla="*/ 601103 h 1511710"/>
                          <a:gd name="connsiteX4" fmla="*/ 7028631 w 9259314"/>
                          <a:gd name="connsiteY4" fmla="*/ 714314 h 1511710"/>
                          <a:gd name="connsiteX5" fmla="*/ 8448128 w 9259314"/>
                          <a:gd name="connsiteY5" fmla="*/ 217926 h 1511710"/>
                          <a:gd name="connsiteX6" fmla="*/ 8700677 w 9259314"/>
                          <a:gd name="connsiteY6" fmla="*/ 540143 h 1511710"/>
                          <a:gd name="connsiteX7" fmla="*/ 8631008 w 9259314"/>
                          <a:gd name="connsiteY7" fmla="*/ 1402291 h 1511710"/>
                          <a:gd name="connsiteX8" fmla="*/ 566871 w 9259314"/>
                          <a:gd name="connsiteY8" fmla="*/ 1411000 h 1511710"/>
                          <a:gd name="connsiteX9" fmla="*/ 906505 w 9259314"/>
                          <a:gd name="connsiteY9" fmla="*/ 583686 h 1511710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5238511 w 9245743"/>
                          <a:gd name="connsiteY2" fmla="*/ 430249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4916289 w 9245743"/>
                          <a:gd name="connsiteY2" fmla="*/ 465083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271502 h 1199526"/>
                          <a:gd name="connsiteX1" fmla="*/ 2329832 w 9245743"/>
                          <a:gd name="connsiteY1" fmla="*/ 1620 h 1199526"/>
                          <a:gd name="connsiteX2" fmla="*/ 4916289 w 9245743"/>
                          <a:gd name="connsiteY2" fmla="*/ 367296 h 1199526"/>
                          <a:gd name="connsiteX3" fmla="*/ 6396751 w 9245743"/>
                          <a:gd name="connsiteY3" fmla="*/ 288919 h 1199526"/>
                          <a:gd name="connsiteX4" fmla="*/ 7015060 w 9245743"/>
                          <a:gd name="connsiteY4" fmla="*/ 402130 h 1199526"/>
                          <a:gd name="connsiteX5" fmla="*/ 8434557 w 9245743"/>
                          <a:gd name="connsiteY5" fmla="*/ 97331 h 1199526"/>
                          <a:gd name="connsiteX6" fmla="*/ 8687106 w 9245743"/>
                          <a:gd name="connsiteY6" fmla="*/ 227959 h 1199526"/>
                          <a:gd name="connsiteX7" fmla="*/ 8617437 w 9245743"/>
                          <a:gd name="connsiteY7" fmla="*/ 1090107 h 1199526"/>
                          <a:gd name="connsiteX8" fmla="*/ 553300 w 9245743"/>
                          <a:gd name="connsiteY8" fmla="*/ 1098816 h 1199526"/>
                          <a:gd name="connsiteX9" fmla="*/ 892934 w 9245743"/>
                          <a:gd name="connsiteY9" fmla="*/ 271502 h 1199526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927106 w 9256560"/>
                          <a:gd name="connsiteY2" fmla="*/ 285858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224685 w 9256560"/>
                          <a:gd name="connsiteY3" fmla="*/ 333325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85776 h 1113800"/>
                          <a:gd name="connsiteX1" fmla="*/ 2654163 w 9256560"/>
                          <a:gd name="connsiteY1" fmla="*/ 302968 h 1113800"/>
                          <a:gd name="connsiteX2" fmla="*/ 4500378 w 9256560"/>
                          <a:gd name="connsiteY2" fmla="*/ 204126 h 1113800"/>
                          <a:gd name="connsiteX3" fmla="*/ 6224685 w 9256560"/>
                          <a:gd name="connsiteY3" fmla="*/ 329037 h 1113800"/>
                          <a:gd name="connsiteX4" fmla="*/ 7200051 w 9256560"/>
                          <a:gd name="connsiteY4" fmla="*/ 258321 h 1113800"/>
                          <a:gd name="connsiteX5" fmla="*/ 8445374 w 9256560"/>
                          <a:gd name="connsiteY5" fmla="*/ 11605 h 1113800"/>
                          <a:gd name="connsiteX6" fmla="*/ 8697923 w 9256560"/>
                          <a:gd name="connsiteY6" fmla="*/ 142233 h 1113800"/>
                          <a:gd name="connsiteX7" fmla="*/ 8628254 w 9256560"/>
                          <a:gd name="connsiteY7" fmla="*/ 1004381 h 1113800"/>
                          <a:gd name="connsiteX8" fmla="*/ 564117 w 9256560"/>
                          <a:gd name="connsiteY8" fmla="*/ 1013090 h 1113800"/>
                          <a:gd name="connsiteX9" fmla="*/ 903751 w 9256560"/>
                          <a:gd name="connsiteY9" fmla="*/ 185776 h 1113800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00051 w 9256560"/>
                          <a:gd name="connsiteY4" fmla="*/ 251414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382936 w 9256560"/>
                          <a:gd name="connsiteY4" fmla="*/ 135239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76168 w 9262980"/>
                          <a:gd name="connsiteY2" fmla="*/ 119770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93585 w 9262980"/>
                          <a:gd name="connsiteY2" fmla="*/ 487519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  <a:gd name="connsiteX0" fmla="*/ 884356 w 9263291"/>
                          <a:gd name="connsiteY0" fmla="*/ 149825 h 1109295"/>
                          <a:gd name="connsiteX1" fmla="*/ 2669603 w 9263291"/>
                          <a:gd name="connsiteY1" fmla="*/ 150896 h 1109295"/>
                          <a:gd name="connsiteX2" fmla="*/ 4393896 w 9263291"/>
                          <a:gd name="connsiteY2" fmla="*/ 487519 h 1109295"/>
                          <a:gd name="connsiteX3" fmla="*/ 6231416 w 9263291"/>
                          <a:gd name="connsiteY3" fmla="*/ 322130 h 1109295"/>
                          <a:gd name="connsiteX4" fmla="*/ 7389667 w 9263291"/>
                          <a:gd name="connsiteY4" fmla="*/ 135239 h 1109295"/>
                          <a:gd name="connsiteX5" fmla="*/ 8410652 w 9263291"/>
                          <a:gd name="connsiteY5" fmla="*/ 157651 h 1109295"/>
                          <a:gd name="connsiteX6" fmla="*/ 8452105 w 9263291"/>
                          <a:gd name="connsiteY6" fmla="*/ 4698 h 1109295"/>
                          <a:gd name="connsiteX7" fmla="*/ 8704654 w 9263291"/>
                          <a:gd name="connsiteY7" fmla="*/ 135326 h 1109295"/>
                          <a:gd name="connsiteX8" fmla="*/ 8634985 w 9263291"/>
                          <a:gd name="connsiteY8" fmla="*/ 997474 h 1109295"/>
                          <a:gd name="connsiteX9" fmla="*/ 570848 w 9263291"/>
                          <a:gd name="connsiteY9" fmla="*/ 1006183 h 1109295"/>
                          <a:gd name="connsiteX10" fmla="*/ 884356 w 9263291"/>
                          <a:gd name="connsiteY10" fmla="*/ 149825 h 1109295"/>
                          <a:gd name="connsiteX0" fmla="*/ 920030 w 9246710"/>
                          <a:gd name="connsiteY0" fmla="*/ 411121 h 1093248"/>
                          <a:gd name="connsiteX1" fmla="*/ 2653022 w 9246710"/>
                          <a:gd name="connsiteY1" fmla="*/ 150896 h 1093248"/>
                          <a:gd name="connsiteX2" fmla="*/ 4377315 w 9246710"/>
                          <a:gd name="connsiteY2" fmla="*/ 487519 h 1093248"/>
                          <a:gd name="connsiteX3" fmla="*/ 6214835 w 9246710"/>
                          <a:gd name="connsiteY3" fmla="*/ 322130 h 1093248"/>
                          <a:gd name="connsiteX4" fmla="*/ 7373086 w 9246710"/>
                          <a:gd name="connsiteY4" fmla="*/ 135239 h 1093248"/>
                          <a:gd name="connsiteX5" fmla="*/ 8394071 w 9246710"/>
                          <a:gd name="connsiteY5" fmla="*/ 157651 h 1093248"/>
                          <a:gd name="connsiteX6" fmla="*/ 8435524 w 9246710"/>
                          <a:gd name="connsiteY6" fmla="*/ 4698 h 1093248"/>
                          <a:gd name="connsiteX7" fmla="*/ 8688073 w 9246710"/>
                          <a:gd name="connsiteY7" fmla="*/ 135326 h 1093248"/>
                          <a:gd name="connsiteX8" fmla="*/ 8618404 w 9246710"/>
                          <a:gd name="connsiteY8" fmla="*/ 997474 h 1093248"/>
                          <a:gd name="connsiteX9" fmla="*/ 554267 w 9246710"/>
                          <a:gd name="connsiteY9" fmla="*/ 1006183 h 1093248"/>
                          <a:gd name="connsiteX10" fmla="*/ 920030 w 9246710"/>
                          <a:gd name="connsiteY10" fmla="*/ 411121 h 1093248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7373086 w 9246710"/>
                          <a:gd name="connsiteY4" fmla="*/ 135239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6972470 w 9246710"/>
                          <a:gd name="connsiteY4" fmla="*/ 319143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6754744 w 9246710"/>
                          <a:gd name="connsiteY4" fmla="*/ 270747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54744 w 9246710"/>
                          <a:gd name="connsiteY4" fmla="*/ 270747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589272 w 9246710"/>
                          <a:gd name="connsiteY4" fmla="*/ 241709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02490 w 9246710"/>
                          <a:gd name="connsiteY4" fmla="*/ 144916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02490 w 9246710"/>
                          <a:gd name="connsiteY4" fmla="*/ 144916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441220 w 9246710"/>
                          <a:gd name="connsiteY4" fmla="*/ 241708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4812684 w 9246710"/>
                          <a:gd name="connsiteY3" fmla="*/ 525394 h 1093247"/>
                          <a:gd name="connsiteX4" fmla="*/ 6441220 w 9246710"/>
                          <a:gd name="connsiteY4" fmla="*/ 241708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</a:cxnLst>
                        <a:rect l="l" t="t" r="r" b="b"/>
                        <a:pathLst>
                          <a:path w="9246710" h="1093247">
                            <a:moveTo>
                              <a:pt x="920030" y="411121"/>
                            </a:moveTo>
                            <a:cubicBezTo>
                              <a:pt x="1269823" y="268573"/>
                              <a:pt x="2076808" y="138163"/>
                              <a:pt x="2653022" y="150896"/>
                            </a:cubicBezTo>
                            <a:cubicBezTo>
                              <a:pt x="3229236" y="163629"/>
                              <a:pt x="4017371" y="425103"/>
                              <a:pt x="4377315" y="487519"/>
                            </a:cubicBezTo>
                            <a:cubicBezTo>
                              <a:pt x="4737259" y="549935"/>
                              <a:pt x="4468700" y="566362"/>
                              <a:pt x="4812684" y="525394"/>
                            </a:cubicBezTo>
                            <a:cubicBezTo>
                              <a:pt x="5156668" y="484426"/>
                              <a:pt x="5849891" y="242161"/>
                              <a:pt x="6441220" y="241708"/>
                            </a:cubicBezTo>
                            <a:cubicBezTo>
                              <a:pt x="7032549" y="241255"/>
                              <a:pt x="8078727" y="520555"/>
                              <a:pt x="8360657" y="522677"/>
                            </a:cubicBezTo>
                            <a:cubicBezTo>
                              <a:pt x="8642587" y="524799"/>
                              <a:pt x="8381593" y="243981"/>
                              <a:pt x="8394071" y="157651"/>
                            </a:cubicBezTo>
                            <a:cubicBezTo>
                              <a:pt x="8406549" y="71321"/>
                              <a:pt x="8386524" y="8419"/>
                              <a:pt x="8435524" y="4698"/>
                            </a:cubicBezTo>
                            <a:cubicBezTo>
                              <a:pt x="8484524" y="977"/>
                              <a:pt x="8657593" y="-30137"/>
                              <a:pt x="8688073" y="135326"/>
                            </a:cubicBezTo>
                            <a:cubicBezTo>
                              <a:pt x="8718553" y="300789"/>
                              <a:pt x="9974038" y="852331"/>
                              <a:pt x="8618404" y="997474"/>
                            </a:cubicBezTo>
                            <a:cubicBezTo>
                              <a:pt x="7262770" y="1142617"/>
                              <a:pt x="1837329" y="1103908"/>
                              <a:pt x="554267" y="1006183"/>
                            </a:cubicBezTo>
                            <a:cubicBezTo>
                              <a:pt x="-728795" y="908458"/>
                              <a:pt x="570237" y="553669"/>
                              <a:pt x="920030" y="411121"/>
                            </a:cubicBez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chemeClr val="accent1"/>
                          </a:gs>
                          <a:gs pos="100000">
                            <a:schemeClr val="accent4"/>
                          </a:gs>
                        </a:gsLst>
                        <a:lin ang="10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B5C6893" w14:textId="77777777" w:rsidR="00474A46" w:rsidRPr="00B1203C" w:rsidRDefault="00474A46" w:rsidP="00474A46">
                          <w:pPr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2118BC" id="_x0000_s1034" style="position:absolute;margin-left:-95.6pt;margin-top:773.4pt;width:728.05pt;height:77.45pt;z-index:-2516607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9246710,10932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" adj="-11796480,,5400" path="m920030,411121c1269823,268573,2076808,138163,2653022,150896v576214,12733,1364349,274207,1724293,336623c4737259,549935,4468700,566362,4812684,525394,5156668,484426,5849891,242161,6441220,241708v591329,-453,1637507,278847,1919437,280969c8642587,524799,8381593,243981,8394071,157651,8406549,71321,8386524,8419,8435524,4698v49000,-3721,222069,-34835,252549,130628c8718553,300789,9974038,852331,8618404,997474v-1355634,145143,-6781075,106434,-8064137,8709c-728795,908458,570237,553669,920030,411121xe" fillcolor="#ffc000 [3204]" stroked="f" strokeweight="1pt">
              <v:fill color2="#d64632 [3207]" angle="270" focus="100%" type="gradient">
                <o:fill v:ext="view" type="gradientUnscaled"/>
              </v:fill>
              <v:stroke joinstyle="miter"/>
              <v:formulas/>
              <v:path arrowok="t" o:connecttype="custom" o:connectlocs="919983,369893;2652886,135764;4377090,438630;4812437,472707;6440889,217469;8360228,470262;8393640,141842;8435091,4227;8687627,121755;8617961,897446;554239,905282;919983,369893" o:connectangles="0,0,0,0,0,0,0,0,0,0,0,0" textboxrect="0,0,9246710,1093247"/>
              <v:textbox>
                <w:txbxContent>
                  <w:p w14:paraId="7B5C6893" w14:textId="77777777" w:rsidR="00474A46" w:rsidRPr="00B1203C" w:rsidRDefault="00474A46" w:rsidP="00474A46">
                    <w:pPr>
                      <w:rPr>
                        <w:b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6F48AF"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4103239A" wp14:editId="201D2A14">
              <wp:simplePos x="0" y="0"/>
              <wp:positionH relativeFrom="column">
                <wp:posOffset>-526472</wp:posOffset>
              </wp:positionH>
              <wp:positionV relativeFrom="paragraph">
                <wp:posOffset>-2370282</wp:posOffset>
              </wp:positionV>
              <wp:extent cx="812364" cy="2034032"/>
              <wp:effectExtent l="12700" t="12700" r="38735" b="10795"/>
              <wp:wrapNone/>
              <wp:docPr id="1392252839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2364" cy="2034032"/>
                      </a:xfrm>
                      <a:custGeom>
                        <a:avLst/>
                        <a:gdLst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3274423 w 3997235"/>
                          <a:gd name="connsiteY3" fmla="*/ 600892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2986837 w 3997235"/>
                          <a:gd name="connsiteY3" fmla="*/ 290341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804160 w 3997235"/>
                          <a:gd name="connsiteY2" fmla="*/ 2136207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712132 w 3997235"/>
                          <a:gd name="connsiteY2" fmla="*/ 1739364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1012958 w 3388205"/>
                          <a:gd name="connsiteY0" fmla="*/ 4348187 h 4348187"/>
                          <a:gd name="connsiteX1" fmla="*/ 17988 w 3388205"/>
                          <a:gd name="connsiteY1" fmla="*/ 3015773 h 4348187"/>
                          <a:gd name="connsiteX2" fmla="*/ 2103102 w 3388205"/>
                          <a:gd name="connsiteY2" fmla="*/ 1739364 h 4348187"/>
                          <a:gd name="connsiteX3" fmla="*/ 2377807 w 3388205"/>
                          <a:gd name="connsiteY3" fmla="*/ 371325 h 4348187"/>
                          <a:gd name="connsiteX4" fmla="*/ 3388205 w 3388205"/>
                          <a:gd name="connsiteY4" fmla="*/ 80984 h 4348187"/>
                          <a:gd name="connsiteX0" fmla="*/ 1024068 w 3399315"/>
                          <a:gd name="connsiteY0" fmla="*/ 4348187 h 4348187"/>
                          <a:gd name="connsiteX1" fmla="*/ 29098 w 3399315"/>
                          <a:gd name="connsiteY1" fmla="*/ 3015773 h 4348187"/>
                          <a:gd name="connsiteX2" fmla="*/ 2114212 w 3399315"/>
                          <a:gd name="connsiteY2" fmla="*/ 1739364 h 4348187"/>
                          <a:gd name="connsiteX3" fmla="*/ 2388917 w 3399315"/>
                          <a:gd name="connsiteY3" fmla="*/ 371325 h 4348187"/>
                          <a:gd name="connsiteX4" fmla="*/ 3399315 w 3399315"/>
                          <a:gd name="connsiteY4" fmla="*/ 80984 h 4348187"/>
                          <a:gd name="connsiteX0" fmla="*/ 287944 w 2663191"/>
                          <a:gd name="connsiteY0" fmla="*/ 4348187 h 4348187"/>
                          <a:gd name="connsiteX1" fmla="*/ 201835 w 2663191"/>
                          <a:gd name="connsiteY1" fmla="*/ 2854737 h 4348187"/>
                          <a:gd name="connsiteX2" fmla="*/ 1378088 w 2663191"/>
                          <a:gd name="connsiteY2" fmla="*/ 1739364 h 4348187"/>
                          <a:gd name="connsiteX3" fmla="*/ 1652793 w 2663191"/>
                          <a:gd name="connsiteY3" fmla="*/ 371325 h 4348187"/>
                          <a:gd name="connsiteX4" fmla="*/ 2663191 w 2663191"/>
                          <a:gd name="connsiteY4" fmla="*/ 80984 h 4348187"/>
                          <a:gd name="connsiteX0" fmla="*/ 301964 w 2677211"/>
                          <a:gd name="connsiteY0" fmla="*/ 4348187 h 4348187"/>
                          <a:gd name="connsiteX1" fmla="*/ 215855 w 2677211"/>
                          <a:gd name="connsiteY1" fmla="*/ 2854737 h 4348187"/>
                          <a:gd name="connsiteX2" fmla="*/ 1392108 w 2677211"/>
                          <a:gd name="connsiteY2" fmla="*/ 1739364 h 4348187"/>
                          <a:gd name="connsiteX3" fmla="*/ 1666813 w 2677211"/>
                          <a:gd name="connsiteY3" fmla="*/ 371325 h 4348187"/>
                          <a:gd name="connsiteX4" fmla="*/ 2677211 w 2677211"/>
                          <a:gd name="connsiteY4" fmla="*/ 80984 h 4348187"/>
                          <a:gd name="connsiteX0" fmla="*/ 336065 w 2711312"/>
                          <a:gd name="connsiteY0" fmla="*/ 4348187 h 4348187"/>
                          <a:gd name="connsiteX1" fmla="*/ 249956 w 2711312"/>
                          <a:gd name="connsiteY1" fmla="*/ 2854737 h 4348187"/>
                          <a:gd name="connsiteX2" fmla="*/ 1426209 w 2711312"/>
                          <a:gd name="connsiteY2" fmla="*/ 1739364 h 4348187"/>
                          <a:gd name="connsiteX3" fmla="*/ 1700914 w 2711312"/>
                          <a:gd name="connsiteY3" fmla="*/ 371325 h 4348187"/>
                          <a:gd name="connsiteX4" fmla="*/ 2711312 w 2711312"/>
                          <a:gd name="connsiteY4" fmla="*/ 80984 h 4348187"/>
                          <a:gd name="connsiteX0" fmla="*/ 212008 w 2923320"/>
                          <a:gd name="connsiteY0" fmla="*/ 2072183 h 2856651"/>
                          <a:gd name="connsiteX1" fmla="*/ 461964 w 2923320"/>
                          <a:gd name="connsiteY1" fmla="*/ 2854737 h 2856651"/>
                          <a:gd name="connsiteX2" fmla="*/ 1638217 w 2923320"/>
                          <a:gd name="connsiteY2" fmla="*/ 1739364 h 2856651"/>
                          <a:gd name="connsiteX3" fmla="*/ 1912922 w 2923320"/>
                          <a:gd name="connsiteY3" fmla="*/ 371325 h 2856651"/>
                          <a:gd name="connsiteX4" fmla="*/ 2923320 w 2923320"/>
                          <a:gd name="connsiteY4" fmla="*/ 80984 h 2856651"/>
                          <a:gd name="connsiteX0" fmla="*/ 152317 w 2863629"/>
                          <a:gd name="connsiteY0" fmla="*/ 2072183 h 2072182"/>
                          <a:gd name="connsiteX1" fmla="*/ 764573 w 2863629"/>
                          <a:gd name="connsiteY1" fmla="*/ 1969425 h 2072182"/>
                          <a:gd name="connsiteX2" fmla="*/ 1578526 w 2863629"/>
                          <a:gd name="connsiteY2" fmla="*/ 1739364 h 2072182"/>
                          <a:gd name="connsiteX3" fmla="*/ 1853231 w 2863629"/>
                          <a:gd name="connsiteY3" fmla="*/ 371325 h 2072182"/>
                          <a:gd name="connsiteX4" fmla="*/ 2863629 w 2863629"/>
                          <a:gd name="connsiteY4" fmla="*/ 80984 h 2072182"/>
                          <a:gd name="connsiteX0" fmla="*/ 151275 w 2862587"/>
                          <a:gd name="connsiteY0" fmla="*/ 2072183 h 2532746"/>
                          <a:gd name="connsiteX1" fmla="*/ 763531 w 2862587"/>
                          <a:gd name="connsiteY1" fmla="*/ 1969425 h 2532746"/>
                          <a:gd name="connsiteX2" fmla="*/ 1520279 w 2862587"/>
                          <a:gd name="connsiteY2" fmla="*/ 2472754 h 2532746"/>
                          <a:gd name="connsiteX3" fmla="*/ 1852189 w 2862587"/>
                          <a:gd name="connsiteY3" fmla="*/ 371325 h 2532746"/>
                          <a:gd name="connsiteX4" fmla="*/ 2862587 w 2862587"/>
                          <a:gd name="connsiteY4" fmla="*/ 80984 h 2532746"/>
                          <a:gd name="connsiteX0" fmla="*/ 151275 w 2862587"/>
                          <a:gd name="connsiteY0" fmla="*/ 2012239 h 2429422"/>
                          <a:gd name="connsiteX1" fmla="*/ 763531 w 2862587"/>
                          <a:gd name="connsiteY1" fmla="*/ 1909481 h 2429422"/>
                          <a:gd name="connsiteX2" fmla="*/ 1520279 w 2862587"/>
                          <a:gd name="connsiteY2" fmla="*/ 2412810 h 2429422"/>
                          <a:gd name="connsiteX3" fmla="*/ 2161081 w 2862587"/>
                          <a:gd name="connsiteY3" fmla="*/ 1196477 h 2429422"/>
                          <a:gd name="connsiteX4" fmla="*/ 2862587 w 2862587"/>
                          <a:gd name="connsiteY4" fmla="*/ 21040 h 2429422"/>
                          <a:gd name="connsiteX0" fmla="*/ 151275 w 2865717"/>
                          <a:gd name="connsiteY0" fmla="*/ 865930 h 1403838"/>
                          <a:gd name="connsiteX1" fmla="*/ 763531 w 2865717"/>
                          <a:gd name="connsiteY1" fmla="*/ 763172 h 1403838"/>
                          <a:gd name="connsiteX2" fmla="*/ 1520279 w 2865717"/>
                          <a:gd name="connsiteY2" fmla="*/ 1266501 h 1403838"/>
                          <a:gd name="connsiteX3" fmla="*/ 2161081 w 2865717"/>
                          <a:gd name="connsiteY3" fmla="*/ 50168 h 1403838"/>
                          <a:gd name="connsiteX4" fmla="*/ 2865717 w 2865717"/>
                          <a:gd name="connsiteY4" fmla="*/ 1403839 h 1403838"/>
                          <a:gd name="connsiteX0" fmla="*/ 151275 w 2865717"/>
                          <a:gd name="connsiteY0" fmla="*/ 878863 h 1416771"/>
                          <a:gd name="connsiteX1" fmla="*/ 763531 w 2865717"/>
                          <a:gd name="connsiteY1" fmla="*/ 776105 h 1416771"/>
                          <a:gd name="connsiteX2" fmla="*/ 1520279 w 2865717"/>
                          <a:gd name="connsiteY2" fmla="*/ 1279434 h 1416771"/>
                          <a:gd name="connsiteX3" fmla="*/ 2161081 w 2865717"/>
                          <a:gd name="connsiteY3" fmla="*/ 63101 h 1416771"/>
                          <a:gd name="connsiteX4" fmla="*/ 2865717 w 2865717"/>
                          <a:gd name="connsiteY4" fmla="*/ 1416772 h 1416771"/>
                          <a:gd name="connsiteX0" fmla="*/ 191977 w 2586067"/>
                          <a:gd name="connsiteY0" fmla="*/ 46304 h 2253399"/>
                          <a:gd name="connsiteX1" fmla="*/ 483881 w 2586067"/>
                          <a:gd name="connsiteY1" fmla="*/ 1612733 h 2253399"/>
                          <a:gd name="connsiteX2" fmla="*/ 1240629 w 2586067"/>
                          <a:gd name="connsiteY2" fmla="*/ 2116062 h 2253399"/>
                          <a:gd name="connsiteX3" fmla="*/ 1881431 w 2586067"/>
                          <a:gd name="connsiteY3" fmla="*/ 899729 h 2253399"/>
                          <a:gd name="connsiteX4" fmla="*/ 2586067 w 2586067"/>
                          <a:gd name="connsiteY4" fmla="*/ 2253400 h 2253399"/>
                          <a:gd name="connsiteX0" fmla="*/ 268406 w 2319287"/>
                          <a:gd name="connsiteY0" fmla="*/ 18298 h 5512974"/>
                          <a:gd name="connsiteX1" fmla="*/ 217101 w 2319287"/>
                          <a:gd name="connsiteY1" fmla="*/ 4872308 h 5512974"/>
                          <a:gd name="connsiteX2" fmla="*/ 973849 w 2319287"/>
                          <a:gd name="connsiteY2" fmla="*/ 5375637 h 5512974"/>
                          <a:gd name="connsiteX3" fmla="*/ 1614651 w 2319287"/>
                          <a:gd name="connsiteY3" fmla="*/ 4159304 h 5512974"/>
                          <a:gd name="connsiteX4" fmla="*/ 2319287 w 2319287"/>
                          <a:gd name="connsiteY4" fmla="*/ 5512975 h 5512974"/>
                          <a:gd name="connsiteX0" fmla="*/ 67300 w 2118181"/>
                          <a:gd name="connsiteY0" fmla="*/ 1 h 5494677"/>
                          <a:gd name="connsiteX1" fmla="*/ 15995 w 2118181"/>
                          <a:gd name="connsiteY1" fmla="*/ 4854011 h 5494677"/>
                          <a:gd name="connsiteX2" fmla="*/ 772743 w 2118181"/>
                          <a:gd name="connsiteY2" fmla="*/ 5357340 h 5494677"/>
                          <a:gd name="connsiteX3" fmla="*/ 1413545 w 2118181"/>
                          <a:gd name="connsiteY3" fmla="*/ 4141007 h 5494677"/>
                          <a:gd name="connsiteX4" fmla="*/ 2118181 w 2118181"/>
                          <a:gd name="connsiteY4" fmla="*/ 5494678 h 5494677"/>
                          <a:gd name="connsiteX0" fmla="*/ 0 w 2713857"/>
                          <a:gd name="connsiteY0" fmla="*/ 1130339 h 1416771"/>
                          <a:gd name="connsiteX1" fmla="*/ 611671 w 2713857"/>
                          <a:gd name="connsiteY1" fmla="*/ 776105 h 1416771"/>
                          <a:gd name="connsiteX2" fmla="*/ 1368419 w 2713857"/>
                          <a:gd name="connsiteY2" fmla="*/ 1279434 h 1416771"/>
                          <a:gd name="connsiteX3" fmla="*/ 2009221 w 2713857"/>
                          <a:gd name="connsiteY3" fmla="*/ 63101 h 1416771"/>
                          <a:gd name="connsiteX4" fmla="*/ 2713857 w 2713857"/>
                          <a:gd name="connsiteY4" fmla="*/ 1416772 h 1416771"/>
                          <a:gd name="connsiteX0" fmla="*/ 0 w 2713857"/>
                          <a:gd name="connsiteY0" fmla="*/ 377276 h 663708"/>
                          <a:gd name="connsiteX1" fmla="*/ 611671 w 2713857"/>
                          <a:gd name="connsiteY1" fmla="*/ 23042 h 663708"/>
                          <a:gd name="connsiteX2" fmla="*/ 1368419 w 2713857"/>
                          <a:gd name="connsiteY2" fmla="*/ 526371 h 663708"/>
                          <a:gd name="connsiteX3" fmla="*/ 2173200 w 2713857"/>
                          <a:gd name="connsiteY3" fmla="*/ 144631 h 663708"/>
                          <a:gd name="connsiteX4" fmla="*/ 2713857 w 2713857"/>
                          <a:gd name="connsiteY4" fmla="*/ 663709 h 663708"/>
                          <a:gd name="connsiteX0" fmla="*/ 0 w 2173200"/>
                          <a:gd name="connsiteY0" fmla="*/ 355050 h 507668"/>
                          <a:gd name="connsiteX1" fmla="*/ 611671 w 2173200"/>
                          <a:gd name="connsiteY1" fmla="*/ 816 h 507668"/>
                          <a:gd name="connsiteX2" fmla="*/ 1368419 w 2173200"/>
                          <a:gd name="connsiteY2" fmla="*/ 504145 h 507668"/>
                          <a:gd name="connsiteX3" fmla="*/ 2173200 w 2173200"/>
                          <a:gd name="connsiteY3" fmla="*/ 122405 h 507668"/>
                          <a:gd name="connsiteX0" fmla="*/ 0 w 1368419"/>
                          <a:gd name="connsiteY0" fmla="*/ 355050 h 504145"/>
                          <a:gd name="connsiteX1" fmla="*/ 611671 w 1368419"/>
                          <a:gd name="connsiteY1" fmla="*/ 816 h 504145"/>
                          <a:gd name="connsiteX2" fmla="*/ 1368419 w 1368419"/>
                          <a:gd name="connsiteY2" fmla="*/ 504145 h 504145"/>
                          <a:gd name="connsiteX0" fmla="*/ 0 w 611671"/>
                          <a:gd name="connsiteY0" fmla="*/ 355050 h 388777"/>
                          <a:gd name="connsiteX1" fmla="*/ 611671 w 611671"/>
                          <a:gd name="connsiteY1" fmla="*/ 816 h 388777"/>
                          <a:gd name="connsiteX0" fmla="*/ 47048 w 190369"/>
                          <a:gd name="connsiteY0" fmla="*/ 0 h 362700"/>
                          <a:gd name="connsiteX1" fmla="*/ 50781 w 190369"/>
                          <a:gd name="connsiteY1" fmla="*/ 362700 h 362700"/>
                          <a:gd name="connsiteX0" fmla="*/ 509077 w 601844"/>
                          <a:gd name="connsiteY0" fmla="*/ 0 h 437252"/>
                          <a:gd name="connsiteX1" fmla="*/ 30967 w 601844"/>
                          <a:gd name="connsiteY1" fmla="*/ 437252 h 437252"/>
                          <a:gd name="connsiteX0" fmla="*/ 506518 w 639889"/>
                          <a:gd name="connsiteY0" fmla="*/ 0 h 437252"/>
                          <a:gd name="connsiteX1" fmla="*/ 28408 w 639889"/>
                          <a:gd name="connsiteY1" fmla="*/ 437252 h 437252"/>
                          <a:gd name="connsiteX0" fmla="*/ 0 w 232792"/>
                          <a:gd name="connsiteY0" fmla="*/ 0 h 397119"/>
                          <a:gd name="connsiteX1" fmla="*/ 184589 w 232792"/>
                          <a:gd name="connsiteY1" fmla="*/ 397119 h 397119"/>
                          <a:gd name="connsiteX0" fmla="*/ 0 w 428572"/>
                          <a:gd name="connsiteY0" fmla="*/ 0 h 397119"/>
                          <a:gd name="connsiteX1" fmla="*/ 184589 w 428572"/>
                          <a:gd name="connsiteY1" fmla="*/ 397119 h 397119"/>
                          <a:gd name="connsiteX0" fmla="*/ 0 w 341087"/>
                          <a:gd name="connsiteY0" fmla="*/ 0 h 718126"/>
                          <a:gd name="connsiteX1" fmla="*/ 13178 w 341087"/>
                          <a:gd name="connsiteY1" fmla="*/ 718126 h 718126"/>
                          <a:gd name="connsiteX0" fmla="*/ 0 w 353953"/>
                          <a:gd name="connsiteY0" fmla="*/ 0 h 718126"/>
                          <a:gd name="connsiteX1" fmla="*/ 13178 w 353953"/>
                          <a:gd name="connsiteY1" fmla="*/ 718126 h 718126"/>
                          <a:gd name="connsiteX0" fmla="*/ 0 w 353953"/>
                          <a:gd name="connsiteY0" fmla="*/ 0 h 1096397"/>
                          <a:gd name="connsiteX1" fmla="*/ 13178 w 353953"/>
                          <a:gd name="connsiteY1" fmla="*/ 1096397 h 109639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</a:cxnLst>
                        <a:rect l="l" t="t" r="r" b="b"/>
                        <a:pathLst>
                          <a:path w="353953" h="1096397">
                            <a:moveTo>
                              <a:pt x="0" y="0"/>
                            </a:moveTo>
                            <a:cubicBezTo>
                              <a:pt x="530009" y="64400"/>
                              <a:pt x="406186" y="1065806"/>
                              <a:pt x="13178" y="1096397"/>
                            </a:cubicBezTo>
                          </a:path>
                        </a:pathLst>
                      </a:custGeom>
                      <a:noFill/>
                      <a:ln w="28575">
                        <a:solidFill>
                          <a:schemeClr val="bg2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04CD01" id="Freeform 4" o:spid="_x0000_s1026" style="position:absolute;margin-left:-41.45pt;margin-top:-186.65pt;width:63.95pt;height:160.1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3953,1096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" path="m,c530009,64400,406186,1065806,13178,1096397e" filled="f" strokecolor="#ebe9f4 [3214]" strokeweight="2.25pt">
              <v:stroke dashstyle="dash" joinstyle="miter"/>
              <v:path arrowok="t" o:connecttype="custom" o:connectlocs="0,0;30245,2034032" o:connectangles="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E9122" w14:textId="77777777" w:rsidR="00CE716E" w:rsidRDefault="00CE716E" w:rsidP="003B6DA8">
      <w:r>
        <w:separator/>
      </w:r>
    </w:p>
  </w:footnote>
  <w:footnote w:type="continuationSeparator" w:id="0">
    <w:p w14:paraId="32F7764D" w14:textId="77777777" w:rsidR="00CE716E" w:rsidRDefault="00CE716E" w:rsidP="003B6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BCE7" w14:textId="63A82040" w:rsidR="00DF1B07" w:rsidRDefault="00B621E6" w:rsidP="003B6DA8">
    <w:pPr>
      <w:pStyle w:val="Header"/>
    </w:pPr>
    <w:r>
      <w:rPr>
        <w:noProof/>
      </w:rPr>
      <w:drawing>
        <wp:anchor distT="0" distB="0" distL="114300" distR="114300" simplePos="0" relativeHeight="251697152" behindDoc="0" locked="0" layoutInCell="1" allowOverlap="1" wp14:anchorId="5A389123" wp14:editId="2BD30995">
          <wp:simplePos x="0" y="0"/>
          <wp:positionH relativeFrom="margin">
            <wp:posOffset>0</wp:posOffset>
          </wp:positionH>
          <wp:positionV relativeFrom="margin">
            <wp:posOffset>-752475</wp:posOffset>
          </wp:positionV>
          <wp:extent cx="1649730" cy="539750"/>
          <wp:effectExtent l="0" t="0" r="0" b="0"/>
          <wp:wrapNone/>
          <wp:docPr id="7425512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973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B7C0144" wp14:editId="48057662">
          <wp:simplePos x="0" y="0"/>
          <wp:positionH relativeFrom="margin">
            <wp:posOffset>3053080</wp:posOffset>
          </wp:positionH>
          <wp:positionV relativeFrom="paragraph">
            <wp:posOffset>-505858</wp:posOffset>
          </wp:positionV>
          <wp:extent cx="539750" cy="539750"/>
          <wp:effectExtent l="0" t="0" r="0" b="0"/>
          <wp:wrapNone/>
          <wp:docPr id="8978344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481115" name="Picture 30148111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7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81BBE">
      <w:rPr>
        <w:noProof/>
      </w:rPr>
      <mc:AlternateContent>
        <mc:Choice Requires="wps">
          <w:drawing>
            <wp:anchor distT="0" distB="0" distL="114300" distR="114300" simplePos="0" relativeHeight="251656447" behindDoc="1" locked="0" layoutInCell="1" allowOverlap="1" wp14:anchorId="02C3E2BE" wp14:editId="046BECD9">
              <wp:simplePos x="0" y="0"/>
              <wp:positionH relativeFrom="column">
                <wp:posOffset>3568785</wp:posOffset>
              </wp:positionH>
              <wp:positionV relativeFrom="paragraph">
                <wp:posOffset>-2074402</wp:posOffset>
              </wp:positionV>
              <wp:extent cx="2710941" cy="4348187"/>
              <wp:effectExtent l="6985" t="18415" r="13970" b="39370"/>
              <wp:wrapNone/>
              <wp:docPr id="1263573628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2710941" cy="4348187"/>
                      </a:xfrm>
                      <a:custGeom>
                        <a:avLst/>
                        <a:gdLst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3274423 w 3997235"/>
                          <a:gd name="connsiteY3" fmla="*/ 600892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2986837 w 3997235"/>
                          <a:gd name="connsiteY3" fmla="*/ 290341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804160 w 3997235"/>
                          <a:gd name="connsiteY2" fmla="*/ 2136207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712132 w 3997235"/>
                          <a:gd name="connsiteY2" fmla="*/ 1739364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1012958 w 3388205"/>
                          <a:gd name="connsiteY0" fmla="*/ 4348187 h 4348187"/>
                          <a:gd name="connsiteX1" fmla="*/ 17988 w 3388205"/>
                          <a:gd name="connsiteY1" fmla="*/ 3015773 h 4348187"/>
                          <a:gd name="connsiteX2" fmla="*/ 2103102 w 3388205"/>
                          <a:gd name="connsiteY2" fmla="*/ 1739364 h 4348187"/>
                          <a:gd name="connsiteX3" fmla="*/ 2377807 w 3388205"/>
                          <a:gd name="connsiteY3" fmla="*/ 371325 h 4348187"/>
                          <a:gd name="connsiteX4" fmla="*/ 3388205 w 3388205"/>
                          <a:gd name="connsiteY4" fmla="*/ 80984 h 4348187"/>
                          <a:gd name="connsiteX0" fmla="*/ 1024068 w 3399315"/>
                          <a:gd name="connsiteY0" fmla="*/ 4348187 h 4348187"/>
                          <a:gd name="connsiteX1" fmla="*/ 29098 w 3399315"/>
                          <a:gd name="connsiteY1" fmla="*/ 3015773 h 4348187"/>
                          <a:gd name="connsiteX2" fmla="*/ 2114212 w 3399315"/>
                          <a:gd name="connsiteY2" fmla="*/ 1739364 h 4348187"/>
                          <a:gd name="connsiteX3" fmla="*/ 2388917 w 3399315"/>
                          <a:gd name="connsiteY3" fmla="*/ 371325 h 4348187"/>
                          <a:gd name="connsiteX4" fmla="*/ 3399315 w 3399315"/>
                          <a:gd name="connsiteY4" fmla="*/ 80984 h 4348187"/>
                          <a:gd name="connsiteX0" fmla="*/ 287944 w 2663191"/>
                          <a:gd name="connsiteY0" fmla="*/ 4348187 h 4348187"/>
                          <a:gd name="connsiteX1" fmla="*/ 201835 w 2663191"/>
                          <a:gd name="connsiteY1" fmla="*/ 2854737 h 4348187"/>
                          <a:gd name="connsiteX2" fmla="*/ 1378088 w 2663191"/>
                          <a:gd name="connsiteY2" fmla="*/ 1739364 h 4348187"/>
                          <a:gd name="connsiteX3" fmla="*/ 1652793 w 2663191"/>
                          <a:gd name="connsiteY3" fmla="*/ 371325 h 4348187"/>
                          <a:gd name="connsiteX4" fmla="*/ 2663191 w 2663191"/>
                          <a:gd name="connsiteY4" fmla="*/ 80984 h 4348187"/>
                          <a:gd name="connsiteX0" fmla="*/ 301964 w 2677211"/>
                          <a:gd name="connsiteY0" fmla="*/ 4348187 h 4348187"/>
                          <a:gd name="connsiteX1" fmla="*/ 215855 w 2677211"/>
                          <a:gd name="connsiteY1" fmla="*/ 2854737 h 4348187"/>
                          <a:gd name="connsiteX2" fmla="*/ 1392108 w 2677211"/>
                          <a:gd name="connsiteY2" fmla="*/ 1739364 h 4348187"/>
                          <a:gd name="connsiteX3" fmla="*/ 1666813 w 2677211"/>
                          <a:gd name="connsiteY3" fmla="*/ 371325 h 4348187"/>
                          <a:gd name="connsiteX4" fmla="*/ 2677211 w 2677211"/>
                          <a:gd name="connsiteY4" fmla="*/ 80984 h 4348187"/>
                          <a:gd name="connsiteX0" fmla="*/ 336065 w 2711312"/>
                          <a:gd name="connsiteY0" fmla="*/ 4348187 h 4348187"/>
                          <a:gd name="connsiteX1" fmla="*/ 249956 w 2711312"/>
                          <a:gd name="connsiteY1" fmla="*/ 2854737 h 4348187"/>
                          <a:gd name="connsiteX2" fmla="*/ 1426209 w 2711312"/>
                          <a:gd name="connsiteY2" fmla="*/ 1739364 h 4348187"/>
                          <a:gd name="connsiteX3" fmla="*/ 1700914 w 2711312"/>
                          <a:gd name="connsiteY3" fmla="*/ 371325 h 4348187"/>
                          <a:gd name="connsiteX4" fmla="*/ 2711312 w 2711312"/>
                          <a:gd name="connsiteY4" fmla="*/ 80984 h 434818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2711312" h="4348187">
                            <a:moveTo>
                              <a:pt x="336065" y="4348187"/>
                            </a:moveTo>
                            <a:cubicBezTo>
                              <a:pt x="-165038" y="4015850"/>
                              <a:pt x="-29526" y="3272286"/>
                              <a:pt x="249956" y="2854737"/>
                            </a:cubicBezTo>
                            <a:cubicBezTo>
                              <a:pt x="529438" y="2437188"/>
                              <a:pt x="1184383" y="2153266"/>
                              <a:pt x="1426209" y="1739364"/>
                            </a:cubicBezTo>
                            <a:cubicBezTo>
                              <a:pt x="1668035" y="1325462"/>
                              <a:pt x="1502068" y="713862"/>
                              <a:pt x="1700914" y="371325"/>
                            </a:cubicBezTo>
                            <a:cubicBezTo>
                              <a:pt x="1899760" y="28788"/>
                              <a:pt x="2376199" y="-97980"/>
                              <a:pt x="2711312" y="80984"/>
                            </a:cubicBezTo>
                          </a:path>
                        </a:pathLst>
                      </a:custGeom>
                      <a:noFill/>
                      <a:ln w="28575">
                        <a:solidFill>
                          <a:schemeClr val="bg2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AA45B5" id="Freeform 4" o:spid="_x0000_s1026" style="position:absolute;margin-left:281pt;margin-top:-163.35pt;width:213.45pt;height:342.4pt;rotation:-90;z-index:-2516600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11312,4348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" path="m336065,4348187c-165038,4015850,-29526,3272286,249956,2854737,529438,2437188,1184383,2153266,1426209,1739364,1668035,1325462,1502068,713862,1700914,371325,1899760,28788,2376199,-97980,2711312,80984e" filled="f" strokecolor="#ebe9f4 [3214]" strokeweight="2.25pt">
              <v:stroke dashstyle="dash" joinstyle="miter"/>
              <v:path arrowok="t" o:connecttype="custom" o:connectlocs="336019,4348187;249922,2854737;1426014,1739364;1700681,371325;2710941,80984" o:connectangles="0,0,0,0,0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FAF9" w14:textId="4467A668" w:rsidR="00DF1B07" w:rsidRDefault="00B621E6" w:rsidP="003B6DA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01A28A5" wp14:editId="6D3A6532">
              <wp:simplePos x="0" y="0"/>
              <wp:positionH relativeFrom="column">
                <wp:posOffset>4257304</wp:posOffset>
              </wp:positionH>
              <wp:positionV relativeFrom="paragraph">
                <wp:posOffset>-90698</wp:posOffset>
              </wp:positionV>
              <wp:extent cx="2371725" cy="285008"/>
              <wp:effectExtent l="0" t="0" r="0" b="1270"/>
              <wp:wrapNone/>
              <wp:docPr id="202589072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1725" cy="28500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AC9B1F" w14:textId="34B22BFC" w:rsidR="006F48AF" w:rsidRPr="00B621E6" w:rsidRDefault="007C1A88" w:rsidP="006F48AF">
                          <w:pPr>
                            <w:rPr>
                              <w:sz w:val="22"/>
                              <w:szCs w:val="22"/>
                              <w:lang w:val="en-ZA"/>
                            </w:rPr>
                          </w:pPr>
                          <w:r w:rsidRPr="00B621E6">
                            <w:rPr>
                              <w:sz w:val="22"/>
                              <w:szCs w:val="22"/>
                              <w:lang w:val="en-ZA"/>
                            </w:rPr>
                            <w:t xml:space="preserve">20 </w:t>
                          </w:r>
                          <w:proofErr w:type="spellStart"/>
                          <w:r w:rsidRPr="00B621E6">
                            <w:rPr>
                              <w:sz w:val="22"/>
                              <w:szCs w:val="22"/>
                              <w:lang w:val="en-ZA"/>
                            </w:rPr>
                            <w:t>Lingerett</w:t>
                          </w:r>
                          <w:proofErr w:type="spellEnd"/>
                          <w:r w:rsidRPr="00B621E6">
                            <w:rPr>
                              <w:sz w:val="22"/>
                              <w:szCs w:val="22"/>
                              <w:lang w:val="en-ZA"/>
                            </w:rPr>
                            <w:t xml:space="preserve"> Ave, Sunninghill, 2191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1A28A5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35.2pt;margin-top:-7.15pt;width:186.75pt;height:22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" filled="f" stroked="f" strokeweight=".5pt">
              <v:textbox>
                <w:txbxContent>
                  <w:p w14:paraId="29AC9B1F" w14:textId="34B22BFC" w:rsidR="006F48AF" w:rsidRPr="00B621E6" w:rsidRDefault="007C1A88" w:rsidP="006F48AF">
                    <w:pPr>
                      <w:rPr>
                        <w:sz w:val="22"/>
                        <w:szCs w:val="22"/>
                        <w:lang w:val="en-ZA"/>
                      </w:rPr>
                    </w:pPr>
                    <w:r w:rsidRPr="00B621E6">
                      <w:rPr>
                        <w:sz w:val="22"/>
                        <w:szCs w:val="22"/>
                        <w:lang w:val="en-ZA"/>
                      </w:rPr>
                      <w:t xml:space="preserve">20 </w:t>
                    </w:r>
                    <w:proofErr w:type="spellStart"/>
                    <w:r w:rsidRPr="00B621E6">
                      <w:rPr>
                        <w:sz w:val="22"/>
                        <w:szCs w:val="22"/>
                        <w:lang w:val="en-ZA"/>
                      </w:rPr>
                      <w:t>Lingerett</w:t>
                    </w:r>
                    <w:proofErr w:type="spellEnd"/>
                    <w:r w:rsidRPr="00B621E6">
                      <w:rPr>
                        <w:sz w:val="22"/>
                        <w:szCs w:val="22"/>
                        <w:lang w:val="en-ZA"/>
                      </w:rPr>
                      <w:t xml:space="preserve"> Ave, Sunninghill, 2191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3840" behindDoc="1" locked="0" layoutInCell="1" allowOverlap="1" wp14:anchorId="789BF635" wp14:editId="4059977B">
          <wp:simplePos x="0" y="0"/>
          <wp:positionH relativeFrom="column">
            <wp:posOffset>4118610</wp:posOffset>
          </wp:positionH>
          <wp:positionV relativeFrom="paragraph">
            <wp:posOffset>-29845</wp:posOffset>
          </wp:positionV>
          <wp:extent cx="144780" cy="144780"/>
          <wp:effectExtent l="0" t="0" r="7620" b="7620"/>
          <wp:wrapNone/>
          <wp:docPr id="253540227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960143" name="Graphic 12299601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780" cy="144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2816" behindDoc="1" locked="0" layoutInCell="1" allowOverlap="1" wp14:anchorId="53424C8A" wp14:editId="54F7C551">
          <wp:simplePos x="0" y="0"/>
          <wp:positionH relativeFrom="column">
            <wp:posOffset>4110355</wp:posOffset>
          </wp:positionH>
          <wp:positionV relativeFrom="paragraph">
            <wp:posOffset>-293370</wp:posOffset>
          </wp:positionV>
          <wp:extent cx="142875" cy="144145"/>
          <wp:effectExtent l="0" t="0" r="9525" b="8255"/>
          <wp:wrapNone/>
          <wp:docPr id="818438103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9475053" name="Graphic 1369475053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142875" cy="144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8720" behindDoc="1" locked="0" layoutInCell="1" allowOverlap="1" wp14:anchorId="452623B5" wp14:editId="50801C9B">
          <wp:simplePos x="0" y="0"/>
          <wp:positionH relativeFrom="column">
            <wp:posOffset>4110355</wp:posOffset>
          </wp:positionH>
          <wp:positionV relativeFrom="paragraph">
            <wp:posOffset>-492125</wp:posOffset>
          </wp:positionV>
          <wp:extent cx="142875" cy="139065"/>
          <wp:effectExtent l="0" t="0" r="9525" b="0"/>
          <wp:wrapNone/>
          <wp:docPr id="67433046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682565" name="Graphic 1468682565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75" cy="139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5CA0FCE" wp14:editId="72A9E740">
              <wp:simplePos x="0" y="0"/>
              <wp:positionH relativeFrom="column">
                <wp:posOffset>4259580</wp:posOffset>
              </wp:positionH>
              <wp:positionV relativeFrom="paragraph">
                <wp:posOffset>-348615</wp:posOffset>
              </wp:positionV>
              <wp:extent cx="2056130" cy="295275"/>
              <wp:effectExtent l="0" t="0" r="0" b="0"/>
              <wp:wrapNone/>
              <wp:docPr id="25810853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6130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4A6F8D7" w14:textId="2B2CEC0C" w:rsidR="006F48AF" w:rsidRPr="00B621E6" w:rsidRDefault="007C1A88" w:rsidP="006F48AF">
                          <w:pPr>
                            <w:rPr>
                              <w:sz w:val="22"/>
                              <w:szCs w:val="22"/>
                              <w:lang w:val="en-ZA"/>
                            </w:rPr>
                          </w:pPr>
                          <w:r w:rsidRPr="00B621E6">
                            <w:rPr>
                              <w:sz w:val="22"/>
                              <w:szCs w:val="22"/>
                              <w:lang w:val="en-ZA"/>
                            </w:rPr>
                            <w:t>063 401 9080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CA0FCE" id="_x0000_s1030" type="#_x0000_t202" style="position:absolute;margin-left:335.4pt;margin-top:-27.45pt;width:161.9pt;height:23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DTLHAIAADM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" filled="f" stroked="f" strokeweight=".5pt">
              <v:textbox>
                <w:txbxContent>
                  <w:p w14:paraId="14A6F8D7" w14:textId="2B2CEC0C" w:rsidR="006F48AF" w:rsidRPr="00B621E6" w:rsidRDefault="007C1A88" w:rsidP="006F48AF">
                    <w:pPr>
                      <w:rPr>
                        <w:sz w:val="22"/>
                        <w:szCs w:val="22"/>
                        <w:lang w:val="en-ZA"/>
                      </w:rPr>
                    </w:pPr>
                    <w:r w:rsidRPr="00B621E6">
                      <w:rPr>
                        <w:sz w:val="22"/>
                        <w:szCs w:val="22"/>
                        <w:lang w:val="en-ZA"/>
                      </w:rPr>
                      <w:t>063 401 9080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85BDDE5" wp14:editId="52F13606">
              <wp:simplePos x="0" y="0"/>
              <wp:positionH relativeFrom="column">
                <wp:posOffset>4259580</wp:posOffset>
              </wp:positionH>
              <wp:positionV relativeFrom="paragraph">
                <wp:posOffset>-604091</wp:posOffset>
              </wp:positionV>
              <wp:extent cx="2056130" cy="295275"/>
              <wp:effectExtent l="0" t="0" r="0" b="0"/>
              <wp:wrapNone/>
              <wp:docPr id="843466914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6130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4CA4DD" w14:textId="57E25FCD" w:rsidR="006F48AF" w:rsidRPr="00B621E6" w:rsidRDefault="006F48AF" w:rsidP="006F48AF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B621E6">
                            <w:rPr>
                              <w:sz w:val="22"/>
                              <w:szCs w:val="22"/>
                            </w:rPr>
                            <w:t>h</w:t>
                          </w:r>
                          <w:r w:rsidR="007C1A88" w:rsidRPr="00B621E6">
                            <w:rPr>
                              <w:sz w:val="22"/>
                              <w:szCs w:val="22"/>
                            </w:rPr>
                            <w:t>erb</w:t>
                          </w:r>
                          <w:r w:rsidRPr="00B621E6">
                            <w:rPr>
                              <w:sz w:val="22"/>
                              <w:szCs w:val="22"/>
                            </w:rPr>
                            <w:t>@venturo.co.za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5BDDE5" id="_x0000_s1031" type="#_x0000_t202" style="position:absolute;margin-left:335.4pt;margin-top:-47.55pt;width:161.9pt;height:2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" filled="f" stroked="f" strokeweight=".5pt">
              <v:textbox>
                <w:txbxContent>
                  <w:p w14:paraId="5F4CA4DD" w14:textId="57E25FCD" w:rsidR="006F48AF" w:rsidRPr="00B621E6" w:rsidRDefault="006F48AF" w:rsidP="006F48AF">
                    <w:pPr>
                      <w:rPr>
                        <w:sz w:val="22"/>
                        <w:szCs w:val="22"/>
                      </w:rPr>
                    </w:pPr>
                    <w:r w:rsidRPr="00B621E6">
                      <w:rPr>
                        <w:sz w:val="22"/>
                        <w:szCs w:val="22"/>
                      </w:rPr>
                      <w:t>h</w:t>
                    </w:r>
                    <w:r w:rsidR="007C1A88" w:rsidRPr="00B621E6">
                      <w:rPr>
                        <w:sz w:val="22"/>
                        <w:szCs w:val="22"/>
                      </w:rPr>
                      <w:t>erb</w:t>
                    </w:r>
                    <w:r w:rsidRPr="00B621E6">
                      <w:rPr>
                        <w:sz w:val="22"/>
                        <w:szCs w:val="22"/>
                      </w:rPr>
                      <w:t>@venturo.co.za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611E2732" wp14:editId="038263BB">
              <wp:simplePos x="0" y="0"/>
              <wp:positionH relativeFrom="column">
                <wp:posOffset>3565525</wp:posOffset>
              </wp:positionH>
              <wp:positionV relativeFrom="paragraph">
                <wp:posOffset>-2087563</wp:posOffset>
              </wp:positionV>
              <wp:extent cx="2710815" cy="4347845"/>
              <wp:effectExtent l="19685" t="18415" r="0" b="52070"/>
              <wp:wrapNone/>
              <wp:docPr id="1014227070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2710815" cy="4347845"/>
                      </a:xfrm>
                      <a:custGeom>
                        <a:avLst/>
                        <a:gdLst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3274423 w 3997235"/>
                          <a:gd name="connsiteY3" fmla="*/ 600892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2986837 w 3997235"/>
                          <a:gd name="connsiteY3" fmla="*/ 290341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804160 w 3997235"/>
                          <a:gd name="connsiteY2" fmla="*/ 2136207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712132 w 3997235"/>
                          <a:gd name="connsiteY2" fmla="*/ 1739364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1012958 w 3388205"/>
                          <a:gd name="connsiteY0" fmla="*/ 4348187 h 4348187"/>
                          <a:gd name="connsiteX1" fmla="*/ 17988 w 3388205"/>
                          <a:gd name="connsiteY1" fmla="*/ 3015773 h 4348187"/>
                          <a:gd name="connsiteX2" fmla="*/ 2103102 w 3388205"/>
                          <a:gd name="connsiteY2" fmla="*/ 1739364 h 4348187"/>
                          <a:gd name="connsiteX3" fmla="*/ 2377807 w 3388205"/>
                          <a:gd name="connsiteY3" fmla="*/ 371325 h 4348187"/>
                          <a:gd name="connsiteX4" fmla="*/ 3388205 w 3388205"/>
                          <a:gd name="connsiteY4" fmla="*/ 80984 h 4348187"/>
                          <a:gd name="connsiteX0" fmla="*/ 1024068 w 3399315"/>
                          <a:gd name="connsiteY0" fmla="*/ 4348187 h 4348187"/>
                          <a:gd name="connsiteX1" fmla="*/ 29098 w 3399315"/>
                          <a:gd name="connsiteY1" fmla="*/ 3015773 h 4348187"/>
                          <a:gd name="connsiteX2" fmla="*/ 2114212 w 3399315"/>
                          <a:gd name="connsiteY2" fmla="*/ 1739364 h 4348187"/>
                          <a:gd name="connsiteX3" fmla="*/ 2388917 w 3399315"/>
                          <a:gd name="connsiteY3" fmla="*/ 371325 h 4348187"/>
                          <a:gd name="connsiteX4" fmla="*/ 3399315 w 3399315"/>
                          <a:gd name="connsiteY4" fmla="*/ 80984 h 4348187"/>
                          <a:gd name="connsiteX0" fmla="*/ 287944 w 2663191"/>
                          <a:gd name="connsiteY0" fmla="*/ 4348187 h 4348187"/>
                          <a:gd name="connsiteX1" fmla="*/ 201835 w 2663191"/>
                          <a:gd name="connsiteY1" fmla="*/ 2854737 h 4348187"/>
                          <a:gd name="connsiteX2" fmla="*/ 1378088 w 2663191"/>
                          <a:gd name="connsiteY2" fmla="*/ 1739364 h 4348187"/>
                          <a:gd name="connsiteX3" fmla="*/ 1652793 w 2663191"/>
                          <a:gd name="connsiteY3" fmla="*/ 371325 h 4348187"/>
                          <a:gd name="connsiteX4" fmla="*/ 2663191 w 2663191"/>
                          <a:gd name="connsiteY4" fmla="*/ 80984 h 4348187"/>
                          <a:gd name="connsiteX0" fmla="*/ 301964 w 2677211"/>
                          <a:gd name="connsiteY0" fmla="*/ 4348187 h 4348187"/>
                          <a:gd name="connsiteX1" fmla="*/ 215855 w 2677211"/>
                          <a:gd name="connsiteY1" fmla="*/ 2854737 h 4348187"/>
                          <a:gd name="connsiteX2" fmla="*/ 1392108 w 2677211"/>
                          <a:gd name="connsiteY2" fmla="*/ 1739364 h 4348187"/>
                          <a:gd name="connsiteX3" fmla="*/ 1666813 w 2677211"/>
                          <a:gd name="connsiteY3" fmla="*/ 371325 h 4348187"/>
                          <a:gd name="connsiteX4" fmla="*/ 2677211 w 2677211"/>
                          <a:gd name="connsiteY4" fmla="*/ 80984 h 4348187"/>
                          <a:gd name="connsiteX0" fmla="*/ 336065 w 2711312"/>
                          <a:gd name="connsiteY0" fmla="*/ 4348187 h 4348187"/>
                          <a:gd name="connsiteX1" fmla="*/ 249956 w 2711312"/>
                          <a:gd name="connsiteY1" fmla="*/ 2854737 h 4348187"/>
                          <a:gd name="connsiteX2" fmla="*/ 1426209 w 2711312"/>
                          <a:gd name="connsiteY2" fmla="*/ 1739364 h 4348187"/>
                          <a:gd name="connsiteX3" fmla="*/ 1700914 w 2711312"/>
                          <a:gd name="connsiteY3" fmla="*/ 371325 h 4348187"/>
                          <a:gd name="connsiteX4" fmla="*/ 2711312 w 2711312"/>
                          <a:gd name="connsiteY4" fmla="*/ 80984 h 434818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2711312" h="4348187">
                            <a:moveTo>
                              <a:pt x="336065" y="4348187"/>
                            </a:moveTo>
                            <a:cubicBezTo>
                              <a:pt x="-165038" y="4015850"/>
                              <a:pt x="-29526" y="3272286"/>
                              <a:pt x="249956" y="2854737"/>
                            </a:cubicBezTo>
                            <a:cubicBezTo>
                              <a:pt x="529438" y="2437188"/>
                              <a:pt x="1184383" y="2153266"/>
                              <a:pt x="1426209" y="1739364"/>
                            </a:cubicBezTo>
                            <a:cubicBezTo>
                              <a:pt x="1668035" y="1325462"/>
                              <a:pt x="1502068" y="713862"/>
                              <a:pt x="1700914" y="371325"/>
                            </a:cubicBezTo>
                            <a:cubicBezTo>
                              <a:pt x="1899760" y="28788"/>
                              <a:pt x="2376199" y="-97980"/>
                              <a:pt x="2711312" y="80984"/>
                            </a:cubicBezTo>
                          </a:path>
                        </a:pathLst>
                      </a:custGeom>
                      <a:noFill/>
                      <a:ln w="28575">
                        <a:solidFill>
                          <a:schemeClr val="bg2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861BBA" id="Freeform 4" o:spid="_x0000_s1026" style="position:absolute;margin-left:280.75pt;margin-top:-164.4pt;width:213.45pt;height:342.35pt;rotation:-90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11312,4348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" path="m336065,4348187c-165038,4015850,-29526,3272286,249956,2854737,529438,2437188,1184383,2153266,1426209,1739364,1668035,1325462,1502068,713862,1700914,371325,1899760,28788,2376199,-97980,2711312,80984e" filled="f" strokecolor="#ebe9f4 [3214]" strokeweight="2.25pt">
              <v:stroke dashstyle="dash" joinstyle="miter"/>
              <v:path arrowok="t" o:connecttype="custom" o:connectlocs="336003,4347845;249910,2854512;1425948,1739227;1700602,371296;2710815,80978" o:connectangles="0,0,0,0,0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7696" behindDoc="1" locked="0" layoutInCell="1" allowOverlap="1" wp14:anchorId="16934586" wp14:editId="3C389CA1">
          <wp:simplePos x="0" y="0"/>
          <wp:positionH relativeFrom="margin">
            <wp:posOffset>2962910</wp:posOffset>
          </wp:positionH>
          <wp:positionV relativeFrom="paragraph">
            <wp:posOffset>-605790</wp:posOffset>
          </wp:positionV>
          <wp:extent cx="720000" cy="720000"/>
          <wp:effectExtent l="0" t="0" r="0" b="4445"/>
          <wp:wrapNone/>
          <wp:docPr id="16316163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481115" name="Picture 301481115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739" behindDoc="0" locked="0" layoutInCell="1" allowOverlap="1" wp14:anchorId="641D7166" wp14:editId="061351C6">
          <wp:simplePos x="0" y="0"/>
          <wp:positionH relativeFrom="margin">
            <wp:posOffset>1305</wp:posOffset>
          </wp:positionH>
          <wp:positionV relativeFrom="paragraph">
            <wp:posOffset>-570865</wp:posOffset>
          </wp:positionV>
          <wp:extent cx="2200000" cy="720000"/>
          <wp:effectExtent l="0" t="0" r="0" b="0"/>
          <wp:wrapNone/>
          <wp:docPr id="12190876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00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4B0"/>
    <w:multiLevelType w:val="multilevel"/>
    <w:tmpl w:val="57E2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722E"/>
    <w:multiLevelType w:val="hybridMultilevel"/>
    <w:tmpl w:val="2C5E7A66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64BE8"/>
    <w:multiLevelType w:val="hybridMultilevel"/>
    <w:tmpl w:val="A96C0AD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73CE2"/>
    <w:multiLevelType w:val="hybridMultilevel"/>
    <w:tmpl w:val="F402B714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36161"/>
    <w:multiLevelType w:val="hybridMultilevel"/>
    <w:tmpl w:val="31306FE2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C73FA"/>
    <w:multiLevelType w:val="hybridMultilevel"/>
    <w:tmpl w:val="1AEC4AC0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732B9"/>
    <w:multiLevelType w:val="hybridMultilevel"/>
    <w:tmpl w:val="3C2A8344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473D7"/>
    <w:multiLevelType w:val="hybridMultilevel"/>
    <w:tmpl w:val="98881768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72AC8"/>
    <w:multiLevelType w:val="hybridMultilevel"/>
    <w:tmpl w:val="B156BA64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986F65"/>
    <w:multiLevelType w:val="hybridMultilevel"/>
    <w:tmpl w:val="A912BD6A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536BE"/>
    <w:multiLevelType w:val="hybridMultilevel"/>
    <w:tmpl w:val="906890C2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049B1"/>
    <w:multiLevelType w:val="hybridMultilevel"/>
    <w:tmpl w:val="AA3E918C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D71DD9"/>
    <w:multiLevelType w:val="hybridMultilevel"/>
    <w:tmpl w:val="9DBA8F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900474"/>
    <w:multiLevelType w:val="hybridMultilevel"/>
    <w:tmpl w:val="F1BA0E34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124CA5"/>
    <w:multiLevelType w:val="hybridMultilevel"/>
    <w:tmpl w:val="244AB41A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086DDB"/>
    <w:multiLevelType w:val="hybridMultilevel"/>
    <w:tmpl w:val="741CCC1E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54105B"/>
    <w:multiLevelType w:val="hybridMultilevel"/>
    <w:tmpl w:val="53624A1C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548173">
    <w:abstractNumId w:val="12"/>
  </w:num>
  <w:num w:numId="2" w16cid:durableId="1442997058">
    <w:abstractNumId w:val="8"/>
  </w:num>
  <w:num w:numId="3" w16cid:durableId="366102227">
    <w:abstractNumId w:val="13"/>
  </w:num>
  <w:num w:numId="4" w16cid:durableId="666442021">
    <w:abstractNumId w:val="7"/>
  </w:num>
  <w:num w:numId="5" w16cid:durableId="549265374">
    <w:abstractNumId w:val="10"/>
  </w:num>
  <w:num w:numId="6" w16cid:durableId="127282589">
    <w:abstractNumId w:val="16"/>
  </w:num>
  <w:num w:numId="7" w16cid:durableId="1065640769">
    <w:abstractNumId w:val="2"/>
  </w:num>
  <w:num w:numId="8" w16cid:durableId="1097284419">
    <w:abstractNumId w:val="6"/>
  </w:num>
  <w:num w:numId="9" w16cid:durableId="2045135788">
    <w:abstractNumId w:val="11"/>
  </w:num>
  <w:num w:numId="10" w16cid:durableId="1981693742">
    <w:abstractNumId w:val="0"/>
  </w:num>
  <w:num w:numId="11" w16cid:durableId="1691176291">
    <w:abstractNumId w:val="5"/>
  </w:num>
  <w:num w:numId="12" w16cid:durableId="1880972174">
    <w:abstractNumId w:val="4"/>
  </w:num>
  <w:num w:numId="13" w16cid:durableId="1743794153">
    <w:abstractNumId w:val="9"/>
  </w:num>
  <w:num w:numId="14" w16cid:durableId="1815099060">
    <w:abstractNumId w:val="14"/>
  </w:num>
  <w:num w:numId="15" w16cid:durableId="171379701">
    <w:abstractNumId w:val="15"/>
  </w:num>
  <w:num w:numId="16" w16cid:durableId="1942300417">
    <w:abstractNumId w:val="1"/>
  </w:num>
  <w:num w:numId="17" w16cid:durableId="1497502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88"/>
    <w:rsid w:val="00006D00"/>
    <w:rsid w:val="0002742B"/>
    <w:rsid w:val="000B09D4"/>
    <w:rsid w:val="000D6455"/>
    <w:rsid w:val="001A6E7E"/>
    <w:rsid w:val="001E241A"/>
    <w:rsid w:val="00247221"/>
    <w:rsid w:val="00265D71"/>
    <w:rsid w:val="00292726"/>
    <w:rsid w:val="002E76C9"/>
    <w:rsid w:val="00365C33"/>
    <w:rsid w:val="003B6DA8"/>
    <w:rsid w:val="00421B08"/>
    <w:rsid w:val="004244AF"/>
    <w:rsid w:val="00474A46"/>
    <w:rsid w:val="004F3615"/>
    <w:rsid w:val="004F3837"/>
    <w:rsid w:val="005711D8"/>
    <w:rsid w:val="0058427B"/>
    <w:rsid w:val="00596111"/>
    <w:rsid w:val="005C0AFC"/>
    <w:rsid w:val="00616D69"/>
    <w:rsid w:val="006B4958"/>
    <w:rsid w:val="006F1238"/>
    <w:rsid w:val="006F48AF"/>
    <w:rsid w:val="00702E01"/>
    <w:rsid w:val="00707DEB"/>
    <w:rsid w:val="00733762"/>
    <w:rsid w:val="00762415"/>
    <w:rsid w:val="007923F3"/>
    <w:rsid w:val="007A1EDF"/>
    <w:rsid w:val="007C1A88"/>
    <w:rsid w:val="008151EF"/>
    <w:rsid w:val="00823126"/>
    <w:rsid w:val="00845226"/>
    <w:rsid w:val="008E23A4"/>
    <w:rsid w:val="00985F09"/>
    <w:rsid w:val="009970A8"/>
    <w:rsid w:val="00A13324"/>
    <w:rsid w:val="00A70EDD"/>
    <w:rsid w:val="00AA05F0"/>
    <w:rsid w:val="00B00277"/>
    <w:rsid w:val="00B1203C"/>
    <w:rsid w:val="00B2309D"/>
    <w:rsid w:val="00B621E6"/>
    <w:rsid w:val="00C25788"/>
    <w:rsid w:val="00C54FF3"/>
    <w:rsid w:val="00C76320"/>
    <w:rsid w:val="00CE716E"/>
    <w:rsid w:val="00D2581A"/>
    <w:rsid w:val="00D804F7"/>
    <w:rsid w:val="00DB1980"/>
    <w:rsid w:val="00DB4290"/>
    <w:rsid w:val="00DF1B07"/>
    <w:rsid w:val="00E81BBE"/>
    <w:rsid w:val="00E8375B"/>
    <w:rsid w:val="00E917F5"/>
    <w:rsid w:val="00EA0BAA"/>
    <w:rsid w:val="00EA4FF9"/>
    <w:rsid w:val="00ED2C6B"/>
    <w:rsid w:val="00ED7FA7"/>
    <w:rsid w:val="00F1370E"/>
    <w:rsid w:val="00F527E9"/>
    <w:rsid w:val="00F90EA0"/>
    <w:rsid w:val="00F95F91"/>
    <w:rsid w:val="00FD1EF8"/>
    <w:rsid w:val="00FE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168AD"/>
  <w15:chartTrackingRefBased/>
  <w15:docId w15:val="{1F6FB7BF-8F54-4C1E-8F9E-92F79A9D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DA8"/>
    <w:rPr>
      <w:rFonts w:ascii="Nunito ExtraLight" w:hAnsi="Nunito ExtraLight"/>
      <w:color w:val="2A2D35"/>
      <w:sz w:val="28"/>
      <w:szCs w:val="2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726"/>
    <w:pPr>
      <w:outlineLvl w:val="0"/>
    </w:pPr>
    <w:rPr>
      <w:rFonts w:ascii="Social Gothic Rough" w:hAnsi="Social Gothic Rough"/>
      <w:b/>
      <w:bCs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726"/>
    <w:pPr>
      <w:keepNext/>
      <w:keepLines/>
      <w:spacing w:before="160" w:after="80"/>
      <w:outlineLvl w:val="1"/>
    </w:pPr>
    <w:rPr>
      <w:rFonts w:ascii="Social Gothic Rough" w:eastAsiaTheme="majorEastAsia" w:hAnsi="Social Gothic Rough" w:cstheme="majorBidi"/>
      <w:b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726"/>
    <w:pPr>
      <w:keepNext/>
      <w:keepLines/>
      <w:spacing w:before="160" w:after="80"/>
      <w:outlineLvl w:val="2"/>
    </w:pPr>
    <w:rPr>
      <w:rFonts w:ascii="Social Gothic Rough" w:eastAsiaTheme="majorEastAsia" w:hAnsi="Social Gothic Rough" w:cstheme="majorBidi"/>
      <w:b/>
      <w:color w:val="292D34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DF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F8F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F1B07"/>
    <w:pPr>
      <w:keepNext/>
      <w:keepLines/>
      <w:spacing w:before="80" w:after="40"/>
      <w:outlineLvl w:val="4"/>
    </w:pPr>
    <w:rPr>
      <w:rFonts w:eastAsiaTheme="majorEastAsia" w:cstheme="majorBidi"/>
      <w:color w:val="BF8F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DF1B07"/>
    <w:pPr>
      <w:keepNext/>
      <w:keepLines/>
      <w:spacing w:before="40"/>
      <w:outlineLvl w:val="5"/>
    </w:pPr>
    <w:rPr>
      <w:rFonts w:eastAsiaTheme="majorEastAsia" w:cstheme="majorBidi"/>
      <w:i/>
      <w:iCs/>
      <w:color w:val="69738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DF1B07"/>
    <w:pPr>
      <w:keepNext/>
      <w:keepLines/>
      <w:spacing w:before="40"/>
      <w:outlineLvl w:val="6"/>
    </w:pPr>
    <w:rPr>
      <w:rFonts w:eastAsiaTheme="majorEastAsia" w:cstheme="majorBidi"/>
      <w:color w:val="69738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F1B07"/>
    <w:pPr>
      <w:keepNext/>
      <w:keepLines/>
      <w:outlineLvl w:val="7"/>
    </w:pPr>
    <w:rPr>
      <w:rFonts w:eastAsiaTheme="majorEastAsia" w:cstheme="majorBidi"/>
      <w:i/>
      <w:iCs/>
      <w:color w:val="454B5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B07"/>
    <w:pPr>
      <w:keepNext/>
      <w:keepLines/>
      <w:outlineLvl w:val="8"/>
    </w:pPr>
    <w:rPr>
      <w:rFonts w:eastAsiaTheme="majorEastAsia" w:cstheme="majorBidi"/>
      <w:color w:val="454B5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726"/>
    <w:rPr>
      <w:rFonts w:ascii="Social Gothic Rough" w:hAnsi="Social Gothic Rough"/>
      <w:b/>
      <w:bCs/>
      <w:color w:val="2A2D35"/>
      <w:sz w:val="52"/>
      <w:szCs w:val="5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92726"/>
    <w:rPr>
      <w:rFonts w:ascii="Social Gothic Rough" w:eastAsiaTheme="majorEastAsia" w:hAnsi="Social Gothic Rough" w:cstheme="majorBidi"/>
      <w:b/>
      <w:color w:val="2A2D35"/>
      <w:sz w:val="40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92726"/>
    <w:rPr>
      <w:rFonts w:ascii="Social Gothic Rough" w:eastAsiaTheme="majorEastAsia" w:hAnsi="Social Gothic Rough" w:cstheme="majorBidi"/>
      <w:b/>
      <w:color w:val="292D34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F1B07"/>
    <w:rPr>
      <w:rFonts w:eastAsiaTheme="majorEastAsia" w:cstheme="majorBidi"/>
      <w:i/>
      <w:iCs/>
      <w:color w:val="BF8F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F1B07"/>
    <w:rPr>
      <w:rFonts w:eastAsiaTheme="majorEastAsia" w:cstheme="majorBidi"/>
      <w:color w:val="BF8F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F1B07"/>
    <w:rPr>
      <w:rFonts w:eastAsiaTheme="majorEastAsia" w:cstheme="majorBidi"/>
      <w:i/>
      <w:iCs/>
      <w:color w:val="69738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F1B07"/>
    <w:rPr>
      <w:rFonts w:eastAsiaTheme="majorEastAsia" w:cstheme="majorBidi"/>
      <w:color w:val="69738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B07"/>
    <w:rPr>
      <w:rFonts w:eastAsiaTheme="majorEastAsia" w:cstheme="majorBidi"/>
      <w:i/>
      <w:iCs/>
      <w:color w:val="454B5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B07"/>
    <w:rPr>
      <w:rFonts w:eastAsiaTheme="majorEastAsia" w:cstheme="majorBidi"/>
      <w:color w:val="454B5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AA"/>
    <w:pPr>
      <w:spacing w:after="80"/>
      <w:contextualSpacing/>
    </w:pPr>
    <w:rPr>
      <w:rFonts w:ascii="Social Gothic Rough" w:eastAsiaTheme="majorEastAsia" w:hAnsi="Social Gothic Rough" w:cstheme="majorBidi"/>
      <w:b/>
      <w:bCs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A0BAA"/>
    <w:rPr>
      <w:rFonts w:ascii="Social Gothic Rough" w:eastAsiaTheme="majorEastAsia" w:hAnsi="Social Gothic Rough" w:cstheme="majorBidi"/>
      <w:b/>
      <w:bCs/>
      <w:color w:val="2A2D35"/>
      <w:spacing w:val="-10"/>
      <w:kern w:val="28"/>
      <w:sz w:val="96"/>
      <w:szCs w:val="9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290"/>
    <w:pPr>
      <w:numPr>
        <w:ilvl w:val="1"/>
      </w:numPr>
      <w:spacing w:after="160"/>
    </w:pPr>
    <w:rPr>
      <w:rFonts w:eastAsiaTheme="majorEastAsia" w:cstheme="majorBidi"/>
      <w:color w:val="697385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4290"/>
    <w:rPr>
      <w:rFonts w:ascii="Nunito ExtraLight" w:eastAsiaTheme="majorEastAsia" w:hAnsi="Nunito ExtraLight" w:cstheme="majorBidi"/>
      <w:color w:val="697385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F1B07"/>
    <w:pPr>
      <w:spacing w:before="160" w:after="160"/>
      <w:jc w:val="center"/>
    </w:pPr>
    <w:rPr>
      <w:i/>
      <w:iCs/>
      <w:color w:val="575F6E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B07"/>
    <w:rPr>
      <w:i/>
      <w:iCs/>
      <w:color w:val="575F6E" w:themeColor="text1" w:themeTint="BF"/>
    </w:rPr>
  </w:style>
  <w:style w:type="paragraph" w:styleId="ListParagraph">
    <w:name w:val="List Paragraph"/>
    <w:basedOn w:val="Normal"/>
    <w:uiPriority w:val="34"/>
    <w:qFormat/>
    <w:rsid w:val="00DF1B07"/>
    <w:pPr>
      <w:ind w:left="720"/>
      <w:contextualSpacing/>
    </w:pPr>
  </w:style>
  <w:style w:type="character" w:styleId="IntenseEmphasis">
    <w:name w:val="Intense Emphasis"/>
    <w:basedOn w:val="Emphasis"/>
    <w:uiPriority w:val="21"/>
    <w:qFormat/>
    <w:rsid w:val="008E23A4"/>
    <w:rPr>
      <w:rFonts w:ascii="Nunito Black" w:hAnsi="Nunito Black"/>
      <w:b/>
      <w:i/>
      <w:iCs/>
      <w:color w:val="2A2D3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DF"/>
    <w:pPr>
      <w:pBdr>
        <w:top w:val="single" w:sz="4" w:space="10" w:color="BF8F00" w:themeColor="accent1" w:themeShade="BF"/>
        <w:bottom w:val="single" w:sz="4" w:space="10" w:color="BF8F00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DF"/>
    <w:rPr>
      <w:rFonts w:ascii="Lato" w:hAnsi="Lato"/>
      <w:i/>
      <w:iCs/>
      <w:color w:val="2A2D35"/>
      <w:sz w:val="28"/>
      <w:szCs w:val="28"/>
      <w:lang w:val="en-US"/>
    </w:rPr>
  </w:style>
  <w:style w:type="character" w:styleId="IntenseReference">
    <w:name w:val="Intense Reference"/>
    <w:basedOn w:val="DefaultParagraphFont"/>
    <w:uiPriority w:val="32"/>
    <w:qFormat/>
    <w:rsid w:val="00F1370E"/>
    <w:rPr>
      <w:rFonts w:ascii="Nunito ExtraBold" w:hAnsi="Nunito ExtraBold"/>
      <w:b/>
      <w:bCs/>
      <w:i w:val="0"/>
      <w:smallCaps/>
      <w:color w:val="2A2D35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B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B07"/>
  </w:style>
  <w:style w:type="paragraph" w:styleId="Footer">
    <w:name w:val="footer"/>
    <w:basedOn w:val="Normal"/>
    <w:link w:val="FooterChar"/>
    <w:uiPriority w:val="99"/>
    <w:unhideWhenUsed/>
    <w:rsid w:val="00DF1B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B07"/>
  </w:style>
  <w:style w:type="character" w:styleId="PageNumber">
    <w:name w:val="page number"/>
    <w:basedOn w:val="DefaultParagraphFont"/>
    <w:uiPriority w:val="99"/>
    <w:semiHidden/>
    <w:unhideWhenUsed/>
    <w:rsid w:val="001E241A"/>
  </w:style>
  <w:style w:type="paragraph" w:styleId="NoSpacing">
    <w:name w:val="No Spacing"/>
    <w:uiPriority w:val="1"/>
    <w:qFormat/>
    <w:rsid w:val="003B6DA8"/>
    <w:rPr>
      <w:rFonts w:ascii="Nunito ExtraLight" w:hAnsi="Nunito ExtraLight"/>
      <w:sz w:val="28"/>
      <w:szCs w:val="28"/>
      <w:lang w:val="en-US"/>
    </w:rPr>
  </w:style>
  <w:style w:type="character" w:styleId="SubtleEmphasis">
    <w:name w:val="Subtle Emphasis"/>
    <w:basedOn w:val="DefaultParagraphFont"/>
    <w:uiPriority w:val="19"/>
    <w:qFormat/>
    <w:rsid w:val="008E23A4"/>
    <w:rPr>
      <w:rFonts w:ascii="Nunito ExtraLight" w:hAnsi="Nunito ExtraLight"/>
      <w:b w:val="0"/>
      <w:i/>
      <w:iCs/>
      <w:color w:val="575F6E" w:themeColor="text1" w:themeTint="BF"/>
    </w:rPr>
  </w:style>
  <w:style w:type="character" w:styleId="Emphasis">
    <w:name w:val="Emphasis"/>
    <w:basedOn w:val="SubtleEmphasis"/>
    <w:uiPriority w:val="20"/>
    <w:qFormat/>
    <w:rsid w:val="008E23A4"/>
    <w:rPr>
      <w:rFonts w:ascii="Nunito ExtraBold" w:hAnsi="Nunito ExtraBold"/>
      <w:b/>
      <w:i/>
      <w:iCs/>
      <w:color w:val="2A2D35"/>
    </w:rPr>
  </w:style>
  <w:style w:type="character" w:styleId="Strong">
    <w:name w:val="Strong"/>
    <w:basedOn w:val="DefaultParagraphFont"/>
    <w:uiPriority w:val="22"/>
    <w:qFormat/>
    <w:rsid w:val="00DB4290"/>
    <w:rPr>
      <w:rFonts w:ascii="Nunito ExtraBold" w:hAnsi="Nunito ExtraBold"/>
      <w:b/>
      <w:bCs/>
      <w:i w:val="0"/>
    </w:rPr>
  </w:style>
  <w:style w:type="character" w:styleId="SubtleReference">
    <w:name w:val="Subtle Reference"/>
    <w:basedOn w:val="DefaultParagraphFont"/>
    <w:uiPriority w:val="31"/>
    <w:qFormat/>
    <w:rsid w:val="00F1370E"/>
    <w:rPr>
      <w:rFonts w:ascii="Nunito ExtraLight" w:hAnsi="Nunito ExtraLight"/>
      <w:b w:val="0"/>
      <w:i w:val="0"/>
      <w:smallCaps/>
      <w:color w:val="2A2D35"/>
    </w:rPr>
  </w:style>
  <w:style w:type="character" w:styleId="BookTitle">
    <w:name w:val="Book Title"/>
    <w:basedOn w:val="DefaultParagraphFont"/>
    <w:uiPriority w:val="33"/>
    <w:qFormat/>
    <w:rsid w:val="00F1370E"/>
    <w:rPr>
      <w:rFonts w:ascii="Nunito ExtraBold" w:hAnsi="Nunito ExtraBold"/>
      <w:b/>
      <w:bCs/>
      <w:i w:val="0"/>
      <w:iCs/>
      <w:spacing w:val="5"/>
    </w:rPr>
  </w:style>
  <w:style w:type="table" w:styleId="TableGrid">
    <w:name w:val="Table Grid"/>
    <w:basedOn w:val="TableNormal"/>
    <w:uiPriority w:val="39"/>
    <w:rsid w:val="00B002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7DEB"/>
    <w:rPr>
      <w:color w:val="74C4E9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venturo.co.za/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://www.venturo.co.za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image" Target="media/image5.png"/><Relationship Id="rId7" Type="http://schemas.openxmlformats.org/officeDocument/2006/relationships/image" Target="media/image2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be\OneDrive\Documents\1.%20Viatori%20Business\3.%20Branding%20and%20Design\2.%20Document%20Templates\letterhead-template.dotx" TargetMode="External"/></Relationships>
</file>

<file path=word/theme/theme1.xml><?xml version="1.0" encoding="utf-8"?>
<a:theme xmlns:a="http://schemas.openxmlformats.org/drawingml/2006/main" name="Office Theme">
  <a:themeElements>
    <a:clrScheme name="Venturo">
      <a:dk1>
        <a:srgbClr val="292D34"/>
      </a:dk1>
      <a:lt1>
        <a:srgbClr val="FFFFFF"/>
      </a:lt1>
      <a:dk2>
        <a:srgbClr val="363E47"/>
      </a:dk2>
      <a:lt2>
        <a:srgbClr val="EBE9F4"/>
      </a:lt2>
      <a:accent1>
        <a:srgbClr val="FFC000"/>
      </a:accent1>
      <a:accent2>
        <a:srgbClr val="45A67E"/>
      </a:accent2>
      <a:accent3>
        <a:srgbClr val="8DB3FB"/>
      </a:accent3>
      <a:accent4>
        <a:srgbClr val="D64632"/>
      </a:accent4>
      <a:accent5>
        <a:srgbClr val="DB73A0"/>
      </a:accent5>
      <a:accent6>
        <a:srgbClr val="5E579F"/>
      </a:accent6>
      <a:hlink>
        <a:srgbClr val="74C4E9"/>
      </a:hlink>
      <a:folHlink>
        <a:srgbClr val="5E579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0BE7A34066154A98111B0A1F3E6135" ma:contentTypeVersion="15" ma:contentTypeDescription="Create a new document." ma:contentTypeScope="" ma:versionID="d3774bf005c585a9124757d770ffb1f4">
  <xsd:schema xmlns:xsd="http://www.w3.org/2001/XMLSchema" xmlns:xs="http://www.w3.org/2001/XMLSchema" xmlns:p="http://schemas.microsoft.com/office/2006/metadata/properties" xmlns:ns2="fb818b2c-dccd-4f35-ac3d-0f838b3fc560" xmlns:ns3="a69733e2-bb1d-4fd4-926e-3c5e7cab8179" targetNamespace="http://schemas.microsoft.com/office/2006/metadata/properties" ma:root="true" ma:fieldsID="260cf232c8662cdf5d10100cb497653d" ns2:_="" ns3:_="">
    <xsd:import namespace="fb818b2c-dccd-4f35-ac3d-0f838b3fc560"/>
    <xsd:import namespace="a69733e2-bb1d-4fd4-926e-3c5e7cab81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818b2c-dccd-4f35-ac3d-0f838b3fc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0cb62b9-5a5c-4980-ae87-67f5ce1a6d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9733e2-bb1d-4fd4-926e-3c5e7cab8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a1d79c6-ff66-47df-8bdd-2c0098bf2a6f}" ma:internalName="TaxCatchAll" ma:showField="CatchAllData" ma:web="a69733e2-bb1d-4fd4-926e-3c5e7cab81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BF4AB3-DFE8-43C9-88FA-1BF091FA99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509577-D62D-A84E-AACE-9731C37891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89A749-C63F-4A23-B2B6-8F68593C42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818b2c-dccd-4f35-ac3d-0f838b3fc560"/>
    <ds:schemaRef ds:uri="a69733e2-bb1d-4fd4-926e-3c5e7cab8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letterhead-template.dotx</Template>
  <TotalTime>16</TotalTime>
  <Pages>9</Pages>
  <Words>1394</Words>
  <Characters>9764</Characters>
  <Application>Microsoft Office Word</Application>
  <DocSecurity>0</DocSecurity>
  <Lines>9764</Lines>
  <Paragraphs>1394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Smith</dc:creator>
  <cp:keywords/>
  <dc:description/>
  <cp:lastModifiedBy>Herbert Smith</cp:lastModifiedBy>
  <cp:revision>14</cp:revision>
  <dcterms:created xsi:type="dcterms:W3CDTF">2026-09-22T12:02:00Z</dcterms:created>
  <dcterms:modified xsi:type="dcterms:W3CDTF">2026-09-22T12:14:00Z</dcterms:modified>
</cp:coreProperties>
</file>